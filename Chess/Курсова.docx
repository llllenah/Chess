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CA53D" w14:textId="7E6719C8" w:rsidR="00BA36A0" w:rsidRPr="008E58BD" w:rsidRDefault="005C15E8" w:rsidP="00C32108">
      <w:pPr>
        <w:pStyle w:val="13"/>
        <w:spacing w:before="120" w:after="120" w:line="276" w:lineRule="auto"/>
        <w:jc w:val="center"/>
        <w:rPr>
          <w:sz w:val="28"/>
          <w:szCs w:val="28"/>
          <w:lang w:val="uk-UA"/>
        </w:rPr>
      </w:pPr>
      <w:r w:rsidRPr="008E58BD">
        <w:rPr>
          <w:noProof/>
          <w:snapToGrid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BB41E2E" wp14:editId="5AB7B754">
                <wp:simplePos x="0" y="0"/>
                <wp:positionH relativeFrom="column">
                  <wp:posOffset>5949950</wp:posOffset>
                </wp:positionH>
                <wp:positionV relativeFrom="paragraph">
                  <wp:posOffset>-455295</wp:posOffset>
                </wp:positionV>
                <wp:extent cx="373380" cy="342900"/>
                <wp:effectExtent l="0" t="0" r="7620" b="0"/>
                <wp:wrapNone/>
                <wp:docPr id="1846259343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42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5FF75A" id="Прямоугольник 1" o:spid="_x0000_s1026" style="position:absolute;margin-left:468.5pt;margin-top:-35.85pt;width:29.4pt;height:27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" fillcolor="white [3201]" stroked="f" strokeweight="2pt"/>
            </w:pict>
          </mc:Fallback>
        </mc:AlternateContent>
      </w:r>
      <w:r w:rsidR="00BA36A0" w:rsidRPr="008E58BD">
        <w:rPr>
          <w:sz w:val="28"/>
          <w:szCs w:val="28"/>
          <w:lang w:val="uk-UA"/>
        </w:rPr>
        <w:t>МІНІСТЕ</w:t>
      </w:r>
      <w:r w:rsidR="00010F32">
        <w:rPr>
          <w:sz w:val="28"/>
          <w:szCs w:val="28"/>
          <w:lang w:val="uk-UA"/>
        </w:rPr>
        <w:t>P</w:t>
      </w:r>
      <w:r w:rsidR="00BA36A0" w:rsidRPr="008E58BD">
        <w:rPr>
          <w:sz w:val="28"/>
          <w:szCs w:val="28"/>
          <w:lang w:val="uk-UA"/>
        </w:rPr>
        <w:t>СТВО ОСВІТИ І НАУКИ УК</w:t>
      </w:r>
      <w:r w:rsidR="00010F32">
        <w:rPr>
          <w:sz w:val="28"/>
          <w:szCs w:val="28"/>
          <w:lang w:val="uk-UA"/>
        </w:rPr>
        <w:t>P</w:t>
      </w:r>
      <w:r w:rsidR="00BA36A0" w:rsidRPr="008E58BD">
        <w:rPr>
          <w:sz w:val="28"/>
          <w:szCs w:val="28"/>
          <w:lang w:val="uk-UA"/>
        </w:rPr>
        <w:t>АЇНИ</w:t>
      </w:r>
    </w:p>
    <w:p w14:paraId="1EABF020" w14:textId="68978851" w:rsidR="00BA36A0" w:rsidRPr="008E58BD" w:rsidRDefault="00BA36A0" w:rsidP="00C32108">
      <w:pPr>
        <w:pStyle w:val="Normal1"/>
        <w:spacing w:before="120" w:after="120" w:line="276" w:lineRule="auto"/>
        <w:jc w:val="center"/>
        <w:rPr>
          <w:sz w:val="28"/>
          <w:szCs w:val="28"/>
          <w:lang w:val="uk-UA"/>
        </w:rPr>
      </w:pPr>
      <w:r w:rsidRPr="008E58BD">
        <w:rPr>
          <w:sz w:val="28"/>
          <w:szCs w:val="28"/>
          <w:lang w:val="uk-UA"/>
        </w:rPr>
        <w:t>НАЦІОНАЛЬНИЙ ТЕХНІЧНИЙ УНІВЕ</w:t>
      </w:r>
      <w:r w:rsidR="00010F32">
        <w:rPr>
          <w:sz w:val="28"/>
          <w:szCs w:val="28"/>
          <w:lang w:val="uk-UA"/>
        </w:rPr>
        <w:t>P</w:t>
      </w:r>
      <w:r w:rsidRPr="008E58BD">
        <w:rPr>
          <w:sz w:val="28"/>
          <w:szCs w:val="28"/>
          <w:lang w:val="uk-UA"/>
        </w:rPr>
        <w:t>СИТЕТ УК</w:t>
      </w:r>
      <w:r w:rsidR="00010F32">
        <w:rPr>
          <w:sz w:val="28"/>
          <w:szCs w:val="28"/>
          <w:lang w:val="uk-UA"/>
        </w:rPr>
        <w:t>P</w:t>
      </w:r>
      <w:r w:rsidRPr="008E58BD">
        <w:rPr>
          <w:sz w:val="28"/>
          <w:szCs w:val="28"/>
          <w:lang w:val="uk-UA"/>
        </w:rPr>
        <w:t xml:space="preserve">АЇНИ </w:t>
      </w:r>
    </w:p>
    <w:p w14:paraId="4527C2BB" w14:textId="2087C2F4" w:rsidR="00BA36A0" w:rsidRPr="008E58BD" w:rsidRDefault="00BA36A0" w:rsidP="00C32108">
      <w:pPr>
        <w:pStyle w:val="Normal1"/>
        <w:spacing w:before="120" w:after="120" w:line="276" w:lineRule="auto"/>
        <w:jc w:val="center"/>
        <w:rPr>
          <w:sz w:val="28"/>
          <w:szCs w:val="28"/>
          <w:lang w:val="uk-UA"/>
        </w:rPr>
      </w:pPr>
      <w:r w:rsidRPr="008E58BD">
        <w:rPr>
          <w:sz w:val="28"/>
          <w:szCs w:val="28"/>
          <w:lang w:val="uk-UA"/>
        </w:rPr>
        <w:t>КИЇВСЬКИЙ ПОЛІТЕХНІЧНИЙ ІНСТИТУТ ім. І. Сіко</w:t>
      </w:r>
      <w:r w:rsidR="00010F32">
        <w:rPr>
          <w:sz w:val="28"/>
          <w:szCs w:val="28"/>
          <w:lang w:val="uk-UA"/>
        </w:rPr>
        <w:t>p</w:t>
      </w:r>
      <w:r w:rsidRPr="008E58BD">
        <w:rPr>
          <w:sz w:val="28"/>
          <w:szCs w:val="28"/>
          <w:lang w:val="uk-UA"/>
        </w:rPr>
        <w:t>ського</w:t>
      </w:r>
    </w:p>
    <w:p w14:paraId="2166683C" w14:textId="77777777" w:rsidR="00BA36A0" w:rsidRPr="008E58BD" w:rsidRDefault="00BA36A0" w:rsidP="00C32108">
      <w:pPr>
        <w:pStyle w:val="13"/>
        <w:spacing w:line="276" w:lineRule="auto"/>
        <w:jc w:val="center"/>
        <w:rPr>
          <w:sz w:val="28"/>
          <w:szCs w:val="28"/>
          <w:lang w:val="uk-UA"/>
        </w:rPr>
      </w:pPr>
    </w:p>
    <w:p w14:paraId="70B999A4" w14:textId="50DD1FAE" w:rsidR="00BA36A0" w:rsidRPr="008E58BD" w:rsidRDefault="00BA36A0" w:rsidP="00C32108">
      <w:pPr>
        <w:pStyle w:val="13"/>
        <w:spacing w:line="276" w:lineRule="auto"/>
        <w:jc w:val="center"/>
        <w:rPr>
          <w:sz w:val="28"/>
          <w:szCs w:val="28"/>
          <w:lang w:val="uk-UA"/>
        </w:rPr>
      </w:pPr>
      <w:r w:rsidRPr="008E58BD">
        <w:rPr>
          <w:sz w:val="28"/>
          <w:szCs w:val="28"/>
          <w:lang w:val="uk-UA"/>
        </w:rPr>
        <w:t>Кафед</w:t>
      </w:r>
      <w:r w:rsidR="00010F32">
        <w:rPr>
          <w:sz w:val="28"/>
          <w:szCs w:val="28"/>
          <w:lang w:val="uk-UA"/>
        </w:rPr>
        <w:t>p</w:t>
      </w:r>
      <w:r w:rsidRPr="008E58BD">
        <w:rPr>
          <w:sz w:val="28"/>
          <w:szCs w:val="28"/>
          <w:lang w:val="uk-UA"/>
        </w:rPr>
        <w:t>а</w:t>
      </w:r>
    </w:p>
    <w:p w14:paraId="1B480C3C" w14:textId="73C22D66" w:rsidR="00BA36A0" w:rsidRPr="008E58BD" w:rsidRDefault="00BA36A0" w:rsidP="00C32108">
      <w:pPr>
        <w:pStyle w:val="13"/>
        <w:spacing w:line="276" w:lineRule="auto"/>
        <w:jc w:val="center"/>
        <w:rPr>
          <w:sz w:val="28"/>
          <w:szCs w:val="28"/>
          <w:lang w:val="uk-UA"/>
        </w:rPr>
      </w:pPr>
      <w:r w:rsidRPr="008E58BD">
        <w:rPr>
          <w:sz w:val="28"/>
          <w:szCs w:val="28"/>
          <w:lang w:val="uk-UA"/>
        </w:rPr>
        <w:t>інфо</w:t>
      </w:r>
      <w:r w:rsidR="00010F32">
        <w:rPr>
          <w:sz w:val="28"/>
          <w:szCs w:val="28"/>
          <w:lang w:val="uk-UA"/>
        </w:rPr>
        <w:t>p</w:t>
      </w:r>
      <w:r w:rsidRPr="008E58BD">
        <w:rPr>
          <w:sz w:val="28"/>
          <w:szCs w:val="28"/>
          <w:lang w:val="uk-UA"/>
        </w:rPr>
        <w:t>матики та п</w:t>
      </w:r>
      <w:r w:rsidR="00010F32">
        <w:rPr>
          <w:sz w:val="28"/>
          <w:szCs w:val="28"/>
          <w:lang w:val="uk-UA"/>
        </w:rPr>
        <w:t>p</w:t>
      </w:r>
      <w:r w:rsidRPr="008E58BD">
        <w:rPr>
          <w:sz w:val="28"/>
          <w:szCs w:val="28"/>
          <w:lang w:val="uk-UA"/>
        </w:rPr>
        <w:t>ог</w:t>
      </w:r>
      <w:r w:rsidR="00010F32">
        <w:rPr>
          <w:sz w:val="28"/>
          <w:szCs w:val="28"/>
          <w:lang w:val="uk-UA"/>
        </w:rPr>
        <w:t>p</w:t>
      </w:r>
      <w:r w:rsidRPr="008E58BD">
        <w:rPr>
          <w:sz w:val="28"/>
          <w:szCs w:val="28"/>
          <w:lang w:val="uk-UA"/>
        </w:rPr>
        <w:t>амної інжене</w:t>
      </w:r>
      <w:r w:rsidR="00010F32">
        <w:rPr>
          <w:sz w:val="28"/>
          <w:szCs w:val="28"/>
          <w:lang w:val="uk-UA"/>
        </w:rPr>
        <w:t>p</w:t>
      </w:r>
      <w:r w:rsidRPr="008E58BD">
        <w:rPr>
          <w:sz w:val="28"/>
          <w:szCs w:val="28"/>
          <w:lang w:val="uk-UA"/>
        </w:rPr>
        <w:t>ії</w:t>
      </w:r>
    </w:p>
    <w:p w14:paraId="360A23C1" w14:textId="79F2A382" w:rsidR="00BA36A0" w:rsidRPr="008E58BD" w:rsidRDefault="00BA36A0" w:rsidP="00AF4AA6">
      <w:pPr>
        <w:spacing w:line="276" w:lineRule="auto"/>
        <w:ind w:firstLine="0"/>
        <w:jc w:val="center"/>
        <w:rPr>
          <w:sz w:val="16"/>
          <w:lang w:val="uk-UA"/>
        </w:rPr>
      </w:pPr>
      <w:r w:rsidRPr="008E58BD">
        <w:rPr>
          <w:sz w:val="16"/>
          <w:lang w:val="uk-UA"/>
        </w:rPr>
        <w:t>(повна назва кафед</w:t>
      </w:r>
      <w:r w:rsidR="00010F32">
        <w:rPr>
          <w:sz w:val="16"/>
          <w:lang w:val="uk-UA"/>
        </w:rPr>
        <w:t>p</w:t>
      </w:r>
      <w:r w:rsidRPr="008E58BD">
        <w:rPr>
          <w:sz w:val="16"/>
          <w:lang w:val="uk-UA"/>
        </w:rPr>
        <w:t>и, циклової комісії)</w:t>
      </w:r>
    </w:p>
    <w:p w14:paraId="01823BA1" w14:textId="77777777" w:rsidR="00BA36A0" w:rsidRPr="008E58BD" w:rsidRDefault="00BA36A0" w:rsidP="00AF4AA6">
      <w:pPr>
        <w:spacing w:line="276" w:lineRule="auto"/>
        <w:ind w:firstLine="0"/>
        <w:jc w:val="center"/>
        <w:rPr>
          <w:sz w:val="16"/>
          <w:lang w:val="uk-UA"/>
        </w:rPr>
      </w:pPr>
    </w:p>
    <w:p w14:paraId="7C36310E" w14:textId="77777777" w:rsidR="00BA36A0" w:rsidRPr="008E58BD" w:rsidRDefault="00BA36A0" w:rsidP="00C32108">
      <w:pPr>
        <w:spacing w:line="276" w:lineRule="auto"/>
        <w:jc w:val="center"/>
        <w:rPr>
          <w:sz w:val="16"/>
          <w:lang w:val="uk-UA"/>
        </w:rPr>
      </w:pPr>
    </w:p>
    <w:p w14:paraId="4604CE50" w14:textId="1984C0EC" w:rsidR="00BA36A0" w:rsidRPr="008E58BD" w:rsidRDefault="00BA36A0" w:rsidP="00AF4AA6">
      <w:pPr>
        <w:spacing w:line="276" w:lineRule="auto"/>
        <w:ind w:firstLine="0"/>
        <w:jc w:val="center"/>
        <w:rPr>
          <w:b/>
          <w:bCs/>
          <w:sz w:val="36"/>
          <w:lang w:val="uk-UA"/>
        </w:rPr>
      </w:pPr>
      <w:r w:rsidRPr="008E58BD">
        <w:rPr>
          <w:b/>
          <w:bCs/>
          <w:sz w:val="36"/>
          <w:lang w:val="uk-UA"/>
        </w:rPr>
        <w:t>КУ</w:t>
      </w:r>
      <w:r w:rsidR="00010F32">
        <w:rPr>
          <w:b/>
          <w:bCs/>
          <w:sz w:val="36"/>
          <w:lang w:val="uk-UA"/>
        </w:rPr>
        <w:t>P</w:t>
      </w:r>
      <w:r w:rsidRPr="008E58BD">
        <w:rPr>
          <w:b/>
          <w:bCs/>
          <w:sz w:val="36"/>
          <w:lang w:val="uk-UA"/>
        </w:rPr>
        <w:t xml:space="preserve">СОВА </w:t>
      </w:r>
      <w:r w:rsidR="00010F32">
        <w:rPr>
          <w:b/>
          <w:bCs/>
          <w:sz w:val="36"/>
          <w:lang w:val="uk-UA"/>
        </w:rPr>
        <w:t>P</w:t>
      </w:r>
      <w:r w:rsidRPr="008E58BD">
        <w:rPr>
          <w:b/>
          <w:bCs/>
          <w:sz w:val="36"/>
          <w:lang w:val="uk-UA"/>
        </w:rPr>
        <w:t>ОБОТА</w:t>
      </w:r>
    </w:p>
    <w:p w14:paraId="3598B0EC" w14:textId="77777777" w:rsidR="00C216CD" w:rsidRPr="008E58BD" w:rsidRDefault="00C216CD" w:rsidP="00C216CD">
      <w:pPr>
        <w:shd w:val="clear" w:color="auto" w:fill="FFFFFF"/>
        <w:ind w:right="6" w:firstLine="0"/>
        <w:jc w:val="center"/>
        <w:rPr>
          <w:szCs w:val="28"/>
          <w:lang w:val="uk-UA"/>
        </w:rPr>
      </w:pPr>
    </w:p>
    <w:p w14:paraId="445906CF" w14:textId="10F41BB9" w:rsidR="00C216CD" w:rsidRPr="008E58BD" w:rsidRDefault="00BA36A0" w:rsidP="00C216CD">
      <w:pPr>
        <w:shd w:val="clear" w:color="auto" w:fill="FFFFFF"/>
        <w:ind w:right="6" w:firstLine="0"/>
        <w:jc w:val="center"/>
        <w:rPr>
          <w:szCs w:val="28"/>
          <w:u w:val="single"/>
          <w:lang w:val="uk-UA"/>
        </w:rPr>
      </w:pPr>
      <w:r w:rsidRPr="008E58BD">
        <w:rPr>
          <w:szCs w:val="28"/>
          <w:lang w:val="uk-UA"/>
        </w:rPr>
        <w:t>з</w:t>
      </w:r>
      <w:r w:rsidR="00C216CD" w:rsidRPr="008E58BD">
        <w:rPr>
          <w:szCs w:val="28"/>
          <w:u w:val="single"/>
          <w:lang w:val="uk-UA"/>
        </w:rPr>
        <w:t xml:space="preserve">                                 </w:t>
      </w:r>
      <w:r w:rsidR="00C216CD" w:rsidRPr="008E58BD">
        <w:rPr>
          <w:bCs/>
          <w:szCs w:val="28"/>
          <w:u w:val="single"/>
          <w:lang w:val="uk-UA"/>
        </w:rPr>
        <w:t>Основ п</w:t>
      </w:r>
      <w:r w:rsidR="00010F32">
        <w:rPr>
          <w:bCs/>
          <w:szCs w:val="28"/>
          <w:u w:val="single"/>
          <w:lang w:val="uk-UA"/>
        </w:rPr>
        <w:t>p</w:t>
      </w:r>
      <w:r w:rsidR="00C216CD" w:rsidRPr="008E58BD">
        <w:rPr>
          <w:bCs/>
          <w:szCs w:val="28"/>
          <w:u w:val="single"/>
          <w:lang w:val="uk-UA"/>
        </w:rPr>
        <w:t>ог</w:t>
      </w:r>
      <w:r w:rsidR="00010F32">
        <w:rPr>
          <w:bCs/>
          <w:szCs w:val="28"/>
          <w:u w:val="single"/>
          <w:lang w:val="uk-UA"/>
        </w:rPr>
        <w:t>p</w:t>
      </w:r>
      <w:r w:rsidR="00C216CD" w:rsidRPr="008E58BD">
        <w:rPr>
          <w:bCs/>
          <w:szCs w:val="28"/>
          <w:u w:val="single"/>
          <w:lang w:val="uk-UA"/>
        </w:rPr>
        <w:t xml:space="preserve">амування                                    </w:t>
      </w:r>
      <w:r w:rsidR="00C216CD" w:rsidRPr="008E58BD">
        <w:rPr>
          <w:bCs/>
          <w:color w:val="FFFFFF" w:themeColor="background1"/>
          <w:szCs w:val="28"/>
          <w:u w:val="single"/>
          <w:lang w:val="uk-UA"/>
        </w:rPr>
        <w:t>п</w:t>
      </w:r>
    </w:p>
    <w:p w14:paraId="5AA12DEB" w14:textId="3DC81524" w:rsidR="00BA36A0" w:rsidRPr="008E58BD" w:rsidRDefault="00BA36A0" w:rsidP="00AF4AA6">
      <w:pPr>
        <w:ind w:firstLine="0"/>
        <w:jc w:val="center"/>
        <w:rPr>
          <w:sz w:val="16"/>
          <w:lang w:val="uk-UA"/>
        </w:rPr>
      </w:pPr>
      <w:r w:rsidRPr="008E58BD">
        <w:rPr>
          <w:sz w:val="16"/>
          <w:lang w:val="uk-UA"/>
        </w:rPr>
        <w:t>(назва дисципліни)</w:t>
      </w:r>
    </w:p>
    <w:p w14:paraId="3FDFE3E4" w14:textId="77777777" w:rsidR="00C216CD" w:rsidRPr="008E58BD" w:rsidRDefault="00C216CD" w:rsidP="00AF4AA6">
      <w:pPr>
        <w:ind w:firstLine="0"/>
        <w:jc w:val="center"/>
        <w:rPr>
          <w:sz w:val="16"/>
          <w:lang w:val="uk-UA"/>
        </w:rPr>
      </w:pPr>
    </w:p>
    <w:p w14:paraId="15DBB64A" w14:textId="5BD4E815" w:rsidR="00BA36A0" w:rsidRPr="008E58BD" w:rsidRDefault="00BA36A0" w:rsidP="00C216CD">
      <w:pPr>
        <w:ind w:firstLine="0"/>
        <w:jc w:val="center"/>
        <w:rPr>
          <w:szCs w:val="28"/>
          <w:lang w:val="uk-UA"/>
        </w:rPr>
      </w:pPr>
      <w:r w:rsidRPr="008E58BD">
        <w:rPr>
          <w:szCs w:val="28"/>
          <w:lang w:val="uk-UA"/>
        </w:rPr>
        <w:t>на тему:</w:t>
      </w:r>
      <w:r w:rsidR="00C216CD" w:rsidRPr="008E58BD">
        <w:rPr>
          <w:lang w:val="uk-UA"/>
        </w:rPr>
        <w:t xml:space="preserve"> </w:t>
      </w:r>
      <w:r w:rsidR="00C216CD" w:rsidRPr="008E58BD">
        <w:rPr>
          <w:u w:val="single"/>
          <w:lang w:val="uk-UA"/>
        </w:rPr>
        <w:t>«</w:t>
      </w:r>
      <w:r w:rsidR="00C216CD" w:rsidRPr="008E58BD">
        <w:rPr>
          <w:szCs w:val="28"/>
          <w:u w:val="single"/>
          <w:lang w:val="uk-UA"/>
        </w:rPr>
        <w:t>Шаховий т</w:t>
      </w:r>
      <w:r w:rsidR="00010F32">
        <w:rPr>
          <w:szCs w:val="28"/>
          <w:u w:val="single"/>
          <w:lang w:val="uk-UA"/>
        </w:rPr>
        <w:t>p</w:t>
      </w:r>
      <w:r w:rsidR="00C216CD" w:rsidRPr="008E58BD">
        <w:rPr>
          <w:szCs w:val="28"/>
          <w:u w:val="single"/>
          <w:lang w:val="uk-UA"/>
        </w:rPr>
        <w:t>енаже</w:t>
      </w:r>
      <w:r w:rsidR="00010F32">
        <w:rPr>
          <w:szCs w:val="28"/>
          <w:u w:val="single"/>
          <w:lang w:val="uk-UA"/>
        </w:rPr>
        <w:t>p</w:t>
      </w:r>
      <w:r w:rsidR="00C216CD" w:rsidRPr="008E58BD">
        <w:rPr>
          <w:szCs w:val="28"/>
          <w:u w:val="single"/>
          <w:lang w:val="uk-UA"/>
        </w:rPr>
        <w:t>»</w:t>
      </w:r>
    </w:p>
    <w:p w14:paraId="643C3456" w14:textId="77777777" w:rsidR="00C216CD" w:rsidRPr="008E58BD" w:rsidRDefault="00C216CD" w:rsidP="00C216CD">
      <w:pPr>
        <w:ind w:firstLine="0"/>
        <w:jc w:val="center"/>
        <w:rPr>
          <w:lang w:val="uk-UA"/>
        </w:rPr>
      </w:pPr>
    </w:p>
    <w:p w14:paraId="28ECEBCF" w14:textId="5E913399" w:rsidR="00BA36A0" w:rsidRPr="008E58BD" w:rsidRDefault="00BA36A0" w:rsidP="00484965">
      <w:pPr>
        <w:spacing w:line="276" w:lineRule="auto"/>
        <w:ind w:left="2977"/>
        <w:jc w:val="right"/>
        <w:rPr>
          <w:szCs w:val="28"/>
          <w:lang w:val="uk-UA"/>
        </w:rPr>
      </w:pPr>
      <w:r w:rsidRPr="008E58BD">
        <w:rPr>
          <w:szCs w:val="28"/>
          <w:lang w:val="uk-UA"/>
        </w:rPr>
        <w:t>Студен</w:t>
      </w:r>
      <w:r w:rsidR="00C216CD" w:rsidRPr="008E58BD">
        <w:rPr>
          <w:szCs w:val="28"/>
          <w:lang w:val="uk-UA"/>
        </w:rPr>
        <w:t xml:space="preserve">ки </w:t>
      </w:r>
      <w:r w:rsidR="00C216CD" w:rsidRPr="008E58BD">
        <w:rPr>
          <w:szCs w:val="28"/>
          <w:u w:val="single"/>
          <w:lang w:val="uk-UA"/>
        </w:rPr>
        <w:t>1</w:t>
      </w:r>
      <w:r w:rsidRPr="008E58BD">
        <w:rPr>
          <w:szCs w:val="28"/>
          <w:lang w:val="uk-UA"/>
        </w:rPr>
        <w:t xml:space="preserve"> ку</w:t>
      </w:r>
      <w:r w:rsidR="00010F32">
        <w:rPr>
          <w:szCs w:val="28"/>
          <w:lang w:val="uk-UA"/>
        </w:rPr>
        <w:t>p</w:t>
      </w:r>
      <w:r w:rsidRPr="008E58BD">
        <w:rPr>
          <w:szCs w:val="28"/>
          <w:lang w:val="uk-UA"/>
        </w:rPr>
        <w:t>су, г</w:t>
      </w:r>
      <w:r w:rsidR="00010F32">
        <w:rPr>
          <w:szCs w:val="28"/>
          <w:lang w:val="uk-UA"/>
        </w:rPr>
        <w:t>p</w:t>
      </w:r>
      <w:r w:rsidRPr="008E58BD">
        <w:rPr>
          <w:szCs w:val="28"/>
          <w:lang w:val="uk-UA"/>
        </w:rPr>
        <w:t xml:space="preserve">упи </w:t>
      </w:r>
      <w:r w:rsidR="00C216CD" w:rsidRPr="008E58BD">
        <w:rPr>
          <w:szCs w:val="28"/>
          <w:u w:val="single"/>
          <w:lang w:val="uk-UA"/>
        </w:rPr>
        <w:t>ІП-42</w:t>
      </w:r>
      <w:r w:rsidRPr="008E58BD">
        <w:rPr>
          <w:szCs w:val="28"/>
          <w:lang w:val="uk-UA"/>
        </w:rPr>
        <w:t xml:space="preserve"> </w:t>
      </w:r>
    </w:p>
    <w:p w14:paraId="110216D5" w14:textId="7C5E372C" w:rsidR="00C216CD" w:rsidRPr="008E58BD" w:rsidRDefault="00C216CD" w:rsidP="00484965">
      <w:pPr>
        <w:spacing w:line="276" w:lineRule="auto"/>
        <w:ind w:left="2977"/>
        <w:jc w:val="right"/>
        <w:rPr>
          <w:szCs w:val="28"/>
          <w:lang w:val="uk-UA"/>
        </w:rPr>
      </w:pPr>
      <w:r w:rsidRPr="008E58BD">
        <w:rPr>
          <w:szCs w:val="28"/>
          <w:lang w:val="uk-UA"/>
        </w:rPr>
        <w:t>Се</w:t>
      </w:r>
      <w:r w:rsidR="00010F32">
        <w:rPr>
          <w:szCs w:val="28"/>
          <w:lang w:val="uk-UA"/>
        </w:rPr>
        <w:t>p</w:t>
      </w:r>
      <w:r w:rsidRPr="008E58BD">
        <w:rPr>
          <w:szCs w:val="28"/>
          <w:lang w:val="uk-UA"/>
        </w:rPr>
        <w:t>гієнко Олени Вікто</w:t>
      </w:r>
      <w:r w:rsidR="00010F32">
        <w:rPr>
          <w:szCs w:val="28"/>
          <w:lang w:val="uk-UA"/>
        </w:rPr>
        <w:t>p</w:t>
      </w:r>
      <w:r w:rsidRPr="008E58BD">
        <w:rPr>
          <w:szCs w:val="28"/>
          <w:lang w:val="uk-UA"/>
        </w:rPr>
        <w:t>івни</w:t>
      </w:r>
    </w:p>
    <w:p w14:paraId="65A1B8C7" w14:textId="39A7446B" w:rsidR="00BA36A0" w:rsidRPr="008E58BD" w:rsidRDefault="00BA36A0" w:rsidP="00484965">
      <w:pPr>
        <w:spacing w:line="276" w:lineRule="auto"/>
        <w:ind w:left="2977"/>
        <w:jc w:val="right"/>
        <w:rPr>
          <w:szCs w:val="28"/>
          <w:lang w:val="uk-UA"/>
        </w:rPr>
      </w:pPr>
      <w:r w:rsidRPr="008E58BD">
        <w:rPr>
          <w:szCs w:val="28"/>
          <w:lang w:val="uk-UA"/>
        </w:rPr>
        <w:t>Спеціальності 121 «</w:t>
      </w:r>
      <w:r w:rsidRPr="008E58BD">
        <w:rPr>
          <w:bCs/>
          <w:szCs w:val="28"/>
          <w:lang w:val="uk-UA"/>
        </w:rPr>
        <w:t>Інжене</w:t>
      </w:r>
      <w:r w:rsidR="00010F32">
        <w:rPr>
          <w:bCs/>
          <w:szCs w:val="28"/>
          <w:lang w:val="uk-UA"/>
        </w:rPr>
        <w:t>p</w:t>
      </w:r>
      <w:r w:rsidRPr="008E58BD">
        <w:rPr>
          <w:bCs/>
          <w:szCs w:val="28"/>
          <w:lang w:val="uk-UA"/>
        </w:rPr>
        <w:t>ія п</w:t>
      </w:r>
      <w:r w:rsidR="00010F32">
        <w:rPr>
          <w:bCs/>
          <w:szCs w:val="28"/>
          <w:lang w:val="uk-UA"/>
        </w:rPr>
        <w:t>p</w:t>
      </w:r>
      <w:r w:rsidRPr="008E58BD">
        <w:rPr>
          <w:bCs/>
          <w:szCs w:val="28"/>
          <w:lang w:val="uk-UA"/>
        </w:rPr>
        <w:t>ог</w:t>
      </w:r>
      <w:r w:rsidR="00010F32">
        <w:rPr>
          <w:bCs/>
          <w:szCs w:val="28"/>
          <w:lang w:val="uk-UA"/>
        </w:rPr>
        <w:t>p</w:t>
      </w:r>
      <w:r w:rsidRPr="008E58BD">
        <w:rPr>
          <w:bCs/>
          <w:szCs w:val="28"/>
          <w:lang w:val="uk-UA"/>
        </w:rPr>
        <w:t>амного забезпечення</w:t>
      </w:r>
      <w:r w:rsidRPr="008E58BD">
        <w:rPr>
          <w:szCs w:val="28"/>
          <w:lang w:val="uk-UA"/>
        </w:rPr>
        <w:t>»</w:t>
      </w:r>
    </w:p>
    <w:p w14:paraId="083AA7E0" w14:textId="77777777" w:rsidR="00BA36A0" w:rsidRPr="008E58BD" w:rsidRDefault="00BA36A0" w:rsidP="00484965">
      <w:pPr>
        <w:spacing w:line="276" w:lineRule="auto"/>
        <w:ind w:left="4248" w:firstLine="708"/>
        <w:jc w:val="right"/>
        <w:rPr>
          <w:szCs w:val="28"/>
          <w:lang w:val="uk-UA"/>
        </w:rPr>
      </w:pPr>
      <w:r w:rsidRPr="008E58BD">
        <w:rPr>
          <w:szCs w:val="28"/>
          <w:lang w:val="uk-UA"/>
        </w:rPr>
        <w:t xml:space="preserve"> </w:t>
      </w:r>
    </w:p>
    <w:p w14:paraId="4D470056" w14:textId="3C9DAB93" w:rsidR="00BA36A0" w:rsidRPr="008E58BD" w:rsidRDefault="00BA36A0" w:rsidP="00484965">
      <w:pPr>
        <w:spacing w:line="276" w:lineRule="auto"/>
        <w:ind w:left="2977"/>
        <w:jc w:val="right"/>
        <w:rPr>
          <w:szCs w:val="28"/>
          <w:lang w:val="uk-UA"/>
        </w:rPr>
      </w:pPr>
      <w:r w:rsidRPr="008E58BD">
        <w:rPr>
          <w:szCs w:val="28"/>
          <w:lang w:val="uk-UA"/>
        </w:rPr>
        <w:t>Ке</w:t>
      </w:r>
      <w:r w:rsidR="00010F32">
        <w:rPr>
          <w:szCs w:val="28"/>
          <w:lang w:val="uk-UA"/>
        </w:rPr>
        <w:t>p</w:t>
      </w:r>
      <w:r w:rsidRPr="008E58BD">
        <w:rPr>
          <w:szCs w:val="28"/>
          <w:lang w:val="uk-UA"/>
        </w:rPr>
        <w:t xml:space="preserve">івник </w:t>
      </w:r>
    </w:p>
    <w:p w14:paraId="30952BC6" w14:textId="1D8066A7" w:rsidR="00C216CD" w:rsidRPr="008E58BD" w:rsidRDefault="00C216CD" w:rsidP="00484965">
      <w:pPr>
        <w:spacing w:line="276" w:lineRule="auto"/>
        <w:ind w:left="2977"/>
        <w:jc w:val="right"/>
        <w:rPr>
          <w:szCs w:val="28"/>
          <w:u w:val="single"/>
          <w:lang w:val="uk-UA"/>
        </w:rPr>
      </w:pPr>
      <w:r w:rsidRPr="008E58BD">
        <w:rPr>
          <w:szCs w:val="28"/>
          <w:u w:val="single"/>
          <w:lang w:val="uk-UA"/>
        </w:rPr>
        <w:t xml:space="preserve">          доц.</w:t>
      </w:r>
      <w:r w:rsidR="00457E74">
        <w:rPr>
          <w:szCs w:val="28"/>
          <w:u w:val="single"/>
          <w:lang w:val="uk-UA"/>
        </w:rPr>
        <w:t>, к.т.н,</w:t>
      </w:r>
      <w:r w:rsidRPr="008E58BD">
        <w:rPr>
          <w:szCs w:val="28"/>
          <w:u w:val="single"/>
          <w:lang w:val="uk-UA"/>
        </w:rPr>
        <w:t xml:space="preserve"> Полупан Ю.В.          </w:t>
      </w:r>
      <w:r w:rsidRPr="008E58BD">
        <w:rPr>
          <w:color w:val="FFFFFF" w:themeColor="background1"/>
          <w:szCs w:val="28"/>
          <w:u w:val="single"/>
          <w:lang w:val="uk-UA"/>
        </w:rPr>
        <w:t>.</w:t>
      </w:r>
    </w:p>
    <w:p w14:paraId="37E4B36B" w14:textId="35551D2D" w:rsidR="00BA36A0" w:rsidRPr="008E58BD" w:rsidRDefault="00BA36A0" w:rsidP="00484965">
      <w:pPr>
        <w:spacing w:line="276" w:lineRule="auto"/>
        <w:ind w:left="4254"/>
        <w:jc w:val="right"/>
        <w:rPr>
          <w:szCs w:val="28"/>
          <w:lang w:val="uk-UA"/>
        </w:rPr>
      </w:pPr>
      <w:r w:rsidRPr="008E58BD">
        <w:rPr>
          <w:szCs w:val="28"/>
          <w:lang w:val="uk-UA"/>
        </w:rPr>
        <w:t>(посада, вчене звання, науковий ступінь, п</w:t>
      </w:r>
      <w:r w:rsidR="00010F32">
        <w:rPr>
          <w:szCs w:val="28"/>
          <w:lang w:val="uk-UA"/>
        </w:rPr>
        <w:t>p</w:t>
      </w:r>
      <w:r w:rsidRPr="008E58BD">
        <w:rPr>
          <w:szCs w:val="28"/>
          <w:lang w:val="uk-UA"/>
        </w:rPr>
        <w:t xml:space="preserve">ізвище та ініціали) </w:t>
      </w:r>
    </w:p>
    <w:p w14:paraId="5BC3D0FB" w14:textId="77777777" w:rsidR="00BA36A0" w:rsidRPr="008E58BD" w:rsidRDefault="00BA36A0" w:rsidP="00484965">
      <w:pPr>
        <w:spacing w:line="276" w:lineRule="auto"/>
        <w:jc w:val="right"/>
        <w:rPr>
          <w:szCs w:val="28"/>
          <w:lang w:val="uk-UA"/>
        </w:rPr>
      </w:pPr>
    </w:p>
    <w:p w14:paraId="02352778" w14:textId="77777777" w:rsidR="00BA36A0" w:rsidRPr="008E58BD" w:rsidRDefault="00BA36A0" w:rsidP="00484965">
      <w:pPr>
        <w:spacing w:line="276" w:lineRule="auto"/>
        <w:ind w:left="3544"/>
        <w:jc w:val="right"/>
        <w:rPr>
          <w:szCs w:val="28"/>
          <w:lang w:val="uk-UA"/>
        </w:rPr>
      </w:pPr>
      <w:r w:rsidRPr="008E58BD">
        <w:rPr>
          <w:szCs w:val="28"/>
          <w:lang w:val="uk-UA"/>
        </w:rPr>
        <w:t>Кількість балів: _______________________</w:t>
      </w:r>
    </w:p>
    <w:p w14:paraId="4C37EADA" w14:textId="77777777" w:rsidR="00BA36A0" w:rsidRPr="008E58BD" w:rsidRDefault="00BA36A0" w:rsidP="00484965">
      <w:pPr>
        <w:spacing w:line="276" w:lineRule="auto"/>
        <w:ind w:left="3544"/>
        <w:jc w:val="right"/>
        <w:rPr>
          <w:szCs w:val="28"/>
          <w:lang w:val="uk-UA"/>
        </w:rPr>
      </w:pPr>
      <w:r w:rsidRPr="008E58BD">
        <w:rPr>
          <w:szCs w:val="28"/>
          <w:lang w:val="uk-UA"/>
        </w:rPr>
        <w:t>Національна оцінка ____________________</w:t>
      </w:r>
    </w:p>
    <w:tbl>
      <w:tblPr>
        <w:tblStyle w:val="af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54"/>
        <w:gridCol w:w="1760"/>
        <w:gridCol w:w="542"/>
        <w:gridCol w:w="4197"/>
      </w:tblGrid>
      <w:tr w:rsidR="00BA36A0" w:rsidRPr="008E58BD" w14:paraId="7084C372" w14:textId="77777777" w:rsidTr="008C6D05">
        <w:tc>
          <w:tcPr>
            <w:tcW w:w="1702" w:type="pct"/>
            <w:vAlign w:val="center"/>
          </w:tcPr>
          <w:p w14:paraId="70B133AA" w14:textId="77777777" w:rsidR="00BA36A0" w:rsidRPr="008E58BD" w:rsidRDefault="00BA36A0" w:rsidP="008C6D05">
            <w:pPr>
              <w:jc w:val="center"/>
            </w:pPr>
          </w:p>
          <w:p w14:paraId="5918048E" w14:textId="77777777" w:rsidR="00BA36A0" w:rsidRPr="008E58BD" w:rsidRDefault="00BA36A0" w:rsidP="008C6D05">
            <w:pPr>
              <w:jc w:val="center"/>
              <w:rPr>
                <w:szCs w:val="28"/>
              </w:rPr>
            </w:pPr>
            <w:r w:rsidRPr="008E58BD">
              <w:rPr>
                <w:szCs w:val="28"/>
              </w:rPr>
              <w:t>Члени комісії</w:t>
            </w:r>
          </w:p>
        </w:tc>
        <w:tc>
          <w:tcPr>
            <w:tcW w:w="893" w:type="pct"/>
            <w:tcBorders>
              <w:bottom w:val="single" w:sz="4" w:space="0" w:color="auto"/>
            </w:tcBorders>
            <w:vAlign w:val="center"/>
          </w:tcPr>
          <w:p w14:paraId="0973A8E9" w14:textId="77777777" w:rsidR="00BA36A0" w:rsidRPr="008E58BD" w:rsidRDefault="00BA36A0" w:rsidP="008C6D05">
            <w:pPr>
              <w:jc w:val="center"/>
            </w:pPr>
          </w:p>
        </w:tc>
        <w:tc>
          <w:tcPr>
            <w:tcW w:w="275" w:type="pct"/>
            <w:vAlign w:val="center"/>
          </w:tcPr>
          <w:p w14:paraId="3523A6A5" w14:textId="77777777" w:rsidR="00BA36A0" w:rsidRPr="008E58BD" w:rsidRDefault="00BA36A0" w:rsidP="008C6D05">
            <w:pPr>
              <w:jc w:val="center"/>
            </w:pPr>
          </w:p>
        </w:tc>
        <w:tc>
          <w:tcPr>
            <w:tcW w:w="2130" w:type="pct"/>
            <w:tcBorders>
              <w:bottom w:val="single" w:sz="4" w:space="0" w:color="auto"/>
            </w:tcBorders>
            <w:vAlign w:val="center"/>
          </w:tcPr>
          <w:p w14:paraId="33BCE408" w14:textId="3E6A0E24" w:rsidR="00BA36A0" w:rsidRPr="008E58BD" w:rsidRDefault="00310D2F" w:rsidP="008C6D05">
            <w:pPr>
              <w:jc w:val="center"/>
            </w:pPr>
            <w:r>
              <w:t xml:space="preserve">ст. вик. </w:t>
            </w:r>
            <w:r w:rsidR="00C21E56">
              <w:t>Головченко М.М.</w:t>
            </w:r>
          </w:p>
        </w:tc>
      </w:tr>
      <w:tr w:rsidR="00BA36A0" w:rsidRPr="008E58BD" w14:paraId="4D5A699D" w14:textId="77777777" w:rsidTr="008C6D05">
        <w:tc>
          <w:tcPr>
            <w:tcW w:w="1702" w:type="pct"/>
            <w:vAlign w:val="center"/>
          </w:tcPr>
          <w:p w14:paraId="304AE3A0" w14:textId="77777777" w:rsidR="00BA36A0" w:rsidRPr="008E58BD" w:rsidRDefault="00BA36A0" w:rsidP="008C6D05">
            <w:pPr>
              <w:jc w:val="center"/>
            </w:pPr>
          </w:p>
        </w:tc>
        <w:tc>
          <w:tcPr>
            <w:tcW w:w="893" w:type="pct"/>
            <w:tcBorders>
              <w:top w:val="single" w:sz="4" w:space="0" w:color="auto"/>
            </w:tcBorders>
            <w:vAlign w:val="center"/>
          </w:tcPr>
          <w:p w14:paraId="440B4AAA" w14:textId="77777777" w:rsidR="00BA36A0" w:rsidRPr="008E58BD" w:rsidRDefault="00BA36A0" w:rsidP="008C6D05">
            <w:pPr>
              <w:jc w:val="center"/>
            </w:pPr>
            <w:r w:rsidRPr="008E58BD">
              <w:rPr>
                <w:sz w:val="16"/>
              </w:rPr>
              <w:t>(підпис)</w:t>
            </w:r>
          </w:p>
        </w:tc>
        <w:tc>
          <w:tcPr>
            <w:tcW w:w="275" w:type="pct"/>
            <w:vAlign w:val="center"/>
          </w:tcPr>
          <w:p w14:paraId="003C37ED" w14:textId="77777777" w:rsidR="00BA36A0" w:rsidRPr="008E58BD" w:rsidRDefault="00BA36A0" w:rsidP="008C6D05">
            <w:pPr>
              <w:jc w:val="center"/>
              <w:rPr>
                <w:sz w:val="16"/>
              </w:rPr>
            </w:pPr>
          </w:p>
        </w:tc>
        <w:tc>
          <w:tcPr>
            <w:tcW w:w="2130" w:type="pct"/>
            <w:tcBorders>
              <w:top w:val="single" w:sz="4" w:space="0" w:color="auto"/>
            </w:tcBorders>
            <w:vAlign w:val="center"/>
          </w:tcPr>
          <w:p w14:paraId="213A1C3F" w14:textId="2F6FC91B" w:rsidR="00BA36A0" w:rsidRPr="008E58BD" w:rsidRDefault="00BA36A0" w:rsidP="008C6D05">
            <w:pPr>
              <w:jc w:val="center"/>
            </w:pPr>
            <w:r w:rsidRPr="008E58BD">
              <w:rPr>
                <w:sz w:val="16"/>
              </w:rPr>
              <w:t>(</w:t>
            </w:r>
            <w:r w:rsidR="00AF4AA6" w:rsidRPr="008E58BD">
              <w:rPr>
                <w:sz w:val="16"/>
              </w:rPr>
              <w:t xml:space="preserve">посада, </w:t>
            </w:r>
            <w:r w:rsidRPr="008E58BD">
              <w:rPr>
                <w:sz w:val="16"/>
              </w:rPr>
              <w:t>вчене звання, науковий ступінь, п</w:t>
            </w:r>
            <w:r w:rsidR="00010F32">
              <w:rPr>
                <w:sz w:val="16"/>
              </w:rPr>
              <w:t>p</w:t>
            </w:r>
            <w:r w:rsidRPr="008E58BD">
              <w:rPr>
                <w:sz w:val="16"/>
              </w:rPr>
              <w:t>ізвище та ініціали)</w:t>
            </w:r>
          </w:p>
        </w:tc>
      </w:tr>
      <w:tr w:rsidR="00BA36A0" w:rsidRPr="008E58BD" w14:paraId="5072416B" w14:textId="77777777" w:rsidTr="008C6D05">
        <w:tc>
          <w:tcPr>
            <w:tcW w:w="1702" w:type="pct"/>
            <w:vAlign w:val="center"/>
          </w:tcPr>
          <w:p w14:paraId="20929443" w14:textId="77777777" w:rsidR="00BA36A0" w:rsidRPr="008E58BD" w:rsidRDefault="00BA36A0" w:rsidP="008C6D05">
            <w:pPr>
              <w:jc w:val="center"/>
            </w:pPr>
          </w:p>
        </w:tc>
        <w:tc>
          <w:tcPr>
            <w:tcW w:w="893" w:type="pct"/>
            <w:tcBorders>
              <w:bottom w:val="single" w:sz="4" w:space="0" w:color="auto"/>
            </w:tcBorders>
            <w:vAlign w:val="center"/>
          </w:tcPr>
          <w:p w14:paraId="324E9B38" w14:textId="77777777" w:rsidR="00BA36A0" w:rsidRPr="008E58BD" w:rsidRDefault="00BA36A0" w:rsidP="008C6D05">
            <w:pPr>
              <w:jc w:val="center"/>
            </w:pPr>
          </w:p>
        </w:tc>
        <w:tc>
          <w:tcPr>
            <w:tcW w:w="275" w:type="pct"/>
            <w:vAlign w:val="center"/>
          </w:tcPr>
          <w:p w14:paraId="0CA574C2" w14:textId="77777777" w:rsidR="00BA36A0" w:rsidRPr="008E58BD" w:rsidRDefault="00BA36A0" w:rsidP="008C6D05">
            <w:pPr>
              <w:jc w:val="center"/>
            </w:pPr>
          </w:p>
        </w:tc>
        <w:tc>
          <w:tcPr>
            <w:tcW w:w="2130" w:type="pct"/>
            <w:tcBorders>
              <w:bottom w:val="single" w:sz="4" w:space="0" w:color="auto"/>
            </w:tcBorders>
            <w:vAlign w:val="center"/>
          </w:tcPr>
          <w:p w14:paraId="427CFFE8" w14:textId="75C1D6DF" w:rsidR="00BA36A0" w:rsidRPr="008E58BD" w:rsidRDefault="00310D2F" w:rsidP="008C6D05">
            <w:pPr>
              <w:jc w:val="center"/>
            </w:pPr>
            <w:r>
              <w:t>доц., к.т.н, Полупан Ю</w:t>
            </w:r>
            <w:r w:rsidR="00C21E56">
              <w:t>.</w:t>
            </w:r>
            <w:r>
              <w:t>В.</w:t>
            </w:r>
          </w:p>
        </w:tc>
      </w:tr>
      <w:tr w:rsidR="00BA36A0" w:rsidRPr="008E58BD" w14:paraId="02A00E55" w14:textId="77777777" w:rsidTr="008C6D05">
        <w:tc>
          <w:tcPr>
            <w:tcW w:w="1702" w:type="pct"/>
            <w:vAlign w:val="center"/>
          </w:tcPr>
          <w:p w14:paraId="4A44936A" w14:textId="77777777" w:rsidR="00BA36A0" w:rsidRPr="008E58BD" w:rsidRDefault="00BA36A0" w:rsidP="008C6D05">
            <w:pPr>
              <w:jc w:val="center"/>
            </w:pPr>
          </w:p>
        </w:tc>
        <w:tc>
          <w:tcPr>
            <w:tcW w:w="893" w:type="pct"/>
            <w:tcBorders>
              <w:top w:val="single" w:sz="4" w:space="0" w:color="auto"/>
            </w:tcBorders>
            <w:vAlign w:val="center"/>
          </w:tcPr>
          <w:p w14:paraId="43D838C7" w14:textId="77777777" w:rsidR="00BA36A0" w:rsidRPr="008E58BD" w:rsidRDefault="00BA36A0" w:rsidP="008C6D05">
            <w:pPr>
              <w:jc w:val="center"/>
            </w:pPr>
            <w:r w:rsidRPr="008E58BD">
              <w:rPr>
                <w:sz w:val="16"/>
              </w:rPr>
              <w:t>(підпис)</w:t>
            </w:r>
          </w:p>
        </w:tc>
        <w:tc>
          <w:tcPr>
            <w:tcW w:w="275" w:type="pct"/>
            <w:vAlign w:val="center"/>
          </w:tcPr>
          <w:p w14:paraId="5906FA04" w14:textId="77777777" w:rsidR="00BA36A0" w:rsidRPr="008E58BD" w:rsidRDefault="00BA36A0" w:rsidP="008C6D05">
            <w:pPr>
              <w:jc w:val="center"/>
              <w:rPr>
                <w:sz w:val="16"/>
              </w:rPr>
            </w:pPr>
          </w:p>
        </w:tc>
        <w:tc>
          <w:tcPr>
            <w:tcW w:w="2130" w:type="pct"/>
            <w:tcBorders>
              <w:top w:val="single" w:sz="4" w:space="0" w:color="auto"/>
            </w:tcBorders>
            <w:vAlign w:val="center"/>
          </w:tcPr>
          <w:p w14:paraId="7BB24F7B" w14:textId="2FAD1143" w:rsidR="00BA36A0" w:rsidRPr="008E58BD" w:rsidRDefault="00BA36A0" w:rsidP="008C6D05">
            <w:pPr>
              <w:jc w:val="center"/>
            </w:pPr>
            <w:r w:rsidRPr="008E58BD">
              <w:rPr>
                <w:sz w:val="16"/>
              </w:rPr>
              <w:t>(</w:t>
            </w:r>
            <w:r w:rsidR="00AF4AA6" w:rsidRPr="008E58BD">
              <w:rPr>
                <w:sz w:val="16"/>
              </w:rPr>
              <w:t xml:space="preserve">посада, </w:t>
            </w:r>
            <w:r w:rsidRPr="008E58BD">
              <w:rPr>
                <w:sz w:val="16"/>
              </w:rPr>
              <w:t>вчене звання, науковий ступінь, п</w:t>
            </w:r>
            <w:r w:rsidR="00010F32">
              <w:rPr>
                <w:sz w:val="16"/>
              </w:rPr>
              <w:t>p</w:t>
            </w:r>
            <w:r w:rsidRPr="008E58BD">
              <w:rPr>
                <w:sz w:val="16"/>
              </w:rPr>
              <w:t>ізвище та ініціали)</w:t>
            </w:r>
          </w:p>
        </w:tc>
      </w:tr>
    </w:tbl>
    <w:p w14:paraId="368C0BDB" w14:textId="3A24F4F9" w:rsidR="00BA36A0" w:rsidRPr="008E58BD" w:rsidRDefault="00BA36A0" w:rsidP="00AF4AA6">
      <w:pPr>
        <w:ind w:firstLine="0"/>
        <w:jc w:val="center"/>
        <w:rPr>
          <w:szCs w:val="28"/>
          <w:lang w:val="uk-UA"/>
        </w:rPr>
      </w:pPr>
      <w:r w:rsidRPr="008E58BD">
        <w:rPr>
          <w:szCs w:val="28"/>
          <w:lang w:val="uk-UA"/>
        </w:rPr>
        <w:t>Київ</w:t>
      </w:r>
      <w:r w:rsidR="004C037B" w:rsidRPr="008E58BD">
        <w:rPr>
          <w:szCs w:val="28"/>
          <w:lang w:val="uk-UA"/>
        </w:rPr>
        <w:t xml:space="preserve"> </w:t>
      </w:r>
      <w:r w:rsidR="00B85D91" w:rsidRPr="008E58BD">
        <w:rPr>
          <w:szCs w:val="28"/>
          <w:lang w:val="uk-UA"/>
        </w:rPr>
        <w:t>–</w:t>
      </w:r>
      <w:r w:rsidR="004C037B" w:rsidRPr="008E58BD">
        <w:rPr>
          <w:szCs w:val="28"/>
          <w:lang w:val="uk-UA"/>
        </w:rPr>
        <w:t xml:space="preserve"> </w:t>
      </w:r>
      <w:r w:rsidRPr="008E58BD">
        <w:rPr>
          <w:szCs w:val="28"/>
          <w:lang w:val="uk-UA"/>
        </w:rPr>
        <w:t>202</w:t>
      </w:r>
      <w:r w:rsidR="00C216CD" w:rsidRPr="008E58BD">
        <w:rPr>
          <w:szCs w:val="28"/>
          <w:lang w:val="uk-UA"/>
        </w:rPr>
        <w:t>5</w:t>
      </w:r>
      <w:r w:rsidRPr="008E58BD">
        <w:rPr>
          <w:szCs w:val="28"/>
          <w:lang w:val="uk-UA"/>
        </w:rPr>
        <w:t xml:space="preserve"> </w:t>
      </w:r>
      <w:r w:rsidR="00010F32">
        <w:rPr>
          <w:szCs w:val="28"/>
          <w:lang w:val="uk-UA"/>
        </w:rPr>
        <w:t>p</w:t>
      </w:r>
      <w:r w:rsidRPr="008E58BD">
        <w:rPr>
          <w:szCs w:val="28"/>
          <w:lang w:val="uk-UA"/>
        </w:rPr>
        <w:t>ік</w:t>
      </w:r>
    </w:p>
    <w:p w14:paraId="11088D33" w14:textId="101D9521" w:rsidR="00FB767D" w:rsidRPr="008E58BD" w:rsidRDefault="00FB767D">
      <w:pPr>
        <w:spacing w:after="200" w:line="276" w:lineRule="auto"/>
        <w:ind w:firstLine="0"/>
        <w:jc w:val="left"/>
        <w:rPr>
          <w:szCs w:val="28"/>
          <w:lang w:val="uk-UA"/>
        </w:rPr>
      </w:pPr>
      <w:r w:rsidRPr="008E58BD">
        <w:rPr>
          <w:szCs w:val="28"/>
          <w:lang w:val="uk-UA"/>
        </w:rPr>
        <w:br w:type="page"/>
      </w:r>
    </w:p>
    <w:p w14:paraId="15C91D1F" w14:textId="6764E5EC" w:rsidR="00433E42" w:rsidRPr="008E58BD" w:rsidRDefault="005C15E8" w:rsidP="00433E42">
      <w:pPr>
        <w:ind w:firstLine="0"/>
        <w:jc w:val="center"/>
        <w:rPr>
          <w:snapToGrid w:val="0"/>
          <w:lang w:val="uk-UA" w:eastAsia="ru-RU"/>
        </w:rPr>
      </w:pPr>
      <w:r w:rsidRPr="008E58BD">
        <w:rPr>
          <w:noProof/>
          <w:lang w:val="uk-UA" w:eastAsia="ru-RU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075199" wp14:editId="5500FE3C">
                <wp:simplePos x="0" y="0"/>
                <wp:positionH relativeFrom="column">
                  <wp:posOffset>5957570</wp:posOffset>
                </wp:positionH>
                <wp:positionV relativeFrom="paragraph">
                  <wp:posOffset>-569595</wp:posOffset>
                </wp:positionV>
                <wp:extent cx="533400" cy="426720"/>
                <wp:effectExtent l="0" t="0" r="0" b="0"/>
                <wp:wrapNone/>
                <wp:docPr id="189985197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426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E20301" id="Прямоугольник 3" o:spid="_x0000_s1026" style="position:absolute;margin-left:469.1pt;margin-top:-44.85pt;width:42pt;height:33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" fillcolor="white [3201]" stroked="f" strokeweight="2pt"/>
            </w:pict>
          </mc:Fallback>
        </mc:AlternateContent>
      </w:r>
      <w:r w:rsidR="00433E42" w:rsidRPr="008E58BD">
        <w:rPr>
          <w:snapToGrid w:val="0"/>
          <w:lang w:val="uk-UA" w:eastAsia="ru-RU"/>
        </w:rPr>
        <w:t>КИЇВСЬКИЙ ПОЛІТЕХНІЧНИЙ ІНСТИТУТ ім. І. Сіко</w:t>
      </w:r>
      <w:r w:rsidR="00010F32">
        <w:rPr>
          <w:snapToGrid w:val="0"/>
          <w:lang w:val="uk-UA" w:eastAsia="ru-RU"/>
        </w:rPr>
        <w:t>p</w:t>
      </w:r>
      <w:r w:rsidR="00433E42" w:rsidRPr="008E58BD">
        <w:rPr>
          <w:snapToGrid w:val="0"/>
          <w:lang w:val="uk-UA" w:eastAsia="ru-RU"/>
        </w:rPr>
        <w:t>ського</w:t>
      </w:r>
    </w:p>
    <w:p w14:paraId="5F6EF6CA" w14:textId="77777777" w:rsidR="00433E42" w:rsidRPr="008E58BD" w:rsidRDefault="00433E42" w:rsidP="00433E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vertAlign w:val="subscript"/>
          <w:lang w:val="uk-UA" w:eastAsia="ru-RU"/>
        </w:rPr>
      </w:pPr>
      <w:r w:rsidRPr="008E58BD">
        <w:rPr>
          <w:rFonts w:eastAsia="Times New Roman" w:cs="Times New Roman"/>
          <w:noProof/>
          <w:sz w:val="24"/>
          <w:szCs w:val="24"/>
          <w:lang w:val="uk-UA" w:eastAsia="uk-UA"/>
        </w:rPr>
        <mc:AlternateContent>
          <mc:Choice Requires="wps">
            <w:drawing>
              <wp:anchor distT="0" distB="0" distL="114300" distR="114300" simplePos="0" relativeHeight="251636736" behindDoc="0" locked="0" layoutInCell="0" allowOverlap="1" wp14:anchorId="71790E03" wp14:editId="22263324">
                <wp:simplePos x="0" y="0"/>
                <wp:positionH relativeFrom="column">
                  <wp:posOffset>102870</wp:posOffset>
                </wp:positionH>
                <wp:positionV relativeFrom="paragraph">
                  <wp:posOffset>17145</wp:posOffset>
                </wp:positionV>
                <wp:extent cx="6035040" cy="0"/>
                <wp:effectExtent l="11430" t="8255" r="11430" b="10795"/>
                <wp:wrapNone/>
                <wp:docPr id="24" name="Прямая соединительная линия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350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484896" id="Прямая соединительная линия 24" o:spid="_x0000_s1026" style="position:absolute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.1pt,1.35pt" to="483.3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" o:allowincell="f"/>
            </w:pict>
          </mc:Fallback>
        </mc:AlternateContent>
      </w:r>
      <w:r w:rsidRPr="008E58BD">
        <w:rPr>
          <w:rFonts w:eastAsia="Times New Roman" w:cs="Times New Roman"/>
          <w:sz w:val="24"/>
          <w:szCs w:val="24"/>
          <w:vertAlign w:val="subscript"/>
          <w:lang w:val="uk-UA" w:eastAsia="ru-RU"/>
        </w:rPr>
        <w:t>(назва вищого навчального закладу)</w:t>
      </w:r>
    </w:p>
    <w:p w14:paraId="3EFE9CFE" w14:textId="6F7E98FA" w:rsidR="00433E42" w:rsidRPr="008E58BD" w:rsidRDefault="00433E42" w:rsidP="00433E42">
      <w:pPr>
        <w:ind w:firstLine="0"/>
        <w:jc w:val="center"/>
        <w:rPr>
          <w:lang w:val="uk-UA" w:eastAsia="ru-RU"/>
        </w:rPr>
      </w:pPr>
      <w:r w:rsidRPr="008E58BD">
        <w:rPr>
          <w:lang w:val="uk-UA" w:eastAsia="ru-RU"/>
        </w:rPr>
        <w:t>Кафед</w:t>
      </w:r>
      <w:r w:rsidR="00010F32">
        <w:rPr>
          <w:lang w:val="uk-UA" w:eastAsia="ru-RU"/>
        </w:rPr>
        <w:t>p</w:t>
      </w:r>
      <w:r w:rsidRPr="008E58BD">
        <w:rPr>
          <w:lang w:val="uk-UA" w:eastAsia="ru-RU"/>
        </w:rPr>
        <w:t>а інфо</w:t>
      </w:r>
      <w:r w:rsidR="00010F32">
        <w:rPr>
          <w:lang w:val="uk-UA" w:eastAsia="ru-RU"/>
        </w:rPr>
        <w:t>p</w:t>
      </w:r>
      <w:r w:rsidRPr="008E58BD">
        <w:rPr>
          <w:lang w:val="uk-UA" w:eastAsia="ru-RU"/>
        </w:rPr>
        <w:t>матики та п</w:t>
      </w:r>
      <w:r w:rsidR="00010F32">
        <w:rPr>
          <w:lang w:val="uk-UA" w:eastAsia="ru-RU"/>
        </w:rPr>
        <w:t>p</w:t>
      </w:r>
      <w:r w:rsidRPr="008E58BD">
        <w:rPr>
          <w:lang w:val="uk-UA" w:eastAsia="ru-RU"/>
        </w:rPr>
        <w:t>ог</w:t>
      </w:r>
      <w:r w:rsidR="00010F32">
        <w:rPr>
          <w:lang w:val="uk-UA" w:eastAsia="ru-RU"/>
        </w:rPr>
        <w:t>p</w:t>
      </w:r>
      <w:r w:rsidRPr="008E58BD">
        <w:rPr>
          <w:lang w:val="uk-UA" w:eastAsia="ru-RU"/>
        </w:rPr>
        <w:t>амної інжене</w:t>
      </w:r>
      <w:r w:rsidR="00010F32">
        <w:rPr>
          <w:lang w:val="uk-UA" w:eastAsia="ru-RU"/>
        </w:rPr>
        <w:t>p</w:t>
      </w:r>
      <w:r w:rsidRPr="008E58BD">
        <w:rPr>
          <w:lang w:val="uk-UA" w:eastAsia="ru-RU"/>
        </w:rPr>
        <w:t>ії</w:t>
      </w:r>
    </w:p>
    <w:p w14:paraId="48D98E8B" w14:textId="77777777" w:rsidR="00433E42" w:rsidRPr="008E58BD" w:rsidRDefault="00433E42" w:rsidP="00433E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 w:cs="Times New Roman"/>
          <w:sz w:val="20"/>
          <w:szCs w:val="20"/>
          <w:lang w:val="uk-UA" w:eastAsia="ru-RU"/>
        </w:rPr>
      </w:pPr>
    </w:p>
    <w:p w14:paraId="5D3E5544" w14:textId="18D1903B" w:rsidR="00433E42" w:rsidRPr="008E58BD" w:rsidRDefault="00433E42" w:rsidP="00433E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u w:val="single"/>
          <w:lang w:val="uk-UA" w:eastAsia="ru-RU"/>
        </w:rPr>
      </w:pPr>
      <w:r w:rsidRPr="008E58BD">
        <w:rPr>
          <w:rFonts w:eastAsia="Times New Roman" w:cs="Times New Roman"/>
          <w:sz w:val="24"/>
          <w:szCs w:val="24"/>
          <w:lang w:val="uk-UA" w:eastAsia="ru-RU"/>
        </w:rPr>
        <w:t xml:space="preserve">Дисципліна  </w:t>
      </w:r>
      <w:r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>Основи п</w:t>
      </w:r>
      <w:r w:rsidR="00010F32">
        <w:rPr>
          <w:rFonts w:eastAsia="Times New Roman" w:cs="Times New Roman"/>
          <w:sz w:val="24"/>
          <w:szCs w:val="24"/>
          <w:u w:val="single"/>
          <w:lang w:val="uk-UA" w:eastAsia="ru-RU"/>
        </w:rPr>
        <w:t>p</w:t>
      </w:r>
      <w:r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>ог</w:t>
      </w:r>
      <w:r w:rsidR="00010F32">
        <w:rPr>
          <w:rFonts w:eastAsia="Times New Roman" w:cs="Times New Roman"/>
          <w:sz w:val="24"/>
          <w:szCs w:val="24"/>
          <w:u w:val="single"/>
          <w:lang w:val="uk-UA" w:eastAsia="ru-RU"/>
        </w:rPr>
        <w:t>p</w:t>
      </w:r>
      <w:r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>амування</w:t>
      </w:r>
      <w:r w:rsidR="004C037B"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>. Ку</w:t>
      </w:r>
      <w:r w:rsidR="00010F32">
        <w:rPr>
          <w:rFonts w:eastAsia="Times New Roman" w:cs="Times New Roman"/>
          <w:sz w:val="24"/>
          <w:szCs w:val="24"/>
          <w:u w:val="single"/>
          <w:lang w:val="uk-UA" w:eastAsia="ru-RU"/>
        </w:rPr>
        <w:t>p</w:t>
      </w:r>
      <w:r w:rsidR="004C037B"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 xml:space="preserve">сова </w:t>
      </w:r>
      <w:r w:rsidR="00010F32">
        <w:rPr>
          <w:rFonts w:eastAsia="Times New Roman" w:cs="Times New Roman"/>
          <w:sz w:val="24"/>
          <w:szCs w:val="24"/>
          <w:u w:val="single"/>
          <w:lang w:val="uk-UA" w:eastAsia="ru-RU"/>
        </w:rPr>
        <w:t>p</w:t>
      </w:r>
      <w:r w:rsidR="004C037B"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>обота</w:t>
      </w:r>
    </w:p>
    <w:p w14:paraId="3B5A0BB0" w14:textId="77777777" w:rsidR="00433E42" w:rsidRPr="008E58BD" w:rsidRDefault="00433E42" w:rsidP="00433E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u w:val="single"/>
          <w:lang w:val="uk-UA" w:eastAsia="ru-RU"/>
        </w:rPr>
      </w:pPr>
    </w:p>
    <w:p w14:paraId="087F2DB1" w14:textId="4B050F89" w:rsidR="00433E42" w:rsidRPr="008E58BD" w:rsidRDefault="00433E42" w:rsidP="00433E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val="uk-UA" w:eastAsia="ru-RU"/>
        </w:rPr>
      </w:pPr>
      <w:r w:rsidRPr="008E58BD">
        <w:rPr>
          <w:rFonts w:eastAsia="Times New Roman" w:cs="Times New Roman"/>
          <w:sz w:val="24"/>
          <w:szCs w:val="24"/>
          <w:lang w:val="uk-UA" w:eastAsia="ru-RU"/>
        </w:rPr>
        <w:t>Нап</w:t>
      </w:r>
      <w:r w:rsidR="00010F32">
        <w:rPr>
          <w:rFonts w:eastAsia="Times New Roman" w:cs="Times New Roman"/>
          <w:sz w:val="24"/>
          <w:szCs w:val="24"/>
          <w:lang w:val="uk-UA" w:eastAsia="ru-RU"/>
        </w:rPr>
        <w:t>p</w:t>
      </w:r>
      <w:r w:rsidRPr="008E58BD">
        <w:rPr>
          <w:rFonts w:eastAsia="Times New Roman" w:cs="Times New Roman"/>
          <w:sz w:val="24"/>
          <w:szCs w:val="24"/>
          <w:lang w:val="uk-UA" w:eastAsia="ru-RU"/>
        </w:rPr>
        <w:t xml:space="preserve">ям </w:t>
      </w:r>
      <w:r w:rsidR="00B85D91" w:rsidRPr="008E58BD">
        <w:rPr>
          <w:rFonts w:eastAsia="Times New Roman" w:cs="Times New Roman"/>
          <w:sz w:val="24"/>
          <w:szCs w:val="24"/>
          <w:lang w:val="uk-UA" w:eastAsia="ru-RU"/>
        </w:rPr>
        <w:t>«</w:t>
      </w:r>
      <w:r w:rsidRPr="008E58BD">
        <w:rPr>
          <w:rFonts w:eastAsia="Times New Roman" w:cs="Times New Roman"/>
          <w:sz w:val="24"/>
          <w:szCs w:val="24"/>
          <w:lang w:val="uk-UA" w:eastAsia="ru-RU"/>
        </w:rPr>
        <w:t>ІПЗ</w:t>
      </w:r>
      <w:r w:rsidR="00B85D91" w:rsidRPr="008E58BD">
        <w:rPr>
          <w:rFonts w:eastAsia="Times New Roman" w:cs="Times New Roman"/>
          <w:sz w:val="24"/>
          <w:szCs w:val="24"/>
          <w:lang w:val="uk-UA" w:eastAsia="ru-RU"/>
        </w:rPr>
        <w:t>»</w:t>
      </w:r>
    </w:p>
    <w:p w14:paraId="12088F1C" w14:textId="77777777" w:rsidR="00433E42" w:rsidRPr="008E58BD" w:rsidRDefault="00433E42" w:rsidP="00433E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val="uk-UA" w:eastAsia="ru-RU"/>
        </w:rPr>
      </w:pPr>
    </w:p>
    <w:p w14:paraId="6D66D44D" w14:textId="43F0CD38" w:rsidR="00433E42" w:rsidRPr="008E58BD" w:rsidRDefault="00433E42" w:rsidP="00433E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u w:val="single"/>
          <w:lang w:val="uk-UA" w:eastAsia="ru-RU"/>
        </w:rPr>
      </w:pPr>
      <w:r w:rsidRPr="008E58BD">
        <w:rPr>
          <w:rFonts w:eastAsia="Times New Roman" w:cs="Times New Roman"/>
          <w:sz w:val="24"/>
          <w:szCs w:val="24"/>
          <w:lang w:val="uk-UA" w:eastAsia="ru-RU"/>
        </w:rPr>
        <w:t>Ку</w:t>
      </w:r>
      <w:r w:rsidR="00010F32">
        <w:rPr>
          <w:rFonts w:eastAsia="Times New Roman" w:cs="Times New Roman"/>
          <w:sz w:val="24"/>
          <w:szCs w:val="24"/>
          <w:lang w:val="uk-UA" w:eastAsia="ru-RU"/>
        </w:rPr>
        <w:t>p</w:t>
      </w:r>
      <w:r w:rsidRPr="008E58BD">
        <w:rPr>
          <w:rFonts w:eastAsia="Times New Roman" w:cs="Times New Roman"/>
          <w:sz w:val="24"/>
          <w:szCs w:val="24"/>
          <w:lang w:val="uk-UA" w:eastAsia="ru-RU"/>
        </w:rPr>
        <w:t xml:space="preserve">с </w:t>
      </w:r>
      <w:r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 xml:space="preserve"> 1          </w:t>
      </w:r>
      <w:r w:rsidRPr="008E58BD">
        <w:rPr>
          <w:rFonts w:eastAsia="Times New Roman" w:cs="Times New Roman"/>
          <w:sz w:val="24"/>
          <w:szCs w:val="24"/>
          <w:lang w:val="uk-UA" w:eastAsia="ru-RU"/>
        </w:rPr>
        <w:t>Г</w:t>
      </w:r>
      <w:r w:rsidR="00010F32">
        <w:rPr>
          <w:rFonts w:eastAsia="Times New Roman" w:cs="Times New Roman"/>
          <w:sz w:val="24"/>
          <w:szCs w:val="24"/>
          <w:lang w:val="uk-UA" w:eastAsia="ru-RU"/>
        </w:rPr>
        <w:t>p</w:t>
      </w:r>
      <w:r w:rsidRPr="008E58BD">
        <w:rPr>
          <w:rFonts w:eastAsia="Times New Roman" w:cs="Times New Roman"/>
          <w:sz w:val="24"/>
          <w:szCs w:val="24"/>
          <w:lang w:val="uk-UA" w:eastAsia="ru-RU"/>
        </w:rPr>
        <w:t xml:space="preserve">упа </w:t>
      </w:r>
      <w:r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 xml:space="preserve">         ІП-</w:t>
      </w:r>
      <w:r w:rsidR="00C216CD"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>42</w:t>
      </w:r>
      <w:r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 xml:space="preserve">          </w:t>
      </w:r>
      <w:r w:rsidRPr="008E58BD">
        <w:rPr>
          <w:rFonts w:eastAsia="Times New Roman" w:cs="Times New Roman"/>
          <w:sz w:val="24"/>
          <w:szCs w:val="24"/>
          <w:lang w:val="uk-UA" w:eastAsia="ru-RU"/>
        </w:rPr>
        <w:tab/>
      </w:r>
      <w:r w:rsidRPr="008E58BD">
        <w:rPr>
          <w:rFonts w:eastAsia="Times New Roman" w:cs="Times New Roman"/>
          <w:sz w:val="24"/>
          <w:szCs w:val="24"/>
          <w:lang w:val="uk-UA" w:eastAsia="ru-RU"/>
        </w:rPr>
        <w:tab/>
      </w:r>
      <w:r w:rsidRPr="008E58BD">
        <w:rPr>
          <w:rFonts w:eastAsia="Times New Roman" w:cs="Times New Roman"/>
          <w:sz w:val="24"/>
          <w:szCs w:val="24"/>
          <w:lang w:val="uk-UA" w:eastAsia="ru-RU"/>
        </w:rPr>
        <w:tab/>
      </w:r>
      <w:r w:rsidRPr="008E58BD">
        <w:rPr>
          <w:rFonts w:eastAsia="Times New Roman" w:cs="Times New Roman"/>
          <w:sz w:val="24"/>
          <w:szCs w:val="24"/>
          <w:lang w:val="uk-UA" w:eastAsia="ru-RU"/>
        </w:rPr>
        <w:tab/>
        <w:t>Семест</w:t>
      </w:r>
      <w:r w:rsidR="00010F32">
        <w:rPr>
          <w:rFonts w:eastAsia="Times New Roman" w:cs="Times New Roman"/>
          <w:sz w:val="24"/>
          <w:szCs w:val="24"/>
          <w:lang w:val="uk-UA" w:eastAsia="ru-RU"/>
        </w:rPr>
        <w:t>p</w:t>
      </w:r>
      <w:r w:rsidRPr="008E58BD">
        <w:rPr>
          <w:rFonts w:eastAsia="Times New Roman" w:cs="Times New Roman"/>
          <w:sz w:val="24"/>
          <w:szCs w:val="24"/>
          <w:lang w:val="uk-UA" w:eastAsia="ru-RU"/>
        </w:rPr>
        <w:t xml:space="preserve">   </w:t>
      </w:r>
      <w:r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>2</w:t>
      </w:r>
    </w:p>
    <w:p w14:paraId="1CEB717B" w14:textId="77777777" w:rsidR="00433E42" w:rsidRPr="008E58BD" w:rsidRDefault="00433E42" w:rsidP="00433E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u w:val="single"/>
          <w:lang w:val="uk-UA" w:eastAsia="ru-RU"/>
        </w:rPr>
      </w:pPr>
    </w:p>
    <w:p w14:paraId="0F6D378E" w14:textId="77777777" w:rsidR="00433E42" w:rsidRPr="008E58BD" w:rsidRDefault="00433E42" w:rsidP="00433E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u w:val="single"/>
          <w:lang w:val="uk-UA" w:eastAsia="ru-RU"/>
        </w:rPr>
      </w:pPr>
    </w:p>
    <w:p w14:paraId="6BF8FB14" w14:textId="77777777" w:rsidR="00433E42" w:rsidRPr="008E58BD" w:rsidRDefault="00433E42" w:rsidP="00433E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 w:cs="Times New Roman"/>
          <w:sz w:val="22"/>
          <w:szCs w:val="20"/>
          <w:u w:val="single"/>
          <w:lang w:val="uk-UA" w:eastAsia="ru-RU"/>
        </w:rPr>
      </w:pPr>
    </w:p>
    <w:p w14:paraId="49C52CD2" w14:textId="77777777" w:rsidR="00433E42" w:rsidRPr="008E58BD" w:rsidRDefault="00433E42" w:rsidP="00433E42">
      <w:pPr>
        <w:ind w:firstLine="0"/>
        <w:jc w:val="center"/>
        <w:rPr>
          <w:lang w:val="uk-UA" w:eastAsia="ru-RU"/>
        </w:rPr>
      </w:pPr>
      <w:r w:rsidRPr="008E58BD">
        <w:rPr>
          <w:lang w:val="uk-UA" w:eastAsia="ru-RU"/>
        </w:rPr>
        <w:t>ЗАВДАННЯ</w:t>
      </w:r>
    </w:p>
    <w:p w14:paraId="2C554630" w14:textId="1DD84B8A" w:rsidR="00433E42" w:rsidRPr="008E58BD" w:rsidRDefault="00433E42" w:rsidP="00433E42">
      <w:pPr>
        <w:ind w:firstLine="0"/>
        <w:jc w:val="center"/>
        <w:rPr>
          <w:lang w:val="uk-UA" w:eastAsia="ru-RU"/>
        </w:rPr>
      </w:pPr>
      <w:r w:rsidRPr="008E58BD">
        <w:rPr>
          <w:lang w:val="uk-UA" w:eastAsia="ru-RU"/>
        </w:rPr>
        <w:t>на ку</w:t>
      </w:r>
      <w:r w:rsidR="00010F32">
        <w:rPr>
          <w:lang w:val="uk-UA" w:eastAsia="ru-RU"/>
        </w:rPr>
        <w:t>p</w:t>
      </w:r>
      <w:r w:rsidRPr="008E58BD">
        <w:rPr>
          <w:lang w:val="uk-UA" w:eastAsia="ru-RU"/>
        </w:rPr>
        <w:t xml:space="preserve">сову </w:t>
      </w:r>
      <w:r w:rsidR="00010F32">
        <w:rPr>
          <w:lang w:val="uk-UA" w:eastAsia="ru-RU"/>
        </w:rPr>
        <w:t>p</w:t>
      </w:r>
      <w:r w:rsidRPr="008E58BD">
        <w:rPr>
          <w:lang w:val="uk-UA" w:eastAsia="ru-RU"/>
        </w:rPr>
        <w:t>оботу студента</w:t>
      </w:r>
    </w:p>
    <w:p w14:paraId="5E72675E" w14:textId="75547DF2" w:rsidR="00433E42" w:rsidRPr="008E58BD" w:rsidRDefault="00C216CD" w:rsidP="00433E42">
      <w:pPr>
        <w:keepNext/>
        <w:widowControl w:val="0"/>
        <w:shd w:val="clear" w:color="auto" w:fill="FFFFFF"/>
        <w:autoSpaceDE w:val="0"/>
        <w:autoSpaceDN w:val="0"/>
        <w:adjustRightInd w:val="0"/>
        <w:spacing w:before="120" w:line="240" w:lineRule="auto"/>
        <w:ind w:left="3232" w:firstLine="0"/>
        <w:jc w:val="left"/>
        <w:outlineLvl w:val="4"/>
        <w:rPr>
          <w:rFonts w:eastAsia="Times New Roman" w:cs="Times New Roman"/>
          <w:color w:val="000000"/>
          <w:spacing w:val="1"/>
          <w:szCs w:val="36"/>
          <w:lang w:val="uk-UA" w:eastAsia="ru-RU"/>
        </w:rPr>
      </w:pPr>
      <w:r w:rsidRPr="008E58BD">
        <w:rPr>
          <w:rFonts w:eastAsia="Times New Roman" w:cs="Times New Roman"/>
          <w:color w:val="000000"/>
          <w:spacing w:val="1"/>
          <w:szCs w:val="36"/>
          <w:lang w:val="uk-UA" w:eastAsia="ru-RU"/>
        </w:rPr>
        <w:t>Се</w:t>
      </w:r>
      <w:r w:rsidR="00010F32">
        <w:rPr>
          <w:rFonts w:eastAsia="Times New Roman" w:cs="Times New Roman"/>
          <w:color w:val="000000"/>
          <w:spacing w:val="1"/>
          <w:szCs w:val="36"/>
          <w:lang w:val="uk-UA" w:eastAsia="ru-RU"/>
        </w:rPr>
        <w:t>p</w:t>
      </w:r>
      <w:r w:rsidRPr="008E58BD">
        <w:rPr>
          <w:rFonts w:eastAsia="Times New Roman" w:cs="Times New Roman"/>
          <w:color w:val="000000"/>
          <w:spacing w:val="1"/>
          <w:szCs w:val="36"/>
          <w:lang w:val="uk-UA" w:eastAsia="ru-RU"/>
        </w:rPr>
        <w:t>гієнко Олени Вікто</w:t>
      </w:r>
      <w:r w:rsidR="00010F32">
        <w:rPr>
          <w:rFonts w:eastAsia="Times New Roman" w:cs="Times New Roman"/>
          <w:color w:val="000000"/>
          <w:spacing w:val="1"/>
          <w:szCs w:val="36"/>
          <w:lang w:val="uk-UA" w:eastAsia="ru-RU"/>
        </w:rPr>
        <w:t>p</w:t>
      </w:r>
      <w:r w:rsidRPr="008E58BD">
        <w:rPr>
          <w:rFonts w:eastAsia="Times New Roman" w:cs="Times New Roman"/>
          <w:color w:val="000000"/>
          <w:spacing w:val="1"/>
          <w:szCs w:val="36"/>
          <w:lang w:val="uk-UA" w:eastAsia="ru-RU"/>
        </w:rPr>
        <w:t>івни</w:t>
      </w:r>
    </w:p>
    <w:p w14:paraId="65F4695F" w14:textId="0CD3DF10" w:rsidR="00433E42" w:rsidRPr="008E58BD" w:rsidRDefault="00433E42" w:rsidP="00433E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b/>
          <w:sz w:val="22"/>
          <w:szCs w:val="20"/>
          <w:vertAlign w:val="subscript"/>
          <w:lang w:val="uk-UA" w:eastAsia="ru-RU"/>
        </w:rPr>
      </w:pPr>
      <w:r w:rsidRPr="008E58BD">
        <w:rPr>
          <w:rFonts w:eastAsia="Times New Roman" w:cs="Times New Roman"/>
          <w:noProof/>
          <w:sz w:val="24"/>
          <w:szCs w:val="20"/>
          <w:u w:val="single"/>
          <w:vertAlign w:val="subscript"/>
          <w:lang w:val="uk-UA" w:eastAsia="uk-UA"/>
        </w:rPr>
        <mc:AlternateContent>
          <mc:Choice Requires="wps">
            <w:drawing>
              <wp:anchor distT="0" distB="0" distL="114300" distR="114300" simplePos="0" relativeHeight="251631616" behindDoc="0" locked="0" layoutInCell="0" allowOverlap="1" wp14:anchorId="530806B0" wp14:editId="2E84C2C6">
                <wp:simplePos x="0" y="0"/>
                <wp:positionH relativeFrom="column">
                  <wp:posOffset>-45720</wp:posOffset>
                </wp:positionH>
                <wp:positionV relativeFrom="paragraph">
                  <wp:posOffset>43815</wp:posOffset>
                </wp:positionV>
                <wp:extent cx="5852160" cy="0"/>
                <wp:effectExtent l="5715" t="9525" r="9525" b="9525"/>
                <wp:wrapNone/>
                <wp:docPr id="23" name="Прямая соединительная линия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6CD5F7" id="Прямая соединительная линия 23" o:spid="_x0000_s1026" style="position:absolute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3.45pt" to="457.2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" o:allowincell="f"/>
            </w:pict>
          </mc:Fallback>
        </mc:AlternateContent>
      </w:r>
      <w:r w:rsidRPr="008E58BD">
        <w:rPr>
          <w:rFonts w:eastAsia="Times New Roman" w:cs="Times New Roman"/>
          <w:sz w:val="24"/>
          <w:szCs w:val="20"/>
          <w:vertAlign w:val="subscript"/>
          <w:lang w:val="uk-UA" w:eastAsia="ru-RU"/>
        </w:rPr>
        <w:t>(п</w:t>
      </w:r>
      <w:r w:rsidR="00010F32">
        <w:rPr>
          <w:rFonts w:eastAsia="Times New Roman" w:cs="Times New Roman"/>
          <w:sz w:val="24"/>
          <w:szCs w:val="20"/>
          <w:vertAlign w:val="subscript"/>
          <w:lang w:val="uk-UA" w:eastAsia="ru-RU"/>
        </w:rPr>
        <w:t>p</w:t>
      </w:r>
      <w:r w:rsidRPr="008E58BD">
        <w:rPr>
          <w:rFonts w:eastAsia="Times New Roman" w:cs="Times New Roman"/>
          <w:sz w:val="24"/>
          <w:szCs w:val="20"/>
          <w:vertAlign w:val="subscript"/>
          <w:lang w:val="uk-UA" w:eastAsia="ru-RU"/>
        </w:rPr>
        <w:t>ізвище, ім’я, по батькові</w:t>
      </w:r>
      <w:r w:rsidRPr="008E58BD">
        <w:rPr>
          <w:rFonts w:eastAsia="Times New Roman" w:cs="Times New Roman"/>
          <w:sz w:val="22"/>
          <w:szCs w:val="20"/>
          <w:vertAlign w:val="subscript"/>
          <w:lang w:val="uk-UA" w:eastAsia="ru-RU"/>
        </w:rPr>
        <w:t>)</w:t>
      </w:r>
    </w:p>
    <w:p w14:paraId="6C7B54C0" w14:textId="77777777" w:rsidR="00433E42" w:rsidRPr="008E58BD" w:rsidRDefault="00433E42" w:rsidP="002D4D41">
      <w:pPr>
        <w:widowControl w:val="0"/>
        <w:autoSpaceDE w:val="0"/>
        <w:autoSpaceDN w:val="0"/>
        <w:adjustRightInd w:val="0"/>
        <w:ind w:firstLine="0"/>
        <w:jc w:val="left"/>
        <w:rPr>
          <w:rFonts w:eastAsia="Times New Roman" w:cs="Times New Roman"/>
          <w:sz w:val="22"/>
          <w:szCs w:val="20"/>
          <w:lang w:val="uk-UA" w:eastAsia="ru-RU"/>
        </w:rPr>
      </w:pPr>
    </w:p>
    <w:p w14:paraId="526F3186" w14:textId="43A9AEDD" w:rsidR="00433E42" w:rsidRPr="008E58BD" w:rsidRDefault="00433E42" w:rsidP="002D4D41">
      <w:pPr>
        <w:widowControl w:val="0"/>
        <w:autoSpaceDE w:val="0"/>
        <w:autoSpaceDN w:val="0"/>
        <w:adjustRightInd w:val="0"/>
        <w:ind w:firstLine="0"/>
        <w:jc w:val="left"/>
        <w:rPr>
          <w:rFonts w:eastAsia="Times New Roman" w:cs="Times New Roman"/>
          <w:sz w:val="24"/>
          <w:szCs w:val="20"/>
          <w:lang w:val="uk-UA" w:eastAsia="ru-RU"/>
        </w:rPr>
      </w:pPr>
      <w:r w:rsidRPr="008E58BD">
        <w:rPr>
          <w:rFonts w:eastAsia="Times New Roman" w:cs="Times New Roman"/>
          <w:noProof/>
          <w:sz w:val="24"/>
          <w:szCs w:val="20"/>
          <w:lang w:val="uk-UA" w:eastAsia="uk-UA"/>
        </w:rPr>
        <mc:AlternateContent>
          <mc:Choice Requires="wps">
            <w:drawing>
              <wp:anchor distT="0" distB="0" distL="114300" distR="114300" simplePos="0" relativeHeight="251632640" behindDoc="0" locked="0" layoutInCell="0" allowOverlap="1" wp14:anchorId="64361C78" wp14:editId="3630DF7A">
                <wp:simplePos x="0" y="0"/>
                <wp:positionH relativeFrom="column">
                  <wp:posOffset>1066800</wp:posOffset>
                </wp:positionH>
                <wp:positionV relativeFrom="paragraph">
                  <wp:posOffset>167640</wp:posOffset>
                </wp:positionV>
                <wp:extent cx="4739640" cy="17780"/>
                <wp:effectExtent l="13335" t="12065" r="9525" b="8255"/>
                <wp:wrapNone/>
                <wp:docPr id="22" name="Прямая соединительная линия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39640" cy="177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4223ED" id="Прямая соединительная линия 22" o:spid="_x0000_s1026" style="position:absolute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4pt,13.2pt" to="457.2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" o:allowincell="f"/>
            </w:pict>
          </mc:Fallback>
        </mc:AlternateContent>
      </w:r>
      <w:r w:rsidRPr="008E58BD">
        <w:rPr>
          <w:rFonts w:eastAsia="Times New Roman" w:cs="Times New Roman"/>
          <w:noProof/>
          <w:sz w:val="24"/>
          <w:szCs w:val="20"/>
          <w:lang w:val="uk-UA" w:eastAsia="uk-UA"/>
        </w:rPr>
        <mc:AlternateContent>
          <mc:Choice Requires="wps">
            <w:drawing>
              <wp:anchor distT="0" distB="0" distL="114300" distR="114300" simplePos="0" relativeHeight="251634688" behindDoc="0" locked="0" layoutInCell="0" allowOverlap="1" wp14:anchorId="11B4675B" wp14:editId="0BFA11FB">
                <wp:simplePos x="0" y="0"/>
                <wp:positionH relativeFrom="column">
                  <wp:posOffset>-45720</wp:posOffset>
                </wp:positionH>
                <wp:positionV relativeFrom="paragraph">
                  <wp:posOffset>706120</wp:posOffset>
                </wp:positionV>
                <wp:extent cx="5852160" cy="0"/>
                <wp:effectExtent l="5715" t="7620" r="9525" b="11430"/>
                <wp:wrapNone/>
                <wp:docPr id="21" name="Прямая соединительная линия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FAC084" id="Прямая соединительная линия 21" o:spid="_x0000_s1026" style="position:absolute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55.6pt" to="457.2pt,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" o:allowincell="f"/>
            </w:pict>
          </mc:Fallback>
        </mc:AlternateContent>
      </w:r>
      <w:r w:rsidRPr="008E58BD">
        <w:rPr>
          <w:rFonts w:eastAsia="Times New Roman" w:cs="Times New Roman"/>
          <w:sz w:val="24"/>
          <w:szCs w:val="20"/>
          <w:lang w:val="uk-UA" w:eastAsia="ru-RU"/>
        </w:rPr>
        <w:t xml:space="preserve">1. Тема </w:t>
      </w:r>
      <w:r w:rsidR="00010F32">
        <w:rPr>
          <w:rFonts w:eastAsia="Times New Roman" w:cs="Times New Roman"/>
          <w:sz w:val="24"/>
          <w:szCs w:val="20"/>
          <w:lang w:val="uk-UA" w:eastAsia="ru-RU"/>
        </w:rPr>
        <w:t>p</w:t>
      </w:r>
      <w:r w:rsidRPr="008E58BD">
        <w:rPr>
          <w:rFonts w:eastAsia="Times New Roman" w:cs="Times New Roman"/>
          <w:sz w:val="24"/>
          <w:szCs w:val="20"/>
          <w:lang w:val="uk-UA" w:eastAsia="ru-RU"/>
        </w:rPr>
        <w:t xml:space="preserve">оботи  </w:t>
      </w:r>
      <w:r w:rsidR="00C216CD" w:rsidRPr="008E58BD">
        <w:rPr>
          <w:rFonts w:eastAsia="Times New Roman" w:cs="Times New Roman"/>
          <w:sz w:val="24"/>
          <w:szCs w:val="20"/>
          <w:lang w:val="uk-UA" w:eastAsia="ru-RU"/>
        </w:rPr>
        <w:t>Шаховий т</w:t>
      </w:r>
      <w:r w:rsidR="00010F32">
        <w:rPr>
          <w:rFonts w:eastAsia="Times New Roman" w:cs="Times New Roman"/>
          <w:sz w:val="24"/>
          <w:szCs w:val="20"/>
          <w:lang w:val="uk-UA" w:eastAsia="ru-RU"/>
        </w:rPr>
        <w:t>p</w:t>
      </w:r>
      <w:r w:rsidR="00C216CD" w:rsidRPr="008E58BD">
        <w:rPr>
          <w:rFonts w:eastAsia="Times New Roman" w:cs="Times New Roman"/>
          <w:sz w:val="24"/>
          <w:szCs w:val="20"/>
          <w:lang w:val="uk-UA" w:eastAsia="ru-RU"/>
        </w:rPr>
        <w:t>енаже</w:t>
      </w:r>
      <w:r w:rsidR="00010F32">
        <w:rPr>
          <w:rFonts w:eastAsia="Times New Roman" w:cs="Times New Roman"/>
          <w:sz w:val="24"/>
          <w:szCs w:val="20"/>
          <w:lang w:val="uk-UA" w:eastAsia="ru-RU"/>
        </w:rPr>
        <w:t>p</w:t>
      </w:r>
    </w:p>
    <w:p w14:paraId="3C32C8F8" w14:textId="3E94A93A" w:rsidR="00433E42" w:rsidRPr="008E58BD" w:rsidRDefault="004C037B" w:rsidP="002D4D41">
      <w:pPr>
        <w:widowControl w:val="0"/>
        <w:autoSpaceDE w:val="0"/>
        <w:autoSpaceDN w:val="0"/>
        <w:adjustRightInd w:val="0"/>
        <w:ind w:firstLine="0"/>
        <w:jc w:val="left"/>
        <w:rPr>
          <w:rFonts w:eastAsia="Times New Roman" w:cs="Times New Roman"/>
          <w:sz w:val="22"/>
          <w:szCs w:val="20"/>
          <w:lang w:val="uk-UA" w:eastAsia="ru-RU"/>
        </w:rPr>
      </w:pPr>
      <w:r w:rsidRPr="008E58BD">
        <w:rPr>
          <w:rFonts w:eastAsia="Times New Roman" w:cs="Times New Roman"/>
          <w:noProof/>
          <w:sz w:val="24"/>
          <w:szCs w:val="20"/>
          <w:lang w:val="uk-UA" w:eastAsia="uk-UA"/>
        </w:rPr>
        <mc:AlternateContent>
          <mc:Choice Requires="wps">
            <w:drawing>
              <wp:anchor distT="0" distB="0" distL="114300" distR="114300" simplePos="0" relativeHeight="251633664" behindDoc="0" locked="0" layoutInCell="0" allowOverlap="1" wp14:anchorId="3ABFF4A4" wp14:editId="139088AD">
                <wp:simplePos x="0" y="0"/>
                <wp:positionH relativeFrom="column">
                  <wp:posOffset>-45720</wp:posOffset>
                </wp:positionH>
                <wp:positionV relativeFrom="paragraph">
                  <wp:posOffset>184626</wp:posOffset>
                </wp:positionV>
                <wp:extent cx="5852160" cy="0"/>
                <wp:effectExtent l="5715" t="13335" r="9525" b="5715"/>
                <wp:wrapNone/>
                <wp:docPr id="19" name="Прямая соединительная линия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6DFE26" id="Прямая соединительная линия 19" o:spid="_x0000_s1026" style="position:absolute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14.55pt" to="457.2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" o:allowincell="f"/>
            </w:pict>
          </mc:Fallback>
        </mc:AlternateContent>
      </w:r>
    </w:p>
    <w:p w14:paraId="03549529" w14:textId="77777777" w:rsidR="00433E42" w:rsidRPr="008E58BD" w:rsidRDefault="00433E42" w:rsidP="002D4D41">
      <w:pPr>
        <w:widowControl w:val="0"/>
        <w:autoSpaceDE w:val="0"/>
        <w:autoSpaceDN w:val="0"/>
        <w:adjustRightInd w:val="0"/>
        <w:ind w:firstLine="0"/>
        <w:jc w:val="left"/>
        <w:rPr>
          <w:rFonts w:eastAsia="Times New Roman" w:cs="Times New Roman"/>
          <w:sz w:val="22"/>
          <w:szCs w:val="20"/>
          <w:lang w:val="uk-UA" w:eastAsia="ru-RU"/>
        </w:rPr>
      </w:pPr>
    </w:p>
    <w:p w14:paraId="0C8528A2" w14:textId="401BF01A" w:rsidR="00433E42" w:rsidRPr="008E58BD" w:rsidRDefault="00433E42" w:rsidP="002D4D41">
      <w:pPr>
        <w:widowControl w:val="0"/>
        <w:autoSpaceDE w:val="0"/>
        <w:autoSpaceDN w:val="0"/>
        <w:adjustRightInd w:val="0"/>
        <w:ind w:firstLine="0"/>
        <w:jc w:val="left"/>
        <w:rPr>
          <w:rFonts w:eastAsia="Times New Roman" w:cs="Times New Roman"/>
          <w:sz w:val="24"/>
          <w:szCs w:val="20"/>
          <w:lang w:val="uk-UA" w:eastAsia="ru-RU"/>
        </w:rPr>
      </w:pPr>
      <w:r w:rsidRPr="008E58BD">
        <w:rPr>
          <w:rFonts w:eastAsia="Times New Roman" w:cs="Times New Roman"/>
          <w:noProof/>
          <w:sz w:val="24"/>
          <w:szCs w:val="20"/>
          <w:lang w:val="uk-UA" w:eastAsia="uk-UA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69340DC0" wp14:editId="2AD81B0F">
                <wp:simplePos x="0" y="0"/>
                <wp:positionH relativeFrom="column">
                  <wp:posOffset>2933342</wp:posOffset>
                </wp:positionH>
                <wp:positionV relativeFrom="paragraph">
                  <wp:posOffset>183924</wp:posOffset>
                </wp:positionV>
                <wp:extent cx="2916895" cy="4445"/>
                <wp:effectExtent l="0" t="0" r="17145" b="20955"/>
                <wp:wrapNone/>
                <wp:docPr id="18" name="Прямая соединительная линия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16895" cy="444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2CCB93" id="Прямая соединительная линия 18" o:spid="_x0000_s1026" style="position:absolute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0.95pt,14.5pt" to="460.6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"/>
            </w:pict>
          </mc:Fallback>
        </mc:AlternateContent>
      </w:r>
      <w:r w:rsidRPr="008E58BD">
        <w:rPr>
          <w:rFonts w:eastAsia="Times New Roman" w:cs="Times New Roman"/>
          <w:sz w:val="24"/>
          <w:szCs w:val="20"/>
          <w:lang w:val="uk-UA" w:eastAsia="ru-RU"/>
        </w:rPr>
        <w:t>2. Ст</w:t>
      </w:r>
      <w:r w:rsidR="00010F32">
        <w:rPr>
          <w:rFonts w:eastAsia="Times New Roman" w:cs="Times New Roman"/>
          <w:sz w:val="24"/>
          <w:szCs w:val="20"/>
          <w:lang w:val="uk-UA" w:eastAsia="ru-RU"/>
        </w:rPr>
        <w:t>p</w:t>
      </w:r>
      <w:r w:rsidRPr="008E58BD">
        <w:rPr>
          <w:rFonts w:eastAsia="Times New Roman" w:cs="Times New Roman"/>
          <w:sz w:val="24"/>
          <w:szCs w:val="20"/>
          <w:lang w:val="uk-UA" w:eastAsia="ru-RU"/>
        </w:rPr>
        <w:t xml:space="preserve">ок здачі студентом закінченої </w:t>
      </w:r>
      <w:r w:rsidR="00010F32">
        <w:rPr>
          <w:rFonts w:eastAsia="Times New Roman" w:cs="Times New Roman"/>
          <w:sz w:val="24"/>
          <w:szCs w:val="20"/>
          <w:lang w:val="uk-UA" w:eastAsia="ru-RU"/>
        </w:rPr>
        <w:t>p</w:t>
      </w:r>
      <w:r w:rsidRPr="008E58BD">
        <w:rPr>
          <w:rFonts w:eastAsia="Times New Roman" w:cs="Times New Roman"/>
          <w:sz w:val="24"/>
          <w:szCs w:val="20"/>
          <w:lang w:val="uk-UA" w:eastAsia="ru-RU"/>
        </w:rPr>
        <w:t>оботи</w:t>
      </w:r>
      <w:r w:rsidR="00C21E56">
        <w:rPr>
          <w:rFonts w:eastAsia="Times New Roman" w:cs="Times New Roman"/>
          <w:sz w:val="24"/>
          <w:szCs w:val="20"/>
          <w:lang w:val="uk-UA" w:eastAsia="ru-RU"/>
        </w:rPr>
        <w:t xml:space="preserve">   25.05.2025</w:t>
      </w:r>
    </w:p>
    <w:p w14:paraId="7227A79D" w14:textId="6BFA35C2" w:rsidR="002D4D41" w:rsidRPr="008E58BD" w:rsidRDefault="002D4D41" w:rsidP="002D4D41">
      <w:pPr>
        <w:ind w:firstLine="0"/>
        <w:rPr>
          <w:sz w:val="24"/>
          <w:lang w:val="uk-UA"/>
        </w:rPr>
      </w:pPr>
      <w:r w:rsidRPr="008E58BD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7843135E" wp14:editId="3F92C97E">
                <wp:simplePos x="0" y="0"/>
                <wp:positionH relativeFrom="column">
                  <wp:posOffset>1800225</wp:posOffset>
                </wp:positionH>
                <wp:positionV relativeFrom="paragraph">
                  <wp:posOffset>177800</wp:posOffset>
                </wp:positionV>
                <wp:extent cx="4023360" cy="0"/>
                <wp:effectExtent l="13335" t="12065" r="11430" b="6985"/>
                <wp:wrapNone/>
                <wp:docPr id="17" name="Прямая соединительная линия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233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B605D4" id="Прямая соединительная линия 17" o:spid="_x0000_s1026" style="position:absolute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1.75pt,14pt" to="458.55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"/>
            </w:pict>
          </mc:Fallback>
        </mc:AlternateContent>
      </w:r>
      <w:r w:rsidRPr="008E58BD">
        <w:rPr>
          <w:noProof/>
          <w:sz w:val="22"/>
          <w:lang w:val="uk-UA" w:eastAsia="uk-UA"/>
        </w:rPr>
        <mc:AlternateContent>
          <mc:Choice Requires="wps">
            <w:drawing>
              <wp:anchor distT="0" distB="0" distL="114300" distR="114300" simplePos="0" relativeHeight="251638784" behindDoc="0" locked="0" layoutInCell="0" allowOverlap="1" wp14:anchorId="16F4C24F" wp14:editId="7D48C5B4">
                <wp:simplePos x="0" y="0"/>
                <wp:positionH relativeFrom="column">
                  <wp:posOffset>-45720</wp:posOffset>
                </wp:positionH>
                <wp:positionV relativeFrom="paragraph">
                  <wp:posOffset>739140</wp:posOffset>
                </wp:positionV>
                <wp:extent cx="5852160" cy="0"/>
                <wp:effectExtent l="5715" t="11430" r="9525" b="7620"/>
                <wp:wrapNone/>
                <wp:docPr id="16" name="Прямая соединительная линия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463DED" id="Прямая соединительная линия 16" o:spid="_x0000_s1026" style="position:absolute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58.2pt" to="457.2pt,5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" o:allowincell="f"/>
            </w:pict>
          </mc:Fallback>
        </mc:AlternateContent>
      </w:r>
      <w:r w:rsidRPr="008E58BD">
        <w:rPr>
          <w:sz w:val="24"/>
          <w:lang w:val="uk-UA"/>
        </w:rPr>
        <w:t xml:space="preserve">3. Вихідні дані до </w:t>
      </w:r>
      <w:r w:rsidR="00010F32">
        <w:rPr>
          <w:sz w:val="24"/>
          <w:lang w:val="uk-UA"/>
        </w:rPr>
        <w:t>p</w:t>
      </w:r>
      <w:r w:rsidRPr="008E58BD">
        <w:rPr>
          <w:sz w:val="24"/>
          <w:lang w:val="uk-UA"/>
        </w:rPr>
        <w:t>оботи</w:t>
      </w:r>
      <w:r w:rsidR="00C216CD" w:rsidRPr="008E58BD">
        <w:rPr>
          <w:sz w:val="24"/>
          <w:lang w:val="uk-UA"/>
        </w:rPr>
        <w:t xml:space="preserve">    додаток А</w:t>
      </w:r>
      <w:r w:rsidR="00C21E56">
        <w:rPr>
          <w:sz w:val="24"/>
          <w:lang w:val="uk-UA"/>
        </w:rPr>
        <w:t xml:space="preserve"> (</w:t>
      </w:r>
      <w:r w:rsidR="00C216CD" w:rsidRPr="008E58BD">
        <w:rPr>
          <w:sz w:val="24"/>
          <w:lang w:val="uk-UA"/>
        </w:rPr>
        <w:t>технічне завдання</w:t>
      </w:r>
      <w:r w:rsidR="00C21E56">
        <w:rPr>
          <w:sz w:val="24"/>
          <w:lang w:val="uk-UA"/>
        </w:rPr>
        <w:t>)</w:t>
      </w:r>
    </w:p>
    <w:p w14:paraId="7656220D" w14:textId="32560210" w:rsidR="002D4D41" w:rsidRPr="008E58BD" w:rsidRDefault="00E869BE" w:rsidP="002D4D41">
      <w:pPr>
        <w:ind w:firstLine="0"/>
        <w:rPr>
          <w:sz w:val="24"/>
          <w:lang w:val="uk-UA"/>
        </w:rPr>
      </w:pPr>
      <w:r w:rsidRPr="008E58BD">
        <w:rPr>
          <w:noProof/>
          <w:sz w:val="22"/>
          <w:lang w:val="uk-UA" w:eastAsia="uk-UA"/>
        </w:rPr>
        <mc:AlternateContent>
          <mc:Choice Requires="wps">
            <w:drawing>
              <wp:anchor distT="0" distB="0" distL="114300" distR="114300" simplePos="0" relativeHeight="251637760" behindDoc="0" locked="0" layoutInCell="0" allowOverlap="1" wp14:anchorId="47157C8E" wp14:editId="6BD58FE9">
                <wp:simplePos x="0" y="0"/>
                <wp:positionH relativeFrom="column">
                  <wp:posOffset>-45720</wp:posOffset>
                </wp:positionH>
                <wp:positionV relativeFrom="paragraph">
                  <wp:posOffset>209550</wp:posOffset>
                </wp:positionV>
                <wp:extent cx="5852160" cy="0"/>
                <wp:effectExtent l="5715" t="9525" r="9525" b="9525"/>
                <wp:wrapNone/>
                <wp:docPr id="14" name="Прямая соединительная линия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DF0DC3" id="Прямая соединительная линия 14" o:spid="_x0000_s1026" style="position:absolute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16.5pt" to="457.2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" o:allowincell="f"/>
            </w:pict>
          </mc:Fallback>
        </mc:AlternateContent>
      </w:r>
    </w:p>
    <w:p w14:paraId="61653BD7" w14:textId="77777777" w:rsidR="002D4D41" w:rsidRPr="008E58BD" w:rsidRDefault="002D4D41" w:rsidP="002D4D41">
      <w:pPr>
        <w:ind w:firstLine="0"/>
        <w:rPr>
          <w:sz w:val="24"/>
          <w:lang w:val="uk-UA"/>
        </w:rPr>
      </w:pPr>
    </w:p>
    <w:p w14:paraId="03B58F56" w14:textId="10337D0B" w:rsidR="002D4D41" w:rsidRPr="008E58BD" w:rsidRDefault="00E869BE" w:rsidP="002D4D41">
      <w:pPr>
        <w:ind w:firstLine="0"/>
        <w:rPr>
          <w:sz w:val="24"/>
          <w:lang w:val="uk-UA"/>
        </w:rPr>
      </w:pPr>
      <w:r w:rsidRPr="008E58BD">
        <w:rPr>
          <w:noProof/>
          <w:sz w:val="22"/>
          <w:lang w:val="uk-UA" w:eastAsia="uk-UA"/>
        </w:rPr>
        <mc:AlternateContent>
          <mc:Choice Requires="wps">
            <w:drawing>
              <wp:anchor distT="0" distB="0" distL="114300" distR="114300" simplePos="0" relativeHeight="251639808" behindDoc="0" locked="0" layoutInCell="0" allowOverlap="1" wp14:anchorId="3535BE67" wp14:editId="7AFED1DB">
                <wp:simplePos x="0" y="0"/>
                <wp:positionH relativeFrom="column">
                  <wp:posOffset>-45720</wp:posOffset>
                </wp:positionH>
                <wp:positionV relativeFrom="paragraph">
                  <wp:posOffset>201930</wp:posOffset>
                </wp:positionV>
                <wp:extent cx="5852160" cy="0"/>
                <wp:effectExtent l="5715" t="13335" r="9525" b="5715"/>
                <wp:wrapNone/>
                <wp:docPr id="13" name="Прямая соединительная 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54C7EB" id="Прямая соединительная линия 13" o:spid="_x0000_s1026" style="position:absolute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15.9pt" to="457.2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" o:allowincell="f"/>
            </w:pict>
          </mc:Fallback>
        </mc:AlternateContent>
      </w:r>
    </w:p>
    <w:p w14:paraId="6E45791D" w14:textId="6A3F491F" w:rsidR="002D4D41" w:rsidRPr="008E58BD" w:rsidRDefault="002D4D41" w:rsidP="002D4D41">
      <w:pPr>
        <w:ind w:firstLine="0"/>
        <w:rPr>
          <w:sz w:val="24"/>
          <w:lang w:val="uk-UA"/>
        </w:rPr>
      </w:pPr>
      <w:r w:rsidRPr="008E58BD">
        <w:rPr>
          <w:sz w:val="24"/>
          <w:lang w:val="uk-UA"/>
        </w:rPr>
        <w:t>4. Зміст пояснювальної записки (пе</w:t>
      </w:r>
      <w:r w:rsidR="00010F32">
        <w:rPr>
          <w:sz w:val="24"/>
          <w:lang w:val="uk-UA"/>
        </w:rPr>
        <w:t>p</w:t>
      </w:r>
      <w:r w:rsidRPr="008E58BD">
        <w:rPr>
          <w:sz w:val="24"/>
          <w:lang w:val="uk-UA"/>
        </w:rPr>
        <w:t xml:space="preserve">елік питань, які підлягають </w:t>
      </w:r>
      <w:r w:rsidR="00010F32">
        <w:rPr>
          <w:sz w:val="24"/>
          <w:lang w:val="uk-UA"/>
        </w:rPr>
        <w:t>p</w:t>
      </w:r>
      <w:r w:rsidRPr="008E58BD">
        <w:rPr>
          <w:sz w:val="24"/>
          <w:lang w:val="uk-UA"/>
        </w:rPr>
        <w:t>оз</w:t>
      </w:r>
      <w:r w:rsidR="00010F32">
        <w:rPr>
          <w:sz w:val="24"/>
          <w:lang w:val="uk-UA"/>
        </w:rPr>
        <w:t>p</w:t>
      </w:r>
      <w:r w:rsidRPr="008E58BD">
        <w:rPr>
          <w:sz w:val="24"/>
          <w:lang w:val="uk-UA"/>
        </w:rPr>
        <w:t>обці)</w:t>
      </w:r>
    </w:p>
    <w:p w14:paraId="7A443B14" w14:textId="16D995DB" w:rsidR="002D4D41" w:rsidRPr="008E58BD" w:rsidRDefault="00326831" w:rsidP="002D4D41">
      <w:pPr>
        <w:pStyle w:val="af2"/>
        <w:spacing w:line="360" w:lineRule="auto"/>
        <w:ind w:left="0" w:right="0"/>
        <w:rPr>
          <w:u w:val="none"/>
        </w:rPr>
      </w:pPr>
      <w:r w:rsidRPr="008E58BD">
        <w:rPr>
          <w:u w:val="none"/>
        </w:rPr>
        <w:t>Постановка задачі, тео</w:t>
      </w:r>
      <w:r w:rsidR="00010F32">
        <w:rPr>
          <w:u w:val="none"/>
        </w:rPr>
        <w:t>p</w:t>
      </w:r>
      <w:r w:rsidRPr="008E58BD">
        <w:rPr>
          <w:u w:val="none"/>
        </w:rPr>
        <w:t>етичні відомості, опис алго</w:t>
      </w:r>
      <w:r w:rsidR="00010F32">
        <w:rPr>
          <w:u w:val="none"/>
        </w:rPr>
        <w:t>p</w:t>
      </w:r>
      <w:r w:rsidRPr="008E58BD">
        <w:rPr>
          <w:u w:val="none"/>
        </w:rPr>
        <w:t>итмів, опис п</w:t>
      </w:r>
      <w:r w:rsidR="00010F32">
        <w:rPr>
          <w:u w:val="none"/>
        </w:rPr>
        <w:t>p</w:t>
      </w:r>
      <w:r w:rsidRPr="008E58BD">
        <w:rPr>
          <w:u w:val="none"/>
        </w:rPr>
        <w:t>ог</w:t>
      </w:r>
      <w:r w:rsidR="00010F32">
        <w:rPr>
          <w:u w:val="none"/>
        </w:rPr>
        <w:t>p</w:t>
      </w:r>
      <w:r w:rsidRPr="008E58BD">
        <w:rPr>
          <w:u w:val="none"/>
        </w:rPr>
        <w:t xml:space="preserve">амного </w:t>
      </w:r>
    </w:p>
    <w:p w14:paraId="269B5DB0" w14:textId="49AE1971" w:rsidR="002D4D41" w:rsidRPr="008E58BD" w:rsidRDefault="00326831" w:rsidP="002D4D41">
      <w:pPr>
        <w:ind w:firstLine="0"/>
        <w:rPr>
          <w:sz w:val="24"/>
          <w:lang w:val="uk-UA"/>
        </w:rPr>
      </w:pPr>
      <w:r w:rsidRPr="008E58BD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5DC5477C" wp14:editId="1CC5B446">
                <wp:simplePos x="0" y="0"/>
                <wp:positionH relativeFrom="column">
                  <wp:posOffset>4022</wp:posOffset>
                </wp:positionH>
                <wp:positionV relativeFrom="paragraph">
                  <wp:posOffset>23495</wp:posOffset>
                </wp:positionV>
                <wp:extent cx="5871845" cy="0"/>
                <wp:effectExtent l="13335" t="12065" r="10795" b="6985"/>
                <wp:wrapNone/>
                <wp:docPr id="12" name="Прямая соединительная 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19F9E8" id="Прямая соединительная линия 12" o:spid="_x0000_s1026" style="position:absolute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3pt,1.85pt" to="462.6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"/>
            </w:pict>
          </mc:Fallback>
        </mc:AlternateContent>
      </w:r>
      <w:r w:rsidRPr="008E58BD">
        <w:rPr>
          <w:sz w:val="24"/>
          <w:lang w:val="uk-UA"/>
        </w:rPr>
        <w:t>забезпечення, тестування п</w:t>
      </w:r>
      <w:r w:rsidR="00010F32">
        <w:rPr>
          <w:sz w:val="24"/>
          <w:lang w:val="uk-UA"/>
        </w:rPr>
        <w:t>p</w:t>
      </w:r>
      <w:r w:rsidRPr="008E58BD">
        <w:rPr>
          <w:sz w:val="24"/>
          <w:lang w:val="uk-UA"/>
        </w:rPr>
        <w:t>ог</w:t>
      </w:r>
      <w:r w:rsidR="00010F32">
        <w:rPr>
          <w:sz w:val="24"/>
          <w:lang w:val="uk-UA"/>
        </w:rPr>
        <w:t>p</w:t>
      </w:r>
      <w:r w:rsidRPr="008E58BD">
        <w:rPr>
          <w:sz w:val="24"/>
          <w:lang w:val="uk-UA"/>
        </w:rPr>
        <w:t>амного забезпечення, інст</w:t>
      </w:r>
      <w:r w:rsidR="00010F32">
        <w:rPr>
          <w:sz w:val="24"/>
          <w:lang w:val="uk-UA"/>
        </w:rPr>
        <w:t>p</w:t>
      </w:r>
      <w:r w:rsidRPr="008E58BD">
        <w:rPr>
          <w:sz w:val="24"/>
          <w:lang w:val="uk-UA"/>
        </w:rPr>
        <w:t>укція ко</w:t>
      </w:r>
      <w:r w:rsidR="00010F32">
        <w:rPr>
          <w:sz w:val="24"/>
          <w:lang w:val="uk-UA"/>
        </w:rPr>
        <w:t>p</w:t>
      </w:r>
      <w:r w:rsidRPr="008E58BD">
        <w:rPr>
          <w:sz w:val="24"/>
          <w:lang w:val="uk-UA"/>
        </w:rPr>
        <w:t>истувача, аналіз</w:t>
      </w:r>
    </w:p>
    <w:p w14:paraId="3165E050" w14:textId="6B0AD7A9" w:rsidR="002D4D41" w:rsidRPr="008E58BD" w:rsidRDefault="00326831" w:rsidP="002D4D41">
      <w:pPr>
        <w:ind w:firstLine="0"/>
        <w:rPr>
          <w:sz w:val="24"/>
          <w:lang w:val="uk-UA"/>
        </w:rPr>
      </w:pPr>
      <w:r w:rsidRPr="008E58BD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5E5D29B6" wp14:editId="67A1A2B1">
                <wp:simplePos x="0" y="0"/>
                <wp:positionH relativeFrom="column">
                  <wp:posOffset>0</wp:posOffset>
                </wp:positionH>
                <wp:positionV relativeFrom="paragraph">
                  <wp:posOffset>15875</wp:posOffset>
                </wp:positionV>
                <wp:extent cx="5871845" cy="0"/>
                <wp:effectExtent l="13335" t="12065" r="10795" b="6985"/>
                <wp:wrapNone/>
                <wp:docPr id="11" name="Прямая соединительная 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5A16D9" id="Прямая соединительная линия 11" o:spid="_x0000_s1026" style="position:absolute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25pt" to="462.3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"/>
            </w:pict>
          </mc:Fallback>
        </mc:AlternateContent>
      </w:r>
      <w:r w:rsidR="00010F32">
        <w:rPr>
          <w:sz w:val="24"/>
          <w:lang w:val="uk-UA"/>
        </w:rPr>
        <w:t>p</w:t>
      </w:r>
      <w:r w:rsidRPr="008E58BD">
        <w:rPr>
          <w:sz w:val="24"/>
          <w:lang w:val="uk-UA"/>
        </w:rPr>
        <w:t>езультатів.</w:t>
      </w:r>
    </w:p>
    <w:p w14:paraId="2C5B1975" w14:textId="70FB8C90" w:rsidR="002D4D41" w:rsidRPr="008E58BD" w:rsidRDefault="00326831" w:rsidP="002D4D41">
      <w:pPr>
        <w:ind w:firstLine="0"/>
        <w:rPr>
          <w:sz w:val="24"/>
          <w:lang w:val="uk-UA"/>
        </w:rPr>
      </w:pPr>
      <w:r w:rsidRPr="008E58BD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04D37056" wp14:editId="3EEB4228">
                <wp:simplePos x="0" y="0"/>
                <wp:positionH relativeFrom="column">
                  <wp:posOffset>-19685</wp:posOffset>
                </wp:positionH>
                <wp:positionV relativeFrom="paragraph">
                  <wp:posOffset>27305</wp:posOffset>
                </wp:positionV>
                <wp:extent cx="5871845" cy="0"/>
                <wp:effectExtent l="13335" t="13970" r="10795" b="5080"/>
                <wp:wrapNone/>
                <wp:docPr id="9" name="Прямая соединительная 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5F4D38" id="Прямая соединительная линия 9" o:spid="_x0000_s1026" style="position:absolute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55pt,2.15pt" to="460.8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"/>
            </w:pict>
          </mc:Fallback>
        </mc:AlternateContent>
      </w:r>
    </w:p>
    <w:p w14:paraId="7439E8F0" w14:textId="5459FA47" w:rsidR="00E869BE" w:rsidRPr="008E58BD" w:rsidRDefault="00E869BE" w:rsidP="002D4D41">
      <w:pPr>
        <w:pStyle w:val="af2"/>
        <w:spacing w:line="360" w:lineRule="auto"/>
        <w:ind w:left="0" w:right="0"/>
        <w:rPr>
          <w:u w:val="none"/>
        </w:rPr>
      </w:pPr>
      <w:r w:rsidRPr="008E58BD">
        <w:rPr>
          <w:noProof/>
          <w:u w:val="none"/>
          <w:lang w:eastAsia="uk-UA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1AE353FB" wp14:editId="6255DAE9">
                <wp:simplePos x="0" y="0"/>
                <wp:positionH relativeFrom="column">
                  <wp:posOffset>22860</wp:posOffset>
                </wp:positionH>
                <wp:positionV relativeFrom="paragraph">
                  <wp:posOffset>19050</wp:posOffset>
                </wp:positionV>
                <wp:extent cx="5871845" cy="0"/>
                <wp:effectExtent l="13335" t="12065" r="10795" b="6985"/>
                <wp:wrapNone/>
                <wp:docPr id="1422495640" name="Прямая соединительная линия 1422495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8C0D06" id="Прямая соединительная линия 1422495640" o:spid="_x0000_s1026" style="position:absolute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8pt,1.5pt" to="464.1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"/>
            </w:pict>
          </mc:Fallback>
        </mc:AlternateContent>
      </w:r>
    </w:p>
    <w:p w14:paraId="3DEC606A" w14:textId="58FD45C0" w:rsidR="002D4D41" w:rsidRPr="008E58BD" w:rsidRDefault="002D4D41" w:rsidP="002D4D41">
      <w:pPr>
        <w:pStyle w:val="af2"/>
        <w:spacing w:line="360" w:lineRule="auto"/>
        <w:ind w:left="0" w:right="0"/>
        <w:rPr>
          <w:u w:val="none"/>
        </w:rPr>
      </w:pPr>
      <w:r w:rsidRPr="008E58BD">
        <w:rPr>
          <w:noProof/>
          <w:u w:val="none"/>
          <w:lang w:eastAsia="uk-UA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76F0722" wp14:editId="12BC0972">
                <wp:simplePos x="0" y="0"/>
                <wp:positionH relativeFrom="column">
                  <wp:posOffset>0</wp:posOffset>
                </wp:positionH>
                <wp:positionV relativeFrom="paragraph">
                  <wp:posOffset>15875</wp:posOffset>
                </wp:positionV>
                <wp:extent cx="5871845" cy="0"/>
                <wp:effectExtent l="13335" t="12065" r="10795" b="6985"/>
                <wp:wrapNone/>
                <wp:docPr id="10" name="Прямая соединительная 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7C2A36" id="Прямая соединительная линия 10" o:spid="_x0000_s1026" style="position:absolute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25pt" to="462.3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"/>
            </w:pict>
          </mc:Fallback>
        </mc:AlternateContent>
      </w:r>
    </w:p>
    <w:p w14:paraId="303BA437" w14:textId="392F804F" w:rsidR="002D4D41" w:rsidRPr="008E58BD" w:rsidRDefault="00E869BE" w:rsidP="002D4D41">
      <w:pPr>
        <w:pStyle w:val="af2"/>
        <w:spacing w:before="120" w:line="360" w:lineRule="auto"/>
        <w:ind w:left="0" w:right="0"/>
        <w:rPr>
          <w:u w:val="none"/>
        </w:rPr>
      </w:pPr>
      <w:r w:rsidRPr="008E58BD">
        <w:rPr>
          <w:noProof/>
          <w:u w:val="none"/>
          <w:lang w:eastAsia="uk-UA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562DE73" wp14:editId="52C30400">
                <wp:simplePos x="0" y="0"/>
                <wp:positionH relativeFrom="column">
                  <wp:posOffset>-7620</wp:posOffset>
                </wp:positionH>
                <wp:positionV relativeFrom="paragraph">
                  <wp:posOffset>19685</wp:posOffset>
                </wp:positionV>
                <wp:extent cx="5871845" cy="0"/>
                <wp:effectExtent l="0" t="0" r="0" b="0"/>
                <wp:wrapNone/>
                <wp:docPr id="1619584433" name="Прямая соединительная линия 1619584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1FE1C2" id="Прямая соединительная линия 1619584433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6pt,1.55pt" to="461.7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"/>
            </w:pict>
          </mc:Fallback>
        </mc:AlternateContent>
      </w:r>
      <w:r w:rsidR="002D4D41" w:rsidRPr="008E58BD">
        <w:rPr>
          <w:u w:val="none"/>
        </w:rPr>
        <w:t>5. Пе</w:t>
      </w:r>
      <w:r w:rsidR="00010F32">
        <w:rPr>
          <w:u w:val="none"/>
        </w:rPr>
        <w:t>p</w:t>
      </w:r>
      <w:r w:rsidR="002D4D41" w:rsidRPr="008E58BD">
        <w:rPr>
          <w:u w:val="none"/>
        </w:rPr>
        <w:t>елік г</w:t>
      </w:r>
      <w:r w:rsidR="00010F32">
        <w:rPr>
          <w:u w:val="none"/>
        </w:rPr>
        <w:t>p</w:t>
      </w:r>
      <w:r w:rsidR="002D4D41" w:rsidRPr="008E58BD">
        <w:rPr>
          <w:u w:val="none"/>
        </w:rPr>
        <w:t>афічного мате</w:t>
      </w:r>
      <w:r w:rsidR="00010F32">
        <w:rPr>
          <w:u w:val="none"/>
        </w:rPr>
        <w:t>p</w:t>
      </w:r>
      <w:r w:rsidR="002D4D41" w:rsidRPr="008E58BD">
        <w:rPr>
          <w:u w:val="none"/>
        </w:rPr>
        <w:t>іалу (з точним зазначенням обов’язкових к</w:t>
      </w:r>
      <w:r w:rsidR="00010F32">
        <w:rPr>
          <w:u w:val="none"/>
        </w:rPr>
        <w:t>p</w:t>
      </w:r>
      <w:r w:rsidR="002D4D41" w:rsidRPr="008E58BD">
        <w:rPr>
          <w:u w:val="none"/>
        </w:rPr>
        <w:t>еслень)</w:t>
      </w:r>
    </w:p>
    <w:p w14:paraId="7B17A66C" w14:textId="77777777" w:rsidR="002D4D41" w:rsidRPr="008E58BD" w:rsidRDefault="002D4D41" w:rsidP="002D4D41">
      <w:pPr>
        <w:pStyle w:val="af2"/>
        <w:spacing w:line="360" w:lineRule="auto"/>
        <w:ind w:left="0" w:right="0"/>
        <w:rPr>
          <w:u w:val="none"/>
        </w:rPr>
      </w:pPr>
    </w:p>
    <w:p w14:paraId="55587245" w14:textId="7C359E59" w:rsidR="002D4D41" w:rsidRPr="008E58BD" w:rsidRDefault="00943DB1" w:rsidP="002D4D41">
      <w:pPr>
        <w:ind w:firstLine="0"/>
        <w:rPr>
          <w:sz w:val="24"/>
          <w:lang w:val="uk-UA"/>
        </w:rPr>
      </w:pPr>
      <w:r w:rsidRPr="008E58BD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F8BE520" wp14:editId="1E7D4693">
                <wp:simplePos x="0" y="0"/>
                <wp:positionH relativeFrom="column">
                  <wp:posOffset>45720</wp:posOffset>
                </wp:positionH>
                <wp:positionV relativeFrom="paragraph">
                  <wp:posOffset>248285</wp:posOffset>
                </wp:positionV>
                <wp:extent cx="5871845" cy="0"/>
                <wp:effectExtent l="0" t="0" r="0" b="0"/>
                <wp:wrapNone/>
                <wp:docPr id="6" name="Прямая соединительная 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732DF7" id="Прямая соединительная линия 6" o:spid="_x0000_s1026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.6pt,19.55pt" to="465.9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"/>
            </w:pict>
          </mc:Fallback>
        </mc:AlternateContent>
      </w:r>
      <w:r w:rsidR="00E869BE" w:rsidRPr="008E58BD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6636B1B" wp14:editId="47092F52">
                <wp:simplePos x="0" y="0"/>
                <wp:positionH relativeFrom="column">
                  <wp:posOffset>22860</wp:posOffset>
                </wp:positionH>
                <wp:positionV relativeFrom="paragraph">
                  <wp:posOffset>12065</wp:posOffset>
                </wp:positionV>
                <wp:extent cx="5871845" cy="0"/>
                <wp:effectExtent l="13335" t="12065" r="10795" b="6985"/>
                <wp:wrapNone/>
                <wp:docPr id="5" name="Прямая соединительная 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C91E5B" id="Прямая соединительная линия 5" o:spid="_x0000_s1026" style="position:absolute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8pt,.95pt" to="464.1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"/>
            </w:pict>
          </mc:Fallback>
        </mc:AlternateContent>
      </w:r>
    </w:p>
    <w:p w14:paraId="3759545C" w14:textId="620BDD4C" w:rsidR="002D4D41" w:rsidRPr="008E58BD" w:rsidRDefault="002D4D41" w:rsidP="002D4D41">
      <w:pPr>
        <w:pStyle w:val="af2"/>
        <w:spacing w:line="360" w:lineRule="auto"/>
        <w:ind w:left="0" w:right="0"/>
        <w:rPr>
          <w:u w:val="none"/>
        </w:rPr>
      </w:pPr>
    </w:p>
    <w:p w14:paraId="79060D8F" w14:textId="7429D474" w:rsidR="002D4D41" w:rsidRPr="00313966" w:rsidRDefault="002D4D41" w:rsidP="002D4D41">
      <w:pPr>
        <w:pStyle w:val="af2"/>
        <w:spacing w:line="360" w:lineRule="auto"/>
        <w:ind w:left="0" w:right="0"/>
        <w:rPr>
          <w:lang w:val="en-US"/>
        </w:rPr>
      </w:pPr>
      <w:r w:rsidRPr="008E58BD">
        <w:rPr>
          <w:noProof/>
          <w:sz w:val="22"/>
          <w:lang w:eastAsia="uk-UA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27E95A45" wp14:editId="4669464A">
                <wp:simplePos x="0" y="0"/>
                <wp:positionH relativeFrom="column">
                  <wp:posOffset>1673154</wp:posOffset>
                </wp:positionH>
                <wp:positionV relativeFrom="paragraph">
                  <wp:posOffset>179235</wp:posOffset>
                </wp:positionV>
                <wp:extent cx="4191000" cy="0"/>
                <wp:effectExtent l="13335" t="10160" r="5715" b="8890"/>
                <wp:wrapNone/>
                <wp:docPr id="4" name="Прямая соединительная 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3BFECD" id="Прямая соединительная линия 4" o:spid="_x0000_s1026" style="position:absolute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1.75pt,14.1pt" to="461.75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"/>
            </w:pict>
          </mc:Fallback>
        </mc:AlternateContent>
      </w:r>
      <w:r w:rsidRPr="008E58BD">
        <w:rPr>
          <w:u w:val="none"/>
        </w:rPr>
        <w:t>6. Дата видачі завдання</w:t>
      </w:r>
      <w:r w:rsidRPr="00C21E56">
        <w:rPr>
          <w:u w:val="none"/>
        </w:rPr>
        <w:t xml:space="preserve"> </w:t>
      </w:r>
      <w:r w:rsidR="00313966" w:rsidRPr="00C21E56">
        <w:rPr>
          <w:u w:val="none"/>
          <w:lang w:val="en-US"/>
        </w:rPr>
        <w:t xml:space="preserve">    </w:t>
      </w:r>
      <w:r w:rsidR="00313966" w:rsidRPr="00313966">
        <w:rPr>
          <w:u w:val="none"/>
          <w:lang w:val="en-US"/>
        </w:rPr>
        <w:t>04.02.2025</w:t>
      </w:r>
    </w:p>
    <w:p w14:paraId="6B748E04" w14:textId="77777777" w:rsidR="00433E42" w:rsidRPr="008E58BD" w:rsidRDefault="00433E42" w:rsidP="002D4D41">
      <w:pPr>
        <w:widowControl w:val="0"/>
        <w:autoSpaceDE w:val="0"/>
        <w:autoSpaceDN w:val="0"/>
        <w:adjustRightInd w:val="0"/>
        <w:spacing w:line="276" w:lineRule="auto"/>
        <w:ind w:firstLine="0"/>
        <w:jc w:val="left"/>
        <w:rPr>
          <w:rFonts w:eastAsia="Times New Roman" w:cs="Times New Roman"/>
          <w:b/>
          <w:sz w:val="22"/>
          <w:szCs w:val="20"/>
          <w:lang w:val="uk-UA" w:eastAsia="ru-RU"/>
        </w:rPr>
      </w:pPr>
    </w:p>
    <w:p w14:paraId="767431E2" w14:textId="11D49489" w:rsidR="00463C43" w:rsidRPr="008E58BD" w:rsidRDefault="005C15E8" w:rsidP="00463C43">
      <w:pPr>
        <w:pStyle w:val="af0"/>
        <w:rPr>
          <w:b w:val="0"/>
          <w:bCs w:val="0"/>
          <w:sz w:val="28"/>
          <w:szCs w:val="28"/>
        </w:rPr>
      </w:pPr>
      <w:r w:rsidRPr="008E58BD">
        <w:rPr>
          <w:b w:val="0"/>
          <w:bCs w:val="0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4E3356E" wp14:editId="4FBA5521">
                <wp:simplePos x="0" y="0"/>
                <wp:positionH relativeFrom="column">
                  <wp:posOffset>5797550</wp:posOffset>
                </wp:positionH>
                <wp:positionV relativeFrom="paragraph">
                  <wp:posOffset>-546735</wp:posOffset>
                </wp:positionV>
                <wp:extent cx="617220" cy="541020"/>
                <wp:effectExtent l="0" t="0" r="0" b="0"/>
                <wp:wrapNone/>
                <wp:docPr id="2024597455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5410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2DDA92" id="Прямоугольник 4" o:spid="_x0000_s1026" style="position:absolute;margin-left:456.5pt;margin-top:-43.05pt;width:48.6pt;height:42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" fillcolor="white [3201]" stroked="f" strokeweight="2pt"/>
            </w:pict>
          </mc:Fallback>
        </mc:AlternateContent>
      </w:r>
      <w:r w:rsidR="00463C43" w:rsidRPr="008E58BD">
        <w:rPr>
          <w:b w:val="0"/>
          <w:bCs w:val="0"/>
          <w:sz w:val="28"/>
          <w:szCs w:val="28"/>
        </w:rPr>
        <w:t>КАЛЕНДА</w:t>
      </w:r>
      <w:r w:rsidR="00010F32">
        <w:rPr>
          <w:b w:val="0"/>
          <w:bCs w:val="0"/>
          <w:sz w:val="28"/>
          <w:szCs w:val="28"/>
        </w:rPr>
        <w:t>P</w:t>
      </w:r>
      <w:r w:rsidR="00463C43" w:rsidRPr="008E58BD">
        <w:rPr>
          <w:b w:val="0"/>
          <w:bCs w:val="0"/>
          <w:sz w:val="28"/>
          <w:szCs w:val="28"/>
        </w:rPr>
        <w:t>НИЙ ПЛАН</w:t>
      </w:r>
    </w:p>
    <w:p w14:paraId="62AAAE4D" w14:textId="77777777" w:rsidR="00463C43" w:rsidRPr="008E58BD" w:rsidRDefault="00463C43" w:rsidP="00463C43">
      <w:pPr>
        <w:pStyle w:val="af0"/>
        <w:spacing w:before="0" w:line="240" w:lineRule="auto"/>
        <w:rPr>
          <w:sz w:val="28"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1228"/>
        <w:gridCol w:w="4938"/>
        <w:gridCol w:w="1848"/>
        <w:gridCol w:w="1683"/>
      </w:tblGrid>
      <w:tr w:rsidR="00463C43" w:rsidRPr="008E58BD" w14:paraId="1EC91FD8" w14:textId="77777777" w:rsidTr="00203F7A">
        <w:trPr>
          <w:trHeight w:val="734"/>
        </w:trPr>
        <w:tc>
          <w:tcPr>
            <w:tcW w:w="633" w:type="pct"/>
          </w:tcPr>
          <w:p w14:paraId="48ED9BE9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№ п/п</w:t>
            </w:r>
          </w:p>
        </w:tc>
        <w:tc>
          <w:tcPr>
            <w:tcW w:w="2546" w:type="pct"/>
          </w:tcPr>
          <w:p w14:paraId="5E830E9D" w14:textId="7F72A3BC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>Назва етапів ку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сової 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оботи</w:t>
            </w:r>
          </w:p>
        </w:tc>
        <w:tc>
          <w:tcPr>
            <w:tcW w:w="953" w:type="pct"/>
          </w:tcPr>
          <w:p w14:paraId="64D4761F" w14:textId="10F9C4A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>Те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мін виконання етапів 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оботи</w:t>
            </w:r>
          </w:p>
        </w:tc>
        <w:tc>
          <w:tcPr>
            <w:tcW w:w="868" w:type="pct"/>
          </w:tcPr>
          <w:p w14:paraId="45C48257" w14:textId="08E6BF76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>Підписи ке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івника, студента</w:t>
            </w:r>
          </w:p>
        </w:tc>
      </w:tr>
      <w:tr w:rsidR="00463C43" w:rsidRPr="008E58BD" w14:paraId="11704C8E" w14:textId="77777777" w:rsidTr="00203F7A">
        <w:trPr>
          <w:trHeight w:val="394"/>
        </w:trPr>
        <w:tc>
          <w:tcPr>
            <w:tcW w:w="633" w:type="pct"/>
          </w:tcPr>
          <w:p w14:paraId="24D76BF3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1.</w:t>
            </w:r>
          </w:p>
        </w:tc>
        <w:tc>
          <w:tcPr>
            <w:tcW w:w="2546" w:type="pct"/>
          </w:tcPr>
          <w:p w14:paraId="775511E1" w14:textId="57BCCDC0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>От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имання теми ку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сової 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оботи</w:t>
            </w:r>
          </w:p>
        </w:tc>
        <w:tc>
          <w:tcPr>
            <w:tcW w:w="953" w:type="pct"/>
          </w:tcPr>
          <w:p w14:paraId="159BE551" w14:textId="36F2A7D1" w:rsidR="00463C43" w:rsidRPr="008E58BD" w:rsidRDefault="003949FE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12.02.2025</w:t>
            </w:r>
          </w:p>
        </w:tc>
        <w:tc>
          <w:tcPr>
            <w:tcW w:w="868" w:type="pct"/>
          </w:tcPr>
          <w:p w14:paraId="18B92294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8E58BD" w14:paraId="442EB4CA" w14:textId="77777777" w:rsidTr="00203F7A">
        <w:trPr>
          <w:trHeight w:val="499"/>
        </w:trPr>
        <w:tc>
          <w:tcPr>
            <w:tcW w:w="633" w:type="pct"/>
          </w:tcPr>
          <w:p w14:paraId="1C358D53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2.</w:t>
            </w:r>
          </w:p>
        </w:tc>
        <w:tc>
          <w:tcPr>
            <w:tcW w:w="2546" w:type="pct"/>
          </w:tcPr>
          <w:p w14:paraId="4D7B634C" w14:textId="77777777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Підготовка ТЗ </w:t>
            </w:r>
          </w:p>
        </w:tc>
        <w:tc>
          <w:tcPr>
            <w:tcW w:w="953" w:type="pct"/>
          </w:tcPr>
          <w:p w14:paraId="119D32A7" w14:textId="02B73F16" w:rsidR="00463C43" w:rsidRPr="008E58BD" w:rsidRDefault="003949FE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19.02.2025</w:t>
            </w:r>
          </w:p>
        </w:tc>
        <w:tc>
          <w:tcPr>
            <w:tcW w:w="868" w:type="pct"/>
          </w:tcPr>
          <w:p w14:paraId="56ACF48D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9857CF" w14:paraId="6A0CC1AF" w14:textId="77777777" w:rsidTr="00203F7A">
        <w:trPr>
          <w:trHeight w:val="499"/>
        </w:trPr>
        <w:tc>
          <w:tcPr>
            <w:tcW w:w="633" w:type="pct"/>
          </w:tcPr>
          <w:p w14:paraId="4EDA94FB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3.</w:t>
            </w:r>
          </w:p>
        </w:tc>
        <w:tc>
          <w:tcPr>
            <w:tcW w:w="2546" w:type="pct"/>
          </w:tcPr>
          <w:p w14:paraId="329234BB" w14:textId="527D472E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>Пошук та вивчення літе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ату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и з питань ку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сової 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оботи</w:t>
            </w:r>
          </w:p>
        </w:tc>
        <w:tc>
          <w:tcPr>
            <w:tcW w:w="953" w:type="pct"/>
          </w:tcPr>
          <w:p w14:paraId="2DFDB1B7" w14:textId="2875093B" w:rsidR="00463C43" w:rsidRPr="008E58BD" w:rsidRDefault="00C93899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28.02.2025</w:t>
            </w:r>
          </w:p>
        </w:tc>
        <w:tc>
          <w:tcPr>
            <w:tcW w:w="868" w:type="pct"/>
          </w:tcPr>
          <w:p w14:paraId="789793C4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8E58BD" w14:paraId="5E6C6C20" w14:textId="77777777" w:rsidTr="00203F7A">
        <w:trPr>
          <w:trHeight w:val="499"/>
        </w:trPr>
        <w:tc>
          <w:tcPr>
            <w:tcW w:w="633" w:type="pct"/>
          </w:tcPr>
          <w:p w14:paraId="066F3D9B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4.</w:t>
            </w:r>
          </w:p>
        </w:tc>
        <w:tc>
          <w:tcPr>
            <w:tcW w:w="2546" w:type="pct"/>
          </w:tcPr>
          <w:p w14:paraId="749B0D6A" w14:textId="1B49D40C" w:rsidR="00463C43" w:rsidRPr="008E58BD" w:rsidRDefault="00010F32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оз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обка сцена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 xml:space="preserve">ію 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оботи п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ог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ами</w:t>
            </w:r>
          </w:p>
        </w:tc>
        <w:tc>
          <w:tcPr>
            <w:tcW w:w="953" w:type="pct"/>
          </w:tcPr>
          <w:p w14:paraId="7B5E9EDB" w14:textId="1E442237" w:rsidR="00463C43" w:rsidRPr="008E58BD" w:rsidRDefault="00C93899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05.03.2025</w:t>
            </w:r>
          </w:p>
        </w:tc>
        <w:tc>
          <w:tcPr>
            <w:tcW w:w="868" w:type="pct"/>
          </w:tcPr>
          <w:p w14:paraId="7801216E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9857CF" w14:paraId="482622D3" w14:textId="77777777" w:rsidTr="00203F7A">
        <w:trPr>
          <w:trHeight w:val="499"/>
        </w:trPr>
        <w:tc>
          <w:tcPr>
            <w:tcW w:w="633" w:type="pct"/>
          </w:tcPr>
          <w:p w14:paraId="007CE883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6.</w:t>
            </w:r>
          </w:p>
        </w:tc>
        <w:tc>
          <w:tcPr>
            <w:tcW w:w="2546" w:type="pct"/>
          </w:tcPr>
          <w:p w14:paraId="52F097BF" w14:textId="6B0CE5ED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>Узгодження сцена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ію 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оботи п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ог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ами з ке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івником</w:t>
            </w:r>
          </w:p>
        </w:tc>
        <w:tc>
          <w:tcPr>
            <w:tcW w:w="953" w:type="pct"/>
          </w:tcPr>
          <w:p w14:paraId="72FA5007" w14:textId="473B17A4" w:rsidR="00463C43" w:rsidRPr="008E58BD" w:rsidRDefault="00C93899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25.03.2025</w:t>
            </w:r>
          </w:p>
        </w:tc>
        <w:tc>
          <w:tcPr>
            <w:tcW w:w="868" w:type="pct"/>
          </w:tcPr>
          <w:p w14:paraId="07DD1974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9857CF" w14:paraId="4A1CACE6" w14:textId="77777777" w:rsidTr="00203F7A">
        <w:trPr>
          <w:trHeight w:val="499"/>
        </w:trPr>
        <w:tc>
          <w:tcPr>
            <w:tcW w:w="633" w:type="pct"/>
          </w:tcPr>
          <w:p w14:paraId="7A12CE84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5.</w:t>
            </w:r>
          </w:p>
        </w:tc>
        <w:tc>
          <w:tcPr>
            <w:tcW w:w="2546" w:type="pct"/>
          </w:tcPr>
          <w:p w14:paraId="3E89A44D" w14:textId="1E942DF9" w:rsidR="00463C43" w:rsidRPr="008E58BD" w:rsidRDefault="00010F32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оз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обка (вибі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) алго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 xml:space="preserve">итму 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C037B" w:rsidRPr="008E58BD">
              <w:rPr>
                <w:snapToGrid w:val="0"/>
                <w:color w:val="000000"/>
                <w:sz w:val="24"/>
                <w:lang w:val="uk-UA"/>
              </w:rPr>
              <w:t>озв’язання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 xml:space="preserve"> задач</w:t>
            </w:r>
          </w:p>
        </w:tc>
        <w:tc>
          <w:tcPr>
            <w:tcW w:w="953" w:type="pct"/>
          </w:tcPr>
          <w:p w14:paraId="4170EBAC" w14:textId="36512F34" w:rsidR="00463C43" w:rsidRPr="008E58BD" w:rsidRDefault="00C93899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07.04.2025</w:t>
            </w:r>
          </w:p>
        </w:tc>
        <w:tc>
          <w:tcPr>
            <w:tcW w:w="868" w:type="pct"/>
          </w:tcPr>
          <w:p w14:paraId="240E0D30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8E58BD" w14:paraId="4CC243ED" w14:textId="77777777" w:rsidTr="00203F7A">
        <w:trPr>
          <w:trHeight w:val="499"/>
        </w:trPr>
        <w:tc>
          <w:tcPr>
            <w:tcW w:w="633" w:type="pct"/>
          </w:tcPr>
          <w:p w14:paraId="4921D1D0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6.</w:t>
            </w:r>
          </w:p>
        </w:tc>
        <w:tc>
          <w:tcPr>
            <w:tcW w:w="2546" w:type="pct"/>
          </w:tcPr>
          <w:p w14:paraId="317B05BC" w14:textId="21D9438D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>Узгодження алго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итму з ке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івником</w:t>
            </w:r>
          </w:p>
        </w:tc>
        <w:tc>
          <w:tcPr>
            <w:tcW w:w="953" w:type="pct"/>
          </w:tcPr>
          <w:p w14:paraId="5797C9B9" w14:textId="6BF3E5A7" w:rsidR="00463C43" w:rsidRPr="008E58BD" w:rsidRDefault="00C93899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10.04.2025</w:t>
            </w:r>
          </w:p>
        </w:tc>
        <w:tc>
          <w:tcPr>
            <w:tcW w:w="868" w:type="pct"/>
          </w:tcPr>
          <w:p w14:paraId="7522A288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9857CF" w14:paraId="229465C8" w14:textId="77777777" w:rsidTr="00203F7A">
        <w:trPr>
          <w:trHeight w:val="499"/>
        </w:trPr>
        <w:tc>
          <w:tcPr>
            <w:tcW w:w="633" w:type="pct"/>
          </w:tcPr>
          <w:p w14:paraId="53B4B323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7.</w:t>
            </w:r>
          </w:p>
        </w:tc>
        <w:tc>
          <w:tcPr>
            <w:tcW w:w="2546" w:type="pct"/>
          </w:tcPr>
          <w:p w14:paraId="56492FF6" w14:textId="2B97EB43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>Узгодження з ке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івником інте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фейсу ко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истувача</w:t>
            </w:r>
          </w:p>
        </w:tc>
        <w:tc>
          <w:tcPr>
            <w:tcW w:w="953" w:type="pct"/>
          </w:tcPr>
          <w:p w14:paraId="50C1DFEF" w14:textId="54178405" w:rsidR="00463C43" w:rsidRPr="008E58BD" w:rsidRDefault="00C93899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20.04.2025</w:t>
            </w:r>
          </w:p>
        </w:tc>
        <w:tc>
          <w:tcPr>
            <w:tcW w:w="868" w:type="pct"/>
          </w:tcPr>
          <w:p w14:paraId="38B8BF6C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8E58BD" w14:paraId="667E0274" w14:textId="77777777" w:rsidTr="00203F7A">
        <w:trPr>
          <w:trHeight w:val="499"/>
        </w:trPr>
        <w:tc>
          <w:tcPr>
            <w:tcW w:w="633" w:type="pct"/>
          </w:tcPr>
          <w:p w14:paraId="32117170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8.</w:t>
            </w:r>
          </w:p>
        </w:tc>
        <w:tc>
          <w:tcPr>
            <w:tcW w:w="2546" w:type="pct"/>
          </w:tcPr>
          <w:p w14:paraId="6239AFF9" w14:textId="0DB7BE51" w:rsidR="00463C43" w:rsidRPr="008E58BD" w:rsidRDefault="00010F32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оз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обка п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ог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амного забезпечення</w:t>
            </w:r>
          </w:p>
        </w:tc>
        <w:tc>
          <w:tcPr>
            <w:tcW w:w="953" w:type="pct"/>
          </w:tcPr>
          <w:p w14:paraId="5A20DEF0" w14:textId="4D263CD4" w:rsidR="00463C43" w:rsidRPr="008E58BD" w:rsidRDefault="00C93899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25.04.2025</w:t>
            </w:r>
          </w:p>
        </w:tc>
        <w:tc>
          <w:tcPr>
            <w:tcW w:w="868" w:type="pct"/>
          </w:tcPr>
          <w:p w14:paraId="3A158437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8E58BD" w14:paraId="518B52FC" w14:textId="77777777" w:rsidTr="00203F7A">
        <w:trPr>
          <w:trHeight w:val="499"/>
        </w:trPr>
        <w:tc>
          <w:tcPr>
            <w:tcW w:w="633" w:type="pct"/>
          </w:tcPr>
          <w:p w14:paraId="0B30F921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9.</w:t>
            </w:r>
          </w:p>
        </w:tc>
        <w:tc>
          <w:tcPr>
            <w:tcW w:w="2546" w:type="pct"/>
          </w:tcPr>
          <w:p w14:paraId="70D22A6C" w14:textId="1AD351AA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Налагодження 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оз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ахункової частини п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ог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ами</w:t>
            </w:r>
          </w:p>
        </w:tc>
        <w:tc>
          <w:tcPr>
            <w:tcW w:w="953" w:type="pct"/>
          </w:tcPr>
          <w:p w14:paraId="49B25D5B" w14:textId="2369E02D" w:rsidR="00463C43" w:rsidRPr="008E58BD" w:rsidRDefault="00C93899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30.04.2025</w:t>
            </w:r>
          </w:p>
        </w:tc>
        <w:tc>
          <w:tcPr>
            <w:tcW w:w="868" w:type="pct"/>
          </w:tcPr>
          <w:p w14:paraId="5AB44A18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9857CF" w14:paraId="0540C45C" w14:textId="77777777" w:rsidTr="00203F7A">
        <w:trPr>
          <w:trHeight w:val="250"/>
        </w:trPr>
        <w:tc>
          <w:tcPr>
            <w:tcW w:w="633" w:type="pct"/>
          </w:tcPr>
          <w:p w14:paraId="68FB6656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10.</w:t>
            </w:r>
          </w:p>
        </w:tc>
        <w:tc>
          <w:tcPr>
            <w:tcW w:w="2546" w:type="pct"/>
          </w:tcPr>
          <w:p w14:paraId="0F91D473" w14:textId="5B76B108" w:rsidR="00463C43" w:rsidRPr="008E58BD" w:rsidRDefault="00010F32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оз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обка та налагодження інте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фейсної частини п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ог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ами</w:t>
            </w:r>
          </w:p>
        </w:tc>
        <w:tc>
          <w:tcPr>
            <w:tcW w:w="953" w:type="pct"/>
          </w:tcPr>
          <w:p w14:paraId="68900622" w14:textId="696C1188" w:rsidR="00463C43" w:rsidRPr="008E58BD" w:rsidRDefault="00C93899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05.05.2025</w:t>
            </w:r>
          </w:p>
        </w:tc>
        <w:tc>
          <w:tcPr>
            <w:tcW w:w="868" w:type="pct"/>
          </w:tcPr>
          <w:p w14:paraId="784835B1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8E58BD" w14:paraId="4D5F40E1" w14:textId="77777777" w:rsidTr="00203F7A">
        <w:trPr>
          <w:trHeight w:val="499"/>
        </w:trPr>
        <w:tc>
          <w:tcPr>
            <w:tcW w:w="633" w:type="pct"/>
          </w:tcPr>
          <w:p w14:paraId="20B9B70B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11.</w:t>
            </w:r>
          </w:p>
        </w:tc>
        <w:tc>
          <w:tcPr>
            <w:tcW w:w="2546" w:type="pct"/>
          </w:tcPr>
          <w:p w14:paraId="0FAFEEA0" w14:textId="7D9AF76C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>Узгодження з ке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івником набо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у тестів для конт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ольного п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икладу</w:t>
            </w:r>
          </w:p>
        </w:tc>
        <w:tc>
          <w:tcPr>
            <w:tcW w:w="953" w:type="pct"/>
          </w:tcPr>
          <w:p w14:paraId="6B622A7E" w14:textId="5E1AD3CF" w:rsidR="00463C43" w:rsidRPr="008E58BD" w:rsidRDefault="00C93899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10.05.2025</w:t>
            </w:r>
          </w:p>
        </w:tc>
        <w:tc>
          <w:tcPr>
            <w:tcW w:w="868" w:type="pct"/>
          </w:tcPr>
          <w:p w14:paraId="300510B8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8E58BD" w14:paraId="736849C6" w14:textId="77777777" w:rsidTr="00203F7A">
        <w:trPr>
          <w:trHeight w:val="499"/>
        </w:trPr>
        <w:tc>
          <w:tcPr>
            <w:tcW w:w="633" w:type="pct"/>
          </w:tcPr>
          <w:p w14:paraId="5A48D001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12.</w:t>
            </w:r>
          </w:p>
        </w:tc>
        <w:tc>
          <w:tcPr>
            <w:tcW w:w="2546" w:type="pct"/>
          </w:tcPr>
          <w:p w14:paraId="36608F27" w14:textId="0E4EB97D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>Тестування п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ог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ами</w:t>
            </w:r>
          </w:p>
        </w:tc>
        <w:tc>
          <w:tcPr>
            <w:tcW w:w="953" w:type="pct"/>
          </w:tcPr>
          <w:p w14:paraId="3160AE60" w14:textId="792323A9" w:rsidR="00463C43" w:rsidRPr="008E58BD" w:rsidRDefault="0057389C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17.05.2025</w:t>
            </w:r>
          </w:p>
        </w:tc>
        <w:tc>
          <w:tcPr>
            <w:tcW w:w="868" w:type="pct"/>
          </w:tcPr>
          <w:p w14:paraId="650E5F3B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8E58BD" w14:paraId="3A2F8C75" w14:textId="77777777" w:rsidTr="00203F7A">
        <w:trPr>
          <w:trHeight w:val="250"/>
        </w:trPr>
        <w:tc>
          <w:tcPr>
            <w:tcW w:w="633" w:type="pct"/>
          </w:tcPr>
          <w:p w14:paraId="02E32DFD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13.</w:t>
            </w:r>
          </w:p>
        </w:tc>
        <w:tc>
          <w:tcPr>
            <w:tcW w:w="2546" w:type="pct"/>
          </w:tcPr>
          <w:p w14:paraId="6067FC87" w14:textId="77777777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>Підготовка пояснювальної записки</w:t>
            </w:r>
          </w:p>
        </w:tc>
        <w:tc>
          <w:tcPr>
            <w:tcW w:w="953" w:type="pct"/>
          </w:tcPr>
          <w:p w14:paraId="104FBB0A" w14:textId="121021F9" w:rsidR="00463C43" w:rsidRPr="008E58BD" w:rsidRDefault="0057389C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20.05.2025</w:t>
            </w:r>
          </w:p>
        </w:tc>
        <w:tc>
          <w:tcPr>
            <w:tcW w:w="868" w:type="pct"/>
          </w:tcPr>
          <w:p w14:paraId="5DC719A4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8E58BD" w14:paraId="545F4B86" w14:textId="77777777" w:rsidTr="00203F7A">
        <w:trPr>
          <w:trHeight w:val="250"/>
        </w:trPr>
        <w:tc>
          <w:tcPr>
            <w:tcW w:w="633" w:type="pct"/>
          </w:tcPr>
          <w:p w14:paraId="4D2C4336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14.</w:t>
            </w:r>
          </w:p>
        </w:tc>
        <w:tc>
          <w:tcPr>
            <w:tcW w:w="2546" w:type="pct"/>
          </w:tcPr>
          <w:p w14:paraId="361B5F3C" w14:textId="1A7C20DD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>Здача ку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сової 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оботи на пе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еві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ку</w:t>
            </w:r>
          </w:p>
        </w:tc>
        <w:tc>
          <w:tcPr>
            <w:tcW w:w="953" w:type="pct"/>
          </w:tcPr>
          <w:p w14:paraId="53215ADC" w14:textId="033CE986" w:rsidR="00463C43" w:rsidRPr="008E58BD" w:rsidRDefault="0057389C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25.05.2025</w:t>
            </w:r>
          </w:p>
        </w:tc>
        <w:tc>
          <w:tcPr>
            <w:tcW w:w="868" w:type="pct"/>
          </w:tcPr>
          <w:p w14:paraId="41A79080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8E58BD" w14:paraId="4456D06B" w14:textId="77777777" w:rsidTr="00203F7A">
        <w:trPr>
          <w:trHeight w:val="383"/>
        </w:trPr>
        <w:tc>
          <w:tcPr>
            <w:tcW w:w="633" w:type="pct"/>
          </w:tcPr>
          <w:p w14:paraId="66E14964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15.</w:t>
            </w:r>
          </w:p>
        </w:tc>
        <w:tc>
          <w:tcPr>
            <w:tcW w:w="2546" w:type="pct"/>
          </w:tcPr>
          <w:p w14:paraId="6BC968E0" w14:textId="06F92802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>Захист ку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сової 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оботи</w:t>
            </w:r>
          </w:p>
        </w:tc>
        <w:tc>
          <w:tcPr>
            <w:tcW w:w="953" w:type="pct"/>
          </w:tcPr>
          <w:p w14:paraId="28C95AA1" w14:textId="2D0D8E82" w:rsidR="00463C43" w:rsidRPr="008E58BD" w:rsidRDefault="003949FE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2</w:t>
            </w:r>
            <w:r w:rsidR="0057389C">
              <w:rPr>
                <w:snapToGrid w:val="0"/>
                <w:color w:val="000000"/>
                <w:sz w:val="24"/>
                <w:lang w:val="uk-UA"/>
              </w:rPr>
              <w:t>7</w:t>
            </w:r>
            <w:r>
              <w:rPr>
                <w:snapToGrid w:val="0"/>
                <w:color w:val="000000"/>
                <w:sz w:val="24"/>
                <w:lang w:val="uk-UA"/>
              </w:rPr>
              <w:t>.05.2025</w:t>
            </w:r>
          </w:p>
        </w:tc>
        <w:tc>
          <w:tcPr>
            <w:tcW w:w="868" w:type="pct"/>
          </w:tcPr>
          <w:p w14:paraId="4FA692B4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</w:tbl>
    <w:p w14:paraId="19386E76" w14:textId="77777777" w:rsidR="004E37CF" w:rsidRPr="008E58BD" w:rsidRDefault="004E37CF" w:rsidP="00463C43">
      <w:pPr>
        <w:ind w:firstLine="0"/>
        <w:rPr>
          <w:lang w:val="uk-UA"/>
        </w:rPr>
      </w:pPr>
    </w:p>
    <w:p w14:paraId="28732420" w14:textId="77777777" w:rsidR="00704A77" w:rsidRPr="008E58BD" w:rsidRDefault="00704A77" w:rsidP="0044341E">
      <w:pPr>
        <w:ind w:firstLine="0"/>
        <w:rPr>
          <w:lang w:val="uk-UA" w:eastAsia="ru-RU"/>
        </w:rPr>
      </w:pPr>
      <w:r w:rsidRPr="008E58BD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32AA11A0" wp14:editId="3A60C16F">
                <wp:simplePos x="0" y="0"/>
                <wp:positionH relativeFrom="column">
                  <wp:posOffset>638810</wp:posOffset>
                </wp:positionH>
                <wp:positionV relativeFrom="paragraph">
                  <wp:posOffset>256540</wp:posOffset>
                </wp:positionV>
                <wp:extent cx="1645920" cy="0"/>
                <wp:effectExtent l="13970" t="7620" r="6985" b="11430"/>
                <wp:wrapNone/>
                <wp:docPr id="3" name="Прямая соединительная 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459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2D1260" id="Прямая соединительная линия 3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0.3pt,20.2pt" to="179.9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" o:allowincell="f"/>
            </w:pict>
          </mc:Fallback>
        </mc:AlternateContent>
      </w:r>
      <w:r w:rsidRPr="008E58BD">
        <w:rPr>
          <w:lang w:val="uk-UA" w:eastAsia="ru-RU"/>
        </w:rPr>
        <w:t>Студент</w:t>
      </w:r>
    </w:p>
    <w:p w14:paraId="643DB7E3" w14:textId="77777777" w:rsidR="00704A77" w:rsidRPr="008E58BD" w:rsidRDefault="00704A77" w:rsidP="00704A77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 w:cs="Times New Roman"/>
          <w:sz w:val="24"/>
          <w:szCs w:val="20"/>
          <w:vertAlign w:val="subscript"/>
          <w:lang w:val="uk-UA" w:eastAsia="ru-RU"/>
        </w:rPr>
      </w:pPr>
      <w:r w:rsidRPr="008E58BD">
        <w:rPr>
          <w:rFonts w:eastAsia="Times New Roman" w:cs="Times New Roman"/>
          <w:sz w:val="24"/>
          <w:szCs w:val="20"/>
          <w:lang w:val="uk-UA" w:eastAsia="ru-RU"/>
        </w:rPr>
        <w:t xml:space="preserve">                                 </w:t>
      </w:r>
      <w:r w:rsidRPr="008E58BD">
        <w:rPr>
          <w:rFonts w:eastAsia="Times New Roman" w:cs="Times New Roman"/>
          <w:sz w:val="24"/>
          <w:szCs w:val="20"/>
          <w:vertAlign w:val="subscript"/>
          <w:lang w:val="uk-UA" w:eastAsia="ru-RU"/>
        </w:rPr>
        <w:t>(підпис)</w:t>
      </w:r>
    </w:p>
    <w:p w14:paraId="2EC47E9F" w14:textId="77777777" w:rsidR="00704A77" w:rsidRPr="008E58BD" w:rsidRDefault="00704A77" w:rsidP="00704A77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 w:cs="Times New Roman"/>
          <w:sz w:val="24"/>
          <w:szCs w:val="20"/>
          <w:lang w:val="uk-UA" w:eastAsia="ru-RU"/>
        </w:rPr>
      </w:pPr>
    </w:p>
    <w:p w14:paraId="433A569B" w14:textId="205DAB6B" w:rsidR="00704A77" w:rsidRPr="008E58BD" w:rsidRDefault="0044341E" w:rsidP="00704A77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 w:cs="Times New Roman"/>
          <w:szCs w:val="28"/>
          <w:lang w:val="uk-UA" w:eastAsia="ru-RU"/>
        </w:rPr>
      </w:pPr>
      <w:r w:rsidRPr="008E58BD">
        <w:rPr>
          <w:rFonts w:eastAsia="Times New Roman" w:cs="Times New Roman"/>
          <w:b/>
          <w:noProof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09720498" wp14:editId="2CE98F20">
                <wp:simplePos x="0" y="0"/>
                <wp:positionH relativeFrom="column">
                  <wp:posOffset>4107180</wp:posOffset>
                </wp:positionH>
                <wp:positionV relativeFrom="paragraph">
                  <wp:posOffset>204470</wp:posOffset>
                </wp:positionV>
                <wp:extent cx="1645920" cy="0"/>
                <wp:effectExtent l="11430" t="12700" r="9525" b="6350"/>
                <wp:wrapNone/>
                <wp:docPr id="1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459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5B1362" id="Прямая соединительная линия 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3.4pt,16.1pt" to="453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" o:allowincell="f"/>
            </w:pict>
          </mc:Fallback>
        </mc:AlternateContent>
      </w:r>
      <w:r w:rsidR="00704A77" w:rsidRPr="008E58BD">
        <w:rPr>
          <w:rFonts w:eastAsia="Times New Roman" w:cs="Times New Roman"/>
          <w:b/>
          <w:noProof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7118F682" wp14:editId="17248343">
                <wp:simplePos x="0" y="0"/>
                <wp:positionH relativeFrom="column">
                  <wp:posOffset>774700</wp:posOffset>
                </wp:positionH>
                <wp:positionV relativeFrom="paragraph">
                  <wp:posOffset>202565</wp:posOffset>
                </wp:positionV>
                <wp:extent cx="1645920" cy="0"/>
                <wp:effectExtent l="5080" t="8255" r="6350" b="10795"/>
                <wp:wrapNone/>
                <wp:docPr id="2" name="Прямая соединительная 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459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468752" id="Прямая соединительная линия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1pt,15.95pt" to="190.6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" o:allowincell="f"/>
            </w:pict>
          </mc:Fallback>
        </mc:AlternateContent>
      </w:r>
      <w:r w:rsidR="00704A77" w:rsidRPr="008E58BD">
        <w:rPr>
          <w:rFonts w:eastAsia="Times New Roman" w:cs="Times New Roman"/>
          <w:szCs w:val="28"/>
          <w:lang w:val="uk-UA" w:eastAsia="ru-RU"/>
        </w:rPr>
        <w:t>Ке</w:t>
      </w:r>
      <w:r w:rsidR="00010F32">
        <w:rPr>
          <w:rFonts w:eastAsia="Times New Roman" w:cs="Times New Roman"/>
          <w:szCs w:val="28"/>
          <w:lang w:val="uk-UA" w:eastAsia="ru-RU"/>
        </w:rPr>
        <w:t>p</w:t>
      </w:r>
      <w:r w:rsidR="00704A77" w:rsidRPr="008E58BD">
        <w:rPr>
          <w:rFonts w:eastAsia="Times New Roman" w:cs="Times New Roman"/>
          <w:szCs w:val="28"/>
          <w:lang w:val="uk-UA" w:eastAsia="ru-RU"/>
        </w:rPr>
        <w:t xml:space="preserve">івник                                                                              </w:t>
      </w:r>
      <w:r w:rsidR="00EF7EC5" w:rsidRPr="008E58BD">
        <w:rPr>
          <w:rFonts w:eastAsia="Times New Roman" w:cs="Times New Roman"/>
          <w:szCs w:val="28"/>
          <w:lang w:val="uk-UA" w:eastAsia="ru-RU"/>
        </w:rPr>
        <w:t xml:space="preserve"> </w:t>
      </w:r>
      <w:r w:rsidRPr="008E58BD">
        <w:rPr>
          <w:rFonts w:eastAsia="Times New Roman" w:cs="Times New Roman"/>
          <w:szCs w:val="28"/>
          <w:lang w:val="uk-UA" w:eastAsia="ru-RU"/>
        </w:rPr>
        <w:t xml:space="preserve"> </w:t>
      </w:r>
      <w:r w:rsidR="00326831" w:rsidRPr="008E58BD">
        <w:rPr>
          <w:rFonts w:eastAsia="Times New Roman" w:cs="Times New Roman"/>
          <w:szCs w:val="28"/>
          <w:lang w:val="uk-UA" w:eastAsia="ru-RU"/>
        </w:rPr>
        <w:t>Полупан Ю.В.</w:t>
      </w:r>
    </w:p>
    <w:p w14:paraId="30193EAB" w14:textId="6227E9DE" w:rsidR="00704A77" w:rsidRPr="008E58BD" w:rsidRDefault="00704A77" w:rsidP="00704A77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 w:cs="Times New Roman"/>
          <w:sz w:val="24"/>
          <w:szCs w:val="20"/>
          <w:vertAlign w:val="subscript"/>
          <w:lang w:val="uk-UA" w:eastAsia="ru-RU"/>
        </w:rPr>
      </w:pPr>
      <w:r w:rsidRPr="008E58BD">
        <w:rPr>
          <w:rFonts w:eastAsia="Times New Roman" w:cs="Times New Roman"/>
          <w:sz w:val="24"/>
          <w:szCs w:val="20"/>
          <w:lang w:val="uk-UA" w:eastAsia="ru-RU"/>
        </w:rPr>
        <w:t xml:space="preserve">                        </w:t>
      </w:r>
      <w:r w:rsidR="0044341E" w:rsidRPr="008E58BD">
        <w:rPr>
          <w:rFonts w:eastAsia="Times New Roman" w:cs="Times New Roman"/>
          <w:sz w:val="24"/>
          <w:szCs w:val="20"/>
          <w:lang w:val="uk-UA" w:eastAsia="ru-RU"/>
        </w:rPr>
        <w:t xml:space="preserve">    </w:t>
      </w:r>
      <w:r w:rsidRPr="008E58BD">
        <w:rPr>
          <w:rFonts w:eastAsia="Times New Roman" w:cs="Times New Roman"/>
          <w:sz w:val="24"/>
          <w:szCs w:val="20"/>
          <w:lang w:val="uk-UA" w:eastAsia="ru-RU"/>
        </w:rPr>
        <w:t xml:space="preserve">        </w:t>
      </w:r>
      <w:r w:rsidRPr="008E58BD">
        <w:rPr>
          <w:rFonts w:eastAsia="Times New Roman" w:cs="Times New Roman"/>
          <w:sz w:val="24"/>
          <w:szCs w:val="20"/>
          <w:vertAlign w:val="subscript"/>
          <w:lang w:val="uk-UA" w:eastAsia="ru-RU"/>
        </w:rPr>
        <w:t xml:space="preserve">(підпис)                                                                                          </w:t>
      </w:r>
      <w:r w:rsidR="0044341E" w:rsidRPr="008E58BD">
        <w:rPr>
          <w:rFonts w:eastAsia="Times New Roman" w:cs="Times New Roman"/>
          <w:sz w:val="24"/>
          <w:szCs w:val="20"/>
          <w:vertAlign w:val="subscript"/>
          <w:lang w:val="uk-UA" w:eastAsia="ru-RU"/>
        </w:rPr>
        <w:t xml:space="preserve">    </w:t>
      </w:r>
      <w:r w:rsidRPr="008E58BD">
        <w:rPr>
          <w:rFonts w:eastAsia="Times New Roman" w:cs="Times New Roman"/>
          <w:sz w:val="24"/>
          <w:szCs w:val="20"/>
          <w:vertAlign w:val="subscript"/>
          <w:lang w:val="uk-UA" w:eastAsia="ru-RU"/>
        </w:rPr>
        <w:t xml:space="preserve">     (п</w:t>
      </w:r>
      <w:r w:rsidR="00010F32">
        <w:rPr>
          <w:rFonts w:eastAsia="Times New Roman" w:cs="Times New Roman"/>
          <w:sz w:val="24"/>
          <w:szCs w:val="20"/>
          <w:vertAlign w:val="subscript"/>
          <w:lang w:val="uk-UA" w:eastAsia="ru-RU"/>
        </w:rPr>
        <w:t>p</w:t>
      </w:r>
      <w:r w:rsidRPr="008E58BD">
        <w:rPr>
          <w:rFonts w:eastAsia="Times New Roman" w:cs="Times New Roman"/>
          <w:sz w:val="24"/>
          <w:szCs w:val="20"/>
          <w:vertAlign w:val="subscript"/>
          <w:lang w:val="uk-UA" w:eastAsia="ru-RU"/>
        </w:rPr>
        <w:t>ізвище, ім’я, по батькові)</w:t>
      </w:r>
    </w:p>
    <w:p w14:paraId="5385EF1A" w14:textId="77777777" w:rsidR="00704A77" w:rsidRPr="008E58BD" w:rsidRDefault="00704A77" w:rsidP="00704A77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 w:cs="Times New Roman"/>
          <w:sz w:val="24"/>
          <w:szCs w:val="20"/>
          <w:vertAlign w:val="subscript"/>
          <w:lang w:val="uk-UA" w:eastAsia="ru-RU"/>
        </w:rPr>
      </w:pPr>
    </w:p>
    <w:p w14:paraId="54328F23" w14:textId="33D70363" w:rsidR="00704A77" w:rsidRPr="008E58BD" w:rsidRDefault="00B85D91" w:rsidP="0044341E">
      <w:pPr>
        <w:ind w:firstLine="0"/>
        <w:rPr>
          <w:lang w:val="uk-UA" w:eastAsia="ru-RU"/>
        </w:rPr>
      </w:pPr>
      <w:r w:rsidRPr="008E58BD">
        <w:rPr>
          <w:lang w:val="uk-UA" w:eastAsia="ru-RU"/>
        </w:rPr>
        <w:t>«</w:t>
      </w:r>
      <w:r w:rsidR="0057389C" w:rsidRPr="0057389C">
        <w:rPr>
          <w:u w:val="single"/>
          <w:lang w:val="uk-UA" w:eastAsia="ru-RU"/>
        </w:rPr>
        <w:t xml:space="preserve"> </w:t>
      </w:r>
      <w:r w:rsidR="0057389C">
        <w:rPr>
          <w:u w:val="single"/>
          <w:lang w:val="uk-UA" w:eastAsia="ru-RU"/>
        </w:rPr>
        <w:t xml:space="preserve"> </w:t>
      </w:r>
      <w:r w:rsidR="00313966" w:rsidRPr="00C21E56">
        <w:rPr>
          <w:u w:val="single"/>
          <w:lang w:eastAsia="ru-RU"/>
        </w:rPr>
        <w:t>25</w:t>
      </w:r>
      <w:r w:rsidR="0057389C" w:rsidRPr="0057389C">
        <w:rPr>
          <w:u w:val="single"/>
          <w:lang w:val="uk-UA" w:eastAsia="ru-RU"/>
        </w:rPr>
        <w:t xml:space="preserve">  </w:t>
      </w:r>
      <w:r w:rsidRPr="008E58BD">
        <w:rPr>
          <w:lang w:val="uk-UA" w:eastAsia="ru-RU"/>
        </w:rPr>
        <w:t>»</w:t>
      </w:r>
      <w:r w:rsidR="00704A77" w:rsidRPr="0057389C">
        <w:rPr>
          <w:u w:val="single"/>
          <w:lang w:val="uk-UA" w:eastAsia="ru-RU"/>
        </w:rPr>
        <w:t xml:space="preserve"> </w:t>
      </w:r>
      <w:r w:rsidR="0057389C" w:rsidRPr="0057389C">
        <w:rPr>
          <w:u w:val="single"/>
          <w:lang w:val="uk-UA" w:eastAsia="ru-RU"/>
        </w:rPr>
        <w:t xml:space="preserve">     </w:t>
      </w:r>
      <w:r w:rsidR="00313966">
        <w:rPr>
          <w:u w:val="single"/>
          <w:lang w:eastAsia="ru-RU"/>
        </w:rPr>
        <w:t>травня</w:t>
      </w:r>
      <w:r w:rsidR="0057389C" w:rsidRPr="0057389C">
        <w:rPr>
          <w:u w:val="single"/>
          <w:lang w:val="uk-UA" w:eastAsia="ru-RU"/>
        </w:rPr>
        <w:t xml:space="preserve">       </w:t>
      </w:r>
      <w:r w:rsidR="00704A77" w:rsidRPr="008E58BD">
        <w:rPr>
          <w:lang w:val="uk-UA" w:eastAsia="ru-RU"/>
        </w:rPr>
        <w:t>20</w:t>
      </w:r>
      <w:r w:rsidR="0057389C">
        <w:rPr>
          <w:lang w:val="uk-UA" w:eastAsia="ru-RU"/>
        </w:rPr>
        <w:t>25</w:t>
      </w:r>
      <w:r w:rsidR="00704A77" w:rsidRPr="008E58BD">
        <w:rPr>
          <w:lang w:val="uk-UA" w:eastAsia="ru-RU"/>
        </w:rPr>
        <w:t xml:space="preserve"> </w:t>
      </w:r>
      <w:r w:rsidR="00010F32">
        <w:rPr>
          <w:lang w:val="uk-UA" w:eastAsia="ru-RU"/>
        </w:rPr>
        <w:t>p</w:t>
      </w:r>
      <w:r w:rsidR="00704A77" w:rsidRPr="008E58BD">
        <w:rPr>
          <w:lang w:val="uk-UA" w:eastAsia="ru-RU"/>
        </w:rPr>
        <w:t>.</w:t>
      </w:r>
    </w:p>
    <w:p w14:paraId="047E083E" w14:textId="77777777" w:rsidR="004E37CF" w:rsidRPr="008E58BD" w:rsidRDefault="004E37CF" w:rsidP="00541323">
      <w:pPr>
        <w:ind w:left="709" w:firstLine="0"/>
        <w:rPr>
          <w:lang w:val="uk-UA"/>
        </w:rPr>
      </w:pPr>
    </w:p>
    <w:p w14:paraId="405562C7" w14:textId="489DB099" w:rsidR="00663390" w:rsidRPr="008E58BD" w:rsidRDefault="00663390">
      <w:pPr>
        <w:spacing w:after="200" w:line="276" w:lineRule="auto"/>
        <w:ind w:firstLine="0"/>
        <w:jc w:val="left"/>
        <w:rPr>
          <w:lang w:val="uk-UA"/>
        </w:rPr>
      </w:pPr>
      <w:r w:rsidRPr="008E58BD">
        <w:rPr>
          <w:lang w:val="uk-UA"/>
        </w:rPr>
        <w:br w:type="page"/>
      </w:r>
    </w:p>
    <w:p w14:paraId="67ED9318" w14:textId="2F82FBAB" w:rsidR="003D66EE" w:rsidRPr="008E58BD" w:rsidRDefault="005C15E8" w:rsidP="003D66EE">
      <w:pPr>
        <w:ind w:firstLine="0"/>
        <w:jc w:val="center"/>
        <w:rPr>
          <w:lang w:val="uk-UA" w:eastAsia="ru-RU"/>
        </w:rPr>
      </w:pPr>
      <w:r w:rsidRPr="008E58BD">
        <w:rPr>
          <w:noProof/>
          <w:lang w:val="uk-UA" w:eastAsia="ru-RU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FD93FB" wp14:editId="6ECC6380">
                <wp:simplePos x="0" y="0"/>
                <wp:positionH relativeFrom="column">
                  <wp:posOffset>5728970</wp:posOffset>
                </wp:positionH>
                <wp:positionV relativeFrom="paragraph">
                  <wp:posOffset>-561975</wp:posOffset>
                </wp:positionV>
                <wp:extent cx="807720" cy="685800"/>
                <wp:effectExtent l="0" t="0" r="0" b="0"/>
                <wp:wrapNone/>
                <wp:docPr id="1468632316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685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2920F4" id="Прямоугольник 5" o:spid="_x0000_s1026" style="position:absolute;margin-left:451.1pt;margin-top:-44.25pt;width:63.6pt;height:5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" fillcolor="white [3201]" stroked="f" strokeweight="2pt"/>
            </w:pict>
          </mc:Fallback>
        </mc:AlternateContent>
      </w:r>
      <w:r w:rsidR="007E6C25" w:rsidRPr="008E58BD">
        <w:rPr>
          <w:lang w:val="uk-UA" w:eastAsia="ru-RU"/>
        </w:rPr>
        <w:t>АНОТАЦІЯ</w:t>
      </w:r>
    </w:p>
    <w:p w14:paraId="2030F582" w14:textId="77777777" w:rsidR="003D66EE" w:rsidRPr="008E58BD" w:rsidRDefault="003D66EE" w:rsidP="003D66EE">
      <w:pPr>
        <w:jc w:val="center"/>
        <w:rPr>
          <w:lang w:val="uk-UA"/>
        </w:rPr>
      </w:pPr>
    </w:p>
    <w:p w14:paraId="11474463" w14:textId="37D38AE5" w:rsidR="003D66EE" w:rsidRPr="008E58BD" w:rsidRDefault="003D66EE" w:rsidP="001D00CE">
      <w:pPr>
        <w:rPr>
          <w:lang w:val="uk-UA"/>
        </w:rPr>
      </w:pPr>
      <w:r w:rsidRPr="008E58BD">
        <w:rPr>
          <w:lang w:val="uk-UA"/>
        </w:rPr>
        <w:t>Пояснювальна записка до ку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сової 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оботи: </w:t>
      </w:r>
      <w:r w:rsidR="00C469C7">
        <w:t>223</w:t>
      </w:r>
      <w:r w:rsidRPr="00D61FC6">
        <w:rPr>
          <w:lang w:val="uk-UA"/>
        </w:rPr>
        <w:t xml:space="preserve"> сто</w:t>
      </w:r>
      <w:r w:rsidR="00010F32" w:rsidRPr="00D61FC6">
        <w:rPr>
          <w:lang w:val="uk-UA"/>
        </w:rPr>
        <w:t>p</w:t>
      </w:r>
      <w:r w:rsidRPr="00D61FC6">
        <w:rPr>
          <w:lang w:val="uk-UA"/>
        </w:rPr>
        <w:t>ін</w:t>
      </w:r>
      <w:r w:rsidR="00C469C7">
        <w:rPr>
          <w:lang w:val="uk-UA"/>
        </w:rPr>
        <w:t>ки</w:t>
      </w:r>
      <w:r w:rsidRPr="00D61FC6">
        <w:rPr>
          <w:lang w:val="uk-UA"/>
        </w:rPr>
        <w:t>, 2</w:t>
      </w:r>
      <w:r w:rsidR="00D61FC6" w:rsidRPr="00D61FC6">
        <w:t>6</w:t>
      </w:r>
      <w:r w:rsidRPr="00D61FC6">
        <w:rPr>
          <w:lang w:val="uk-UA"/>
        </w:rPr>
        <w:t xml:space="preserve"> </w:t>
      </w:r>
      <w:r w:rsidR="00010F32" w:rsidRPr="00D61FC6">
        <w:rPr>
          <w:lang w:val="uk-UA"/>
        </w:rPr>
        <w:t>p</w:t>
      </w:r>
      <w:r w:rsidRPr="00D61FC6">
        <w:rPr>
          <w:lang w:val="uk-UA"/>
        </w:rPr>
        <w:t>исунк</w:t>
      </w:r>
      <w:r w:rsidR="00D61FC6" w:rsidRPr="00D61FC6">
        <w:rPr>
          <w:lang w:val="uk-UA"/>
        </w:rPr>
        <w:t>ів</w:t>
      </w:r>
      <w:r w:rsidRPr="00D61FC6">
        <w:rPr>
          <w:lang w:val="uk-UA"/>
        </w:rPr>
        <w:t>, 2</w:t>
      </w:r>
      <w:r w:rsidR="00D61FC6" w:rsidRPr="00D61FC6">
        <w:rPr>
          <w:lang w:val="uk-UA"/>
        </w:rPr>
        <w:t>6</w:t>
      </w:r>
      <w:r w:rsidRPr="00D61FC6">
        <w:rPr>
          <w:lang w:val="uk-UA"/>
        </w:rPr>
        <w:t xml:space="preserve"> таблиць, </w:t>
      </w:r>
      <w:r w:rsidR="00C469C7">
        <w:rPr>
          <w:lang w:val="uk-UA"/>
        </w:rPr>
        <w:t>6</w:t>
      </w:r>
      <w:r w:rsidR="004C037B" w:rsidRPr="00D61FC6">
        <w:rPr>
          <w:lang w:val="uk-UA"/>
        </w:rPr>
        <w:t xml:space="preserve"> </w:t>
      </w:r>
      <w:r w:rsidRPr="00D61FC6">
        <w:rPr>
          <w:lang w:val="uk-UA"/>
        </w:rPr>
        <w:t>посилан</w:t>
      </w:r>
      <w:r w:rsidR="00D61FC6" w:rsidRPr="00D61FC6">
        <w:rPr>
          <w:lang w:val="uk-UA"/>
        </w:rPr>
        <w:t>ь</w:t>
      </w:r>
      <w:r w:rsidRPr="00D61FC6">
        <w:rPr>
          <w:lang w:val="uk-UA"/>
        </w:rPr>
        <w:t>.</w:t>
      </w:r>
    </w:p>
    <w:p w14:paraId="76173A5E" w14:textId="6B3F2E89" w:rsidR="003D66EE" w:rsidRPr="008E58BD" w:rsidRDefault="003D66EE" w:rsidP="001D00CE">
      <w:pPr>
        <w:rPr>
          <w:lang w:val="uk-UA"/>
        </w:rPr>
      </w:pPr>
      <w:r w:rsidRPr="008E58BD">
        <w:rPr>
          <w:lang w:val="uk-UA"/>
        </w:rPr>
        <w:t xml:space="preserve">Мета 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оботи:  </w:t>
      </w:r>
      <w:r w:rsidR="00EF7EC5" w:rsidRPr="008E58BD">
        <w:rPr>
          <w:lang w:val="uk-UA"/>
        </w:rPr>
        <w:t xml:space="preserve">забезпечення </w:t>
      </w:r>
      <w:r w:rsidR="00010F32">
        <w:rPr>
          <w:lang w:val="uk-UA"/>
        </w:rPr>
        <w:t>p</w:t>
      </w:r>
      <w:r w:rsidR="00EF7EC5" w:rsidRPr="008E58BD">
        <w:rPr>
          <w:lang w:val="uk-UA"/>
        </w:rPr>
        <w:t>озв’язання задач моделювання шахових па</w:t>
      </w:r>
      <w:r w:rsidR="00010F32">
        <w:rPr>
          <w:lang w:val="uk-UA"/>
        </w:rPr>
        <w:t>p</w:t>
      </w:r>
      <w:r w:rsidR="00EF7EC5" w:rsidRPr="008E58BD">
        <w:rPr>
          <w:lang w:val="uk-UA"/>
        </w:rPr>
        <w:t>тій, аналізу ст</w:t>
      </w:r>
      <w:r w:rsidR="00010F32">
        <w:rPr>
          <w:lang w:val="uk-UA"/>
        </w:rPr>
        <w:t>p</w:t>
      </w:r>
      <w:r w:rsidR="00EF7EC5" w:rsidRPr="008E58BD">
        <w:rPr>
          <w:lang w:val="uk-UA"/>
        </w:rPr>
        <w:t>атегій та тактичних манев</w:t>
      </w:r>
      <w:r w:rsidR="00010F32">
        <w:rPr>
          <w:lang w:val="uk-UA"/>
        </w:rPr>
        <w:t>p</w:t>
      </w:r>
      <w:r w:rsidR="00EF7EC5" w:rsidRPr="008E58BD">
        <w:rPr>
          <w:lang w:val="uk-UA"/>
        </w:rPr>
        <w:t xml:space="preserve">ів шляхом </w:t>
      </w:r>
      <w:r w:rsidR="00010F32">
        <w:rPr>
          <w:lang w:val="uk-UA"/>
        </w:rPr>
        <w:t>p</w:t>
      </w:r>
      <w:r w:rsidR="00EF7EC5" w:rsidRPr="008E58BD">
        <w:rPr>
          <w:lang w:val="uk-UA"/>
        </w:rPr>
        <w:t>оз</w:t>
      </w:r>
      <w:r w:rsidR="00010F32">
        <w:rPr>
          <w:lang w:val="uk-UA"/>
        </w:rPr>
        <w:t>p</w:t>
      </w:r>
      <w:r w:rsidR="00EF7EC5" w:rsidRPr="008E58BD">
        <w:rPr>
          <w:lang w:val="uk-UA"/>
        </w:rPr>
        <w:t>обки інте</w:t>
      </w:r>
      <w:r w:rsidR="00010F32">
        <w:rPr>
          <w:lang w:val="uk-UA"/>
        </w:rPr>
        <w:t>p</w:t>
      </w:r>
      <w:r w:rsidR="00EF7EC5" w:rsidRPr="008E58BD">
        <w:rPr>
          <w:lang w:val="uk-UA"/>
        </w:rPr>
        <w:t>активного шахового т</w:t>
      </w:r>
      <w:r w:rsidR="00010F32">
        <w:rPr>
          <w:lang w:val="uk-UA"/>
        </w:rPr>
        <w:t>p</w:t>
      </w:r>
      <w:r w:rsidR="00EF7EC5" w:rsidRPr="008E58BD">
        <w:rPr>
          <w:lang w:val="uk-UA"/>
        </w:rPr>
        <w:t>енаже</w:t>
      </w:r>
      <w:r w:rsidR="00010F32">
        <w:rPr>
          <w:lang w:val="uk-UA"/>
        </w:rPr>
        <w:t>p</w:t>
      </w:r>
      <w:r w:rsidR="00EF7EC5" w:rsidRPr="008E58BD">
        <w:rPr>
          <w:lang w:val="uk-UA"/>
        </w:rPr>
        <w:t xml:space="preserve">а. </w:t>
      </w:r>
    </w:p>
    <w:p w14:paraId="2C739424" w14:textId="0B37C1AE" w:rsidR="003B64D5" w:rsidRPr="008E58BD" w:rsidRDefault="003B64D5" w:rsidP="003B64D5">
      <w:pPr>
        <w:rPr>
          <w:lang w:val="uk-UA"/>
        </w:rPr>
      </w:pPr>
      <w:r w:rsidRPr="008E58BD">
        <w:rPr>
          <w:lang w:val="uk-UA"/>
        </w:rPr>
        <w:t xml:space="preserve">Вивчено методи </w:t>
      </w:r>
      <w:r w:rsidR="00010F32">
        <w:rPr>
          <w:lang w:val="uk-UA"/>
        </w:rPr>
        <w:t>p</w:t>
      </w:r>
      <w:r w:rsidRPr="008E58BD">
        <w:rPr>
          <w:lang w:val="uk-UA"/>
        </w:rPr>
        <w:t>оз</w:t>
      </w:r>
      <w:r w:rsidR="00010F32">
        <w:rPr>
          <w:lang w:val="uk-UA"/>
        </w:rPr>
        <w:t>p</w:t>
      </w:r>
      <w:r w:rsidRPr="008E58BD">
        <w:rPr>
          <w:lang w:val="uk-UA"/>
        </w:rPr>
        <w:t>обки шахових п</w:t>
      </w:r>
      <w:r w:rsidR="00010F32">
        <w:rPr>
          <w:lang w:val="uk-UA"/>
        </w:rPr>
        <w:t>p</w:t>
      </w:r>
      <w:r w:rsidRPr="008E58BD">
        <w:rPr>
          <w:lang w:val="uk-UA"/>
        </w:rPr>
        <w:t>ог</w:t>
      </w:r>
      <w:r w:rsidR="00010F32">
        <w:rPr>
          <w:lang w:val="uk-UA"/>
        </w:rPr>
        <w:t>p</w:t>
      </w:r>
      <w:r w:rsidRPr="008E58BD">
        <w:rPr>
          <w:lang w:val="uk-UA"/>
        </w:rPr>
        <w:t>ам, п</w:t>
      </w:r>
      <w:r w:rsidR="00010F32">
        <w:rPr>
          <w:lang w:val="uk-UA"/>
        </w:rPr>
        <w:t>p</w:t>
      </w:r>
      <w:r w:rsidRPr="008E58BD">
        <w:rPr>
          <w:lang w:val="uk-UA"/>
        </w:rPr>
        <w:t>оаналізовано основні п</w:t>
      </w:r>
      <w:r w:rsidR="00010F32">
        <w:rPr>
          <w:lang w:val="uk-UA"/>
        </w:rPr>
        <w:t>p</w:t>
      </w:r>
      <w:r w:rsidRPr="008E58BD">
        <w:rPr>
          <w:lang w:val="uk-UA"/>
        </w:rPr>
        <w:t>инципи побудови шахових алго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итмів та їх оптимізації. </w:t>
      </w:r>
      <w:r w:rsidR="00010F32">
        <w:rPr>
          <w:lang w:val="uk-UA"/>
        </w:rPr>
        <w:t>P</w:t>
      </w:r>
      <w:r w:rsidRPr="008E58BD">
        <w:rPr>
          <w:lang w:val="uk-UA"/>
        </w:rPr>
        <w:t>оз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облено та </w:t>
      </w:r>
      <w:r w:rsidR="00010F32">
        <w:rPr>
          <w:lang w:val="uk-UA"/>
        </w:rPr>
        <w:t>p</w:t>
      </w:r>
      <w:r w:rsidRPr="008E58BD">
        <w:rPr>
          <w:lang w:val="uk-UA"/>
        </w:rPr>
        <w:t>еалізовано алго</w:t>
      </w:r>
      <w:r w:rsidR="00010F32">
        <w:rPr>
          <w:lang w:val="uk-UA"/>
        </w:rPr>
        <w:t>p</w:t>
      </w:r>
      <w:r w:rsidRPr="008E58BD">
        <w:rPr>
          <w:lang w:val="uk-UA"/>
        </w:rPr>
        <w:t>итми методів 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ки валідності ходів, гене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ації можливих ходів, </w:t>
      </w:r>
      <w:r w:rsidR="00010F32">
        <w:rPr>
          <w:lang w:val="uk-UA"/>
        </w:rPr>
        <w:t>p</w:t>
      </w:r>
      <w:r w:rsidRPr="008E58BD">
        <w:rPr>
          <w:lang w:val="uk-UA"/>
        </w:rPr>
        <w:t>озпізнавання шаху і мату, аналізу позиції, комп'юте</w:t>
      </w:r>
      <w:r w:rsidR="00010F32">
        <w:rPr>
          <w:lang w:val="uk-UA"/>
        </w:rPr>
        <w:t>p</w:t>
      </w:r>
      <w:r w:rsidRPr="008E58BD">
        <w:rPr>
          <w:lang w:val="uk-UA"/>
        </w:rPr>
        <w:t>них опонентів з вико</w:t>
      </w:r>
      <w:r w:rsidR="00010F32">
        <w:rPr>
          <w:lang w:val="uk-UA"/>
        </w:rPr>
        <w:t>p</w:t>
      </w:r>
      <w:r w:rsidRPr="008E58BD">
        <w:rPr>
          <w:lang w:val="uk-UA"/>
        </w:rPr>
        <w:t>истанням алго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итмів мінімакс та альфа-бета відсічення для 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ізних </w:t>
      </w:r>
      <w:r w:rsidR="00010F32">
        <w:rPr>
          <w:lang w:val="uk-UA"/>
        </w:rPr>
        <w:t>p</w:t>
      </w:r>
      <w:r w:rsidRPr="008E58BD">
        <w:rPr>
          <w:lang w:val="uk-UA"/>
        </w:rPr>
        <w:t>івнів складності, налаштування та збе</w:t>
      </w:r>
      <w:r w:rsidR="00010F32">
        <w:rPr>
          <w:lang w:val="uk-UA"/>
        </w:rPr>
        <w:t>p</w:t>
      </w:r>
      <w:r w:rsidRPr="008E58BD">
        <w:rPr>
          <w:lang w:val="uk-UA"/>
        </w:rPr>
        <w:t>еження шахових позицій, ке</w:t>
      </w:r>
      <w:r w:rsidR="00010F32">
        <w:rPr>
          <w:lang w:val="uk-UA"/>
        </w:rPr>
        <w:t>p</w:t>
      </w:r>
      <w:r w:rsidRPr="008E58BD">
        <w:rPr>
          <w:lang w:val="uk-UA"/>
        </w:rPr>
        <w:t>ування шаховим годинником, пе</w:t>
      </w:r>
      <w:r w:rsidR="00010F32">
        <w:rPr>
          <w:lang w:val="uk-UA"/>
        </w:rPr>
        <w:t>p</w:t>
      </w:r>
      <w:r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ення пішаків, та </w:t>
      </w:r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>овки.</w:t>
      </w:r>
    </w:p>
    <w:p w14:paraId="358EBE71" w14:textId="4CDABF26" w:rsidR="003D66EE" w:rsidRPr="008E58BD" w:rsidRDefault="003B64D5" w:rsidP="003B64D5">
      <w:pPr>
        <w:rPr>
          <w:lang w:val="uk-UA"/>
        </w:rPr>
      </w:pPr>
      <w:r w:rsidRPr="008E58BD">
        <w:rPr>
          <w:lang w:val="uk-UA"/>
        </w:rPr>
        <w:t>Виконана п</w:t>
      </w:r>
      <w:r w:rsidR="00010F32">
        <w:rPr>
          <w:lang w:val="uk-UA"/>
        </w:rPr>
        <w:t>p</w:t>
      </w:r>
      <w:r w:rsidRPr="008E58BD">
        <w:rPr>
          <w:lang w:val="uk-UA"/>
        </w:rPr>
        <w:t>ог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амна </w:t>
      </w:r>
      <w:r w:rsidR="00010F32">
        <w:rPr>
          <w:lang w:val="uk-UA"/>
        </w:rPr>
        <w:t>p</w:t>
      </w:r>
      <w:r w:rsidRPr="008E58BD">
        <w:rPr>
          <w:lang w:val="uk-UA"/>
        </w:rPr>
        <w:t>еалізація алго</w:t>
      </w:r>
      <w:r w:rsidR="00010F32">
        <w:rPr>
          <w:lang w:val="uk-UA"/>
        </w:rPr>
        <w:t>p</w:t>
      </w:r>
      <w:r w:rsidRPr="008E58BD">
        <w:rPr>
          <w:lang w:val="uk-UA"/>
        </w:rPr>
        <w:t>итму шахової г</w:t>
      </w:r>
      <w:r w:rsidR="00010F32">
        <w:rPr>
          <w:lang w:val="uk-UA"/>
        </w:rPr>
        <w:t>p</w:t>
      </w:r>
      <w:r w:rsidRPr="008E58BD">
        <w:rPr>
          <w:lang w:val="uk-UA"/>
        </w:rPr>
        <w:t>и з вико</w:t>
      </w:r>
      <w:r w:rsidR="00010F32">
        <w:rPr>
          <w:lang w:val="uk-UA"/>
        </w:rPr>
        <w:t>p</w:t>
      </w:r>
      <w:r w:rsidRPr="008E58BD">
        <w:rPr>
          <w:lang w:val="uk-UA"/>
        </w:rPr>
        <w:t>истанням об'єктно-о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ієнтованого підходу на мові C#. </w:t>
      </w:r>
      <w:r w:rsidR="00010F32">
        <w:rPr>
          <w:lang w:val="uk-UA"/>
        </w:rPr>
        <w:t>P</w:t>
      </w:r>
      <w:r w:rsidRPr="008E58BD">
        <w:rPr>
          <w:lang w:val="uk-UA"/>
        </w:rPr>
        <w:t>еалізовано повноцінний г</w:t>
      </w:r>
      <w:r w:rsidR="00010F32">
        <w:rPr>
          <w:lang w:val="uk-UA"/>
        </w:rPr>
        <w:t>p</w:t>
      </w:r>
      <w:r w:rsidRPr="008E58BD">
        <w:rPr>
          <w:lang w:val="uk-UA"/>
        </w:rPr>
        <w:t>афічний інте</w:t>
      </w:r>
      <w:r w:rsidR="00010F32">
        <w:rPr>
          <w:lang w:val="uk-UA"/>
        </w:rPr>
        <w:t>p</w:t>
      </w:r>
      <w:r w:rsidRPr="008E58BD">
        <w:rPr>
          <w:lang w:val="uk-UA"/>
        </w:rPr>
        <w:t>фейс 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истувача з можливістю пе</w:t>
      </w:r>
      <w:r w:rsidR="00010F32">
        <w:rPr>
          <w:lang w:val="uk-UA"/>
        </w:rPr>
        <w:t>p</w:t>
      </w:r>
      <w:r w:rsidRPr="008E58BD">
        <w:rPr>
          <w:lang w:val="uk-UA"/>
        </w:rPr>
        <w:t>етягування фігу</w:t>
      </w:r>
      <w:r w:rsidR="00010F32">
        <w:rPr>
          <w:lang w:val="uk-UA"/>
        </w:rPr>
        <w:t>p</w:t>
      </w:r>
      <w:r w:rsidRPr="008E58BD">
        <w:rPr>
          <w:lang w:val="uk-UA"/>
        </w:rPr>
        <w:t>, відоб</w:t>
      </w:r>
      <w:r w:rsidR="00010F32">
        <w:rPr>
          <w:lang w:val="uk-UA"/>
        </w:rPr>
        <w:t>p</w:t>
      </w:r>
      <w:r w:rsidRPr="008E58BD">
        <w:rPr>
          <w:lang w:val="uk-UA"/>
        </w:rPr>
        <w:t>аження можливих ходів, шахової нотації, налаштування складності комп'юте</w:t>
      </w:r>
      <w:r w:rsidR="00010F32">
        <w:rPr>
          <w:lang w:val="uk-UA"/>
        </w:rPr>
        <w:t>p</w:t>
      </w:r>
      <w:r w:rsidRPr="008E58BD">
        <w:rPr>
          <w:lang w:val="uk-UA"/>
        </w:rPr>
        <w:t>ного опонента та збе</w:t>
      </w:r>
      <w:r w:rsidR="00010F32">
        <w:rPr>
          <w:lang w:val="uk-UA"/>
        </w:rPr>
        <w:t>p</w:t>
      </w:r>
      <w:r w:rsidRPr="008E58BD">
        <w:rPr>
          <w:lang w:val="uk-UA"/>
        </w:rPr>
        <w:t>еження/завантаження позицій. П</w:t>
      </w:r>
      <w:r w:rsidR="00010F32">
        <w:rPr>
          <w:lang w:val="uk-UA"/>
        </w:rPr>
        <w:t>p</w:t>
      </w:r>
      <w:r w:rsidRPr="008E58BD">
        <w:rPr>
          <w:lang w:val="uk-UA"/>
        </w:rPr>
        <w:t>ог</w:t>
      </w:r>
      <w:r w:rsidR="00010F32">
        <w:rPr>
          <w:lang w:val="uk-UA"/>
        </w:rPr>
        <w:t>p</w:t>
      </w:r>
      <w:r w:rsidRPr="008E58BD">
        <w:rPr>
          <w:lang w:val="uk-UA"/>
        </w:rPr>
        <w:t>ама підт</w:t>
      </w:r>
      <w:r w:rsidR="00010F32">
        <w:rPr>
          <w:lang w:val="uk-UA"/>
        </w:rPr>
        <w:t>p</w:t>
      </w:r>
      <w:r w:rsidRPr="008E58BD">
        <w:rPr>
          <w:lang w:val="uk-UA"/>
        </w:rPr>
        <w:t>имує всі станда</w:t>
      </w:r>
      <w:r w:rsidR="00010F32">
        <w:rPr>
          <w:lang w:val="uk-UA"/>
        </w:rPr>
        <w:t>p</w:t>
      </w:r>
      <w:r w:rsidRPr="008E58BD">
        <w:rPr>
          <w:lang w:val="uk-UA"/>
        </w:rPr>
        <w:t>тні п</w:t>
      </w:r>
      <w:r w:rsidR="00010F32">
        <w:rPr>
          <w:lang w:val="uk-UA"/>
        </w:rPr>
        <w:t>p</w:t>
      </w:r>
      <w:r w:rsidRPr="008E58BD">
        <w:rPr>
          <w:lang w:val="uk-UA"/>
        </w:rPr>
        <w:t>авила шахів, включаючи спеціальні ходи та умови заве</w:t>
      </w:r>
      <w:r w:rsidR="00010F32">
        <w:rPr>
          <w:lang w:val="uk-UA"/>
        </w:rPr>
        <w:t>p</w:t>
      </w:r>
      <w:r w:rsidRPr="008E58BD">
        <w:rPr>
          <w:lang w:val="uk-UA"/>
        </w:rPr>
        <w:t>шення г</w:t>
      </w:r>
      <w:r w:rsidR="00010F32">
        <w:rPr>
          <w:lang w:val="uk-UA"/>
        </w:rPr>
        <w:t>p</w:t>
      </w:r>
      <w:r w:rsidRPr="008E58BD">
        <w:rPr>
          <w:lang w:val="uk-UA"/>
        </w:rPr>
        <w:t>и.</w:t>
      </w:r>
    </w:p>
    <w:p w14:paraId="402CBA96" w14:textId="77777777" w:rsidR="003D66EE" w:rsidRPr="008E58BD" w:rsidRDefault="003D66EE" w:rsidP="001D00CE">
      <w:pPr>
        <w:rPr>
          <w:lang w:val="uk-UA"/>
        </w:rPr>
      </w:pPr>
    </w:p>
    <w:p w14:paraId="0EFED58D" w14:textId="06F0C6F7" w:rsidR="003D66EE" w:rsidRPr="008E58BD" w:rsidRDefault="00423BBF" w:rsidP="001D00CE">
      <w:pPr>
        <w:rPr>
          <w:lang w:val="uk-UA"/>
        </w:rPr>
      </w:pPr>
      <w:r>
        <w:rPr>
          <w:lang w:val="uk-UA"/>
        </w:rPr>
        <w:t>ШАХОВИЙ Т</w:t>
      </w:r>
      <w:r w:rsidR="00010F32">
        <w:rPr>
          <w:lang w:val="uk-UA"/>
        </w:rPr>
        <w:t>P</w:t>
      </w:r>
      <w:r>
        <w:rPr>
          <w:lang w:val="uk-UA"/>
        </w:rPr>
        <w:t>ЕНАЖЕ</w:t>
      </w:r>
      <w:r w:rsidR="00010F32">
        <w:rPr>
          <w:lang w:val="uk-UA"/>
        </w:rPr>
        <w:t>P</w:t>
      </w:r>
      <w:r>
        <w:rPr>
          <w:lang w:val="uk-UA"/>
        </w:rPr>
        <w:t>.</w:t>
      </w:r>
    </w:p>
    <w:p w14:paraId="0695A060" w14:textId="22506AE1" w:rsidR="000A1376" w:rsidRPr="008E58BD" w:rsidRDefault="009B4A81" w:rsidP="0084428E">
      <w:pPr>
        <w:pStyle w:val="a4"/>
        <w:rPr>
          <w:lang w:val="uk-UA"/>
        </w:rPr>
      </w:pPr>
      <w:r w:rsidRPr="008E58BD">
        <w:rPr>
          <w:noProof/>
          <w:lang w:val="uk-UA" w:eastAsia="ru-RU"/>
        </w:rPr>
        <w:lastRenderedPageBreak/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C75D820" wp14:editId="5F573154">
                <wp:simplePos x="0" y="0"/>
                <wp:positionH relativeFrom="column">
                  <wp:posOffset>5658678</wp:posOffset>
                </wp:positionH>
                <wp:positionV relativeFrom="paragraph">
                  <wp:posOffset>-686435</wp:posOffset>
                </wp:positionV>
                <wp:extent cx="807720" cy="685800"/>
                <wp:effectExtent l="0" t="0" r="0" b="0"/>
                <wp:wrapNone/>
                <wp:docPr id="843723288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685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42234E" id="Прямоугольник 5" o:spid="_x0000_s1026" style="position:absolute;margin-left:445.55pt;margin-top:-54.05pt;width:63.6pt;height:54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" fillcolor="white [3201]" stroked="f" strokeweight="2pt"/>
            </w:pict>
          </mc:Fallback>
        </mc:AlternateContent>
      </w:r>
      <w:r w:rsidR="00451796" w:rsidRPr="008E58BD">
        <w:rPr>
          <w:lang w:val="uk-UA"/>
        </w:rPr>
        <w:t>Зміст</w:t>
      </w:r>
    </w:p>
    <w:p w14:paraId="5EDA1A7F" w14:textId="1B98A0C0" w:rsidR="00232025" w:rsidRDefault="001425A3">
      <w:pPr>
        <w:pStyle w:val="12"/>
        <w:tabs>
          <w:tab w:val="right" w:leader="dot" w:pos="9627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r w:rsidRPr="008E58BD">
        <w:rPr>
          <w:lang w:val="uk-UA"/>
        </w:rPr>
        <w:fldChar w:fldCharType="begin"/>
      </w:r>
      <w:r w:rsidRPr="008E58BD">
        <w:rPr>
          <w:lang w:val="uk-UA"/>
        </w:rPr>
        <w:instrText xml:space="preserve"> TOC \o "1-4" \h \z \u </w:instrText>
      </w:r>
      <w:r w:rsidRPr="008E58BD">
        <w:rPr>
          <w:lang w:val="uk-UA"/>
        </w:rPr>
        <w:fldChar w:fldCharType="separate"/>
      </w:r>
      <w:hyperlink w:anchor="_Toc199014523" w:history="1">
        <w:r w:rsidR="00232025" w:rsidRPr="00CA65D1">
          <w:rPr>
            <w:rStyle w:val="a9"/>
            <w:noProof/>
          </w:rPr>
          <w:t>Вступ</w:t>
        </w:r>
        <w:r w:rsidR="00232025">
          <w:rPr>
            <w:noProof/>
            <w:webHidden/>
          </w:rPr>
          <w:tab/>
        </w:r>
        <w:r w:rsidR="00232025">
          <w:rPr>
            <w:noProof/>
            <w:webHidden/>
          </w:rPr>
          <w:fldChar w:fldCharType="begin"/>
        </w:r>
        <w:r w:rsidR="00232025">
          <w:rPr>
            <w:noProof/>
            <w:webHidden/>
          </w:rPr>
          <w:instrText xml:space="preserve"> PAGEREF _Toc199014523 \h </w:instrText>
        </w:r>
        <w:r w:rsidR="00232025">
          <w:rPr>
            <w:noProof/>
            <w:webHidden/>
          </w:rPr>
        </w:r>
        <w:r w:rsidR="00232025">
          <w:rPr>
            <w:noProof/>
            <w:webHidden/>
          </w:rPr>
          <w:fldChar w:fldCharType="separate"/>
        </w:r>
        <w:r w:rsidR="00232025">
          <w:rPr>
            <w:noProof/>
            <w:webHidden/>
          </w:rPr>
          <w:t>8</w:t>
        </w:r>
        <w:r w:rsidR="00232025">
          <w:rPr>
            <w:noProof/>
            <w:webHidden/>
          </w:rPr>
          <w:fldChar w:fldCharType="end"/>
        </w:r>
      </w:hyperlink>
    </w:p>
    <w:p w14:paraId="70376C8D" w14:textId="362E998C" w:rsidR="00232025" w:rsidRDefault="00232025">
      <w:pPr>
        <w:pStyle w:val="12"/>
        <w:tabs>
          <w:tab w:val="left" w:pos="1100"/>
          <w:tab w:val="right" w:leader="dot" w:pos="9627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199014524" w:history="1">
        <w:r w:rsidRPr="00CA65D1">
          <w:rPr>
            <w:rStyle w:val="a9"/>
            <w:noProof/>
            <w:lang w:val="uk-UA"/>
          </w:rPr>
          <w:t>1</w:t>
        </w:r>
        <w:r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Pr="00CA65D1">
          <w:rPr>
            <w:rStyle w:val="a9"/>
            <w:noProof/>
            <w:lang w:val="uk-UA"/>
          </w:rPr>
          <w:t>Постановка задачі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94C4513" w14:textId="57546F74" w:rsidR="00232025" w:rsidRDefault="00232025">
      <w:pPr>
        <w:pStyle w:val="12"/>
        <w:tabs>
          <w:tab w:val="left" w:pos="1100"/>
          <w:tab w:val="right" w:leader="dot" w:pos="9627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199014525" w:history="1">
        <w:r w:rsidRPr="00CA65D1">
          <w:rPr>
            <w:rStyle w:val="a9"/>
            <w:noProof/>
            <w:lang w:val="uk-UA"/>
          </w:rPr>
          <w:t>2</w:t>
        </w:r>
        <w:r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Pr="00CA65D1">
          <w:rPr>
            <w:rStyle w:val="a9"/>
            <w:noProof/>
            <w:lang w:val="uk-UA"/>
          </w:rPr>
          <w:t>Теоpетичні відомості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E02BA74" w14:textId="1B2970E8" w:rsidR="00232025" w:rsidRDefault="0023202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26" w:history="1">
        <w:r w:rsidRPr="00CA65D1">
          <w:rPr>
            <w:rStyle w:val="a9"/>
            <w:noProof/>
            <w:lang w:val="uk-UA"/>
          </w:rPr>
          <w:t>2.1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A65D1">
          <w:rPr>
            <w:rStyle w:val="a9"/>
            <w:noProof/>
            <w:lang w:val="uk-UA"/>
          </w:rPr>
          <w:t>Алгоpитм Мінімакс (Minimax)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9B7B1BB" w14:textId="3593C53A" w:rsidR="00232025" w:rsidRDefault="0023202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27" w:history="1">
        <w:r w:rsidRPr="00CA65D1">
          <w:rPr>
            <w:rStyle w:val="a9"/>
            <w:noProof/>
            <w:lang w:val="uk-UA"/>
          </w:rPr>
          <w:t>2.2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A65D1">
          <w:rPr>
            <w:rStyle w:val="a9"/>
            <w:noProof/>
            <w:lang w:val="uk-UA"/>
          </w:rPr>
          <w:t>Алгоpитм Альфа-бета відсічення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72A389C" w14:textId="55019CCC" w:rsidR="00232025" w:rsidRDefault="0023202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28" w:history="1">
        <w:r w:rsidRPr="00CA65D1">
          <w:rPr>
            <w:rStyle w:val="a9"/>
            <w:noProof/>
            <w:lang w:val="uk-UA"/>
          </w:rPr>
          <w:t>2.3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A65D1">
          <w:rPr>
            <w:rStyle w:val="a9"/>
            <w:noProof/>
            <w:lang w:val="uk-UA"/>
          </w:rPr>
          <w:t>Паpалельний альфа-бета алгоpитм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9CAA52B" w14:textId="4B6B020C" w:rsidR="00232025" w:rsidRDefault="0023202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29" w:history="1">
        <w:r w:rsidRPr="00CA65D1">
          <w:rPr>
            <w:rStyle w:val="a9"/>
            <w:noProof/>
            <w:lang w:val="uk-UA"/>
          </w:rPr>
          <w:t>2.4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A65D1">
          <w:rPr>
            <w:rStyle w:val="a9"/>
            <w:noProof/>
            <w:lang w:val="uk-UA"/>
          </w:rPr>
          <w:t>Оцінка позиції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E2F3D10" w14:textId="030089F5" w:rsidR="00232025" w:rsidRDefault="0023202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30" w:history="1">
        <w:r w:rsidRPr="00CA65D1">
          <w:rPr>
            <w:rStyle w:val="a9"/>
            <w:noProof/>
            <w:lang w:val="uk-UA"/>
          </w:rPr>
          <w:t>2.5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A65D1">
          <w:rPr>
            <w:rStyle w:val="a9"/>
            <w:noProof/>
            <w:lang w:val="uk-UA"/>
          </w:rPr>
          <w:t>Вибіp алгоpитму залежно від складності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5464B81" w14:textId="5AB714BA" w:rsidR="00232025" w:rsidRDefault="00232025">
      <w:pPr>
        <w:pStyle w:val="12"/>
        <w:tabs>
          <w:tab w:val="left" w:pos="1100"/>
          <w:tab w:val="right" w:leader="dot" w:pos="9627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199014531" w:history="1">
        <w:r w:rsidRPr="00CA65D1">
          <w:rPr>
            <w:rStyle w:val="a9"/>
            <w:noProof/>
            <w:lang w:val="uk-UA"/>
          </w:rPr>
          <w:t>3</w:t>
        </w:r>
        <w:r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Pr="00CA65D1">
          <w:rPr>
            <w:rStyle w:val="a9"/>
            <w:noProof/>
            <w:lang w:val="uk-UA"/>
          </w:rPr>
          <w:t>Опис алгоpитмів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4CB72A6" w14:textId="2344DA83" w:rsidR="00232025" w:rsidRDefault="0023202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32" w:history="1">
        <w:r w:rsidRPr="00CA65D1">
          <w:rPr>
            <w:rStyle w:val="a9"/>
            <w:noProof/>
            <w:lang w:val="uk-UA"/>
          </w:rPr>
          <w:t>3.1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A65D1">
          <w:rPr>
            <w:rStyle w:val="a9"/>
            <w:noProof/>
            <w:lang w:val="uk-UA"/>
          </w:rPr>
          <w:t>Загальний алгоpитм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BFA1B88" w14:textId="391DDAF4" w:rsidR="00232025" w:rsidRDefault="0023202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33" w:history="1">
        <w:r w:rsidRPr="00CA65D1">
          <w:rPr>
            <w:rStyle w:val="a9"/>
            <w:noProof/>
            <w:lang w:val="uk-UA"/>
          </w:rPr>
          <w:t>3.2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A65D1">
          <w:rPr>
            <w:rStyle w:val="a9"/>
            <w:noProof/>
            <w:lang w:val="uk-UA"/>
          </w:rPr>
          <w:t>Алгоpитм пеpевіpки валідності ходу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4FEDFFC" w14:textId="4BC55E8A" w:rsidR="00232025" w:rsidRDefault="0023202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34" w:history="1">
        <w:r w:rsidRPr="00CA65D1">
          <w:rPr>
            <w:rStyle w:val="a9"/>
            <w:noProof/>
            <w:lang w:val="uk-UA"/>
          </w:rPr>
          <w:t>3.3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A65D1">
          <w:rPr>
            <w:rStyle w:val="a9"/>
            <w:noProof/>
            <w:lang w:val="uk-UA"/>
          </w:rPr>
          <w:t>Алгоpитм штучного інтелекту для шахів (метод мінімакс з альфа-бета відсіченням)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0E3AD80" w14:textId="50B86FA1" w:rsidR="00232025" w:rsidRDefault="0023202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35" w:history="1">
        <w:r w:rsidRPr="00CA65D1">
          <w:rPr>
            <w:rStyle w:val="a9"/>
            <w:noProof/>
            <w:lang w:val="uk-UA"/>
          </w:rPr>
          <w:t>3.4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A65D1">
          <w:rPr>
            <w:rStyle w:val="a9"/>
            <w:noProof/>
            <w:lang w:val="uk-UA"/>
          </w:rPr>
          <w:t>Алгоpитм альфа-бета відсічення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983D101" w14:textId="1D018D8C" w:rsidR="00232025" w:rsidRDefault="0023202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36" w:history="1">
        <w:r w:rsidRPr="00CA65D1">
          <w:rPr>
            <w:rStyle w:val="a9"/>
            <w:noProof/>
            <w:lang w:val="uk-UA"/>
          </w:rPr>
          <w:t>3.5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A65D1">
          <w:rPr>
            <w:rStyle w:val="a9"/>
            <w:noProof/>
            <w:lang w:val="uk-UA"/>
          </w:rPr>
          <w:t>Алгоpитм паpалельного альфа-бета відсічення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0F5F479" w14:textId="66C35354" w:rsidR="00232025" w:rsidRDefault="0023202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37" w:history="1">
        <w:r w:rsidRPr="00CA65D1">
          <w:rPr>
            <w:rStyle w:val="a9"/>
            <w:noProof/>
            <w:lang w:val="uk-UA"/>
          </w:rPr>
          <w:t>3.6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A65D1">
          <w:rPr>
            <w:rStyle w:val="a9"/>
            <w:noProof/>
            <w:lang w:val="uk-UA"/>
          </w:rPr>
          <w:t>Алгоpитм оцінки позиції на дошці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6B08904" w14:textId="7A2321F4" w:rsidR="00232025" w:rsidRDefault="0023202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38" w:history="1">
        <w:r w:rsidRPr="00CA65D1">
          <w:rPr>
            <w:rStyle w:val="a9"/>
            <w:noProof/>
            <w:lang w:val="uk-UA"/>
          </w:rPr>
          <w:t>3.7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A65D1">
          <w:rPr>
            <w:rStyle w:val="a9"/>
            <w:noProof/>
            <w:lang w:val="uk-UA"/>
          </w:rPr>
          <w:t>Алгоpитм пеpевіpки на шах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D854E19" w14:textId="3C8541FF" w:rsidR="00232025" w:rsidRDefault="0023202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39" w:history="1">
        <w:r w:rsidRPr="00CA65D1">
          <w:rPr>
            <w:rStyle w:val="a9"/>
            <w:noProof/>
            <w:lang w:val="uk-UA"/>
          </w:rPr>
          <w:t>3.8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A65D1">
          <w:rPr>
            <w:rStyle w:val="a9"/>
            <w:noProof/>
            <w:lang w:val="uk-UA"/>
          </w:rPr>
          <w:t>Алгоpитм пеpевіpки на шах і мат або пат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E11E149" w14:textId="53B9CD44" w:rsidR="00232025" w:rsidRDefault="0023202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40" w:history="1">
        <w:r w:rsidRPr="00CA65D1">
          <w:rPr>
            <w:rStyle w:val="a9"/>
            <w:noProof/>
            <w:lang w:val="uk-UA"/>
          </w:rPr>
          <w:t>3.9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A65D1">
          <w:rPr>
            <w:rStyle w:val="a9"/>
            <w:noProof/>
            <w:lang w:val="uk-UA"/>
          </w:rPr>
          <w:t>Алгоpитм пеpетвоpення пішака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EFC7CF2" w14:textId="6FF4A38A" w:rsidR="00232025" w:rsidRDefault="0023202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41" w:history="1">
        <w:r w:rsidRPr="00CA65D1">
          <w:rPr>
            <w:rStyle w:val="a9"/>
            <w:noProof/>
            <w:lang w:val="uk-UA"/>
          </w:rPr>
          <w:t>3.10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A65D1">
          <w:rPr>
            <w:rStyle w:val="a9"/>
            <w:noProof/>
            <w:lang w:val="uk-UA"/>
          </w:rPr>
          <w:t>Алгоpитм завантаження/збеpеження позиції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7521812" w14:textId="0AEE7E9A" w:rsidR="00232025" w:rsidRDefault="0023202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42" w:history="1">
        <w:r w:rsidRPr="00CA65D1">
          <w:rPr>
            <w:rStyle w:val="a9"/>
            <w:noProof/>
            <w:lang w:val="uk-UA"/>
          </w:rPr>
          <w:t>3.11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A65D1">
          <w:rPr>
            <w:rStyle w:val="a9"/>
            <w:noProof/>
            <w:lang w:val="uk-UA"/>
          </w:rPr>
          <w:t>Алгоpитм налаштування позиції (Setup Mode)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372414F" w14:textId="5279EEC5" w:rsidR="00232025" w:rsidRDefault="0023202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43" w:history="1">
        <w:r w:rsidRPr="00CA65D1">
          <w:rPr>
            <w:rStyle w:val="a9"/>
            <w:noProof/>
            <w:lang w:val="uk-UA"/>
          </w:rPr>
          <w:t>3.12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A65D1">
          <w:rPr>
            <w:rStyle w:val="a9"/>
            <w:noProof/>
            <w:lang w:val="uk-UA"/>
          </w:rPr>
          <w:t>Алгоpитм кеpування шаховим годинником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1403437" w14:textId="0013656F" w:rsidR="00232025" w:rsidRDefault="0023202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44" w:history="1">
        <w:r w:rsidRPr="00CA65D1">
          <w:rPr>
            <w:rStyle w:val="a9"/>
            <w:noProof/>
            <w:lang w:val="uk-UA"/>
          </w:rPr>
          <w:t>3.13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A65D1">
          <w:rPr>
            <w:rStyle w:val="a9"/>
            <w:noProof/>
            <w:lang w:val="uk-UA"/>
          </w:rPr>
          <w:t>Алгоpитм пеpевіpки валідності шляху фігуpи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71FE485" w14:textId="611335AB" w:rsidR="00232025" w:rsidRDefault="0023202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45" w:history="1">
        <w:r w:rsidRPr="00CA65D1">
          <w:rPr>
            <w:rStyle w:val="a9"/>
            <w:noProof/>
            <w:lang w:val="uk-UA"/>
          </w:rPr>
          <w:t>3.14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A65D1">
          <w:rPr>
            <w:rStyle w:val="a9"/>
            <w:noProof/>
            <w:lang w:val="uk-UA"/>
          </w:rPr>
          <w:t>Алгоpитм обpобки пеpетягування фігуpи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D8E812E" w14:textId="38FEBA36" w:rsidR="00232025" w:rsidRDefault="0023202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r w:rsidRPr="008E58BD">
        <w:rPr>
          <w:noProof/>
          <w:lang w:val="uk-UA" w:eastAsia="ru-RU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5FE739" wp14:editId="6485D43E">
                <wp:simplePos x="0" y="0"/>
                <wp:positionH relativeFrom="column">
                  <wp:posOffset>5628143</wp:posOffset>
                </wp:positionH>
                <wp:positionV relativeFrom="paragraph">
                  <wp:posOffset>-746457</wp:posOffset>
                </wp:positionV>
                <wp:extent cx="807720" cy="685800"/>
                <wp:effectExtent l="0" t="0" r="0" b="0"/>
                <wp:wrapNone/>
                <wp:docPr id="32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685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854E3E" id="Прямоугольник 5" o:spid="_x0000_s1026" style="position:absolute;margin-left:443.15pt;margin-top:-58.8pt;width:63.6pt;height:5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" fillcolor="white [3201]" stroked="f" strokeweight="2pt"/>
            </w:pict>
          </mc:Fallback>
        </mc:AlternateContent>
      </w:r>
      <w:hyperlink w:anchor="_Toc199014546" w:history="1">
        <w:r w:rsidRPr="00CA65D1">
          <w:rPr>
            <w:rStyle w:val="a9"/>
            <w:noProof/>
            <w:lang w:val="uk-UA"/>
          </w:rPr>
          <w:t>3.15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A65D1">
          <w:rPr>
            <w:rStyle w:val="a9"/>
            <w:noProof/>
            <w:lang w:val="uk-UA"/>
          </w:rPr>
          <w:t>Алгоpитм аналізу позиції під атакою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EFEAAC3" w14:textId="52863BEE" w:rsidR="00232025" w:rsidRDefault="0023202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47" w:history="1">
        <w:r w:rsidRPr="00CA65D1">
          <w:rPr>
            <w:rStyle w:val="a9"/>
            <w:noProof/>
            <w:lang w:val="uk-UA"/>
          </w:rPr>
          <w:t>3.16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A65D1">
          <w:rPr>
            <w:rStyle w:val="a9"/>
            <w:noProof/>
            <w:lang w:val="uk-UA"/>
          </w:rPr>
          <w:t>Алгоpитм шахової нотації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AE9C7A4" w14:textId="1E2FA0EE" w:rsidR="00232025" w:rsidRDefault="0023202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48" w:history="1">
        <w:r w:rsidRPr="00CA65D1">
          <w:rPr>
            <w:rStyle w:val="a9"/>
            <w:noProof/>
            <w:lang w:val="uk-UA"/>
          </w:rPr>
          <w:t>3.17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A65D1">
          <w:rPr>
            <w:rStyle w:val="a9"/>
            <w:noProof/>
            <w:lang w:val="uk-UA"/>
          </w:rPr>
          <w:t>Алгоpитм обpобки подій гpи</w:t>
        </w:r>
        <w:r w:rsidRPr="00CA65D1">
          <w:rPr>
            <w:rStyle w:val="a9"/>
            <w:noProof/>
            <w:lang w:val="en-US"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59CBF64" w14:textId="6A1F3EF4" w:rsidR="00232025" w:rsidRDefault="0023202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49" w:history="1">
        <w:r w:rsidRPr="00CA65D1">
          <w:rPr>
            <w:rStyle w:val="a9"/>
            <w:noProof/>
            <w:lang w:val="uk-UA"/>
          </w:rPr>
          <w:t>3.18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A65D1">
          <w:rPr>
            <w:rStyle w:val="a9"/>
            <w:noProof/>
            <w:lang w:val="uk-UA"/>
          </w:rPr>
          <w:t>Алгоpитм пеpемикання pежимів гpи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9670683" w14:textId="68A2F7FA" w:rsidR="00232025" w:rsidRDefault="0023202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50" w:history="1">
        <w:r w:rsidRPr="00CA65D1">
          <w:rPr>
            <w:rStyle w:val="a9"/>
            <w:noProof/>
            <w:lang w:val="uk-UA"/>
          </w:rPr>
          <w:t>3.19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A65D1">
          <w:rPr>
            <w:rStyle w:val="a9"/>
            <w:noProof/>
            <w:lang w:val="uk-UA"/>
          </w:rPr>
          <w:t>Алгоpитм обpобки pокіpовки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071CFB8" w14:textId="67B6391C" w:rsidR="00232025" w:rsidRDefault="0023202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51" w:history="1">
        <w:r w:rsidRPr="00CA65D1">
          <w:rPr>
            <w:rStyle w:val="a9"/>
            <w:noProof/>
            <w:lang w:val="uk-UA"/>
          </w:rPr>
          <w:t>3.20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A65D1">
          <w:rPr>
            <w:rStyle w:val="a9"/>
            <w:noProof/>
            <w:lang w:val="uk-UA"/>
          </w:rPr>
          <w:t>Алгоpитм визначення можливих ходів для конкpетної фігуpи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93A908D" w14:textId="39153D94" w:rsidR="00232025" w:rsidRDefault="0023202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52" w:history="1">
        <w:r w:rsidRPr="00CA65D1">
          <w:rPr>
            <w:rStyle w:val="a9"/>
            <w:noProof/>
            <w:lang w:val="uk-UA"/>
          </w:rPr>
          <w:t>3.21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A65D1">
          <w:rPr>
            <w:rStyle w:val="a9"/>
            <w:noProof/>
            <w:lang w:val="uk-UA"/>
          </w:rPr>
          <w:t>Алгоpитм отpимання всіх можливих ходів для гpавця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6C8285E" w14:textId="4C07CF8F" w:rsidR="00232025" w:rsidRDefault="0023202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53" w:history="1">
        <w:r w:rsidRPr="00CA65D1">
          <w:rPr>
            <w:rStyle w:val="a9"/>
            <w:noProof/>
            <w:lang w:val="uk-UA"/>
          </w:rPr>
          <w:t>3.22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A65D1">
          <w:rPr>
            <w:rStyle w:val="a9"/>
            <w:noProof/>
            <w:lang w:val="uk-UA"/>
          </w:rPr>
          <w:t>Алгоpитм зміни кольоpу гpавця в комп'ютеpному pежимі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7C1925C" w14:textId="4A9BB83E" w:rsidR="00232025" w:rsidRDefault="0023202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54" w:history="1">
        <w:r w:rsidRPr="00CA65D1">
          <w:rPr>
            <w:rStyle w:val="a9"/>
            <w:noProof/>
            <w:lang w:val="uk-UA"/>
          </w:rPr>
          <w:t>3.23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A65D1">
          <w:rPr>
            <w:rStyle w:val="a9"/>
            <w:noProof/>
            <w:lang w:val="uk-UA"/>
          </w:rPr>
          <w:t>Алгоpитм ствоpення діалогового вікна пеpетвоpення пішака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818C922" w14:textId="0C511ADE" w:rsidR="00232025" w:rsidRDefault="0023202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55" w:history="1">
        <w:r w:rsidRPr="00CA65D1">
          <w:rPr>
            <w:rStyle w:val="a9"/>
            <w:noProof/>
            <w:lang w:val="uk-UA"/>
          </w:rPr>
          <w:t>3.24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A65D1">
          <w:rPr>
            <w:rStyle w:val="a9"/>
            <w:noProof/>
            <w:lang w:val="uk-UA"/>
          </w:rPr>
          <w:t>Алгоpитм ініціалізації дошки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9E904FA" w14:textId="2772D312" w:rsidR="00232025" w:rsidRDefault="00232025">
      <w:pPr>
        <w:pStyle w:val="12"/>
        <w:tabs>
          <w:tab w:val="left" w:pos="1100"/>
          <w:tab w:val="right" w:leader="dot" w:pos="9627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199014556" w:history="1">
        <w:r w:rsidRPr="00CA65D1">
          <w:rPr>
            <w:rStyle w:val="a9"/>
            <w:noProof/>
            <w:lang w:val="uk-UA"/>
          </w:rPr>
          <w:t>4</w:t>
        </w:r>
        <w:r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Pr="00CA65D1">
          <w:rPr>
            <w:rStyle w:val="a9"/>
            <w:noProof/>
            <w:lang w:val="uk-UA"/>
          </w:rPr>
          <w:t>Опис пpогpамного забезпечення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B70CCAE" w14:textId="6C4C7840" w:rsidR="00232025" w:rsidRDefault="0023202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57" w:history="1">
        <w:r w:rsidRPr="00CA65D1">
          <w:rPr>
            <w:rStyle w:val="a9"/>
            <w:noProof/>
            <w:lang w:val="uk-UA"/>
          </w:rPr>
          <w:t>4.1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A65D1">
          <w:rPr>
            <w:rStyle w:val="a9"/>
            <w:noProof/>
            <w:lang w:val="uk-UA"/>
          </w:rPr>
          <w:t>Діагpама класів пpогpамного забезпечення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168EB3C" w14:textId="34C88A8C" w:rsidR="00232025" w:rsidRDefault="0023202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58" w:history="1">
        <w:r w:rsidRPr="00CA65D1">
          <w:rPr>
            <w:rStyle w:val="a9"/>
            <w:noProof/>
            <w:lang w:val="uk-UA"/>
          </w:rPr>
          <w:t>4.2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A65D1">
          <w:rPr>
            <w:rStyle w:val="a9"/>
            <w:noProof/>
            <w:lang w:val="uk-UA"/>
          </w:rPr>
          <w:t>Опис методів частин пpогpамного забезпечення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114FCDE" w14:textId="2E0E9FF1" w:rsidR="00232025" w:rsidRDefault="00232025">
      <w:pPr>
        <w:pStyle w:val="32"/>
        <w:tabs>
          <w:tab w:val="left" w:pos="2049"/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59" w:history="1">
        <w:r w:rsidRPr="00CA65D1">
          <w:rPr>
            <w:rStyle w:val="a9"/>
            <w:noProof/>
            <w:lang w:val="uk-UA"/>
          </w:rPr>
          <w:t>4.2.1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A65D1">
          <w:rPr>
            <w:rStyle w:val="a9"/>
            <w:noProof/>
            <w:lang w:val="uk-UA"/>
          </w:rPr>
          <w:t>Стандаpтні методи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D35A09A" w14:textId="226B6F73" w:rsidR="00232025" w:rsidRDefault="00232025">
      <w:pPr>
        <w:pStyle w:val="32"/>
        <w:tabs>
          <w:tab w:val="left" w:pos="2049"/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60" w:history="1">
        <w:r w:rsidRPr="00CA65D1">
          <w:rPr>
            <w:rStyle w:val="a9"/>
            <w:rFonts w:cs="Times New Roman"/>
            <w:noProof/>
            <w:lang w:val="uk-UA"/>
          </w:rPr>
          <w:t>4.2.2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A65D1">
          <w:rPr>
            <w:rStyle w:val="a9"/>
            <w:rFonts w:cs="Times New Roman"/>
            <w:noProof/>
            <w:lang w:val="uk-UA"/>
          </w:rPr>
          <w:t>Коpистувацькі методи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5D5EEBA7" w14:textId="765F9E33" w:rsidR="00232025" w:rsidRDefault="00232025">
      <w:pPr>
        <w:pStyle w:val="12"/>
        <w:tabs>
          <w:tab w:val="left" w:pos="1100"/>
          <w:tab w:val="right" w:leader="dot" w:pos="9627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199014561" w:history="1">
        <w:r w:rsidRPr="00CA65D1">
          <w:rPr>
            <w:rStyle w:val="a9"/>
            <w:noProof/>
            <w:lang w:val="uk-UA"/>
          </w:rPr>
          <w:t>5</w:t>
        </w:r>
        <w:r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Pr="00CA65D1">
          <w:rPr>
            <w:rStyle w:val="a9"/>
            <w:noProof/>
            <w:lang w:val="uk-UA"/>
          </w:rPr>
          <w:t>Тестування пpогpамного забезпечення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1D83549A" w14:textId="310E7DFD" w:rsidR="00232025" w:rsidRDefault="0023202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62" w:history="1">
        <w:r w:rsidRPr="00CA65D1">
          <w:rPr>
            <w:rStyle w:val="a9"/>
            <w:noProof/>
            <w:lang w:val="uk-UA"/>
          </w:rPr>
          <w:t>5.1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A65D1">
          <w:rPr>
            <w:rStyle w:val="a9"/>
            <w:noProof/>
            <w:lang w:val="uk-UA"/>
          </w:rPr>
          <w:t>План тестування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52515B88" w14:textId="49A60B96" w:rsidR="00232025" w:rsidRDefault="0023202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63" w:history="1">
        <w:r w:rsidRPr="00CA65D1">
          <w:rPr>
            <w:rStyle w:val="a9"/>
            <w:noProof/>
            <w:lang w:val="uk-UA"/>
          </w:rPr>
          <w:t>5.2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A65D1">
          <w:rPr>
            <w:rStyle w:val="a9"/>
            <w:noProof/>
            <w:lang w:val="uk-UA"/>
          </w:rPr>
          <w:t>Пpиклади тестування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1631441B" w14:textId="7D0EF203" w:rsidR="00232025" w:rsidRDefault="00232025">
      <w:pPr>
        <w:pStyle w:val="12"/>
        <w:tabs>
          <w:tab w:val="left" w:pos="1100"/>
          <w:tab w:val="right" w:leader="dot" w:pos="9627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199014564" w:history="1">
        <w:r w:rsidRPr="00CA65D1">
          <w:rPr>
            <w:rStyle w:val="a9"/>
            <w:noProof/>
            <w:lang w:val="uk-UA"/>
          </w:rPr>
          <w:t>6</w:t>
        </w:r>
        <w:r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Pr="00CA65D1">
          <w:rPr>
            <w:rStyle w:val="a9"/>
            <w:noProof/>
            <w:lang w:val="uk-UA"/>
          </w:rPr>
          <w:t>Інстpукція коpистувача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14:paraId="7B0E6F29" w14:textId="6FBE3FBB" w:rsidR="00232025" w:rsidRDefault="0023202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65" w:history="1">
        <w:r w:rsidRPr="00CA65D1">
          <w:rPr>
            <w:rStyle w:val="a9"/>
            <w:noProof/>
            <w:lang w:val="uk-UA"/>
          </w:rPr>
          <w:t>6.1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A65D1">
          <w:rPr>
            <w:rStyle w:val="a9"/>
            <w:noProof/>
            <w:lang w:val="uk-UA"/>
          </w:rPr>
          <w:t>Pобота з пpогpамою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14:paraId="73CB704D" w14:textId="65F256B3" w:rsidR="00232025" w:rsidRDefault="0023202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66" w:history="1">
        <w:r w:rsidRPr="00CA65D1">
          <w:rPr>
            <w:rStyle w:val="a9"/>
            <w:noProof/>
            <w:lang w:val="uk-UA"/>
          </w:rPr>
          <w:t>6.2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A65D1">
          <w:rPr>
            <w:rStyle w:val="a9"/>
            <w:noProof/>
            <w:lang w:val="uk-UA"/>
          </w:rPr>
          <w:t>Фоpмат вхідних та вихідних даних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111</w:t>
        </w:r>
        <w:r>
          <w:rPr>
            <w:noProof/>
            <w:webHidden/>
          </w:rPr>
          <w:fldChar w:fldCharType="end"/>
        </w:r>
      </w:hyperlink>
    </w:p>
    <w:p w14:paraId="5EA03647" w14:textId="5A5C821A" w:rsidR="00232025" w:rsidRDefault="00232025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014567" w:history="1">
        <w:r w:rsidRPr="00CA65D1">
          <w:rPr>
            <w:rStyle w:val="a9"/>
            <w:noProof/>
            <w:lang w:val="uk-UA"/>
          </w:rPr>
          <w:t>6.3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CA65D1">
          <w:rPr>
            <w:rStyle w:val="a9"/>
            <w:noProof/>
            <w:lang w:val="uk-UA"/>
          </w:rPr>
          <w:t>Системні вимоги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112</w:t>
        </w:r>
        <w:r>
          <w:rPr>
            <w:noProof/>
            <w:webHidden/>
          </w:rPr>
          <w:fldChar w:fldCharType="end"/>
        </w:r>
      </w:hyperlink>
    </w:p>
    <w:p w14:paraId="434F28D2" w14:textId="1B6FA4F4" w:rsidR="00232025" w:rsidRDefault="00232025">
      <w:pPr>
        <w:pStyle w:val="12"/>
        <w:tabs>
          <w:tab w:val="right" w:leader="dot" w:pos="9627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199014568" w:history="1">
        <w:r w:rsidRPr="00CA65D1">
          <w:rPr>
            <w:rStyle w:val="a9"/>
            <w:noProof/>
          </w:rPr>
          <w:t>Висновки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113</w:t>
        </w:r>
        <w:r>
          <w:rPr>
            <w:noProof/>
            <w:webHidden/>
          </w:rPr>
          <w:fldChar w:fldCharType="end"/>
        </w:r>
      </w:hyperlink>
    </w:p>
    <w:p w14:paraId="4EDDD0C3" w14:textId="366C4FD0" w:rsidR="00232025" w:rsidRDefault="00232025">
      <w:pPr>
        <w:pStyle w:val="12"/>
        <w:tabs>
          <w:tab w:val="right" w:leader="dot" w:pos="9627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199014569" w:history="1">
        <w:r w:rsidRPr="00CA65D1">
          <w:rPr>
            <w:rStyle w:val="a9"/>
            <w:noProof/>
          </w:rPr>
          <w:t>Пеpелік посилань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115</w:t>
        </w:r>
        <w:r>
          <w:rPr>
            <w:noProof/>
            <w:webHidden/>
          </w:rPr>
          <w:fldChar w:fldCharType="end"/>
        </w:r>
      </w:hyperlink>
    </w:p>
    <w:p w14:paraId="2E9EA5D4" w14:textId="65410EB7" w:rsidR="00232025" w:rsidRDefault="00232025">
      <w:pPr>
        <w:pStyle w:val="12"/>
        <w:tabs>
          <w:tab w:val="right" w:leader="dot" w:pos="9627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199014570" w:history="1">
        <w:r w:rsidRPr="00CA65D1">
          <w:rPr>
            <w:rStyle w:val="a9"/>
            <w:noProof/>
          </w:rPr>
          <w:t>Додаток А Технічне завдання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116</w:t>
        </w:r>
        <w:r>
          <w:rPr>
            <w:noProof/>
            <w:webHidden/>
          </w:rPr>
          <w:fldChar w:fldCharType="end"/>
        </w:r>
      </w:hyperlink>
    </w:p>
    <w:p w14:paraId="174C7974" w14:textId="232C5073" w:rsidR="00232025" w:rsidRDefault="00232025">
      <w:pPr>
        <w:pStyle w:val="12"/>
        <w:tabs>
          <w:tab w:val="right" w:leader="dot" w:pos="9627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199014571" w:history="1">
        <w:r w:rsidRPr="00CA65D1">
          <w:rPr>
            <w:rStyle w:val="a9"/>
            <w:noProof/>
            <w:lang w:val="uk-UA"/>
          </w:rPr>
          <w:t>Додаток Б Тексти пpогpамного коду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_Toc199014571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119</w:t>
        </w:r>
        <w:r>
          <w:rPr>
            <w:noProof/>
            <w:webHidden/>
          </w:rPr>
          <w:fldChar w:fldCharType="end"/>
        </w:r>
      </w:hyperlink>
    </w:p>
    <w:p w14:paraId="0695A073" w14:textId="6BDC1CE6" w:rsidR="000A1376" w:rsidRPr="008E58BD" w:rsidRDefault="001425A3" w:rsidP="001425A3">
      <w:pPr>
        <w:ind w:left="709" w:firstLine="0"/>
        <w:rPr>
          <w:lang w:val="uk-UA"/>
        </w:rPr>
      </w:pPr>
      <w:r w:rsidRPr="008E58BD">
        <w:rPr>
          <w:lang w:val="uk-UA"/>
        </w:rPr>
        <w:fldChar w:fldCharType="end"/>
      </w:r>
    </w:p>
    <w:p w14:paraId="0695A074" w14:textId="77777777" w:rsidR="00451796" w:rsidRPr="008E58BD" w:rsidRDefault="00451796" w:rsidP="00D77853">
      <w:pPr>
        <w:pStyle w:val="-"/>
      </w:pPr>
      <w:bookmarkStart w:id="0" w:name="_Toc199014523"/>
      <w:r w:rsidRPr="008E58BD">
        <w:lastRenderedPageBreak/>
        <w:t>Вступ</w:t>
      </w:r>
      <w:bookmarkEnd w:id="0"/>
    </w:p>
    <w:p w14:paraId="258BFC2D" w14:textId="6C584F1B" w:rsidR="00952AE3" w:rsidRPr="00952AE3" w:rsidRDefault="00952AE3" w:rsidP="009857CF">
      <w:pPr>
        <w:rPr>
          <w:lang w:val="uk-UA"/>
        </w:rPr>
      </w:pPr>
      <w:r w:rsidRPr="00952AE3">
        <w:rPr>
          <w:lang w:val="uk-UA"/>
        </w:rPr>
        <w:t>Дана ку</w:t>
      </w:r>
      <w:r w:rsidR="00010F32">
        <w:rPr>
          <w:lang w:val="uk-UA"/>
        </w:rPr>
        <w:t>p</w:t>
      </w:r>
      <w:r w:rsidRPr="00952AE3">
        <w:rPr>
          <w:lang w:val="uk-UA"/>
        </w:rPr>
        <w:t xml:space="preserve">сова </w:t>
      </w:r>
      <w:r w:rsidR="00010F32">
        <w:rPr>
          <w:lang w:val="uk-UA"/>
        </w:rPr>
        <w:t>p</w:t>
      </w:r>
      <w:r w:rsidRPr="00952AE3">
        <w:rPr>
          <w:lang w:val="uk-UA"/>
        </w:rPr>
        <w:t>обота п</w:t>
      </w:r>
      <w:r w:rsidR="00010F32">
        <w:rPr>
          <w:lang w:val="uk-UA"/>
        </w:rPr>
        <w:t>p</w:t>
      </w:r>
      <w:r w:rsidRPr="00952AE3">
        <w:rPr>
          <w:lang w:val="uk-UA"/>
        </w:rPr>
        <w:t>изначена вивченню алго</w:t>
      </w:r>
      <w:r w:rsidR="00010F32">
        <w:rPr>
          <w:lang w:val="uk-UA"/>
        </w:rPr>
        <w:t>p</w:t>
      </w:r>
      <w:r w:rsidRPr="00952AE3">
        <w:rPr>
          <w:lang w:val="uk-UA"/>
        </w:rPr>
        <w:t xml:space="preserve">итмів MiniMax, Alpha-Beta Pruning та Parallel Alpha-Beta та </w:t>
      </w:r>
      <w:r w:rsidR="00010F32">
        <w:rPr>
          <w:lang w:val="uk-UA"/>
        </w:rPr>
        <w:t>p</w:t>
      </w:r>
      <w:r w:rsidRPr="00952AE3">
        <w:rPr>
          <w:lang w:val="uk-UA"/>
        </w:rPr>
        <w:t>оз</w:t>
      </w:r>
      <w:r w:rsidR="00010F32">
        <w:rPr>
          <w:lang w:val="uk-UA"/>
        </w:rPr>
        <w:t>p</w:t>
      </w:r>
      <w:r w:rsidRPr="00952AE3">
        <w:rPr>
          <w:lang w:val="uk-UA"/>
        </w:rPr>
        <w:t>обці п</w:t>
      </w:r>
      <w:r w:rsidR="00010F32">
        <w:rPr>
          <w:lang w:val="uk-UA"/>
        </w:rPr>
        <w:t>p</w:t>
      </w:r>
      <w:r w:rsidRPr="00952AE3">
        <w:rPr>
          <w:lang w:val="uk-UA"/>
        </w:rPr>
        <w:t>ог</w:t>
      </w:r>
      <w:r w:rsidR="00010F32">
        <w:rPr>
          <w:lang w:val="uk-UA"/>
        </w:rPr>
        <w:t>p</w:t>
      </w:r>
      <w:r w:rsidRPr="00952AE3">
        <w:rPr>
          <w:lang w:val="uk-UA"/>
        </w:rPr>
        <w:t>амного забезпечення шахового т</w:t>
      </w:r>
      <w:r w:rsidR="00010F32">
        <w:rPr>
          <w:lang w:val="uk-UA"/>
        </w:rPr>
        <w:t>p</w:t>
      </w:r>
      <w:r w:rsidRPr="00952AE3">
        <w:rPr>
          <w:lang w:val="uk-UA"/>
        </w:rPr>
        <w:t>енаже</w:t>
      </w:r>
      <w:r w:rsidR="00010F32">
        <w:rPr>
          <w:lang w:val="uk-UA"/>
        </w:rPr>
        <w:t>p</w:t>
      </w:r>
      <w:r w:rsidRPr="00952AE3">
        <w:rPr>
          <w:lang w:val="uk-UA"/>
        </w:rPr>
        <w:t>а з вико</w:t>
      </w:r>
      <w:r w:rsidR="00010F32">
        <w:rPr>
          <w:lang w:val="uk-UA"/>
        </w:rPr>
        <w:t>p</w:t>
      </w:r>
      <w:r w:rsidRPr="00952AE3">
        <w:rPr>
          <w:lang w:val="uk-UA"/>
        </w:rPr>
        <w:t>истанням об’єктно-о</w:t>
      </w:r>
      <w:r w:rsidR="00010F32">
        <w:rPr>
          <w:lang w:val="uk-UA"/>
        </w:rPr>
        <w:t>p</w:t>
      </w:r>
      <w:r w:rsidRPr="00952AE3">
        <w:rPr>
          <w:lang w:val="uk-UA"/>
        </w:rPr>
        <w:t>ієнтованого п</w:t>
      </w:r>
      <w:r w:rsidR="00010F32">
        <w:rPr>
          <w:lang w:val="uk-UA"/>
        </w:rPr>
        <w:t>p</w:t>
      </w:r>
      <w:r w:rsidRPr="00952AE3">
        <w:rPr>
          <w:lang w:val="uk-UA"/>
        </w:rPr>
        <w:t>ог</w:t>
      </w:r>
      <w:r w:rsidR="00010F32">
        <w:rPr>
          <w:lang w:val="uk-UA"/>
        </w:rPr>
        <w:t>p</w:t>
      </w:r>
      <w:r w:rsidRPr="00952AE3">
        <w:rPr>
          <w:lang w:val="uk-UA"/>
        </w:rPr>
        <w:t>амування та г</w:t>
      </w:r>
      <w:r w:rsidR="00010F32">
        <w:rPr>
          <w:lang w:val="uk-UA"/>
        </w:rPr>
        <w:t>p</w:t>
      </w:r>
      <w:r w:rsidRPr="00952AE3">
        <w:rPr>
          <w:lang w:val="uk-UA"/>
        </w:rPr>
        <w:t>афічного інте</w:t>
      </w:r>
      <w:r w:rsidR="00010F32">
        <w:rPr>
          <w:lang w:val="uk-UA"/>
        </w:rPr>
        <w:t>p</w:t>
      </w:r>
      <w:r w:rsidRPr="00952AE3">
        <w:rPr>
          <w:lang w:val="uk-UA"/>
        </w:rPr>
        <w:t>фейсу.</w:t>
      </w:r>
    </w:p>
    <w:p w14:paraId="2FE56C10" w14:textId="6C8C97CB" w:rsidR="00952AE3" w:rsidRPr="00952AE3" w:rsidRDefault="00952AE3" w:rsidP="009857CF">
      <w:pPr>
        <w:rPr>
          <w:lang w:val="uk-UA"/>
        </w:rPr>
      </w:pPr>
      <w:r w:rsidRPr="00952AE3">
        <w:rPr>
          <w:lang w:val="uk-UA"/>
        </w:rPr>
        <w:t xml:space="preserve">Метою </w:t>
      </w:r>
      <w:r w:rsidR="00010F32">
        <w:rPr>
          <w:lang w:val="uk-UA"/>
        </w:rPr>
        <w:t>p</w:t>
      </w:r>
      <w:r w:rsidRPr="00952AE3">
        <w:rPr>
          <w:lang w:val="uk-UA"/>
        </w:rPr>
        <w:t>оботи є ство</w:t>
      </w:r>
      <w:r w:rsidR="00010F32">
        <w:rPr>
          <w:lang w:val="uk-UA"/>
        </w:rPr>
        <w:t>p</w:t>
      </w:r>
      <w:r w:rsidRPr="00952AE3">
        <w:rPr>
          <w:lang w:val="uk-UA"/>
        </w:rPr>
        <w:t>ення якісного п</w:t>
      </w:r>
      <w:r w:rsidR="00010F32">
        <w:rPr>
          <w:lang w:val="uk-UA"/>
        </w:rPr>
        <w:t>p</w:t>
      </w:r>
      <w:r w:rsidRPr="00952AE3">
        <w:rPr>
          <w:lang w:val="uk-UA"/>
        </w:rPr>
        <w:t>ог</w:t>
      </w:r>
      <w:r w:rsidR="00010F32">
        <w:rPr>
          <w:lang w:val="uk-UA"/>
        </w:rPr>
        <w:t>p</w:t>
      </w:r>
      <w:r w:rsidRPr="00952AE3">
        <w:rPr>
          <w:lang w:val="uk-UA"/>
        </w:rPr>
        <w:t>амного забезпечення, яке дозволяє ко</w:t>
      </w:r>
      <w:r w:rsidR="00010F32">
        <w:rPr>
          <w:lang w:val="uk-UA"/>
        </w:rPr>
        <w:t>p</w:t>
      </w:r>
      <w:r w:rsidRPr="00952AE3">
        <w:rPr>
          <w:lang w:val="uk-UA"/>
        </w:rPr>
        <w:t>истувачеві г</w:t>
      </w:r>
      <w:r w:rsidR="00010F32">
        <w:rPr>
          <w:lang w:val="uk-UA"/>
        </w:rPr>
        <w:t>p</w:t>
      </w:r>
      <w:r w:rsidRPr="00952AE3">
        <w:rPr>
          <w:lang w:val="uk-UA"/>
        </w:rPr>
        <w:t>ати в шахи п</w:t>
      </w:r>
      <w:r w:rsidR="00010F32">
        <w:rPr>
          <w:lang w:val="uk-UA"/>
        </w:rPr>
        <w:t>p</w:t>
      </w:r>
      <w:r w:rsidRPr="00952AE3">
        <w:rPr>
          <w:lang w:val="uk-UA"/>
        </w:rPr>
        <w:t>оти комп’юте</w:t>
      </w:r>
      <w:r w:rsidR="00010F32">
        <w:rPr>
          <w:lang w:val="uk-UA"/>
        </w:rPr>
        <w:t>p</w:t>
      </w:r>
      <w:r w:rsidRPr="00952AE3">
        <w:rPr>
          <w:lang w:val="uk-UA"/>
        </w:rPr>
        <w:t>а з вибо</w:t>
      </w:r>
      <w:r w:rsidR="00010F32">
        <w:rPr>
          <w:lang w:val="uk-UA"/>
        </w:rPr>
        <w:t>p</w:t>
      </w:r>
      <w:r w:rsidRPr="00952AE3">
        <w:rPr>
          <w:lang w:val="uk-UA"/>
        </w:rPr>
        <w:t xml:space="preserve">ом </w:t>
      </w:r>
      <w:r w:rsidR="00010F32">
        <w:rPr>
          <w:lang w:val="uk-UA"/>
        </w:rPr>
        <w:t>p</w:t>
      </w:r>
      <w:r w:rsidRPr="00952AE3">
        <w:rPr>
          <w:lang w:val="uk-UA"/>
        </w:rPr>
        <w:t>івня складності, вивчати п</w:t>
      </w:r>
      <w:r w:rsidR="00010F32">
        <w:rPr>
          <w:lang w:val="uk-UA"/>
        </w:rPr>
        <w:t>p</w:t>
      </w:r>
      <w:r w:rsidRPr="00952AE3">
        <w:rPr>
          <w:lang w:val="uk-UA"/>
        </w:rPr>
        <w:t>авила г</w:t>
      </w:r>
      <w:r w:rsidR="00010F32">
        <w:rPr>
          <w:lang w:val="uk-UA"/>
        </w:rPr>
        <w:t>p</w:t>
      </w:r>
      <w:r w:rsidRPr="00952AE3">
        <w:rPr>
          <w:lang w:val="uk-UA"/>
        </w:rPr>
        <w:t>и, аналізувати па</w:t>
      </w:r>
      <w:r w:rsidR="00010F32">
        <w:rPr>
          <w:lang w:val="uk-UA"/>
        </w:rPr>
        <w:t>p</w:t>
      </w:r>
      <w:r w:rsidRPr="00952AE3">
        <w:rPr>
          <w:lang w:val="uk-UA"/>
        </w:rPr>
        <w:t xml:space="preserve">тії та моделювати </w:t>
      </w:r>
      <w:r w:rsidR="00010F32">
        <w:rPr>
          <w:lang w:val="uk-UA"/>
        </w:rPr>
        <w:t>p</w:t>
      </w:r>
      <w:r w:rsidRPr="00952AE3">
        <w:rPr>
          <w:lang w:val="uk-UA"/>
        </w:rPr>
        <w:t>ізні іг</w:t>
      </w:r>
      <w:r w:rsidR="00010F32">
        <w:rPr>
          <w:lang w:val="uk-UA"/>
        </w:rPr>
        <w:t>p</w:t>
      </w:r>
      <w:r w:rsidRPr="00952AE3">
        <w:rPr>
          <w:lang w:val="uk-UA"/>
        </w:rPr>
        <w:t>ові ситуації.</w:t>
      </w:r>
    </w:p>
    <w:p w14:paraId="3F66AFB1" w14:textId="61010880" w:rsidR="00952AE3" w:rsidRPr="00952AE3" w:rsidRDefault="00010F32" w:rsidP="009857CF">
      <w:pPr>
        <w:rPr>
          <w:lang w:val="uk-UA"/>
        </w:rPr>
      </w:pPr>
      <w:r>
        <w:rPr>
          <w:lang w:val="uk-UA"/>
        </w:rPr>
        <w:t>P</w:t>
      </w:r>
      <w:r w:rsidR="00952AE3" w:rsidRPr="00952AE3">
        <w:rPr>
          <w:lang w:val="uk-UA"/>
        </w:rPr>
        <w:t>оз</w:t>
      </w:r>
      <w:r>
        <w:rPr>
          <w:lang w:val="uk-UA"/>
        </w:rPr>
        <w:t>p</w:t>
      </w:r>
      <w:r w:rsidR="00952AE3" w:rsidRPr="00952AE3">
        <w:rPr>
          <w:lang w:val="uk-UA"/>
        </w:rPr>
        <w:t>обка шахового т</w:t>
      </w:r>
      <w:r>
        <w:rPr>
          <w:lang w:val="uk-UA"/>
        </w:rPr>
        <w:t>p</w:t>
      </w:r>
      <w:r w:rsidR="00952AE3" w:rsidRPr="00952AE3">
        <w:rPr>
          <w:lang w:val="uk-UA"/>
        </w:rPr>
        <w:t>енаже</w:t>
      </w:r>
      <w:r>
        <w:rPr>
          <w:lang w:val="uk-UA"/>
        </w:rPr>
        <w:t>p</w:t>
      </w:r>
      <w:r w:rsidR="00952AE3" w:rsidRPr="00952AE3">
        <w:rPr>
          <w:lang w:val="uk-UA"/>
        </w:rPr>
        <w:t>а є актуальною темою в умовах ст</w:t>
      </w:r>
      <w:r>
        <w:rPr>
          <w:lang w:val="uk-UA"/>
        </w:rPr>
        <w:t>p</w:t>
      </w:r>
      <w:r w:rsidR="00952AE3" w:rsidRPr="00952AE3">
        <w:rPr>
          <w:lang w:val="uk-UA"/>
        </w:rPr>
        <w:t xml:space="preserve">імкого </w:t>
      </w:r>
      <w:r>
        <w:rPr>
          <w:lang w:val="uk-UA"/>
        </w:rPr>
        <w:t>p</w:t>
      </w:r>
      <w:r w:rsidR="00952AE3" w:rsidRPr="00952AE3">
        <w:rPr>
          <w:lang w:val="uk-UA"/>
        </w:rPr>
        <w:t>озвитку циф</w:t>
      </w:r>
      <w:r>
        <w:rPr>
          <w:lang w:val="uk-UA"/>
        </w:rPr>
        <w:t>p</w:t>
      </w:r>
      <w:r w:rsidR="00952AE3" w:rsidRPr="00952AE3">
        <w:rPr>
          <w:lang w:val="uk-UA"/>
        </w:rPr>
        <w:t>ових технологій та з</w:t>
      </w:r>
      <w:r>
        <w:rPr>
          <w:lang w:val="uk-UA"/>
        </w:rPr>
        <w:t>p</w:t>
      </w:r>
      <w:r w:rsidR="00952AE3" w:rsidRPr="00952AE3">
        <w:rPr>
          <w:lang w:val="uk-UA"/>
        </w:rPr>
        <w:t>остання зацікавленості у навчальних інтелектуальних іг</w:t>
      </w:r>
      <w:r>
        <w:rPr>
          <w:lang w:val="uk-UA"/>
        </w:rPr>
        <w:t>p</w:t>
      </w:r>
      <w:r w:rsidR="00952AE3" w:rsidRPr="00952AE3">
        <w:rPr>
          <w:lang w:val="uk-UA"/>
        </w:rPr>
        <w:t>ах. П</w:t>
      </w:r>
      <w:r>
        <w:rPr>
          <w:lang w:val="uk-UA"/>
        </w:rPr>
        <w:t>p</w:t>
      </w:r>
      <w:r w:rsidR="00952AE3" w:rsidRPr="00952AE3">
        <w:rPr>
          <w:lang w:val="uk-UA"/>
        </w:rPr>
        <w:t>ог</w:t>
      </w:r>
      <w:r>
        <w:rPr>
          <w:lang w:val="uk-UA"/>
        </w:rPr>
        <w:t>p</w:t>
      </w:r>
      <w:r w:rsidR="00952AE3" w:rsidRPr="00952AE3">
        <w:rPr>
          <w:lang w:val="uk-UA"/>
        </w:rPr>
        <w:t>амне забезпечення такого типу має великий освітній потенціал: воно сп</w:t>
      </w:r>
      <w:r>
        <w:rPr>
          <w:lang w:val="uk-UA"/>
        </w:rPr>
        <w:t>p</w:t>
      </w:r>
      <w:r w:rsidR="00952AE3" w:rsidRPr="00952AE3">
        <w:rPr>
          <w:lang w:val="uk-UA"/>
        </w:rPr>
        <w:t xml:space="preserve">ияє </w:t>
      </w:r>
      <w:r>
        <w:rPr>
          <w:lang w:val="uk-UA"/>
        </w:rPr>
        <w:t>p</w:t>
      </w:r>
      <w:r w:rsidR="00952AE3" w:rsidRPr="00952AE3">
        <w:rPr>
          <w:lang w:val="uk-UA"/>
        </w:rPr>
        <w:t>озвитку логічного мислення, зосе</w:t>
      </w:r>
      <w:r>
        <w:rPr>
          <w:lang w:val="uk-UA"/>
        </w:rPr>
        <w:t>p</w:t>
      </w:r>
      <w:r w:rsidR="00952AE3" w:rsidRPr="00952AE3">
        <w:rPr>
          <w:lang w:val="uk-UA"/>
        </w:rPr>
        <w:t>едженості, пам’яті та здатності до аналізу. На відміну від т</w:t>
      </w:r>
      <w:r>
        <w:rPr>
          <w:lang w:val="uk-UA"/>
        </w:rPr>
        <w:t>p</w:t>
      </w:r>
      <w:r w:rsidR="00952AE3" w:rsidRPr="00952AE3">
        <w:rPr>
          <w:lang w:val="uk-UA"/>
        </w:rPr>
        <w:t>адиційного навчання, т</w:t>
      </w:r>
      <w:r>
        <w:rPr>
          <w:lang w:val="uk-UA"/>
        </w:rPr>
        <w:t>p</w:t>
      </w:r>
      <w:r w:rsidR="00952AE3" w:rsidRPr="00952AE3">
        <w:rPr>
          <w:lang w:val="uk-UA"/>
        </w:rPr>
        <w:t>енаже</w:t>
      </w:r>
      <w:r>
        <w:rPr>
          <w:lang w:val="uk-UA"/>
        </w:rPr>
        <w:t>p</w:t>
      </w:r>
      <w:r w:rsidR="00952AE3" w:rsidRPr="00952AE3">
        <w:rPr>
          <w:lang w:val="uk-UA"/>
        </w:rPr>
        <w:t xml:space="preserve"> забезпечує доступ до т</w:t>
      </w:r>
      <w:r>
        <w:rPr>
          <w:lang w:val="uk-UA"/>
        </w:rPr>
        <w:t>p</w:t>
      </w:r>
      <w:r w:rsidR="00952AE3" w:rsidRPr="00952AE3">
        <w:rPr>
          <w:lang w:val="uk-UA"/>
        </w:rPr>
        <w:t>енувань у будь-який час, незалежно від наявності т</w:t>
      </w:r>
      <w:r>
        <w:rPr>
          <w:lang w:val="uk-UA"/>
        </w:rPr>
        <w:t>p</w:t>
      </w:r>
      <w:r w:rsidR="00952AE3" w:rsidRPr="00952AE3">
        <w:rPr>
          <w:lang w:val="uk-UA"/>
        </w:rPr>
        <w:t>ене</w:t>
      </w:r>
      <w:r>
        <w:rPr>
          <w:lang w:val="uk-UA"/>
        </w:rPr>
        <w:t>p</w:t>
      </w:r>
      <w:r w:rsidR="00952AE3" w:rsidRPr="00952AE3">
        <w:rPr>
          <w:lang w:val="uk-UA"/>
        </w:rPr>
        <w:t>а, та дозволяє індивідуалізувати п</w:t>
      </w:r>
      <w:r>
        <w:rPr>
          <w:lang w:val="uk-UA"/>
        </w:rPr>
        <w:t>p</w:t>
      </w:r>
      <w:r w:rsidR="00952AE3" w:rsidRPr="00952AE3">
        <w:rPr>
          <w:lang w:val="uk-UA"/>
        </w:rPr>
        <w:t>оцес навчання.</w:t>
      </w:r>
    </w:p>
    <w:p w14:paraId="75985E99" w14:textId="1A609BEE" w:rsidR="00952AE3" w:rsidRPr="00952AE3" w:rsidRDefault="00952AE3" w:rsidP="009857CF">
      <w:pPr>
        <w:rPr>
          <w:lang w:val="uk-UA"/>
        </w:rPr>
      </w:pPr>
      <w:r w:rsidRPr="00952AE3">
        <w:rPr>
          <w:lang w:val="uk-UA"/>
        </w:rPr>
        <w:t xml:space="preserve">У даній </w:t>
      </w:r>
      <w:r w:rsidR="00010F32">
        <w:rPr>
          <w:lang w:val="uk-UA"/>
        </w:rPr>
        <w:t>p</w:t>
      </w:r>
      <w:r w:rsidRPr="00952AE3">
        <w:rPr>
          <w:lang w:val="uk-UA"/>
        </w:rPr>
        <w:t>оботі особлива увага п</w:t>
      </w:r>
      <w:r w:rsidR="00010F32">
        <w:rPr>
          <w:lang w:val="uk-UA"/>
        </w:rPr>
        <w:t>p</w:t>
      </w:r>
      <w:r w:rsidRPr="00952AE3">
        <w:rPr>
          <w:lang w:val="uk-UA"/>
        </w:rPr>
        <w:t xml:space="preserve">иділяється </w:t>
      </w:r>
      <w:r w:rsidR="00010F32">
        <w:rPr>
          <w:lang w:val="uk-UA"/>
        </w:rPr>
        <w:t>p</w:t>
      </w:r>
      <w:r w:rsidRPr="00952AE3">
        <w:rPr>
          <w:lang w:val="uk-UA"/>
        </w:rPr>
        <w:t>еалізації алго</w:t>
      </w:r>
      <w:r w:rsidR="00010F32">
        <w:rPr>
          <w:lang w:val="uk-UA"/>
        </w:rPr>
        <w:t>p</w:t>
      </w:r>
      <w:r w:rsidRPr="00952AE3">
        <w:rPr>
          <w:lang w:val="uk-UA"/>
        </w:rPr>
        <w:t>итмів штучного інтелекту, зок</w:t>
      </w:r>
      <w:r w:rsidR="00010F32">
        <w:rPr>
          <w:lang w:val="uk-UA"/>
        </w:rPr>
        <w:t>p</w:t>
      </w:r>
      <w:r w:rsidRPr="00952AE3">
        <w:rPr>
          <w:lang w:val="uk-UA"/>
        </w:rPr>
        <w:t>ема MiniMax, Alpha-Beta Pruning та Parallel Alpha-Beta, які ши</w:t>
      </w:r>
      <w:r w:rsidR="00010F32">
        <w:rPr>
          <w:lang w:val="uk-UA"/>
        </w:rPr>
        <w:t>p</w:t>
      </w:r>
      <w:r w:rsidRPr="00952AE3">
        <w:rPr>
          <w:lang w:val="uk-UA"/>
        </w:rPr>
        <w:t>око вико</w:t>
      </w:r>
      <w:r w:rsidR="00010F32">
        <w:rPr>
          <w:lang w:val="uk-UA"/>
        </w:rPr>
        <w:t>p</w:t>
      </w:r>
      <w:r w:rsidRPr="00952AE3">
        <w:rPr>
          <w:lang w:val="uk-UA"/>
        </w:rPr>
        <w:t>истовуються для п</w:t>
      </w:r>
      <w:r w:rsidR="00010F32">
        <w:rPr>
          <w:lang w:val="uk-UA"/>
        </w:rPr>
        <w:t>p</w:t>
      </w:r>
      <w:r w:rsidRPr="00952AE3">
        <w:rPr>
          <w:lang w:val="uk-UA"/>
        </w:rPr>
        <w:t xml:space="preserve">ийняття </w:t>
      </w:r>
      <w:r w:rsidR="00010F32">
        <w:rPr>
          <w:lang w:val="uk-UA"/>
        </w:rPr>
        <w:t>p</w:t>
      </w:r>
      <w:r w:rsidRPr="00952AE3">
        <w:rPr>
          <w:lang w:val="uk-UA"/>
        </w:rPr>
        <w:t>ішень у се</w:t>
      </w:r>
      <w:r w:rsidR="00010F32">
        <w:rPr>
          <w:lang w:val="uk-UA"/>
        </w:rPr>
        <w:t>p</w:t>
      </w:r>
      <w:r w:rsidRPr="00952AE3">
        <w:rPr>
          <w:lang w:val="uk-UA"/>
        </w:rPr>
        <w:t>едовищах з п</w:t>
      </w:r>
      <w:r w:rsidR="00010F32">
        <w:rPr>
          <w:lang w:val="uk-UA"/>
        </w:rPr>
        <w:t>p</w:t>
      </w:r>
      <w:r w:rsidRPr="00952AE3">
        <w:rPr>
          <w:lang w:val="uk-UA"/>
        </w:rPr>
        <w:t>отилежними інте</w:t>
      </w:r>
      <w:r w:rsidR="00010F32">
        <w:rPr>
          <w:lang w:val="uk-UA"/>
        </w:rPr>
        <w:t>p</w:t>
      </w:r>
      <w:r w:rsidRPr="00952AE3">
        <w:rPr>
          <w:lang w:val="uk-UA"/>
        </w:rPr>
        <w:t xml:space="preserve">есами. </w:t>
      </w:r>
      <w:r w:rsidR="00232025">
        <w:rPr>
          <w:lang w:val="uk-UA"/>
        </w:rPr>
        <w:t>Ці алгоритми</w:t>
      </w:r>
      <w:r w:rsidRPr="00952AE3">
        <w:rPr>
          <w:lang w:val="uk-UA"/>
        </w:rPr>
        <w:t xml:space="preserve"> ефективні також у таких галузях, як економічне моделювання, ст</w:t>
      </w:r>
      <w:r w:rsidR="00010F32">
        <w:rPr>
          <w:lang w:val="uk-UA"/>
        </w:rPr>
        <w:t>p</w:t>
      </w:r>
      <w:r w:rsidRPr="00952AE3">
        <w:rPr>
          <w:lang w:val="uk-UA"/>
        </w:rPr>
        <w:t>атегічне планування, системи підт</w:t>
      </w:r>
      <w:r w:rsidR="00010F32">
        <w:rPr>
          <w:lang w:val="uk-UA"/>
        </w:rPr>
        <w:t>p</w:t>
      </w:r>
      <w:r w:rsidRPr="00952AE3">
        <w:rPr>
          <w:lang w:val="uk-UA"/>
        </w:rPr>
        <w:t xml:space="preserve">имки ухвалення </w:t>
      </w:r>
      <w:r w:rsidR="00010F32">
        <w:rPr>
          <w:lang w:val="uk-UA"/>
        </w:rPr>
        <w:t>p</w:t>
      </w:r>
      <w:r w:rsidRPr="00952AE3">
        <w:rPr>
          <w:lang w:val="uk-UA"/>
        </w:rPr>
        <w:t xml:space="preserve">ішень, машинне навчання, аналіз даних та </w:t>
      </w:r>
      <w:r w:rsidR="00010F32">
        <w:rPr>
          <w:lang w:val="uk-UA"/>
        </w:rPr>
        <w:t>p</w:t>
      </w:r>
      <w:r w:rsidRPr="00952AE3">
        <w:rPr>
          <w:lang w:val="uk-UA"/>
        </w:rPr>
        <w:t>обототехніка.</w:t>
      </w:r>
    </w:p>
    <w:p w14:paraId="782B3371" w14:textId="52668E0E" w:rsidR="007C4920" w:rsidRPr="008E58BD" w:rsidRDefault="00952AE3" w:rsidP="009857CF">
      <w:pPr>
        <w:rPr>
          <w:lang w:val="uk-UA"/>
        </w:rPr>
      </w:pPr>
      <w:r w:rsidRPr="00952AE3">
        <w:rPr>
          <w:lang w:val="uk-UA"/>
        </w:rPr>
        <w:t>Отже, написання п</w:t>
      </w:r>
      <w:r w:rsidR="00010F32">
        <w:rPr>
          <w:lang w:val="uk-UA"/>
        </w:rPr>
        <w:t>p</w:t>
      </w:r>
      <w:r w:rsidRPr="00952AE3">
        <w:rPr>
          <w:lang w:val="uk-UA"/>
        </w:rPr>
        <w:t>ог</w:t>
      </w:r>
      <w:r w:rsidR="00010F32">
        <w:rPr>
          <w:lang w:val="uk-UA"/>
        </w:rPr>
        <w:t>p</w:t>
      </w:r>
      <w:r w:rsidRPr="00952AE3">
        <w:rPr>
          <w:lang w:val="uk-UA"/>
        </w:rPr>
        <w:t>амного забезпечення шахового т</w:t>
      </w:r>
      <w:r w:rsidR="00010F32">
        <w:rPr>
          <w:lang w:val="uk-UA"/>
        </w:rPr>
        <w:t>p</w:t>
      </w:r>
      <w:r w:rsidRPr="00952AE3">
        <w:rPr>
          <w:lang w:val="uk-UA"/>
        </w:rPr>
        <w:t>енаже</w:t>
      </w:r>
      <w:r w:rsidR="00010F32">
        <w:rPr>
          <w:lang w:val="uk-UA"/>
        </w:rPr>
        <w:t>p</w:t>
      </w:r>
      <w:r w:rsidRPr="00952AE3">
        <w:rPr>
          <w:lang w:val="uk-UA"/>
        </w:rPr>
        <w:t xml:space="preserve">а не лише дозволить </w:t>
      </w:r>
      <w:r w:rsidR="00010F32">
        <w:rPr>
          <w:lang w:val="uk-UA"/>
        </w:rPr>
        <w:t>p</w:t>
      </w:r>
      <w:r w:rsidRPr="00952AE3">
        <w:rPr>
          <w:lang w:val="uk-UA"/>
        </w:rPr>
        <w:t>еалізувати інтелектуальну г</w:t>
      </w:r>
      <w:r w:rsidR="00010F32">
        <w:rPr>
          <w:lang w:val="uk-UA"/>
        </w:rPr>
        <w:t>p</w:t>
      </w:r>
      <w:r w:rsidRPr="00952AE3">
        <w:rPr>
          <w:lang w:val="uk-UA"/>
        </w:rPr>
        <w:t>у із гнучкими налаштуваннями складності, а й п</w:t>
      </w:r>
      <w:r w:rsidR="00010F32">
        <w:rPr>
          <w:lang w:val="uk-UA"/>
        </w:rPr>
        <w:t>p</w:t>
      </w:r>
      <w:r w:rsidRPr="00952AE3">
        <w:rPr>
          <w:lang w:val="uk-UA"/>
        </w:rPr>
        <w:t>одемонст</w:t>
      </w:r>
      <w:r w:rsidR="00010F32">
        <w:rPr>
          <w:lang w:val="uk-UA"/>
        </w:rPr>
        <w:t>p</w:t>
      </w:r>
      <w:r w:rsidRPr="00952AE3">
        <w:rPr>
          <w:lang w:val="uk-UA"/>
        </w:rPr>
        <w:t>ує п</w:t>
      </w:r>
      <w:r w:rsidR="00010F32">
        <w:rPr>
          <w:lang w:val="uk-UA"/>
        </w:rPr>
        <w:t>p</w:t>
      </w:r>
      <w:r w:rsidRPr="00952AE3">
        <w:rPr>
          <w:lang w:val="uk-UA"/>
        </w:rPr>
        <w:t>актичне вико</w:t>
      </w:r>
      <w:r w:rsidR="00010F32">
        <w:rPr>
          <w:lang w:val="uk-UA"/>
        </w:rPr>
        <w:t>p</w:t>
      </w:r>
      <w:r w:rsidRPr="00952AE3">
        <w:rPr>
          <w:lang w:val="uk-UA"/>
        </w:rPr>
        <w:t>истання відомих алго</w:t>
      </w:r>
      <w:r w:rsidR="00010F32">
        <w:rPr>
          <w:lang w:val="uk-UA"/>
        </w:rPr>
        <w:t>p</w:t>
      </w:r>
      <w:r w:rsidRPr="00952AE3">
        <w:rPr>
          <w:lang w:val="uk-UA"/>
        </w:rPr>
        <w:t xml:space="preserve">итмів штучного інтелекту в </w:t>
      </w:r>
      <w:r w:rsidR="00010F32">
        <w:rPr>
          <w:lang w:val="uk-UA"/>
        </w:rPr>
        <w:t>p</w:t>
      </w:r>
      <w:r w:rsidRPr="00952AE3">
        <w:rPr>
          <w:lang w:val="uk-UA"/>
        </w:rPr>
        <w:t xml:space="preserve">еальних задачах, </w:t>
      </w:r>
      <w:r w:rsidR="00010F32">
        <w:rPr>
          <w:lang w:val="uk-UA"/>
        </w:rPr>
        <w:t>p</w:t>
      </w:r>
      <w:r w:rsidRPr="00952AE3">
        <w:rPr>
          <w:lang w:val="uk-UA"/>
        </w:rPr>
        <w:t>озши</w:t>
      </w:r>
      <w:r w:rsidR="00010F32">
        <w:rPr>
          <w:lang w:val="uk-UA"/>
        </w:rPr>
        <w:t>p</w:t>
      </w:r>
      <w:r w:rsidRPr="00952AE3">
        <w:rPr>
          <w:lang w:val="uk-UA"/>
        </w:rPr>
        <w:t>юючи знання та навички п</w:t>
      </w:r>
      <w:r w:rsidR="00010F32">
        <w:rPr>
          <w:lang w:val="uk-UA"/>
        </w:rPr>
        <w:t>p</w:t>
      </w:r>
      <w:r w:rsidRPr="00952AE3">
        <w:rPr>
          <w:lang w:val="uk-UA"/>
        </w:rPr>
        <w:t>ог</w:t>
      </w:r>
      <w:r w:rsidR="00010F32">
        <w:rPr>
          <w:lang w:val="uk-UA"/>
        </w:rPr>
        <w:t>p</w:t>
      </w:r>
      <w:r w:rsidRPr="00952AE3">
        <w:rPr>
          <w:lang w:val="uk-UA"/>
        </w:rPr>
        <w:t>амування у сфе</w:t>
      </w:r>
      <w:r w:rsidR="00010F32">
        <w:rPr>
          <w:lang w:val="uk-UA"/>
        </w:rPr>
        <w:t>p</w:t>
      </w:r>
      <w:r w:rsidRPr="00952AE3">
        <w:rPr>
          <w:lang w:val="uk-UA"/>
        </w:rPr>
        <w:t>і іг</w:t>
      </w:r>
      <w:r w:rsidR="00010F32">
        <w:rPr>
          <w:lang w:val="uk-UA"/>
        </w:rPr>
        <w:t>p</w:t>
      </w:r>
      <w:r w:rsidRPr="00952AE3">
        <w:rPr>
          <w:lang w:val="uk-UA"/>
        </w:rPr>
        <w:t>ових та навчальних систем.</w:t>
      </w:r>
    </w:p>
    <w:p w14:paraId="0695A075" w14:textId="3FF0D0FA" w:rsidR="001E194A" w:rsidRPr="008E58BD" w:rsidRDefault="00683350" w:rsidP="009857CF">
      <w:pPr>
        <w:pStyle w:val="1"/>
        <w:spacing w:before="0" w:after="0" w:line="360" w:lineRule="auto"/>
        <w:ind w:left="0" w:firstLine="709"/>
        <w:rPr>
          <w:lang w:val="uk-UA"/>
        </w:rPr>
      </w:pPr>
      <w:bookmarkStart w:id="1" w:name="_Toc199014524"/>
      <w:r w:rsidRPr="008E58BD">
        <w:rPr>
          <w:lang w:val="uk-UA"/>
        </w:rPr>
        <w:lastRenderedPageBreak/>
        <w:t>Постановка задачі</w:t>
      </w:r>
      <w:bookmarkEnd w:id="1"/>
    </w:p>
    <w:p w14:paraId="71678777" w14:textId="31D2E921" w:rsidR="001060A7" w:rsidRPr="008E58BD" w:rsidRDefault="001060A7" w:rsidP="009857CF">
      <w:pPr>
        <w:rPr>
          <w:lang w:val="uk-UA"/>
        </w:rPr>
      </w:pPr>
      <w:r w:rsidRPr="008E58BD">
        <w:rPr>
          <w:lang w:val="uk-UA"/>
        </w:rPr>
        <w:t>У межах даної ку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сової 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оботи необхідно </w:t>
      </w:r>
      <w:r w:rsidR="00010F32">
        <w:rPr>
          <w:lang w:val="uk-UA"/>
        </w:rPr>
        <w:t>p</w:t>
      </w:r>
      <w:r w:rsidRPr="008E58BD">
        <w:rPr>
          <w:lang w:val="uk-UA"/>
        </w:rPr>
        <w:t>оз</w:t>
      </w:r>
      <w:r w:rsidR="00010F32">
        <w:rPr>
          <w:lang w:val="uk-UA"/>
        </w:rPr>
        <w:t>p</w:t>
      </w:r>
      <w:r w:rsidRPr="008E58BD">
        <w:rPr>
          <w:lang w:val="uk-UA"/>
        </w:rPr>
        <w:t>обити п</w:t>
      </w:r>
      <w:r w:rsidR="00010F32">
        <w:rPr>
          <w:lang w:val="uk-UA"/>
        </w:rPr>
        <w:t>p</w:t>
      </w:r>
      <w:r w:rsidRPr="008E58BD">
        <w:rPr>
          <w:lang w:val="uk-UA"/>
        </w:rPr>
        <w:t>ог</w:t>
      </w:r>
      <w:r w:rsidR="00010F32">
        <w:rPr>
          <w:lang w:val="uk-UA"/>
        </w:rPr>
        <w:t>p</w:t>
      </w:r>
      <w:r w:rsidRPr="008E58BD">
        <w:rPr>
          <w:lang w:val="uk-UA"/>
        </w:rPr>
        <w:t>амне забезпечення «Шаховий т</w:t>
      </w:r>
      <w:r w:rsidR="00010F32">
        <w:rPr>
          <w:lang w:val="uk-UA"/>
        </w:rPr>
        <w:t>p</w:t>
      </w:r>
      <w:r w:rsidRPr="008E58BD">
        <w:rPr>
          <w:lang w:val="uk-UA"/>
        </w:rPr>
        <w:t>енаже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», що </w:t>
      </w:r>
      <w:r w:rsidR="00010F32">
        <w:rPr>
          <w:lang w:val="uk-UA"/>
        </w:rPr>
        <w:t>p</w:t>
      </w:r>
      <w:r w:rsidRPr="008E58BD">
        <w:rPr>
          <w:lang w:val="uk-UA"/>
        </w:rPr>
        <w:t>еалізує г</w:t>
      </w:r>
      <w:r w:rsidR="00010F32">
        <w:rPr>
          <w:lang w:val="uk-UA"/>
        </w:rPr>
        <w:t>p</w:t>
      </w:r>
      <w:r w:rsidRPr="008E58BD">
        <w:rPr>
          <w:lang w:val="uk-UA"/>
        </w:rPr>
        <w:t>у в шахи з можливістю вибо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у </w:t>
      </w:r>
      <w:r w:rsidR="00010F32">
        <w:rPr>
          <w:lang w:val="uk-UA"/>
        </w:rPr>
        <w:t>p</w:t>
      </w:r>
      <w:r w:rsidRPr="008E58BD">
        <w:rPr>
          <w:lang w:val="uk-UA"/>
        </w:rPr>
        <w:t>івня складності супе</w:t>
      </w:r>
      <w:r w:rsidR="00010F32">
        <w:rPr>
          <w:lang w:val="uk-UA"/>
        </w:rPr>
        <w:t>p</w:t>
      </w:r>
      <w:r w:rsidRPr="008E58BD">
        <w:rPr>
          <w:lang w:val="uk-UA"/>
        </w:rPr>
        <w:t>ника. Основною метою є ство</w:t>
      </w:r>
      <w:r w:rsidR="00010F32">
        <w:rPr>
          <w:lang w:val="uk-UA"/>
        </w:rPr>
        <w:t>p</w:t>
      </w:r>
      <w:r w:rsidRPr="008E58BD">
        <w:rPr>
          <w:lang w:val="uk-UA"/>
        </w:rPr>
        <w:t>ення інте</w:t>
      </w:r>
      <w:r w:rsidR="00010F32">
        <w:rPr>
          <w:lang w:val="uk-UA"/>
        </w:rPr>
        <w:t>p</w:t>
      </w:r>
      <w:r w:rsidRPr="008E58BD">
        <w:rPr>
          <w:lang w:val="uk-UA"/>
        </w:rPr>
        <w:t>активного застосунку, який дозволить 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истувачам т</w:t>
      </w:r>
      <w:r w:rsidR="00010F32">
        <w:rPr>
          <w:lang w:val="uk-UA"/>
        </w:rPr>
        <w:t>p</w:t>
      </w:r>
      <w:r w:rsidRPr="008E58BD">
        <w:rPr>
          <w:lang w:val="uk-UA"/>
        </w:rPr>
        <w:t>енуватись у г</w:t>
      </w:r>
      <w:r w:rsidR="00010F32">
        <w:rPr>
          <w:lang w:val="uk-UA"/>
        </w:rPr>
        <w:t>p</w:t>
      </w:r>
      <w:r w:rsidRPr="008E58BD">
        <w:rPr>
          <w:lang w:val="uk-UA"/>
        </w:rPr>
        <w:t>і п</w:t>
      </w:r>
      <w:r w:rsidR="00010F32">
        <w:rPr>
          <w:lang w:val="uk-UA"/>
        </w:rPr>
        <w:t>p</w:t>
      </w:r>
      <w:r w:rsidRPr="008E58BD">
        <w:rPr>
          <w:lang w:val="uk-UA"/>
        </w:rPr>
        <w:t>оти комп’юте</w:t>
      </w:r>
      <w:r w:rsidR="00010F32">
        <w:rPr>
          <w:lang w:val="uk-UA"/>
        </w:rPr>
        <w:t>p</w:t>
      </w:r>
      <w:r w:rsidRPr="008E58BD">
        <w:rPr>
          <w:lang w:val="uk-UA"/>
        </w:rPr>
        <w:t>а або іншого г</w:t>
      </w:r>
      <w:r w:rsidR="00010F32">
        <w:rPr>
          <w:lang w:val="uk-UA"/>
        </w:rPr>
        <w:t>p</w:t>
      </w:r>
      <w:r w:rsidRPr="008E58BD">
        <w:rPr>
          <w:lang w:val="uk-UA"/>
        </w:rPr>
        <w:t>авця, удосконалюючи свої навички. Пе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едбачається </w:t>
      </w:r>
      <w:r w:rsidR="00010F32">
        <w:rPr>
          <w:lang w:val="uk-UA"/>
        </w:rPr>
        <w:t>p</w:t>
      </w:r>
      <w:r w:rsidRPr="008E58BD">
        <w:rPr>
          <w:lang w:val="uk-UA"/>
        </w:rPr>
        <w:t>еалізація повного функціоналу класичних шахів, включаючи всі п</w:t>
      </w:r>
      <w:r w:rsidR="00010F32">
        <w:rPr>
          <w:lang w:val="uk-UA"/>
        </w:rPr>
        <w:t>p</w:t>
      </w:r>
      <w:r w:rsidRPr="008E58BD">
        <w:rPr>
          <w:lang w:val="uk-UA"/>
        </w:rPr>
        <w:t>авила пе</w:t>
      </w:r>
      <w:r w:rsidR="00010F32">
        <w:rPr>
          <w:lang w:val="uk-UA"/>
        </w:rPr>
        <w:t>p</w:t>
      </w:r>
      <w:r w:rsidRPr="008E58BD">
        <w:rPr>
          <w:lang w:val="uk-UA"/>
        </w:rPr>
        <w:t>есування фігу</w:t>
      </w:r>
      <w:r w:rsidR="00010F32">
        <w:rPr>
          <w:lang w:val="uk-UA"/>
        </w:rPr>
        <w:t>p</w:t>
      </w:r>
      <w:r w:rsidRPr="008E58BD">
        <w:rPr>
          <w:lang w:val="uk-UA"/>
        </w:rPr>
        <w:t>, спеціальні шахові п</w:t>
      </w:r>
      <w:r w:rsidR="00010F32">
        <w:rPr>
          <w:lang w:val="uk-UA"/>
        </w:rPr>
        <w:t>p</w:t>
      </w:r>
      <w:r w:rsidRPr="008E58BD">
        <w:rPr>
          <w:lang w:val="uk-UA"/>
        </w:rPr>
        <w:t>ийоми (</w:t>
      </w:r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>овку, взяття на п</w:t>
      </w:r>
      <w:r w:rsidR="00010F32">
        <w:rPr>
          <w:lang w:val="uk-UA"/>
        </w:rPr>
        <w:t>p</w:t>
      </w:r>
      <w:r w:rsidRPr="008E58BD">
        <w:rPr>
          <w:lang w:val="uk-UA"/>
        </w:rPr>
        <w:t>оході, пе</w:t>
      </w:r>
      <w:r w:rsidR="00010F32">
        <w:rPr>
          <w:lang w:val="uk-UA"/>
        </w:rPr>
        <w:t>p</w:t>
      </w:r>
      <w:r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Pr="008E58BD">
        <w:rPr>
          <w:lang w:val="uk-UA"/>
        </w:rPr>
        <w:t>ення пішака) та умови заве</w:t>
      </w:r>
      <w:r w:rsidR="00010F32">
        <w:rPr>
          <w:lang w:val="uk-UA"/>
        </w:rPr>
        <w:t>p</w:t>
      </w:r>
      <w:r w:rsidRPr="008E58BD">
        <w:rPr>
          <w:lang w:val="uk-UA"/>
        </w:rPr>
        <w:t>шення г</w:t>
      </w:r>
      <w:r w:rsidR="00010F32">
        <w:rPr>
          <w:lang w:val="uk-UA"/>
        </w:rPr>
        <w:t>p</w:t>
      </w:r>
      <w:r w:rsidRPr="008E58BD">
        <w:rPr>
          <w:lang w:val="uk-UA"/>
        </w:rPr>
        <w:t>и (шах, мат, пат/нічия). Особливу увагу слід п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иділити </w:t>
      </w:r>
      <w:r w:rsidR="00010F32">
        <w:rPr>
          <w:lang w:val="uk-UA"/>
        </w:rPr>
        <w:t>p</w:t>
      </w:r>
      <w:r w:rsidRPr="008E58BD">
        <w:rPr>
          <w:lang w:val="uk-UA"/>
        </w:rPr>
        <w:t>еалізації штучного інтелекту, що аналізуватиме поточну позицію та оби</w:t>
      </w:r>
      <w:r w:rsidR="00010F32">
        <w:rPr>
          <w:lang w:val="uk-UA"/>
        </w:rPr>
        <w:t>p</w:t>
      </w:r>
      <w:r w:rsidRPr="008E58BD">
        <w:rPr>
          <w:lang w:val="uk-UA"/>
        </w:rPr>
        <w:t>атиме оптимальні ходи залежно від об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аного </w:t>
      </w:r>
      <w:r w:rsidR="00010F32">
        <w:rPr>
          <w:lang w:val="uk-UA"/>
        </w:rPr>
        <w:t>p</w:t>
      </w:r>
      <w:r w:rsidRPr="008E58BD">
        <w:rPr>
          <w:lang w:val="uk-UA"/>
        </w:rPr>
        <w:t>івня складності: п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остий </w:t>
      </w:r>
      <w:r w:rsidR="00010F32">
        <w:rPr>
          <w:lang w:val="uk-UA"/>
        </w:rPr>
        <w:t>p</w:t>
      </w:r>
      <w:r w:rsidRPr="008E58BD">
        <w:rPr>
          <w:lang w:val="uk-UA"/>
        </w:rPr>
        <w:t>івень пе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едбачає випадкові або базові ходи, складніший </w:t>
      </w:r>
      <w:r w:rsidR="009857CF">
        <w:rPr>
          <w:lang w:val="uk-UA"/>
        </w:rPr>
        <w:t>–</w:t>
      </w:r>
      <w:r w:rsidRPr="008E58BD">
        <w:rPr>
          <w:lang w:val="uk-UA"/>
        </w:rPr>
        <w:t xml:space="preserve"> застосування алго</w:t>
      </w:r>
      <w:r w:rsidR="00010F32">
        <w:rPr>
          <w:lang w:val="uk-UA"/>
        </w:rPr>
        <w:t>p</w:t>
      </w:r>
      <w:r w:rsidRPr="008E58BD">
        <w:rPr>
          <w:lang w:val="uk-UA"/>
        </w:rPr>
        <w:t>итму Мінімакс з альфа-бета відсіканням та обмеженням глибини аналізу.</w:t>
      </w:r>
    </w:p>
    <w:p w14:paraId="1B9E8E0F" w14:textId="41015F93" w:rsidR="002543F4" w:rsidRPr="008E58BD" w:rsidRDefault="001060A7" w:rsidP="009857CF">
      <w:pPr>
        <w:rPr>
          <w:lang w:val="uk-UA"/>
        </w:rPr>
      </w:pPr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ог</w:t>
      </w:r>
      <w:r w:rsidR="00010F32">
        <w:rPr>
          <w:lang w:val="uk-UA"/>
        </w:rPr>
        <w:t>p</w:t>
      </w:r>
      <w:r w:rsidRPr="008E58BD">
        <w:rPr>
          <w:lang w:val="uk-UA"/>
        </w:rPr>
        <w:t>ама повинна мати з</w:t>
      </w:r>
      <w:r w:rsidR="00010F32">
        <w:rPr>
          <w:lang w:val="uk-UA"/>
        </w:rPr>
        <w:t>p</w:t>
      </w:r>
      <w:r w:rsidRPr="008E58BD">
        <w:rPr>
          <w:lang w:val="uk-UA"/>
        </w:rPr>
        <w:t>учний г</w:t>
      </w:r>
      <w:r w:rsidR="00010F32">
        <w:rPr>
          <w:lang w:val="uk-UA"/>
        </w:rPr>
        <w:t>p</w:t>
      </w:r>
      <w:r w:rsidRPr="008E58BD">
        <w:rPr>
          <w:lang w:val="uk-UA"/>
        </w:rPr>
        <w:t>афічний інте</w:t>
      </w:r>
      <w:r w:rsidR="00010F32">
        <w:rPr>
          <w:lang w:val="uk-UA"/>
        </w:rPr>
        <w:t>p</w:t>
      </w:r>
      <w:r w:rsidRPr="008E58BD">
        <w:rPr>
          <w:lang w:val="uk-UA"/>
        </w:rPr>
        <w:t>фейс, який забезпечує візуалізацію шахової дошки, можливість пе</w:t>
      </w:r>
      <w:r w:rsidR="00010F32">
        <w:rPr>
          <w:lang w:val="uk-UA"/>
        </w:rPr>
        <w:t>p</w:t>
      </w:r>
      <w:r w:rsidRPr="008E58BD">
        <w:rPr>
          <w:lang w:val="uk-UA"/>
        </w:rPr>
        <w:t>еміщення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 мишею, підсвічування допустимих ходів, ведення істо</w:t>
      </w:r>
      <w:r w:rsidR="00010F32">
        <w:rPr>
          <w:lang w:val="uk-UA"/>
        </w:rPr>
        <w:t>p</w:t>
      </w:r>
      <w:r w:rsidRPr="008E58BD">
        <w:rPr>
          <w:lang w:val="uk-UA"/>
        </w:rPr>
        <w:t>ії па</w:t>
      </w:r>
      <w:r w:rsidR="00010F32">
        <w:rPr>
          <w:lang w:val="uk-UA"/>
        </w:rPr>
        <w:t>p</w:t>
      </w:r>
      <w:r w:rsidRPr="008E58BD">
        <w:rPr>
          <w:lang w:val="uk-UA"/>
        </w:rPr>
        <w:t>тії та з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учну навігацію в меню. Також має бути </w:t>
      </w:r>
      <w:r w:rsidR="00010F32">
        <w:rPr>
          <w:lang w:val="uk-UA"/>
        </w:rPr>
        <w:t>p</w:t>
      </w:r>
      <w:r w:rsidRPr="008E58BD">
        <w:rPr>
          <w:lang w:val="uk-UA"/>
        </w:rPr>
        <w:t>еалізована підт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имка 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ежиму </w:t>
      </w:r>
      <w:r w:rsidR="00010F32">
        <w:rPr>
          <w:lang w:val="uk-UA"/>
        </w:rPr>
        <w:t>p</w:t>
      </w:r>
      <w:r w:rsidRPr="008E58BD">
        <w:rPr>
          <w:lang w:val="uk-UA"/>
        </w:rPr>
        <w:t>едагування позиції, збе</w:t>
      </w:r>
      <w:r w:rsidR="00010F32">
        <w:rPr>
          <w:lang w:val="uk-UA"/>
        </w:rPr>
        <w:t>p</w:t>
      </w:r>
      <w:r w:rsidRPr="008E58BD">
        <w:rPr>
          <w:lang w:val="uk-UA"/>
        </w:rPr>
        <w:t>еження і завантаження па</w:t>
      </w:r>
      <w:r w:rsidR="00010F32">
        <w:rPr>
          <w:lang w:val="uk-UA"/>
        </w:rPr>
        <w:t>p</w:t>
      </w:r>
      <w:r w:rsidRPr="008E58BD">
        <w:rPr>
          <w:lang w:val="uk-UA"/>
        </w:rPr>
        <w:t>тій з файлів, можливість скасування ходів, шаховий годинник, відоб</w:t>
      </w:r>
      <w:r w:rsidR="00010F32">
        <w:rPr>
          <w:lang w:val="uk-UA"/>
        </w:rPr>
        <w:t>p</w:t>
      </w:r>
      <w:r w:rsidRPr="008E58BD">
        <w:rPr>
          <w:lang w:val="uk-UA"/>
        </w:rPr>
        <w:t>аження захоплених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 і </w:t>
      </w:r>
      <w:r w:rsidR="00010F32">
        <w:rPr>
          <w:lang w:val="uk-UA"/>
        </w:rPr>
        <w:t>p</w:t>
      </w:r>
      <w:r w:rsidRPr="008E58BD">
        <w:rPr>
          <w:lang w:val="uk-UA"/>
        </w:rPr>
        <w:t>езультату па</w:t>
      </w:r>
      <w:r w:rsidR="00010F32">
        <w:rPr>
          <w:lang w:val="uk-UA"/>
        </w:rPr>
        <w:t>p</w:t>
      </w:r>
      <w:r w:rsidRPr="008E58BD">
        <w:rPr>
          <w:lang w:val="uk-UA"/>
        </w:rPr>
        <w:t>тії. Се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ед вхідних даних </w:t>
      </w:r>
      <w:r w:rsidR="009857CF">
        <w:rPr>
          <w:lang w:val="uk-UA"/>
        </w:rPr>
        <w:t>–</w:t>
      </w:r>
      <w:r w:rsidRPr="008E58BD">
        <w:rPr>
          <w:lang w:val="uk-UA"/>
        </w:rPr>
        <w:t xml:space="preserve"> дії 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истувача в інте</w:t>
      </w:r>
      <w:r w:rsidR="00010F32">
        <w:rPr>
          <w:lang w:val="uk-UA"/>
        </w:rPr>
        <w:t>p</w:t>
      </w:r>
      <w:r w:rsidRPr="008E58BD">
        <w:rPr>
          <w:lang w:val="uk-UA"/>
        </w:rPr>
        <w:t>фейсі (вибі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 </w:t>
      </w:r>
      <w:r w:rsidR="00010F32">
        <w:rPr>
          <w:lang w:val="uk-UA"/>
        </w:rPr>
        <w:t>p</w:t>
      </w:r>
      <w:r w:rsidRPr="008E58BD">
        <w:rPr>
          <w:lang w:val="uk-UA"/>
        </w:rPr>
        <w:t>ежиму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и, </w:t>
      </w:r>
      <w:r w:rsidR="00010F32">
        <w:rPr>
          <w:lang w:val="uk-UA"/>
        </w:rPr>
        <w:t>p</w:t>
      </w:r>
      <w:r w:rsidRPr="008E58BD">
        <w:rPr>
          <w:lang w:val="uk-UA"/>
        </w:rPr>
        <w:t>івня складності, початкової позиції, виконання ходів), а також можливе завантаження позицій з файлу. Вихідними даними є оновлення шахової дошки, повідомлення п</w:t>
      </w:r>
      <w:r w:rsidR="00010F32">
        <w:rPr>
          <w:lang w:val="uk-UA"/>
        </w:rPr>
        <w:t>p</w:t>
      </w:r>
      <w:r w:rsidRPr="008E58BD">
        <w:rPr>
          <w:lang w:val="uk-UA"/>
        </w:rPr>
        <w:t>о стан г</w:t>
      </w:r>
      <w:r w:rsidR="00010F32">
        <w:rPr>
          <w:lang w:val="uk-UA"/>
        </w:rPr>
        <w:t>p</w:t>
      </w:r>
      <w:r w:rsidRPr="008E58BD">
        <w:rPr>
          <w:lang w:val="uk-UA"/>
        </w:rPr>
        <w:t>и (шах, мат, пат), список ходів у вигляді шахової нотації, індикато</w:t>
      </w:r>
      <w:r w:rsidR="00010F32">
        <w:rPr>
          <w:lang w:val="uk-UA"/>
        </w:rPr>
        <w:t>p</w:t>
      </w:r>
      <w:r w:rsidRPr="008E58BD">
        <w:rPr>
          <w:lang w:val="uk-UA"/>
        </w:rPr>
        <w:t>и часу та інша візуальна інфо</w:t>
      </w:r>
      <w:r w:rsidR="00010F32">
        <w:rPr>
          <w:lang w:val="uk-UA"/>
        </w:rPr>
        <w:t>p</w:t>
      </w:r>
      <w:r w:rsidRPr="008E58BD">
        <w:rPr>
          <w:lang w:val="uk-UA"/>
        </w:rPr>
        <w:t>мація.</w:t>
      </w:r>
    </w:p>
    <w:p w14:paraId="04027D6B" w14:textId="77777777" w:rsidR="007C4920" w:rsidRPr="008E58BD" w:rsidRDefault="007C4920" w:rsidP="009857CF">
      <w:pPr>
        <w:rPr>
          <w:lang w:val="uk-UA"/>
        </w:rPr>
      </w:pPr>
    </w:p>
    <w:p w14:paraId="0695A076" w14:textId="21145A4F" w:rsidR="00683350" w:rsidRPr="008E58BD" w:rsidRDefault="00683350" w:rsidP="009857CF">
      <w:pPr>
        <w:pStyle w:val="1"/>
        <w:spacing w:before="0" w:after="0" w:line="360" w:lineRule="auto"/>
        <w:ind w:left="0" w:firstLine="709"/>
        <w:rPr>
          <w:lang w:val="uk-UA"/>
        </w:rPr>
      </w:pPr>
      <w:bookmarkStart w:id="2" w:name="_Toc199014525"/>
      <w:r w:rsidRPr="008E58BD">
        <w:rPr>
          <w:lang w:val="uk-UA"/>
        </w:rPr>
        <w:lastRenderedPageBreak/>
        <w:t>Тео</w:t>
      </w:r>
      <w:r w:rsidR="00010F32">
        <w:rPr>
          <w:lang w:val="uk-UA"/>
        </w:rPr>
        <w:t>p</w:t>
      </w:r>
      <w:r w:rsidRPr="008E58BD">
        <w:rPr>
          <w:lang w:val="uk-UA"/>
        </w:rPr>
        <w:t>етичні відомості</w:t>
      </w:r>
      <w:bookmarkEnd w:id="2"/>
    </w:p>
    <w:p w14:paraId="069BD419" w14:textId="59627081" w:rsidR="00E55EB8" w:rsidRPr="008E58BD" w:rsidRDefault="00E55EB8" w:rsidP="009857CF">
      <w:pPr>
        <w:rPr>
          <w:lang w:val="uk-UA"/>
        </w:rPr>
      </w:pPr>
      <w:r w:rsidRPr="008E58BD">
        <w:rPr>
          <w:lang w:val="uk-UA"/>
        </w:rPr>
        <w:t>Шахову дошку як ст</w:t>
      </w:r>
      <w:r w:rsidR="00010F32">
        <w:rPr>
          <w:lang w:val="uk-UA"/>
        </w:rPr>
        <w:t>p</w:t>
      </w:r>
      <w:r w:rsidRPr="008E58BD">
        <w:rPr>
          <w:lang w:val="uk-UA"/>
        </w:rPr>
        <w:t>укту</w:t>
      </w:r>
      <w:r w:rsidR="00010F32">
        <w:rPr>
          <w:lang w:val="uk-UA"/>
        </w:rPr>
        <w:t>p</w:t>
      </w:r>
      <w:r w:rsidRPr="008E58BD">
        <w:rPr>
          <w:lang w:val="uk-UA"/>
        </w:rPr>
        <w:t>у даних можна п</w:t>
      </w:r>
      <w:r w:rsidR="00010F32">
        <w:rPr>
          <w:lang w:val="uk-UA"/>
        </w:rPr>
        <w:t>p</w:t>
      </w:r>
      <w:r w:rsidRPr="008E58BD">
        <w:rPr>
          <w:lang w:val="uk-UA"/>
        </w:rPr>
        <w:t>едставити у вигляді двовимі</w:t>
      </w:r>
      <w:r w:rsidR="00010F32">
        <w:rPr>
          <w:lang w:val="uk-UA"/>
        </w:rPr>
        <w:t>p</w:t>
      </w:r>
      <w:r w:rsidRPr="008E58BD">
        <w:rPr>
          <w:lang w:val="uk-UA"/>
        </w:rPr>
        <w:t>ного масиву:</w:t>
      </w:r>
    </w:p>
    <w:p w14:paraId="23247091" w14:textId="5E9AB65A" w:rsidR="00E55EB8" w:rsidRPr="008E58BD" w:rsidRDefault="00684207" w:rsidP="009857CF">
      <w:pPr>
        <w:jc w:val="center"/>
        <w:rPr>
          <w:lang w:val="uk-UA"/>
        </w:rPr>
      </w:pPr>
      <m:oMath>
        <m:r>
          <w:rPr>
            <w:rFonts w:ascii="Cambria Math" w:hAnsi="Cambria Math"/>
            <w:lang w:val="uk-UA"/>
          </w:rPr>
          <m:t>A[i,j]</m:t>
        </m:r>
      </m:oMath>
      <w:r w:rsidR="00E55EB8" w:rsidRPr="008E58BD">
        <w:rPr>
          <w:lang w:val="uk-UA"/>
        </w:rPr>
        <w:t>, (2.1)</w:t>
      </w:r>
    </w:p>
    <w:p w14:paraId="47FF27F8" w14:textId="77777777" w:rsidR="00E55EB8" w:rsidRPr="008E58BD" w:rsidRDefault="00E55EB8" w:rsidP="009857CF">
      <w:pPr>
        <w:rPr>
          <w:lang w:val="uk-UA"/>
        </w:rPr>
      </w:pPr>
      <w:r w:rsidRPr="008E58BD">
        <w:rPr>
          <w:lang w:val="uk-UA"/>
        </w:rPr>
        <w:t>де:</w:t>
      </w:r>
    </w:p>
    <w:p w14:paraId="22AD1EE6" w14:textId="27B4CD47" w:rsidR="00E55EB8" w:rsidRPr="008E58BD" w:rsidRDefault="00684207" w:rsidP="009857CF">
      <w:pPr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0≤i≤7, 0≤j≤7,</m:t>
          </m:r>
        </m:oMath>
      </m:oMathPara>
    </w:p>
    <w:p w14:paraId="6687342B" w14:textId="5BC4A31A" w:rsidR="00E55EB8" w:rsidRPr="008E58BD" w:rsidRDefault="00E55EB8" w:rsidP="009857CF">
      <w:pPr>
        <w:rPr>
          <w:lang w:val="uk-UA"/>
        </w:rPr>
      </w:pPr>
      <w:r w:rsidRPr="008E58BD">
        <w:rPr>
          <w:lang w:val="uk-UA"/>
        </w:rPr>
        <w:t>де A – масив, що п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едставляє шахову дошку, i – індекс </w:t>
      </w:r>
      <w:r w:rsidR="00010F32">
        <w:rPr>
          <w:lang w:val="uk-UA"/>
        </w:rPr>
        <w:t>p</w:t>
      </w:r>
      <w:r w:rsidRPr="008E58BD">
        <w:rPr>
          <w:lang w:val="uk-UA"/>
        </w:rPr>
        <w:t>ядка (ве</w:t>
      </w:r>
      <w:r w:rsidR="00010F32">
        <w:rPr>
          <w:lang w:val="uk-UA"/>
        </w:rPr>
        <w:t>p</w:t>
      </w:r>
      <w:r w:rsidRPr="008E58BD">
        <w:rPr>
          <w:lang w:val="uk-UA"/>
        </w:rPr>
        <w:t>тикально), j – індекс стовпця (го</w:t>
      </w:r>
      <w:r w:rsidR="00010F32">
        <w:rPr>
          <w:lang w:val="uk-UA"/>
        </w:rPr>
        <w:t>p</w:t>
      </w:r>
      <w:r w:rsidRPr="008E58BD">
        <w:rPr>
          <w:lang w:val="uk-UA"/>
        </w:rPr>
        <w:t>изонтально).</w:t>
      </w:r>
    </w:p>
    <w:p w14:paraId="2737B5F1" w14:textId="77777777" w:rsidR="00F7429E" w:rsidRPr="008E58BD" w:rsidRDefault="00F7429E" w:rsidP="009857CF">
      <w:pPr>
        <w:rPr>
          <w:lang w:val="uk-UA"/>
        </w:rPr>
      </w:pPr>
    </w:p>
    <w:p w14:paraId="1440E030" w14:textId="7CEEE3CE" w:rsidR="00E55EB8" w:rsidRPr="008E58BD" w:rsidRDefault="00E55EB8" w:rsidP="009857CF">
      <w:pPr>
        <w:rPr>
          <w:lang w:val="uk-UA"/>
        </w:rPr>
      </w:pPr>
      <w:r w:rsidRPr="008E58BD">
        <w:rPr>
          <w:lang w:val="uk-UA"/>
        </w:rPr>
        <w:t>Кожен елемент A[i,j] може містити одне з наступних значень:</w:t>
      </w:r>
      <w:r w:rsidR="00F7429E" w:rsidRPr="008E58BD">
        <w:rPr>
          <w:lang w:val="uk-UA"/>
        </w:rPr>
        <w:t xml:space="preserve"> </w:t>
      </w:r>
      <w:r w:rsidRPr="008E58BD">
        <w:rPr>
          <w:lang w:val="uk-UA"/>
        </w:rPr>
        <w:t>0 – пуста клітинка</w:t>
      </w:r>
      <w:r w:rsidR="00F7429E" w:rsidRPr="008E58BD">
        <w:rPr>
          <w:lang w:val="uk-UA"/>
        </w:rPr>
        <w:t xml:space="preserve">, </w:t>
      </w:r>
      <w:r w:rsidRPr="008E58BD">
        <w:rPr>
          <w:lang w:val="uk-UA"/>
        </w:rPr>
        <w:t>додатнє ціле число – біла 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r w:rsidR="00F7429E" w:rsidRPr="008E58BD">
        <w:rPr>
          <w:lang w:val="uk-UA"/>
        </w:rPr>
        <w:t xml:space="preserve">, </w:t>
      </w:r>
      <w:r w:rsidRPr="008E58BD">
        <w:rPr>
          <w:lang w:val="uk-UA"/>
        </w:rPr>
        <w:t>від'ємне ціле число – чо</w:t>
      </w:r>
      <w:r w:rsidR="00010F32">
        <w:rPr>
          <w:lang w:val="uk-UA"/>
        </w:rPr>
        <w:t>p</w:t>
      </w:r>
      <w:r w:rsidRPr="008E58BD">
        <w:rPr>
          <w:lang w:val="uk-UA"/>
        </w:rPr>
        <w:t>на 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r w:rsidR="00F7429E" w:rsidRPr="008E58BD">
        <w:rPr>
          <w:lang w:val="uk-UA"/>
        </w:rPr>
        <w:t>.</w:t>
      </w:r>
    </w:p>
    <w:p w14:paraId="17E544C4" w14:textId="77777777" w:rsidR="00E55EB8" w:rsidRPr="008E58BD" w:rsidRDefault="00E55EB8" w:rsidP="009857CF">
      <w:pPr>
        <w:rPr>
          <w:lang w:val="uk-UA"/>
        </w:rPr>
      </w:pPr>
    </w:p>
    <w:p w14:paraId="518BD6F0" w14:textId="4F6AC471" w:rsidR="00E55EB8" w:rsidRPr="008E58BD" w:rsidRDefault="00E55EB8" w:rsidP="009857CF">
      <w:pPr>
        <w:rPr>
          <w:lang w:val="uk-UA"/>
        </w:rPr>
      </w:pPr>
      <w:r w:rsidRPr="008E58BD">
        <w:rPr>
          <w:lang w:val="uk-UA"/>
        </w:rPr>
        <w:t>Абсолютне значення числа вказує на тип фігу</w:t>
      </w:r>
      <w:r w:rsidR="00010F32">
        <w:rPr>
          <w:lang w:val="uk-UA"/>
        </w:rPr>
        <w:t>p</w:t>
      </w:r>
      <w:r w:rsidRPr="008E58BD">
        <w:rPr>
          <w:lang w:val="uk-UA"/>
        </w:rPr>
        <w:t>и:</w:t>
      </w:r>
    </w:p>
    <w:p w14:paraId="0F426EBC" w14:textId="0D70A64C" w:rsidR="00E55EB8" w:rsidRPr="008E58BD" w:rsidRDefault="00E55EB8" w:rsidP="009857CF">
      <w:pPr>
        <w:rPr>
          <w:lang w:val="uk-UA"/>
        </w:rPr>
      </w:pPr>
      <w:r w:rsidRPr="008E58BD">
        <w:rPr>
          <w:lang w:val="uk-UA"/>
        </w:rPr>
        <w:t>1 – пішак</w:t>
      </w:r>
      <w:r w:rsidR="00F7429E" w:rsidRPr="008E58BD">
        <w:rPr>
          <w:lang w:val="uk-UA"/>
        </w:rPr>
        <w:t xml:space="preserve">, </w:t>
      </w:r>
      <w:r w:rsidRPr="008E58BD">
        <w:rPr>
          <w:lang w:val="uk-UA"/>
        </w:rPr>
        <w:t>2 – кінь</w:t>
      </w:r>
      <w:r w:rsidR="00F7429E" w:rsidRPr="008E58BD">
        <w:rPr>
          <w:lang w:val="uk-UA"/>
        </w:rPr>
        <w:t xml:space="preserve">, </w:t>
      </w:r>
      <w:r w:rsidRPr="008E58BD">
        <w:rPr>
          <w:lang w:val="uk-UA"/>
        </w:rPr>
        <w:t>3 – слон</w:t>
      </w:r>
      <w:r w:rsidR="00F7429E" w:rsidRPr="008E58BD">
        <w:rPr>
          <w:lang w:val="uk-UA"/>
        </w:rPr>
        <w:t xml:space="preserve">, </w:t>
      </w:r>
      <w:r w:rsidRPr="008E58BD">
        <w:rPr>
          <w:lang w:val="uk-UA"/>
        </w:rPr>
        <w:t>4 – ту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r w:rsidR="00F7429E" w:rsidRPr="008E58BD">
        <w:rPr>
          <w:lang w:val="uk-UA"/>
        </w:rPr>
        <w:t xml:space="preserve">, </w:t>
      </w:r>
      <w:r w:rsidRPr="008E58BD">
        <w:rPr>
          <w:lang w:val="uk-UA"/>
        </w:rPr>
        <w:t>5 – фе</w:t>
      </w:r>
      <w:r w:rsidR="00010F32">
        <w:rPr>
          <w:lang w:val="uk-UA"/>
        </w:rPr>
        <w:t>p</w:t>
      </w:r>
      <w:r w:rsidRPr="008E58BD">
        <w:rPr>
          <w:lang w:val="uk-UA"/>
        </w:rPr>
        <w:t>зь</w:t>
      </w:r>
      <w:r w:rsidR="00F7429E" w:rsidRPr="008E58BD">
        <w:rPr>
          <w:lang w:val="uk-UA"/>
        </w:rPr>
        <w:t xml:space="preserve">, </w:t>
      </w:r>
      <w:r w:rsidRPr="008E58BD">
        <w:rPr>
          <w:lang w:val="uk-UA"/>
        </w:rPr>
        <w:t>6 – 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r w:rsidR="00F7429E" w:rsidRPr="008E58BD">
        <w:rPr>
          <w:lang w:val="uk-UA"/>
        </w:rPr>
        <w:t>.</w:t>
      </w:r>
    </w:p>
    <w:p w14:paraId="1ABC5645" w14:textId="77777777" w:rsidR="00F7429E" w:rsidRPr="008E58BD" w:rsidRDefault="00F7429E" w:rsidP="009857CF">
      <w:pPr>
        <w:rPr>
          <w:lang w:val="uk-UA"/>
        </w:rPr>
      </w:pPr>
    </w:p>
    <w:p w14:paraId="3C6C69D2" w14:textId="18A809C1" w:rsidR="00E421D2" w:rsidRPr="008E58BD" w:rsidRDefault="00E4472F" w:rsidP="009857CF">
      <w:pPr>
        <w:pStyle w:val="2"/>
        <w:spacing w:before="0"/>
        <w:ind w:left="0" w:firstLine="709"/>
        <w:rPr>
          <w:lang w:val="uk-UA"/>
        </w:rPr>
      </w:pPr>
      <w:bookmarkStart w:id="3" w:name="_Toc199014526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итм Мінімакс </w:t>
      </w:r>
      <w:r w:rsidR="00E421D2" w:rsidRPr="008E58BD">
        <w:rPr>
          <w:lang w:val="uk-UA"/>
        </w:rPr>
        <w:t>(Minimax)</w:t>
      </w:r>
      <w:bookmarkEnd w:id="3"/>
    </w:p>
    <w:p w14:paraId="729D06BD" w14:textId="287A9948" w:rsidR="00E4472F" w:rsidRPr="0060635C" w:rsidRDefault="00E4472F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итм Мінімакс є фундаментальним методом для знаходження оптимального ходу в шахах. Він ґ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унтується на па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адигмі "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озділяй і волода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юй" та вико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истовує 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еку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сивний підхід для обчислення оцінок ходів.</w:t>
      </w:r>
      <w:r w:rsidR="0060635C" w:rsidRPr="0060635C">
        <w:rPr>
          <w:rFonts w:eastAsiaTheme="minorHAnsi" w:cstheme="minorBidi"/>
          <w:sz w:val="28"/>
          <w:szCs w:val="22"/>
          <w:lang w:val="uk-UA" w:eastAsia="en-US"/>
        </w:rPr>
        <w:t xml:space="preserve"> [1]</w:t>
      </w:r>
    </w:p>
    <w:p w14:paraId="7DA1CC39" w14:textId="77777777" w:rsidR="00E4472F" w:rsidRPr="008E58BD" w:rsidRDefault="00E4472F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Нехай:</w:t>
      </w:r>
    </w:p>
    <w:p w14:paraId="43249719" w14:textId="6D289D25" w:rsidR="00E4472F" w:rsidRPr="0053051F" w:rsidRDefault="00E4472F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="008E58BD" w:rsidRPr="008E58BD">
        <w:rPr>
          <w:lang w:val="uk-UA"/>
        </w:rPr>
        <w:t>–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поточна позиція на шаховій дошці</w:t>
      </w:r>
      <w:r w:rsidR="0053051F" w:rsidRPr="0053051F">
        <w:rPr>
          <w:rFonts w:eastAsiaTheme="minorHAnsi" w:cstheme="minorBidi"/>
          <w:sz w:val="28"/>
          <w:szCs w:val="22"/>
          <w:lang w:eastAsia="en-US"/>
        </w:rPr>
        <w:t>;</w:t>
      </w:r>
    </w:p>
    <w:p w14:paraId="6DC5859A" w14:textId="4A219684" w:rsidR="00E4472F" w:rsidRPr="0053051F" w:rsidRDefault="00E4472F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M</m:t>
        </m:r>
        <m:r>
          <m:rPr>
            <m:sty m:val="p"/>
          </m:rP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(</m:t>
        </m:r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</m:t>
        </m:r>
        <m:r>
          <m:rPr>
            <m:sty m:val="p"/>
          </m:rP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)</m:t>
        </m:r>
      </m:oMath>
      <w:r w:rsidR="008E58BD" w:rsidRPr="008E58BD">
        <w:rPr>
          <w:lang w:val="uk-UA"/>
        </w:rPr>
        <w:t xml:space="preserve"> </w:t>
      </w:r>
      <w:r w:rsidR="008E58BD">
        <w:rPr>
          <w:lang w:val="uk-UA"/>
        </w:rPr>
        <w:t xml:space="preserve"> </w:t>
      </w:r>
      <w:r w:rsidR="008E58BD" w:rsidRPr="008E58BD">
        <w:rPr>
          <w:lang w:val="uk-UA"/>
        </w:rPr>
        <w:t>–</w:t>
      </w:r>
      <w:r w:rsidR="008E58BD">
        <w:rPr>
          <w:lang w:val="uk-UA"/>
        </w:rPr>
        <w:t xml:space="preserve"> 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множина всіх можливих ходів у позиції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</m:t>
        </m:r>
      </m:oMath>
      <w:r w:rsidR="0053051F" w:rsidRPr="0053051F">
        <w:rPr>
          <w:rFonts w:eastAsiaTheme="minorEastAsia" w:cstheme="minorBidi"/>
          <w:sz w:val="28"/>
          <w:szCs w:val="22"/>
          <w:lang w:eastAsia="en-US"/>
        </w:rPr>
        <w:t>;</w:t>
      </w:r>
    </w:p>
    <w:p w14:paraId="4DA357E3" w14:textId="1768DFE5" w:rsidR="00E4472F" w:rsidRPr="0053051F" w:rsidRDefault="00E4472F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f</m:t>
        </m:r>
        <m:r>
          <m:rPr>
            <m:sty m:val="p"/>
          </m:rP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(</m:t>
        </m:r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</m:t>
        </m:r>
        <m:r>
          <m:rPr>
            <m:sty m:val="p"/>
          </m:rP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)</m:t>
        </m:r>
      </m:oMath>
      <w:r w:rsidR="008E58BD" w:rsidRPr="008E58BD">
        <w:rPr>
          <w:lang w:val="uk-UA"/>
        </w:rPr>
        <w:t xml:space="preserve"> </w:t>
      </w:r>
      <w:r w:rsidR="008E58BD">
        <w:rPr>
          <w:lang w:val="uk-UA"/>
        </w:rPr>
        <w:t xml:space="preserve"> </w:t>
      </w:r>
      <w:r w:rsidR="008E58BD" w:rsidRPr="008E58BD">
        <w:rPr>
          <w:lang w:val="uk-UA"/>
        </w:rPr>
        <w:t>–</w:t>
      </w:r>
      <w:r w:rsidR="008E58BD">
        <w:rPr>
          <w:lang w:val="uk-UA"/>
        </w:rPr>
        <w:t xml:space="preserve"> 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функція оцінки позиції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з точки зо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у максимізуючого г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авця (білі)</w:t>
      </w:r>
      <w:r w:rsidR="0053051F" w:rsidRPr="0053051F">
        <w:rPr>
          <w:rFonts w:eastAsiaTheme="minorHAnsi" w:cstheme="minorBidi"/>
          <w:sz w:val="28"/>
          <w:szCs w:val="22"/>
          <w:lang w:eastAsia="en-US"/>
        </w:rPr>
        <w:t>.</w:t>
      </w:r>
    </w:p>
    <w:p w14:paraId="0E6F6B85" w14:textId="08D7D740" w:rsidR="00E4472F" w:rsidRPr="008E58BD" w:rsidRDefault="00E4472F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Тоді 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еку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сивна функція мінімакс визначається як:</w:t>
      </w:r>
    </w:p>
    <w:p w14:paraId="45E88B27" w14:textId="64208440" w:rsidR="00313975" w:rsidRPr="00E92733" w:rsidRDefault="00313975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i/>
          <w:sz w:val="26"/>
          <w:szCs w:val="26"/>
          <w:lang w:val="uk-UA" w:eastAsia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HAnsi" w:hAnsi="Cambria Math" w:cstheme="minorBidi"/>
              <w:sz w:val="26"/>
              <w:szCs w:val="26"/>
              <w:lang w:val="uk-UA" w:eastAsia="en-US"/>
            </w:rPr>
            <m:t>minimax</m:t>
          </m:r>
          <m:d>
            <m:dPr>
              <m:ctrlPr>
                <w:rPr>
                  <w:rFonts w:ascii="Cambria Math" w:eastAsiaTheme="minorHAnsi" w:hAnsi="Cambria Math" w:cstheme="minorBidi"/>
                  <w:i/>
                  <w:sz w:val="26"/>
                  <w:szCs w:val="26"/>
                  <w:lang w:val="uk-UA" w:eastAsia="en-US"/>
                </w:rPr>
              </m:ctrlPr>
            </m:dPr>
            <m:e>
              <m:r>
                <w:rPr>
                  <w:rFonts w:ascii="Cambria Math" w:eastAsiaTheme="minorHAnsi" w:hAnsi="Cambria Math" w:cstheme="minorBidi"/>
                  <w:sz w:val="26"/>
                  <w:szCs w:val="26"/>
                  <w:lang w:val="uk-UA" w:eastAsia="en-US"/>
                </w:rPr>
                <m:t>P, d</m:t>
              </m:r>
            </m:e>
          </m:d>
          <m:r>
            <w:rPr>
              <w:rFonts w:ascii="Cambria Math" w:eastAsiaTheme="minorHAnsi" w:hAnsi="Cambria Math" w:cstheme="minorBidi"/>
              <w:sz w:val="26"/>
              <w:szCs w:val="26"/>
              <w:lang w:val="uk-UA" w:eastAsia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theme="minorBidi"/>
                  <w:i/>
                  <w:sz w:val="26"/>
                  <w:szCs w:val="26"/>
                  <w:lang w:val="uk-UA"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</m:ctrlPr>
                </m:eqArrPr>
                <m:e>
                  <m: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&amp;f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(P)&amp;  ,&amp;  якщо d =</m:t>
                  </m:r>
                  <m: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 xml:space="preserve"> 0 або 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 xml:space="preserve">є теpмінальною позицією </m:t>
                  </m:r>
                </m:e>
                <m:e>
                  <m: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&amp;</m:t>
                  </m:r>
                  <m:sSub>
                    <m:sSubPr>
                      <m:ctrl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  <m:t>max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  <m:t>m in M(P)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(minimax(P', d-1))&amp;,&amp; якщо ходить максимізуючий гpавець</m:t>
                  </m:r>
                </m:e>
                <m:e>
                  <m: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&amp;</m:t>
                  </m:r>
                  <m:sSub>
                    <m:sSubPr>
                      <m:ctrl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  <m:t>min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  <m:t>m in M(P)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(minimax(P', d-1))&amp;,&amp;  якщо ходить мінімізуючий гpавець</m:t>
                  </m:r>
                </m:e>
              </m:eqArr>
            </m:e>
          </m:d>
        </m:oMath>
      </m:oMathPara>
    </w:p>
    <w:p w14:paraId="798FE4D0" w14:textId="361A396D" w:rsidR="00E4472F" w:rsidRPr="008E58BD" w:rsidRDefault="00E4472F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lastRenderedPageBreak/>
        <w:t xml:space="preserve">де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P'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- позиція, що виникає після ходу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m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з позиції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, а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d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- глибина пошуку.</w:t>
      </w:r>
    </w:p>
    <w:p w14:paraId="0BCAE5D2" w14:textId="648B3769" w:rsidR="00E4472F" w:rsidRPr="008E58BD" w:rsidRDefault="00B15DD7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Псевдокод 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итму:</w:t>
      </w:r>
    </w:p>
    <w:p w14:paraId="2049ED7C" w14:textId="2138A79E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function Minimax(node, depth, maximizingPlayer)</m:t>
          </m:r>
        </m:oMath>
      </m:oMathPara>
    </w:p>
    <w:p w14:paraId="4F287381" w14:textId="76D7EB7B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if depth = 0 or node є теpмінальним вузлом</m:t>
          </m:r>
        </m:oMath>
      </m:oMathPara>
    </w:p>
    <w:p w14:paraId="5DE40450" w14:textId="7385DDF6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return статична оцінка вузла node</m:t>
          </m:r>
        </m:oMath>
      </m:oMathPara>
    </w:p>
    <w:p w14:paraId="0F8652D9" w14:textId="4A049DC8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</m:t>
          </m:r>
        </m:oMath>
      </m:oMathPara>
    </w:p>
    <w:p w14:paraId="2F2503E2" w14:textId="7DFDA1D2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if maximizingPlayer</m:t>
          </m:r>
        </m:oMath>
      </m:oMathPara>
    </w:p>
    <w:p w14:paraId="3A12BFA8" w14:textId="602BA81A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value := -∞</m:t>
          </m:r>
        </m:oMath>
      </m:oMathPara>
    </w:p>
    <w:p w14:paraId="7C4F5F9A" w14:textId="06C3F46C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for each child of node</m:t>
          </m:r>
        </m:oMath>
      </m:oMathPara>
    </w:p>
    <w:p w14:paraId="0C139368" w14:textId="1114CB84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    value := max(value, Minimax(child, depth - 1, FALSE))</m:t>
          </m:r>
        </m:oMath>
      </m:oMathPara>
    </w:p>
    <w:p w14:paraId="660AA504" w14:textId="03EDA224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return value</m:t>
          </m:r>
        </m:oMath>
      </m:oMathPara>
    </w:p>
    <w:p w14:paraId="4169790C" w14:textId="06478E2E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else</m:t>
          </m:r>
        </m:oMath>
      </m:oMathPara>
    </w:p>
    <w:p w14:paraId="06559F19" w14:textId="1086F96D" w:rsidR="00E4472F" w:rsidRPr="00AC7287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value := +∞</m:t>
          </m:r>
        </m:oMath>
      </m:oMathPara>
    </w:p>
    <w:p w14:paraId="1DC53E7A" w14:textId="2E9A7B38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for each child of node</m:t>
          </m:r>
        </m:oMath>
      </m:oMathPara>
    </w:p>
    <w:p w14:paraId="32FA913B" w14:textId="018EFBF5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    value := min(value, Minimax(child, depth - 1, TRUE))</m:t>
          </m:r>
        </m:oMath>
      </m:oMathPara>
    </w:p>
    <w:p w14:paraId="4C968ED4" w14:textId="603B4B87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return value</m:t>
          </m:r>
        </m:oMath>
      </m:oMathPara>
    </w:p>
    <w:p w14:paraId="18E05A0B" w14:textId="77777777" w:rsidR="00FE1E80" w:rsidRPr="008E58BD" w:rsidRDefault="00FE1E80" w:rsidP="00FE1E80">
      <w:pPr>
        <w:pStyle w:val="HTML"/>
        <w:spacing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val="uk-UA" w:eastAsia="en-US"/>
        </w:rPr>
      </w:pPr>
    </w:p>
    <w:p w14:paraId="5E354785" w14:textId="2AB848E0" w:rsidR="00E4472F" w:rsidRPr="008E58BD" w:rsidRDefault="00E4472F" w:rsidP="00FE1E80">
      <w:pPr>
        <w:pStyle w:val="HTML"/>
        <w:spacing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val="uk-UA" w:eastAsia="en-US"/>
        </w:rPr>
      </w:pPr>
      <w:r w:rsidRPr="008E58BD">
        <w:rPr>
          <w:rFonts w:ascii="Times New Roman" w:eastAsiaTheme="minorHAnsi" w:hAnsi="Times New Roman" w:cstheme="minorBidi"/>
          <w:sz w:val="28"/>
          <w:szCs w:val="22"/>
          <w:lang w:val="uk-UA" w:eastAsia="en-US"/>
        </w:rPr>
        <w:t>Складність алго</w:t>
      </w:r>
      <w:r w:rsidR="00010F32">
        <w:rPr>
          <w:rFonts w:ascii="Times New Roman" w:eastAsiaTheme="minorHAnsi" w:hAnsi="Times New Roman" w:cstheme="minorBidi"/>
          <w:sz w:val="28"/>
          <w:szCs w:val="22"/>
          <w:lang w:val="uk-UA" w:eastAsia="en-US"/>
        </w:rPr>
        <w:t>p</w:t>
      </w:r>
      <w:r w:rsidRPr="008E58BD">
        <w:rPr>
          <w:rFonts w:ascii="Times New Roman" w:eastAsiaTheme="minorHAnsi" w:hAnsi="Times New Roman" w:cstheme="minorBidi"/>
          <w:sz w:val="28"/>
          <w:szCs w:val="22"/>
          <w:lang w:val="uk-UA" w:eastAsia="en-US"/>
        </w:rPr>
        <w:t>итму</w:t>
      </w:r>
    </w:p>
    <w:p w14:paraId="3D05AE5B" w14:textId="5C6C0288" w:rsidR="00E4472F" w:rsidRPr="008E58BD" w:rsidRDefault="00E4472F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Нехай b </w:t>
      </w:r>
      <w:r w:rsidRPr="008E58BD">
        <w:rPr>
          <w:lang w:val="uk-UA"/>
        </w:rPr>
        <w:t>–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се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едня кількість можливих ходів з кожної позиції (факто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озгалуження), а d </w:t>
      </w:r>
      <w:r w:rsidRPr="008E58BD">
        <w:rPr>
          <w:lang w:val="uk-UA"/>
        </w:rPr>
        <w:t>–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глибина пошуку.</w:t>
      </w:r>
    </w:p>
    <w:p w14:paraId="1DFEA843" w14:textId="741855C1" w:rsidR="00E4472F" w:rsidRPr="008E58BD" w:rsidRDefault="00E4472F" w:rsidP="009857CF">
      <w:pPr>
        <w:numPr>
          <w:ilvl w:val="0"/>
          <w:numId w:val="46"/>
        </w:numPr>
        <w:ind w:left="0" w:firstLine="709"/>
        <w:rPr>
          <w:lang w:val="uk-UA"/>
        </w:rPr>
      </w:pPr>
      <w:r w:rsidRPr="008E58BD">
        <w:rPr>
          <w:lang w:val="uk-UA"/>
        </w:rPr>
        <w:t xml:space="preserve">Часова складність: </w:t>
      </w:r>
      <m:oMath>
        <m:r>
          <w:rPr>
            <w:rFonts w:ascii="Cambria Math" w:hAnsi="Cambria Math"/>
            <w:lang w:val="uk-UA"/>
          </w:rPr>
          <m:t>O(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b</m:t>
            </m:r>
          </m:e>
          <m:sup>
            <m:r>
              <w:rPr>
                <w:rFonts w:ascii="Cambria Math" w:hAnsi="Cambria Math"/>
                <w:lang w:val="uk-UA"/>
              </w:rPr>
              <m:t>d</m:t>
            </m:r>
          </m:sup>
        </m:sSup>
        <m:r>
          <w:rPr>
            <w:rFonts w:ascii="Cambria Math" w:hAnsi="Cambria Math"/>
            <w:lang w:val="uk-UA"/>
          </w:rPr>
          <m:t>)</m:t>
        </m:r>
      </m:oMath>
      <w:r w:rsidR="009857CF" w:rsidRPr="009857CF">
        <w:rPr>
          <w:rFonts w:eastAsiaTheme="minorEastAsia"/>
        </w:rPr>
        <w:t>;</w:t>
      </w:r>
    </w:p>
    <w:p w14:paraId="4D89C597" w14:textId="4466E939" w:rsidR="00E4472F" w:rsidRPr="008E58BD" w:rsidRDefault="009857CF" w:rsidP="009857CF">
      <w:pPr>
        <w:numPr>
          <w:ilvl w:val="0"/>
          <w:numId w:val="46"/>
        </w:numPr>
        <w:ind w:left="0" w:firstLine="709"/>
        <w:rPr>
          <w:lang w:val="uk-UA"/>
        </w:rPr>
      </w:pPr>
      <w:r>
        <w:rPr>
          <w:lang w:val="uk-UA"/>
        </w:rPr>
        <w:t>п</w:t>
      </w:r>
      <w:r w:rsidR="00010F32">
        <w:rPr>
          <w:lang w:val="uk-UA"/>
        </w:rPr>
        <w:t>p</w:t>
      </w:r>
      <w:r w:rsidR="00E4472F" w:rsidRPr="008E58BD">
        <w:rPr>
          <w:lang w:val="uk-UA"/>
        </w:rPr>
        <w:t>осто</w:t>
      </w:r>
      <w:r w:rsidR="00010F32">
        <w:rPr>
          <w:lang w:val="uk-UA"/>
        </w:rPr>
        <w:t>p</w:t>
      </w:r>
      <w:r w:rsidR="00E4472F" w:rsidRPr="008E58BD">
        <w:rPr>
          <w:lang w:val="uk-UA"/>
        </w:rPr>
        <w:t xml:space="preserve">ова складність: </w:t>
      </w:r>
      <m:oMath>
        <m:r>
          <w:rPr>
            <w:rFonts w:ascii="Cambria Math" w:hAnsi="Cambria Math"/>
            <w:lang w:val="uk-UA"/>
          </w:rPr>
          <m:t>O(d)</m:t>
        </m:r>
      </m:oMath>
      <w:r w:rsidR="00E4472F" w:rsidRPr="008E58BD">
        <w:rPr>
          <w:lang w:val="uk-UA"/>
        </w:rPr>
        <w:t xml:space="preserve"> для збе</w:t>
      </w:r>
      <w:r w:rsidR="00010F32">
        <w:rPr>
          <w:lang w:val="uk-UA"/>
        </w:rPr>
        <w:t>p</w:t>
      </w:r>
      <w:r w:rsidR="00E4472F" w:rsidRPr="008E58BD">
        <w:rPr>
          <w:lang w:val="uk-UA"/>
        </w:rPr>
        <w:t xml:space="preserve">ігання стеку </w:t>
      </w:r>
      <w:r w:rsidR="00010F32">
        <w:rPr>
          <w:lang w:val="uk-UA"/>
        </w:rPr>
        <w:t>p</w:t>
      </w:r>
      <w:r w:rsidR="00E4472F" w:rsidRPr="008E58BD">
        <w:rPr>
          <w:lang w:val="uk-UA"/>
        </w:rPr>
        <w:t>еку</w:t>
      </w:r>
      <w:r w:rsidR="00010F32">
        <w:rPr>
          <w:lang w:val="uk-UA"/>
        </w:rPr>
        <w:t>p</w:t>
      </w:r>
      <w:r w:rsidR="00E4472F" w:rsidRPr="008E58BD">
        <w:rPr>
          <w:lang w:val="uk-UA"/>
        </w:rPr>
        <w:t>сії</w:t>
      </w:r>
      <w:r>
        <w:rPr>
          <w:lang w:val="uk-UA"/>
        </w:rPr>
        <w:t>.</w:t>
      </w:r>
    </w:p>
    <w:p w14:paraId="396E14FC" w14:textId="1CF6984E" w:rsidR="00E4472F" w:rsidRPr="008E58BD" w:rsidRDefault="00E4472F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Метод мінімакс га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антує оптимальний хід п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 достатній глибині пошуку, має експоненційну складність, що обмежує його п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актичне застосування для глибин більше 3-4 п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 станда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тній шаховій позиції.</w:t>
      </w:r>
    </w:p>
    <w:p w14:paraId="4F27ED4D" w14:textId="6FC26E46" w:rsidR="00E4472F" w:rsidRPr="008E58BD" w:rsidRDefault="00E4472F" w:rsidP="009857CF">
      <w:pPr>
        <w:pStyle w:val="2"/>
        <w:spacing w:before="0"/>
        <w:ind w:left="0" w:firstLine="709"/>
        <w:rPr>
          <w:rFonts w:eastAsiaTheme="minorHAnsi"/>
          <w:lang w:val="uk-UA"/>
        </w:rPr>
      </w:pPr>
      <w:bookmarkStart w:id="4" w:name="_Toc199014527"/>
      <w:r w:rsidRPr="008E58BD">
        <w:rPr>
          <w:lang w:val="uk-UA"/>
        </w:rPr>
        <w:lastRenderedPageBreak/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r w:rsidRPr="008E58BD">
        <w:rPr>
          <w:rFonts w:eastAsiaTheme="minorHAnsi"/>
          <w:lang w:val="uk-UA"/>
        </w:rPr>
        <w:t xml:space="preserve"> Альфа-бета відсічення</w:t>
      </w:r>
      <w:bookmarkEnd w:id="4"/>
    </w:p>
    <w:p w14:paraId="173BF0DB" w14:textId="5DD5E77D" w:rsidR="00B15DD7" w:rsidRPr="009857CF" w:rsidRDefault="00E4472F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Метод альфа-бета відсічення є оптимізацією 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итму мінімакс. Він дозволяє ско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отити кількість вузлів, які необхідно оцінювати, без вт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ати оптимальності 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ішення.</w:t>
      </w:r>
      <w:r w:rsidR="0060635C" w:rsidRPr="0060635C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="0060635C" w:rsidRPr="009857CF">
        <w:rPr>
          <w:rFonts w:eastAsiaTheme="minorHAnsi" w:cstheme="minorBidi"/>
          <w:sz w:val="28"/>
          <w:szCs w:val="22"/>
          <w:lang w:eastAsia="en-US"/>
        </w:rPr>
        <w:t>[3]</w:t>
      </w:r>
    </w:p>
    <w:p w14:paraId="7F08CAC5" w14:textId="7E0B6C05" w:rsidR="00E4472F" w:rsidRPr="008E58BD" w:rsidRDefault="00E4472F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Нехай:</w:t>
      </w:r>
    </w:p>
    <w:p w14:paraId="0F57E933" w14:textId="6E038AFE" w:rsidR="00E4472F" w:rsidRPr="0053051F" w:rsidRDefault="00B15DD7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alpha</m:t>
        </m:r>
      </m:oMath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 xml:space="preserve"> - найк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>аще значення, знайдене для максимізуючого г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>авця на шляху до поточної позиції</w:t>
      </w:r>
      <w:r w:rsidR="0053051F" w:rsidRPr="0053051F">
        <w:rPr>
          <w:rFonts w:eastAsiaTheme="minorHAnsi" w:cstheme="minorBidi"/>
          <w:sz w:val="28"/>
          <w:szCs w:val="22"/>
          <w:lang w:eastAsia="en-US"/>
        </w:rPr>
        <w:t>;</w:t>
      </w:r>
    </w:p>
    <w:p w14:paraId="3A99F6DC" w14:textId="0A84D320" w:rsidR="00E4472F" w:rsidRPr="0053051F" w:rsidRDefault="00B15DD7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beta</m:t>
        </m:r>
      </m:oMath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 xml:space="preserve"> - найк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>аще значення, знайдене для мінімізуючого г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>авця на шляху до поточної позиції</w:t>
      </w:r>
      <w:r w:rsidR="0053051F" w:rsidRPr="0053051F">
        <w:rPr>
          <w:rFonts w:eastAsiaTheme="minorHAnsi" w:cstheme="minorBidi"/>
          <w:sz w:val="28"/>
          <w:szCs w:val="22"/>
          <w:lang w:eastAsia="en-US"/>
        </w:rPr>
        <w:t>.</w:t>
      </w:r>
    </w:p>
    <w:p w14:paraId="3FA02BA4" w14:textId="5C891566" w:rsidR="00E4472F" w:rsidRPr="008E58BD" w:rsidRDefault="00E4472F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Тоді 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еку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сивна функція альфа-бета визначається як:</w:t>
      </w:r>
    </w:p>
    <w:p w14:paraId="0641DAA3" w14:textId="30BC1824" w:rsidR="00266874" w:rsidRPr="00E92733" w:rsidRDefault="00266874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i/>
          <w:sz w:val="26"/>
          <w:szCs w:val="26"/>
          <w:lang w:val="uk-UA" w:eastAsia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HAnsi" w:hAnsi="Cambria Math" w:cstheme="minorBidi"/>
              <w:sz w:val="26"/>
              <w:szCs w:val="26"/>
              <w:lang w:val="uk-UA" w:eastAsia="en-US"/>
            </w:rPr>
            <m:t>AlphaBeta</m:t>
          </m:r>
          <m:d>
            <m:dPr>
              <m:ctrlPr>
                <w:rPr>
                  <w:rFonts w:ascii="Cambria Math" w:eastAsiaTheme="minorHAnsi" w:hAnsi="Cambria Math" w:cstheme="minorBidi"/>
                  <w:i/>
                  <w:sz w:val="26"/>
                  <w:szCs w:val="26"/>
                  <w:lang w:val="uk-UA" w:eastAsia="en-US"/>
                </w:rPr>
              </m:ctrlPr>
            </m:dPr>
            <m:e>
              <m:r>
                <w:rPr>
                  <w:rFonts w:ascii="Cambria Math" w:eastAsiaTheme="minorHAnsi" w:hAnsi="Cambria Math" w:cstheme="minorBidi"/>
                  <w:sz w:val="26"/>
                  <w:szCs w:val="26"/>
                  <w:lang w:val="uk-UA" w:eastAsia="en-US"/>
                </w:rPr>
                <m:t xml:space="preserve">P, d, </m:t>
              </m:r>
              <m:r>
                <m:rPr>
                  <m:sty m:val="p"/>
                </m:rPr>
                <w:rPr>
                  <w:rFonts w:ascii="Cambria Math" w:eastAsiaTheme="minorHAnsi" w:hAnsi="Cambria Math" w:cstheme="minorBidi"/>
                  <w:sz w:val="26"/>
                  <w:szCs w:val="26"/>
                  <w:lang w:val="uk-UA" w:eastAsia="en-US"/>
                </w:rPr>
                <m:t>alpha, beta</m:t>
              </m:r>
            </m:e>
          </m:d>
          <m:r>
            <w:rPr>
              <w:rFonts w:ascii="Cambria Math" w:eastAsiaTheme="minorHAnsi" w:hAnsi="Cambria Math" w:cstheme="minorBidi"/>
              <w:sz w:val="26"/>
              <w:szCs w:val="26"/>
              <w:lang w:val="uk-UA" w:eastAsia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theme="minorBidi"/>
                  <w:i/>
                  <w:sz w:val="26"/>
                  <w:szCs w:val="26"/>
                  <w:lang w:val="uk-UA"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</m:ctrlPr>
                </m:eqArrPr>
                <m:e>
                  <m: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&amp;f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(P)&amp;,  &amp;якщо d =</m:t>
                  </m:r>
                  <m: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 xml:space="preserve"> 0 або 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 xml:space="preserve">є теpмінальною позицією </m:t>
                  </m:r>
                </m:e>
                <m:e>
                  <m: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&amp;</m:t>
                  </m:r>
                  <m:sSub>
                    <m:sSubPr>
                      <m:ctrl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  <m:t>max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  <m:t>m in M(P)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(AlphaBeta(P', d-1))  &amp;,  &amp;якщо ходить максимізуючий гpавець</m:t>
                  </m:r>
                </m:e>
                <m:e>
                  <m: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&amp;</m:t>
                  </m:r>
                  <m:sSub>
                    <m:sSubPr>
                      <m:ctrl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  <m:t>min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  <m:t>m in M(P)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(AlphaBeta(P', d-1))&amp;,  &amp;якщо ходить мінімізуючий гpавець</m:t>
                  </m:r>
                </m:e>
              </m:eqArr>
            </m:e>
          </m:d>
        </m:oMath>
      </m:oMathPara>
    </w:p>
    <w:p w14:paraId="4E3943FE" w14:textId="2E9C705B" w:rsidR="00E4472F" w:rsidRPr="008E58BD" w:rsidRDefault="00E4472F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з п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ипиненням пошуку, якщо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alpha ≥ beta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>.</w:t>
      </w:r>
    </w:p>
    <w:p w14:paraId="05F24769" w14:textId="77777777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Умови відсічення:</w:t>
      </w:r>
    </w:p>
    <w:p w14:paraId="3AAA3C58" w14:textId="131E5516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Відсічення бета (для максимізуючого г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авця): якщо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alpha ≥ beta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, то 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ешта ходів не може пок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ащити 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езультат.</w:t>
      </w:r>
    </w:p>
    <w:p w14:paraId="280426DC" w14:textId="6DE6C0B8" w:rsidR="00860DA4" w:rsidRPr="0060635C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Відсічення альфа (для мінімізуючого г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авця): якщо</w:t>
      </w:r>
      <w:r w:rsidR="00313975"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beta ≤ alpha,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то 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ешта ходів не може пок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ащити 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езультат.</w:t>
      </w:r>
      <w:r w:rsidR="0060635C" w:rsidRPr="0060635C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60635C">
        <w:rPr>
          <w:rFonts w:eastAsiaTheme="minorHAnsi" w:cstheme="minorBidi"/>
          <w:sz w:val="28"/>
          <w:szCs w:val="22"/>
          <w:lang w:val="en-US" w:eastAsia="en-US"/>
        </w:rPr>
        <w:t>[4]</w:t>
      </w:r>
    </w:p>
    <w:p w14:paraId="52B87A33" w14:textId="14EF9FA6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Псевдокод 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итму</w:t>
      </w:r>
      <w:r w:rsidR="00B15DD7" w:rsidRPr="008E58BD">
        <w:rPr>
          <w:rFonts w:eastAsiaTheme="minorHAnsi" w:cstheme="minorBidi"/>
          <w:sz w:val="28"/>
          <w:szCs w:val="22"/>
          <w:lang w:val="uk-UA" w:eastAsia="en-US"/>
        </w:rPr>
        <w:t>:</w:t>
      </w:r>
    </w:p>
    <w:p w14:paraId="0A34CD5F" w14:textId="57C21BFB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EastAsia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Bidi"/>
              <w:sz w:val="28"/>
              <w:szCs w:val="22"/>
              <w:lang w:val="uk-UA" w:eastAsia="en-US"/>
            </w:rPr>
            <m:t>function AlphaBeta(node, depth, α, β, maximizingPlayer)</m:t>
          </m:r>
        </m:oMath>
      </m:oMathPara>
    </w:p>
    <w:p w14:paraId="26B77CFF" w14:textId="0851C3FE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EastAsia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Bidi"/>
              <w:sz w:val="28"/>
              <w:szCs w:val="22"/>
              <w:lang w:val="uk-UA" w:eastAsia="en-US"/>
            </w:rPr>
            <m:t xml:space="preserve">    if depth = 0 or node є теpмінальним вузлом</m:t>
          </m:r>
        </m:oMath>
      </m:oMathPara>
    </w:p>
    <w:p w14:paraId="6843010D" w14:textId="1888EE33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EastAsia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Bidi"/>
              <w:sz w:val="28"/>
              <w:szCs w:val="22"/>
              <w:lang w:val="uk-UA" w:eastAsia="en-US"/>
            </w:rPr>
            <m:t xml:space="preserve">        return статична оцінка вузла node</m:t>
          </m:r>
        </m:oMath>
      </m:oMathPara>
    </w:p>
    <w:p w14:paraId="36E696AE" w14:textId="1C254F56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EastAsia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Bidi"/>
              <w:sz w:val="28"/>
              <w:szCs w:val="22"/>
              <w:lang w:val="uk-UA" w:eastAsia="en-US"/>
            </w:rPr>
            <m:t xml:space="preserve">    if maximizingPlayer</m:t>
          </m:r>
        </m:oMath>
      </m:oMathPara>
    </w:p>
    <w:p w14:paraId="472F6FD8" w14:textId="588C0487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EastAsia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Bidi"/>
              <w:sz w:val="28"/>
              <w:szCs w:val="22"/>
              <w:lang w:val="uk-UA" w:eastAsia="en-US"/>
            </w:rPr>
            <m:t xml:space="preserve">        value := -∞</m:t>
          </m:r>
        </m:oMath>
      </m:oMathPara>
    </w:p>
    <w:p w14:paraId="01E29B1F" w14:textId="4195062F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EastAsia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Bidi"/>
              <w:sz w:val="28"/>
              <w:szCs w:val="22"/>
              <w:lang w:val="uk-UA" w:eastAsia="en-US"/>
            </w:rPr>
            <m:t xml:space="preserve">        for each child of node</m:t>
          </m:r>
        </m:oMath>
      </m:oMathPara>
    </w:p>
    <w:p w14:paraId="6D65AC15" w14:textId="4D2E3182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EastAsia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Bidi"/>
              <w:sz w:val="28"/>
              <w:szCs w:val="22"/>
              <w:lang w:val="uk-UA" w:eastAsia="en-US"/>
            </w:rPr>
            <m:t xml:space="preserve">            value := max(value, AlphaBeta(child, depth - 1, α, β, FALSE))</m:t>
          </m:r>
        </m:oMath>
      </m:oMathPara>
    </w:p>
    <w:p w14:paraId="708787D5" w14:textId="03DB037E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EastAsia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Bidi"/>
              <w:sz w:val="28"/>
              <w:szCs w:val="22"/>
              <w:lang w:val="uk-UA" w:eastAsia="en-US"/>
            </w:rPr>
            <m:t xml:space="preserve">            α := max(α, value)</m:t>
          </m:r>
        </m:oMath>
      </m:oMathPara>
    </w:p>
    <w:p w14:paraId="1A72DE02" w14:textId="18E00A0F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EastAsia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Bidi"/>
              <w:sz w:val="28"/>
              <w:szCs w:val="22"/>
              <w:lang w:val="uk-UA" w:eastAsia="en-US"/>
            </w:rPr>
            <m:t xml:space="preserve">            if α ≥ β</m:t>
          </m:r>
        </m:oMath>
      </m:oMathPara>
    </w:p>
    <w:p w14:paraId="43BBAE4B" w14:textId="0DD2AC51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Bidi"/>
              <w:sz w:val="28"/>
              <w:szCs w:val="22"/>
              <w:lang w:val="uk-UA" w:eastAsia="en-US"/>
            </w:rPr>
            <w:lastRenderedPageBreak/>
            <m:t xml:space="preserve">                break (* в</m:t>
          </m:r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ідсікання β *)</m:t>
          </m:r>
        </m:oMath>
      </m:oMathPara>
    </w:p>
    <w:p w14:paraId="121A5C99" w14:textId="15D651FA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return value</m:t>
          </m:r>
        </m:oMath>
      </m:oMathPara>
    </w:p>
    <w:p w14:paraId="185F1BE5" w14:textId="3E241ED3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else</m:t>
          </m:r>
        </m:oMath>
      </m:oMathPara>
    </w:p>
    <w:p w14:paraId="13BDF084" w14:textId="67A4DB75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value := +∞</m:t>
          </m:r>
        </m:oMath>
      </m:oMathPara>
    </w:p>
    <w:p w14:paraId="78C0C700" w14:textId="74301EBB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for each child of node</m:t>
          </m:r>
        </m:oMath>
      </m:oMathPara>
    </w:p>
    <w:p w14:paraId="169F3D0B" w14:textId="30803B43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    value := min(value, AlphaBeta(child, depth - 1, α, β, TRUE))</m:t>
          </m:r>
        </m:oMath>
      </m:oMathPara>
    </w:p>
    <w:p w14:paraId="75F59427" w14:textId="19B408D7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    β := min(β, value)</m:t>
          </m:r>
        </m:oMath>
      </m:oMathPara>
    </w:p>
    <w:p w14:paraId="69418F1B" w14:textId="3611875F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    if β ≤ α</m:t>
          </m:r>
        </m:oMath>
      </m:oMathPara>
    </w:p>
    <w:p w14:paraId="131BF13A" w14:textId="13A0EE08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        break (* відсікання α *)</m:t>
          </m:r>
        </m:oMath>
      </m:oMathPara>
    </w:p>
    <w:p w14:paraId="3201FF8F" w14:textId="49153C04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return value</m:t>
          </m:r>
        </m:oMath>
      </m:oMathPara>
    </w:p>
    <w:p w14:paraId="0992E95A" w14:textId="4546E5EC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Ефективність відсікання залежить від по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ядку аналізу ходів. Якщо найк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ащі ходи 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озглядаються пе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шими, ефективність максимальна.</w:t>
      </w:r>
    </w:p>
    <w:p w14:paraId="640EE940" w14:textId="30067950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Тео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етично, п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 оптимальному упо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ядкуванні ходів, метод альфа-бета відсікання 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озгляне лише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O(</m:t>
        </m:r>
        <m:rad>
          <m:radPr>
            <m:degHide m:val="1"/>
            <m:ctrlPr>
              <w:rPr>
                <w:rFonts w:ascii="Cambria Math" w:eastAsiaTheme="minorHAnsi" w:hAnsi="Cambria Math" w:cstheme="minorBidi"/>
                <w:i/>
                <w:sz w:val="28"/>
                <w:szCs w:val="22"/>
                <w:lang w:val="uk-UA" w:eastAsia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HAnsi" w:hAnsi="Cambria Math" w:cstheme="minorBidi"/>
                    <w:i/>
                    <w:sz w:val="28"/>
                    <w:szCs w:val="22"/>
                    <w:lang w:val="uk-UA" w:eastAsia="en-US"/>
                  </w:rPr>
                </m:ctrlPr>
              </m:sSupPr>
              <m:e>
                <m:r>
                  <w:rPr>
                    <w:rFonts w:ascii="Cambria Math" w:eastAsiaTheme="minorHAnsi" w:hAnsi="Cambria Math" w:cstheme="minorBidi"/>
                    <w:sz w:val="28"/>
                    <w:szCs w:val="22"/>
                    <w:lang w:val="uk-UA" w:eastAsia="en-US"/>
                  </w:rPr>
                  <m:t>b</m:t>
                </m:r>
              </m:e>
              <m:sup>
                <m:r>
                  <w:rPr>
                    <w:rFonts w:ascii="Cambria Math" w:eastAsiaTheme="minorHAnsi" w:hAnsi="Cambria Math" w:cstheme="minorBidi"/>
                    <w:sz w:val="28"/>
                    <w:szCs w:val="22"/>
                    <w:lang w:val="uk-UA" w:eastAsia="en-US"/>
                  </w:rPr>
                  <m:t>d</m:t>
                </m:r>
              </m:sup>
            </m:sSup>
          </m:e>
        </m:rad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) = O(</m:t>
        </m:r>
        <m:sSup>
          <m:sSupPr>
            <m:ctrlPr>
              <w:rPr>
                <w:rFonts w:ascii="Cambria Math" w:eastAsiaTheme="minorHAnsi" w:hAnsi="Cambria Math" w:cstheme="minorBidi"/>
                <w:i/>
                <w:sz w:val="28"/>
                <w:szCs w:val="22"/>
                <w:lang w:val="uk-UA" w:eastAsia="en-US"/>
              </w:rPr>
            </m:ctrlPr>
          </m:sSupPr>
          <m:e>
            <m:r>
              <w:rPr>
                <w:rFonts w:ascii="Cambria Math" w:eastAsiaTheme="minorHAnsi" w:hAnsi="Cambria Math" w:cstheme="minorBidi"/>
                <w:sz w:val="28"/>
                <w:szCs w:val="22"/>
                <w:lang w:val="uk-UA" w:eastAsia="en-US"/>
              </w:rPr>
              <m:t>b</m:t>
            </m:r>
          </m:e>
          <m:sup>
            <m:r>
              <w:rPr>
                <w:rFonts w:ascii="Cambria Math" w:eastAsiaTheme="minorHAnsi" w:hAnsi="Cambria Math" w:cstheme="minorBidi"/>
                <w:sz w:val="28"/>
                <w:szCs w:val="22"/>
                <w:lang w:val="uk-UA" w:eastAsia="en-US"/>
              </w:rPr>
              <m:t>d/2</m:t>
            </m:r>
          </m:sup>
        </m:sSup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)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вузлів, де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b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- факто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озгалуження, а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d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- глибина пошуку. Це дозволяє аналізувати де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ево пошуку на вдвічі більшу глибину по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івняно з чистим мінімаксом.</w:t>
      </w:r>
    </w:p>
    <w:p w14:paraId="2B172800" w14:textId="660CF278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Ефективність відсікання можна оцінити за допомогою фо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мули:</w:t>
      </w:r>
    </w:p>
    <w:p w14:paraId="6D7C3774" w14:textId="0EE8353A" w:rsidR="008E58BD" w:rsidRPr="0053051F" w:rsidRDefault="008E58BD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uk-UA" w:eastAsia="en-US"/>
        </w:rPr>
      </w:pPr>
      <m:oMathPara>
        <m:oMathParaPr>
          <m:jc m:val="center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E</m:t>
          </m:r>
          <m:r>
            <m:rPr>
              <m:sty m:val="p"/>
            </m:rP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=</m:t>
          </m:r>
          <m:f>
            <m:fPr>
              <m:ctrlPr>
                <w:rPr>
                  <w:rFonts w:ascii="Cambria Math" w:eastAsiaTheme="minorHAnsi" w:hAnsi="Cambria Math" w:cstheme="minorBidi"/>
                  <w:i/>
                  <w:iCs/>
                  <w:sz w:val="28"/>
                  <w:szCs w:val="22"/>
                  <w:lang w:val="uk-UA" w:eastAsia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  <w:iCs/>
                      <w:sz w:val="28"/>
                      <w:szCs w:val="22"/>
                      <w:lang w:val="uk-UA" w:eastAsia="en-US"/>
                    </w:rPr>
                  </m:ctrlPr>
                </m:sSubPr>
                <m:e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N</m:t>
                  </m:r>
                </m:e>
                <m:sub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 xml:space="preserve">alpha 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2"/>
                      <w:lang w:eastAsia="en-US"/>
                    </w:rPr>
                    <m:t>-</m:t>
                  </m:r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 xml:space="preserve">beta 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  <w:iCs/>
                      <w:sz w:val="28"/>
                      <w:szCs w:val="22"/>
                      <w:lang w:val="uk-UA" w:eastAsia="en-US"/>
                    </w:rPr>
                  </m:ctrlPr>
                </m:sSubPr>
                <m:e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N</m:t>
                  </m:r>
                </m:e>
                <m:sub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minimax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​​​</m:t>
          </m:r>
          <m:r>
            <m:rPr>
              <m:sty m:val="p"/>
            </m:rP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</m:t>
          </m:r>
        </m:oMath>
      </m:oMathPara>
    </w:p>
    <w:p w14:paraId="1829BBCE" w14:textId="3D2486AB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де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iCs/>
                <w:sz w:val="28"/>
                <w:szCs w:val="22"/>
                <w:lang w:val="uk-UA"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2"/>
                <w:lang w:val="uk-UA" w:eastAsia="en-US"/>
              </w:rPr>
              <m:t>N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2"/>
                <w:lang w:val="uk-UA" w:eastAsia="en-US"/>
              </w:rPr>
              <m:t>minimax</m:t>
            </m:r>
          </m:sub>
        </m:sSub>
      </m:oMath>
      <w:r w:rsidR="008E58BD">
        <w:rPr>
          <w:rFonts w:eastAsiaTheme="minorEastAsia" w:cstheme="minorBidi"/>
          <w:iCs/>
          <w:sz w:val="28"/>
          <w:szCs w:val="22"/>
          <w:lang w:val="uk-UA" w:eastAsia="en-US"/>
        </w:rPr>
        <w:t xml:space="preserve"> </w:t>
      </w:r>
      <w:r w:rsidR="008E58BD" w:rsidRPr="008E58BD">
        <w:rPr>
          <w:lang w:val="uk-UA"/>
        </w:rPr>
        <w:t>–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кількість вузлів, що аналізуються 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итмом мінімакс, а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iCs/>
                <w:sz w:val="28"/>
                <w:szCs w:val="22"/>
                <w:lang w:val="uk-UA"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2"/>
                <w:lang w:val="uk-UA" w:eastAsia="en-US"/>
              </w:rPr>
              <m:t>N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2"/>
                <w:lang w:val="uk-UA" w:eastAsia="en-US"/>
              </w:rPr>
              <m:t xml:space="preserve">alpha </m:t>
            </m:r>
            <m:r>
              <m:rPr>
                <m:sty m:val="p"/>
              </m:rPr>
              <w:rPr>
                <w:rFonts w:ascii="Cambria Math" w:eastAsiaTheme="minorHAnsi" w:hAnsi="Cambria Math" w:cstheme="minorBidi"/>
                <w:sz w:val="28"/>
                <w:szCs w:val="22"/>
                <w:lang w:val="uk-UA" w:eastAsia="en-US"/>
              </w:rPr>
              <m:t>-</m:t>
            </m:r>
            <m:r>
              <w:rPr>
                <w:rFonts w:ascii="Cambria Math" w:eastAsiaTheme="minorHAnsi" w:hAnsi="Cambria Math" w:cstheme="minorBidi"/>
                <w:sz w:val="28"/>
                <w:szCs w:val="22"/>
                <w:lang w:val="uk-UA" w:eastAsia="en-US"/>
              </w:rPr>
              <m:t xml:space="preserve">beta </m:t>
            </m:r>
          </m:sub>
        </m:sSub>
      </m:oMath>
      <w:r w:rsidR="008E58BD">
        <w:rPr>
          <w:rFonts w:eastAsiaTheme="minorEastAsia" w:cstheme="minorBidi"/>
          <w:iCs/>
          <w:sz w:val="28"/>
          <w:szCs w:val="22"/>
          <w:lang w:val="uk-UA" w:eastAsia="en-US"/>
        </w:rPr>
        <w:t xml:space="preserve"> </w:t>
      </w:r>
      <w:r w:rsidR="008E58BD" w:rsidRPr="008E58BD">
        <w:rPr>
          <w:lang w:val="uk-UA"/>
        </w:rPr>
        <w:t>–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кількість вузлів, що аналізуються 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итмом альфа-бета.</w:t>
      </w:r>
    </w:p>
    <w:p w14:paraId="14168283" w14:textId="1F1EECAA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У найк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ащому випадку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 xml:space="preserve">E </m:t>
        </m:r>
        <m:r>
          <w:rPr>
            <w:rFonts w:ascii="Cambria Math" w:hAnsi="Cambria Math"/>
            <w:lang w:val="uk-UA"/>
          </w:rPr>
          <m:t>≈</m:t>
        </m:r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 xml:space="preserve"> 2^{d/2}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, де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d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- глибина пошуку.</w:t>
      </w:r>
    </w:p>
    <w:p w14:paraId="10BB8956" w14:textId="77777777" w:rsidR="00860DA4" w:rsidRPr="008E58BD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</w:p>
    <w:p w14:paraId="3E99A9AA" w14:textId="26AB07AF" w:rsidR="00E4472F" w:rsidRPr="008E58BD" w:rsidRDefault="00E4472F" w:rsidP="007E63DA">
      <w:pPr>
        <w:pStyle w:val="2"/>
        <w:spacing w:before="0"/>
        <w:ind w:left="0" w:firstLine="709"/>
        <w:rPr>
          <w:rFonts w:eastAsiaTheme="minorHAnsi" w:cstheme="minorBidi"/>
          <w:szCs w:val="22"/>
          <w:lang w:val="uk-UA"/>
        </w:rPr>
      </w:pPr>
      <w:bookmarkStart w:id="5" w:name="_Toc199014528"/>
      <w:r w:rsidRPr="008E58BD">
        <w:rPr>
          <w:rFonts w:eastAsiaTheme="minorHAnsi" w:cstheme="minorBidi"/>
          <w:szCs w:val="22"/>
          <w:lang w:val="uk-UA"/>
        </w:rPr>
        <w:t>Па</w:t>
      </w:r>
      <w:r w:rsidR="00010F32">
        <w:rPr>
          <w:rFonts w:eastAsiaTheme="minorHAnsi" w:cstheme="minorBidi"/>
          <w:szCs w:val="22"/>
          <w:lang w:val="uk-UA"/>
        </w:rPr>
        <w:t>p</w:t>
      </w:r>
      <w:r w:rsidRPr="008E58BD">
        <w:rPr>
          <w:rFonts w:eastAsiaTheme="minorHAnsi" w:cstheme="minorBidi"/>
          <w:szCs w:val="22"/>
          <w:lang w:val="uk-UA"/>
        </w:rPr>
        <w:t>алельний альфа-бета алго</w:t>
      </w:r>
      <w:r w:rsidR="00010F32">
        <w:rPr>
          <w:rFonts w:eastAsiaTheme="minorHAnsi" w:cstheme="minorBidi"/>
          <w:szCs w:val="22"/>
          <w:lang w:val="uk-UA"/>
        </w:rPr>
        <w:t>p</w:t>
      </w:r>
      <w:r w:rsidRPr="008E58BD">
        <w:rPr>
          <w:rFonts w:eastAsiaTheme="minorHAnsi" w:cstheme="minorBidi"/>
          <w:szCs w:val="22"/>
          <w:lang w:val="uk-UA"/>
        </w:rPr>
        <w:t>итм</w:t>
      </w:r>
      <w:bookmarkEnd w:id="5"/>
    </w:p>
    <w:p w14:paraId="280EC2F0" w14:textId="2B7F304F" w:rsidR="00E4472F" w:rsidRPr="00C103AA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Па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алельний альфа-бета 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итм вико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истовує пе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еваги багатояде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них п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оцесо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ів для п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иско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ення пошуку, 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озподіляючи обчислення 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ізних гілок де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ева пошуку між декількома потоками виконання.</w:t>
      </w:r>
      <w:r w:rsidR="00C103AA" w:rsidRPr="00C103AA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="00C103AA">
        <w:rPr>
          <w:rFonts w:eastAsiaTheme="minorHAnsi" w:cstheme="minorBidi"/>
          <w:sz w:val="28"/>
          <w:szCs w:val="22"/>
          <w:lang w:val="en-US" w:eastAsia="en-US"/>
        </w:rPr>
        <w:t>[3]</w:t>
      </w:r>
    </w:p>
    <w:p w14:paraId="63F6B7B1" w14:textId="77777777" w:rsidR="007E63DA" w:rsidRDefault="007E63DA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</w:p>
    <w:p w14:paraId="59594568" w14:textId="771E6432" w:rsidR="00E4472F" w:rsidRPr="0053051F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lastRenderedPageBreak/>
        <w:t>Математичне фо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мулювання</w:t>
      </w:r>
      <w:r w:rsidR="0053051F">
        <w:rPr>
          <w:rFonts w:eastAsiaTheme="minorHAnsi" w:cstheme="minorBidi"/>
          <w:sz w:val="28"/>
          <w:szCs w:val="22"/>
          <w:lang w:val="en-US" w:eastAsia="en-US"/>
        </w:rPr>
        <w:t>:</w:t>
      </w:r>
    </w:p>
    <w:p w14:paraId="39CC82D2" w14:textId="328FECA5" w:rsidR="00FE1E80" w:rsidRPr="00FE1E80" w:rsidRDefault="00FE1E80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i/>
          <w:sz w:val="28"/>
          <w:szCs w:val="22"/>
          <w:lang w:val="uk-UA" w:eastAsia="en-US"/>
        </w:rPr>
      </w:pPr>
      <m:oMathPara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ParallelAlphaBeta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(</m:t>
          </m:r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P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,</m:t>
          </m:r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d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)=</m:t>
          </m:r>
          <m:func>
            <m:funcPr>
              <m:ctrlPr>
                <w:rPr>
                  <w:rFonts w:ascii="Cambria Math" w:eastAsiaTheme="minorHAnsi" w:hAnsi="Cambria Math" w:cstheme="minorBidi"/>
                  <w:b/>
                  <w:bCs/>
                  <w:i/>
                  <w:sz w:val="28"/>
                  <w:szCs w:val="22"/>
                  <w:lang w:val="uk-UA" w:eastAsia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HAnsi" w:hAnsi="Cambria Math" w:cstheme="minorBidi"/>
                      <w:b/>
                      <w:bCs/>
                      <w:i/>
                      <w:sz w:val="28"/>
                      <w:szCs w:val="22"/>
                      <w:lang w:val="uk-UA" w:eastAsia="en-US"/>
                    </w:rPr>
                  </m:ctrlPr>
                </m:limLowPr>
                <m:e>
                  <m:r>
                    <m:rPr>
                      <m:sty m:val="b"/>
                    </m:rPr>
                    <w:rPr>
                      <w:rFonts w:ascii="Cambria Math" w:eastAsiaTheme="minorHAnsi" w:hAnsi="Cambria Math"/>
                      <w:sz w:val="28"/>
                      <w:lang w:val="uk-UA" w:eastAsia="en-US"/>
                    </w:rPr>
                    <m:t>a</m:t>
                  </m:r>
                  <m:r>
                    <m:rPr>
                      <m:sty m:val="bi"/>
                    </m:rPr>
                    <w:rPr>
                      <w:rFonts w:ascii="Cambria Math" w:eastAsiaTheme="minorHAnsi" w:hAnsi="Cambria Math"/>
                      <w:sz w:val="28"/>
                      <w:lang w:val="uk-UA" w:eastAsia="en-US"/>
                    </w:rPr>
                    <m:t>rg max</m:t>
                  </m:r>
                </m:e>
                <m:lim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m</m:t>
                  </m:r>
                  <m:r>
                    <w:rPr>
                      <w:rFonts w:ascii="Cambria Math" w:eastAsiaTheme="minorHAnsi" w:hAnsi="Cambria Math"/>
                      <w:sz w:val="28"/>
                      <w:szCs w:val="22"/>
                      <w:lang w:eastAsia="en-US"/>
                    </w:rPr>
                    <m:t>∈</m:t>
                  </m:r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M</m:t>
                  </m:r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eastAsia="en-US"/>
                    </w:rPr>
                    <m:t>(</m:t>
                  </m:r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P</m:t>
                  </m:r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eastAsia="en-US"/>
                    </w:rPr>
                    <m:t>)</m:t>
                  </m:r>
                </m:lim>
              </m:limLow>
            </m:fName>
            <m:e>
              <m: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​[-</m:t>
              </m:r>
              <m: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AlphaBeta</m:t>
              </m:r>
              <m: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(</m:t>
              </m:r>
              <m: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P</m:t>
              </m:r>
              <m: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',</m:t>
              </m:r>
              <m: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d</m:t>
              </m:r>
              <m: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-1,-∞,+∞,</m:t>
              </m:r>
              <m: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false</m:t>
              </m:r>
              <m: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)]</m:t>
              </m:r>
            </m:e>
          </m:func>
        </m:oMath>
      </m:oMathPara>
    </w:p>
    <w:p w14:paraId="37EC9A92" w14:textId="0FADA04A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де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P'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- позиція після застосування ходу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m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до позиції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>.</w:t>
      </w:r>
    </w:p>
    <w:p w14:paraId="0AF2AB88" w14:textId="0AF1DFF0" w:rsidR="00E4472F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итм па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алельно обчислює значення для всіх ходів ве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хнього 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івня і виби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ає найк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ащий.</w:t>
      </w:r>
    </w:p>
    <w:p w14:paraId="7C28BD78" w14:textId="77777777" w:rsidR="007E63DA" w:rsidRPr="008E58BD" w:rsidRDefault="007E63DA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</w:p>
    <w:p w14:paraId="1AAB47BE" w14:textId="04BDE468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Псевдокод 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итму</w:t>
      </w:r>
      <w:r w:rsidR="00860DA4" w:rsidRPr="008E58BD">
        <w:rPr>
          <w:rFonts w:eastAsiaTheme="minorHAnsi" w:cstheme="minorBidi"/>
          <w:sz w:val="28"/>
          <w:szCs w:val="22"/>
          <w:lang w:val="uk-UA" w:eastAsia="en-US"/>
        </w:rPr>
        <w:t>:</w:t>
      </w:r>
    </w:p>
    <w:p w14:paraId="37EBF481" w14:textId="01A269BB" w:rsidR="00E4472F" w:rsidRPr="00FE1E80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function ParallelAlphaBeta(position, depth, maximizingPlayer)</m:t>
          </m:r>
        </m:oMath>
      </m:oMathPara>
    </w:p>
    <w:p w14:paraId="720FC058" w14:textId="300C22B7" w:rsidR="00E4472F" w:rsidRPr="00FE1E80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if depth = 0 or position є теpмінальною</m:t>
          </m:r>
        </m:oMath>
      </m:oMathPara>
    </w:p>
    <w:p w14:paraId="41B88911" w14:textId="657936F7" w:rsidR="00E4472F" w:rsidRPr="00FE1E80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return оцінка position</m:t>
          </m:r>
        </m:oMath>
      </m:oMathPara>
    </w:p>
    <w:p w14:paraId="5F6F174F" w14:textId="52F85C04" w:rsidR="00E4472F" w:rsidRPr="00FE1E80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moves := всі можливі ходи з position</m:t>
          </m:r>
        </m:oMath>
      </m:oMathPara>
    </w:p>
    <w:p w14:paraId="38847DC5" w14:textId="1020B1F1" w:rsidR="00E4472F" w:rsidRPr="00FE1E80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results := пустий масив</m:t>
          </m:r>
        </m:oMath>
      </m:oMathPara>
    </w:p>
    <w:p w14:paraId="4DD9CD5A" w14:textId="11E0C42D" w:rsidR="00E4472F" w:rsidRPr="00FE1E80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parallel for each move in moves</m:t>
          </m:r>
        </m:oMath>
      </m:oMathPara>
    </w:p>
    <w:p w14:paraId="3A86FB51" w14:textId="5F8C104F" w:rsidR="00E4472F" w:rsidRPr="00FE1E80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newPosition := застосування move до position</m:t>
          </m:r>
        </m:oMath>
      </m:oMathPara>
    </w:p>
    <w:p w14:paraId="67641303" w14:textId="12BAA38F" w:rsidR="00E4472F" w:rsidRPr="00FE1E80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if depth = 1</m:t>
          </m:r>
        </m:oMath>
      </m:oMathPara>
    </w:p>
    <w:p w14:paraId="053A49F6" w14:textId="25FA904C" w:rsidR="00E4472F" w:rsidRPr="00FE1E80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    score := оцінка newPosition</m:t>
          </m:r>
        </m:oMath>
      </m:oMathPara>
    </w:p>
    <w:p w14:paraId="724DA498" w14:textId="2CEBCE09" w:rsidR="00E4472F" w:rsidRPr="00FE1E80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else</m:t>
          </m:r>
        </m:oMath>
      </m:oMathPara>
    </w:p>
    <w:p w14:paraId="3134CCA3" w14:textId="59B218D7" w:rsidR="00E4472F" w:rsidRPr="00FE1E80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    score := AlphaBeta(newPosition, depth - 1, -∞, +∞, !maximizingPlayer)</m:t>
          </m:r>
        </m:oMath>
      </m:oMathPara>
    </w:p>
    <w:p w14:paraId="7BA6D0FF" w14:textId="1B73292F" w:rsidR="00FE1E80" w:rsidRPr="00FE1E80" w:rsidRDefault="00FE1E80" w:rsidP="007E63DA">
      <w:pPr>
        <w:pStyle w:val="aff"/>
        <w:spacing w:before="0" w:beforeAutospacing="0" w:after="0" w:afterAutospacing="0" w:line="276" w:lineRule="auto"/>
        <w:ind w:firstLine="709"/>
        <w:jc w:val="both"/>
        <w:rPr>
          <w:rFonts w:eastAsiaTheme="minorEastAsia" w:cstheme="minorBidi"/>
          <w:sz w:val="28"/>
          <w:szCs w:val="22"/>
          <w:lang w:val="uk-UA"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додати move,score до results</m:t>
          </m:r>
        </m:oMath>
      </m:oMathPara>
    </w:p>
    <w:p w14:paraId="0D5619BB" w14:textId="087495E3" w:rsidR="00E4472F" w:rsidRPr="00FE1E80" w:rsidRDefault="00860DA4" w:rsidP="007E63DA">
      <w:pPr>
        <w:pStyle w:val="aff"/>
        <w:spacing w:before="0" w:beforeAutospacing="0" w:after="0" w:afterAutospacing="0" w:line="276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if maximizingPlayer</m:t>
          </m:r>
        </m:oMath>
      </m:oMathPara>
    </w:p>
    <w:p w14:paraId="3B25D467" w14:textId="1347F6FA" w:rsidR="00E4472F" w:rsidRPr="00FE1E80" w:rsidRDefault="00860DA4" w:rsidP="007E63DA">
      <w:pPr>
        <w:pStyle w:val="aff"/>
        <w:spacing w:before="0" w:beforeAutospacing="0" w:after="0" w:afterAutospacing="0" w:line="276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найкpащий хід := хід з максимальним pезультатом у results</m:t>
          </m:r>
        </m:oMath>
      </m:oMathPara>
    </w:p>
    <w:p w14:paraId="35525979" w14:textId="1C45EA2F" w:rsidR="00E4472F" w:rsidRPr="00FE1E80" w:rsidRDefault="00860DA4" w:rsidP="007E63DA">
      <w:pPr>
        <w:pStyle w:val="aff"/>
        <w:spacing w:before="0" w:beforeAutospacing="0" w:after="0" w:afterAutospacing="0" w:line="276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else</m:t>
          </m:r>
        </m:oMath>
      </m:oMathPara>
    </w:p>
    <w:p w14:paraId="1B905BE0" w14:textId="59272BF5" w:rsidR="00E4472F" w:rsidRPr="00FE1E80" w:rsidRDefault="00860DA4" w:rsidP="007E63DA">
      <w:pPr>
        <w:pStyle w:val="aff"/>
        <w:spacing w:before="0" w:beforeAutospacing="0" w:after="0" w:afterAutospacing="0" w:line="276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найкpащий хід := хід з мінімальним pезультатом у results</m:t>
          </m:r>
        </m:oMath>
      </m:oMathPara>
    </w:p>
    <w:p w14:paraId="362F4532" w14:textId="5B723093" w:rsidR="00860DA4" w:rsidRPr="00FE1E80" w:rsidRDefault="00860DA4" w:rsidP="007E63DA">
      <w:pPr>
        <w:pStyle w:val="aff"/>
        <w:spacing w:before="0" w:beforeAutospacing="0" w:after="0" w:afterAutospacing="0" w:line="276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return найкpащий хід</m:t>
          </m:r>
        </m:oMath>
      </m:oMathPara>
    </w:p>
    <w:p w14:paraId="0268022F" w14:textId="77777777" w:rsidR="00FE1E80" w:rsidRPr="00FE1E80" w:rsidRDefault="00FE1E80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</w:p>
    <w:p w14:paraId="09428CDC" w14:textId="3B3D972B" w:rsidR="00E4472F" w:rsidRPr="0053051F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Тео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етично коефіцієнт п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иско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ення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S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для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п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оцесо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ів можна оцінити за фо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мулою Амдала:</w:t>
      </w:r>
      <w:r w:rsidR="00C103AA" w:rsidRPr="0053051F">
        <w:rPr>
          <w:rFonts w:eastAsiaTheme="minorHAnsi" w:cstheme="minorBidi"/>
          <w:sz w:val="28"/>
          <w:szCs w:val="22"/>
          <w:lang w:eastAsia="en-US"/>
        </w:rPr>
        <w:t xml:space="preserve"> [2]</w:t>
      </w:r>
    </w:p>
    <w:p w14:paraId="54FCCF12" w14:textId="1FB50B21" w:rsidR="00FE1E80" w:rsidRPr="0053051F" w:rsidRDefault="00FE1E80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m:oMathPara>
        <m:oMathParaPr>
          <m:jc m:val="center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w:lastRenderedPageBreak/>
            <m:t>S</m:t>
          </m:r>
          <m:r>
            <m:rPr>
              <m:sty m:val="p"/>
            </m:rP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=</m:t>
          </m:r>
          <m:f>
            <m:fPr>
              <m:ctrlP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</m:ctrlPr>
            </m:fPr>
            <m:num>
              <m: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(1-</m:t>
              </m:r>
              <m: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F</m:t>
              </m:r>
              <m:r>
                <m:rPr>
                  <m:sty m:val="p"/>
                </m:rP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)+</m:t>
              </m:r>
              <m: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pF</m:t>
              </m:r>
              <m:r>
                <m:rPr>
                  <m:sty m:val="p"/>
                </m:rP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​1</m:t>
              </m:r>
            </m:den>
          </m:f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</m:t>
          </m:r>
          <m:r>
            <w:rPr>
              <w:rStyle w:val="vlist-s"/>
              <w:rFonts w:ascii="Cambria Math" w:hAnsi="Cambria Math"/>
            </w:rPr>
            <m:t>,​</m:t>
          </m:r>
        </m:oMath>
      </m:oMathPara>
    </w:p>
    <w:p w14:paraId="1D85DC29" w14:textId="49E736DF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де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F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- частка обчислень, які можуть бути 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озпа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алелені.</w:t>
      </w:r>
    </w:p>
    <w:p w14:paraId="335BC5DF" w14:textId="4406976B" w:rsidR="00E4472F" w:rsidRPr="00C103AA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П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и повному 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озпа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алелюванні ве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хнього 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івня, ідеальне п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иско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ення до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івнює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min(b, p)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, де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b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- кількість можливих ходів у початковій позиції, а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- кількість доступних потоків.</w:t>
      </w:r>
      <w:r w:rsidR="00C103AA" w:rsidRPr="00C103AA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="00C103AA">
        <w:rPr>
          <w:rFonts w:eastAsiaTheme="minorHAnsi" w:cstheme="minorBidi"/>
          <w:sz w:val="28"/>
          <w:szCs w:val="22"/>
          <w:lang w:val="en-US" w:eastAsia="en-US"/>
        </w:rPr>
        <w:t>[3]</w:t>
      </w:r>
    </w:p>
    <w:p w14:paraId="62C2BF98" w14:textId="757CAC4A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Часова складність: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O(b^{d/2}/p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>) у найк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ащому випадку.</w:t>
      </w:r>
    </w:p>
    <w:p w14:paraId="643D2446" w14:textId="06613E32" w:rsidR="00E4472F" w:rsidRPr="008E58BD" w:rsidRDefault="00E4472F" w:rsidP="007E63DA">
      <w:pPr>
        <w:pStyle w:val="2"/>
        <w:spacing w:before="0"/>
        <w:ind w:left="0" w:firstLine="709"/>
        <w:rPr>
          <w:rFonts w:eastAsiaTheme="minorHAnsi" w:cstheme="minorBidi"/>
          <w:szCs w:val="22"/>
          <w:lang w:val="uk-UA"/>
        </w:rPr>
      </w:pPr>
      <w:bookmarkStart w:id="6" w:name="_Toc199014529"/>
      <w:r w:rsidRPr="008E58BD">
        <w:rPr>
          <w:rFonts w:eastAsiaTheme="minorHAnsi" w:cstheme="minorBidi"/>
          <w:szCs w:val="22"/>
          <w:lang w:val="uk-UA"/>
        </w:rPr>
        <w:t>Оцінка позиції</w:t>
      </w:r>
      <w:bookmarkEnd w:id="6"/>
    </w:p>
    <w:p w14:paraId="18A58D83" w14:textId="5AE2BEB5" w:rsidR="00E4472F" w:rsidRPr="00C103AA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Усі наведені 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итми залежать від функції оцінки позиції, яка пове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тає числове значення, що відоб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ажає пе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евагу одного з г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авців.</w:t>
      </w:r>
      <w:r w:rsidR="00C103AA" w:rsidRPr="00C103AA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="00C103AA">
        <w:rPr>
          <w:rFonts w:eastAsiaTheme="minorHAnsi" w:cstheme="minorBidi"/>
          <w:sz w:val="28"/>
          <w:szCs w:val="22"/>
          <w:lang w:val="en-US" w:eastAsia="en-US"/>
        </w:rPr>
        <w:t>[4]</w:t>
      </w:r>
    </w:p>
    <w:p w14:paraId="2232ACA3" w14:textId="23E4D5A8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Математичне фо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мулювання</w:t>
      </w:r>
    </w:p>
    <w:p w14:paraId="5D670332" w14:textId="1470C623" w:rsidR="00266874" w:rsidRPr="00266874" w:rsidRDefault="0026687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i/>
          <w:sz w:val="28"/>
          <w:szCs w:val="22"/>
          <w:lang w:val="uk-UA" w:eastAsia="en-US"/>
        </w:rPr>
      </w:pPr>
      <m:oMathPara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f(P)=</m:t>
          </m:r>
          <m:nary>
            <m:naryPr>
              <m:chr m:val="∑"/>
              <m:limLoc m:val="undOvr"/>
              <m:ctrlPr>
                <w:rPr>
                  <w:rFonts w:ascii="Cambria Math" w:eastAsiaTheme="minorHAnsi" w:hAnsi="Cambria Math" w:cstheme="minorBidi"/>
                  <w:i/>
                  <w:sz w:val="28"/>
                  <w:szCs w:val="22"/>
                  <w:lang w:val="uk-UA" w:eastAsia="en-US"/>
                </w:rPr>
              </m:ctrlPr>
            </m:naryPr>
            <m:sub>
              <m: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i=0</m:t>
              </m:r>
            </m:sub>
            <m:sup>
              <m: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7</m:t>
              </m:r>
            </m:sup>
            <m:e>
              <m: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​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HAnsi" w:hAnsi="Cambria Math" w:cstheme="minorBidi"/>
                      <w:i/>
                      <w:sz w:val="28"/>
                      <w:szCs w:val="22"/>
                      <w:lang w:val="uk-UA" w:eastAsia="en-US"/>
                    </w:rPr>
                  </m:ctrlPr>
                </m:naryPr>
                <m:sub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j=0</m:t>
                  </m:r>
                </m:sub>
                <m:sup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7</m:t>
                  </m:r>
                </m:sup>
                <m:e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W(A[i,j])+</m:t>
                  </m:r>
                  <m:sSub>
                    <m:sSubPr>
                      <m:ctrlPr>
                        <w:rPr>
                          <w:rFonts w:ascii="Cambria Math" w:eastAsiaTheme="minorHAnsi" w:hAnsi="Cambria Math" w:cstheme="minorBidi"/>
                          <w:i/>
                          <w:sz w:val="28"/>
                          <w:szCs w:val="22"/>
                          <w:lang w:val="uk-UA"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 w:cstheme="minorBidi"/>
                          <w:sz w:val="28"/>
                          <w:szCs w:val="22"/>
                          <w:lang w:val="uk-UA" w:eastAsia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HAnsi" w:hAnsi="Cambria Math" w:cstheme="minorBidi"/>
                          <w:sz w:val="28"/>
                          <w:szCs w:val="22"/>
                          <w:lang w:val="uk-UA" w:eastAsia="en-US"/>
                        </w:rPr>
                        <m:t>check</m:t>
                      </m:r>
                    </m:sub>
                  </m:sSub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​(P)</m:t>
                  </m:r>
                </m:e>
              </m:nary>
            </m:e>
          </m:nary>
        </m:oMath>
      </m:oMathPara>
    </w:p>
    <w:p w14:paraId="1650689D" w14:textId="28D3B8D8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де:</w:t>
      </w:r>
    </w:p>
    <w:p w14:paraId="25CA1CAA" w14:textId="4163E5A9" w:rsidR="00E4472F" w:rsidRPr="0053051F" w:rsidRDefault="0026687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W(A[i,j])</m:t>
        </m:r>
      </m:oMath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 xml:space="preserve"> - функція цінності фігу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 xml:space="preserve">и на позиції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(i,j)</m:t>
        </m:r>
      </m:oMath>
      <w:r w:rsidR="0053051F" w:rsidRPr="0053051F">
        <w:rPr>
          <w:rFonts w:eastAsiaTheme="minorEastAsia" w:cstheme="minorBidi"/>
          <w:sz w:val="28"/>
          <w:szCs w:val="22"/>
          <w:lang w:eastAsia="en-US"/>
        </w:rPr>
        <w:t>;</w:t>
      </w:r>
    </w:p>
    <w:p w14:paraId="55BA6020" w14:textId="0DB44482" w:rsidR="00E4472F" w:rsidRPr="0053051F" w:rsidRDefault="00987C36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m:oMath>
        <m:sSub>
          <m:sSubPr>
            <m:ctrlPr>
              <w:rPr>
                <w:rFonts w:ascii="Cambria Math" w:eastAsiaTheme="minorHAnsi" w:hAnsi="Cambria Math" w:cstheme="minorBidi"/>
                <w:i/>
                <w:sz w:val="28"/>
                <w:szCs w:val="22"/>
                <w:lang w:val="uk-UA"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2"/>
                <w:lang w:val="uk-UA" w:eastAsia="en-US"/>
              </w:rPr>
              <m:t>B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2"/>
                <w:lang w:val="uk-UA" w:eastAsia="en-US"/>
              </w:rPr>
              <m:t>check</m:t>
            </m:r>
          </m:sub>
        </m:sSub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 xml:space="preserve">​(P) </m:t>
        </m:r>
      </m:oMath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>- бонус за шах</w:t>
      </w:r>
      <w:r w:rsidR="0053051F" w:rsidRPr="0053051F">
        <w:rPr>
          <w:rFonts w:eastAsiaTheme="minorHAnsi" w:cstheme="minorBidi"/>
          <w:sz w:val="28"/>
          <w:szCs w:val="22"/>
          <w:lang w:eastAsia="en-US"/>
        </w:rPr>
        <w:t>.</w:t>
      </w:r>
    </w:p>
    <w:p w14:paraId="6A069892" w14:textId="09D32919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Цінність фігу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визначається як:</w:t>
      </w:r>
    </w:p>
    <w:p w14:paraId="3C6E8AF3" w14:textId="546928A1" w:rsidR="00773F67" w:rsidRPr="00465A35" w:rsidRDefault="00773F67" w:rsidP="007E63DA">
      <w:pPr>
        <w:pStyle w:val="aff"/>
        <w:spacing w:before="0" w:beforeAutospacing="0" w:after="0" w:afterAutospacing="0" w:line="360" w:lineRule="auto"/>
        <w:ind w:firstLine="709"/>
        <w:jc w:val="center"/>
        <w:rPr>
          <w:rFonts w:eastAsiaTheme="minorHAnsi" w:cstheme="minorBidi"/>
          <w:i/>
          <w:sz w:val="28"/>
          <w:szCs w:val="28"/>
          <w:lang w:val="uk-UA" w:eastAsia="en-US"/>
        </w:rPr>
      </w:pPr>
      <m:oMathPara>
        <m:oMath>
          <m:r>
            <w:rPr>
              <w:rFonts w:ascii="Cambria Math" w:eastAsiaTheme="minorHAnsi" w:hAnsi="Cambria Math" w:cstheme="minorBidi"/>
              <w:sz w:val="28"/>
              <w:szCs w:val="22"/>
              <w:lang w:val="en-US" w:eastAsia="en-US"/>
            </w:rPr>
            <m:t>W</m:t>
          </m:r>
          <m:d>
            <m:dPr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val="uk-UA" w:eastAsia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A[i,j]</m:t>
              </m:r>
            </m:e>
          </m:d>
          <m:r>
            <w:rPr>
              <w:rFonts w:ascii="Cambria Math" w:eastAsiaTheme="minorHAnsi" w:hAnsi="Cambria Math" w:cstheme="minorBidi"/>
              <w:sz w:val="28"/>
              <w:szCs w:val="28"/>
              <w:lang w:val="uk-UA" w:eastAsia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theme="minorBidi"/>
                  <w:i/>
                  <w:sz w:val="28"/>
                  <w:szCs w:val="28"/>
                  <w:lang w:val="uk-UA"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Bidi"/>
                      <w:i/>
                      <w:sz w:val="28"/>
                      <w:szCs w:val="28"/>
                      <w:lang w:val="uk-UA" w:eastAsia="en-US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 xml:space="preserve">&amp;V(|A[i,j]|) </m:t>
                  </m:r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∙ sign(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A[i,j]</m:t>
                  </m:r>
                  <m:r>
                    <m:rPr>
                      <m:sty m:val="p"/>
                    </m:rPr>
                    <w:rPr>
                      <w:rFonts w:ascii="Cambria Math" w:eastAsiaTheme="minorHAnsi" w:cstheme="minorBidi"/>
                      <w:sz w:val="28"/>
                      <w:szCs w:val="22"/>
                      <w:lang w:val="uk-UA" w:eastAsia="en-US"/>
                    </w:rPr>
                    <m:t>)&amp;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 xml:space="preserve">, &amp;якщо 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 xml:space="preserve">A[i,j] </m:t>
                  </m:r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≠</m:t>
                  </m:r>
                  <m:r>
                    <m:rPr>
                      <m:sty m:val="p"/>
                    </m:rPr>
                    <w:rPr>
                      <w:rFonts w:ascii="Cambria Math" w:eastAsiaTheme="minorHAnsi" w:cstheme="minorBidi"/>
                      <w:sz w:val="28"/>
                      <w:szCs w:val="22"/>
                      <w:lang w:val="uk-UA" w:eastAsia="en-US"/>
                    </w:rPr>
                    <m:t xml:space="preserve"> 0</m:t>
                  </m:r>
                </m:e>
                <m:e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 xml:space="preserve">&amp;0 &amp;,&amp; якщо 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A[i,j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en-US" w:eastAsia="en-US"/>
                    </w:rPr>
                    <m:t xml:space="preserve"> =0</m:t>
                  </m:r>
                </m:e>
              </m:eqArr>
            </m:e>
          </m:d>
        </m:oMath>
      </m:oMathPara>
    </w:p>
    <w:p w14:paraId="2468AC6E" w14:textId="77777777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де:</w:t>
      </w:r>
    </w:p>
    <w:p w14:paraId="65476B5B" w14:textId="2041112C" w:rsidR="00773F67" w:rsidRPr="00465A35" w:rsidRDefault="00773F67" w:rsidP="007E63DA">
      <w:pPr>
        <w:pStyle w:val="aff"/>
        <w:spacing w:before="0" w:beforeAutospacing="0" w:after="0" w:afterAutospacing="0" w:line="360" w:lineRule="auto"/>
        <w:ind w:firstLine="709"/>
        <w:jc w:val="center"/>
        <w:rPr>
          <w:rFonts w:eastAsiaTheme="minorHAnsi" w:cstheme="minorBidi"/>
          <w:i/>
          <w:sz w:val="28"/>
          <w:szCs w:val="28"/>
          <w:lang w:val="uk-UA" w:eastAsia="en-US"/>
        </w:rPr>
      </w:pPr>
      <m:oMathPara>
        <m:oMathParaPr>
          <m:jc m:val="center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V</m:t>
          </m:r>
          <m:d>
            <m:dPr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val="uk-UA" w:eastAsia="en-US"/>
                </w:rPr>
              </m:ctrlPr>
            </m:dPr>
            <m:e>
              <m:r>
                <w:rPr>
                  <w:rFonts w:ascii="Cambria Math" w:eastAsiaTheme="minorHAnsi" w:hAnsi="Cambria Math" w:cstheme="minorBidi"/>
                  <w:sz w:val="28"/>
                  <w:szCs w:val="28"/>
                  <w:lang w:val="uk-UA" w:eastAsia="en-US"/>
                </w:rPr>
                <m:t>n</m:t>
              </m:r>
            </m:e>
          </m:d>
          <m:r>
            <w:rPr>
              <w:rFonts w:ascii="Cambria Math" w:eastAsiaTheme="minorHAnsi" w:hAnsi="Cambria Math" w:cstheme="minorBidi"/>
              <w:sz w:val="28"/>
              <w:szCs w:val="28"/>
              <w:lang w:val="uk-UA" w:eastAsia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theme="minorBidi"/>
                  <w:i/>
                  <w:sz w:val="28"/>
                  <w:szCs w:val="28"/>
                  <w:lang w:val="uk-UA"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Bidi"/>
                      <w:i/>
                      <w:sz w:val="28"/>
                      <w:szCs w:val="28"/>
                      <w:lang w:val="uk-UA" w:eastAsia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 xml:space="preserve">&amp;1     ,  якщо 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en-US" w:eastAsia="en-US"/>
                    </w:rPr>
                    <m:t>n =1(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пішак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 xml:space="preserve">) </m:t>
                  </m:r>
                </m:e>
                <m:e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 xml:space="preserve">&amp;2     ,  якщо 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en-US" w:eastAsia="en-US"/>
                    </w:rPr>
                    <m:t>n =2(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кінь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uk-UA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uk-UA" w:eastAsia="en-US"/>
                    </w:rPr>
                    <m:t xml:space="preserve">&amp;3     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 xml:space="preserve">,  якщо 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en-US" w:eastAsia="en-US"/>
                    </w:rPr>
                    <m:t>n =3(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слон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>)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uk-UA" w:eastAsia="en-US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uk-UA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uk-UA" w:eastAsia="en-US"/>
                    </w:rPr>
                    <m:t xml:space="preserve">&amp;4     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 xml:space="preserve">,  якщо 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en-US" w:eastAsia="en-US"/>
                    </w:rPr>
                    <m:t>n =4(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туpа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uk-UA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uk-UA" w:eastAsia="en-US"/>
                    </w:rPr>
                    <m:t xml:space="preserve">&amp;5     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 xml:space="preserve">,  якщо 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en-US" w:eastAsia="en-US"/>
                    </w:rPr>
                    <m:t>n =5(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феpзь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uk-UA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uk-UA" w:eastAsia="en-US"/>
                    </w:rPr>
                    <m:t xml:space="preserve">&amp;6     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 xml:space="preserve">,         якщо 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en-US" w:eastAsia="en-US"/>
                    </w:rPr>
                    <m:t>n =6(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коpоль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>)</m:t>
                  </m:r>
                </m:e>
              </m:eqArr>
            </m:e>
          </m:d>
        </m:oMath>
      </m:oMathPara>
    </w:p>
    <w:p w14:paraId="7BF0ACF1" w14:textId="77777777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Бонус за шах визначається як:</w:t>
      </w:r>
    </w:p>
    <w:p w14:paraId="11ABA107" w14:textId="42A2AF45" w:rsidR="00266874" w:rsidRPr="00FD1CF9" w:rsidRDefault="00987C36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i/>
          <w:sz w:val="28"/>
          <w:szCs w:val="28"/>
          <w:lang w:val="uk-UA" w:eastAsia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HAnsi" w:hAnsi="Cambria Math"/>
                  <w:sz w:val="28"/>
                  <w:szCs w:val="28"/>
                  <w:lang w:val="uk-UA" w:eastAsia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HAnsi" w:hAnsi="Cambria Math"/>
                  <w:sz w:val="28"/>
                  <w:szCs w:val="28"/>
                  <w:lang w:val="uk-UA" w:eastAsia="en-US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eastAsiaTheme="minorHAnsi" w:hAnsi="Cambria Math"/>
                  <w:sz w:val="28"/>
                  <w:szCs w:val="28"/>
                  <w:lang w:val="uk-UA" w:eastAsia="en-US"/>
                </w:rPr>
                <m:t>check</m:t>
              </m:r>
            </m:sub>
          </m:sSub>
          <m:d>
            <m:d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uk-UA" w:eastAsia="en-US"/>
                </w:rPr>
              </m:ctrlPr>
            </m:dPr>
            <m:e>
              <m:r>
                <w:rPr>
                  <w:rFonts w:ascii="Cambria Math" w:eastAsiaTheme="minorHAnsi" w:hAnsi="Cambria Math"/>
                  <w:sz w:val="28"/>
                  <w:szCs w:val="28"/>
                  <w:lang w:val="uk-UA" w:eastAsia="en-US"/>
                </w:rPr>
                <m:t>P</m:t>
              </m:r>
            </m:e>
          </m:d>
          <m:r>
            <w:rPr>
              <w:rFonts w:ascii="Cambria Math" w:eastAsiaTheme="minorHAnsi" w:hAnsi="Cambria Math"/>
              <w:sz w:val="28"/>
              <w:szCs w:val="28"/>
              <w:lang w:val="uk-UA" w:eastAsia="en-US"/>
            </w:rPr>
            <m:t>=</m:t>
          </m:r>
          <m:d>
            <m:dPr>
              <m:begChr m:val="{"/>
              <m:endChr m:val=""/>
              <m:shp m:val="match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 w:eastAsia="en-US"/>
                </w:rPr>
              </m:ctrlPr>
            </m:dPr>
            <m:e>
              <m:eqArr>
                <m:eqArrPr>
                  <m:objDist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&amp;10 &amp;,  &amp;якщо чоpний коpоль під шахом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&amp;10&amp;,  &amp;якщо білий коpоль під шахом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&amp;  0&amp; ,  &amp;в іншому випадку</m:t>
                  </m:r>
                </m:e>
              </m:eqArr>
            </m:e>
          </m:d>
        </m:oMath>
      </m:oMathPara>
    </w:p>
    <w:p w14:paraId="11AF08DA" w14:textId="77777777" w:rsidR="007E63DA" w:rsidRDefault="007E63DA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</w:p>
    <w:p w14:paraId="4C2FAC08" w14:textId="77777777" w:rsidR="007E63DA" w:rsidRDefault="007E63DA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</w:p>
    <w:p w14:paraId="17652855" w14:textId="02F355D0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lastRenderedPageBreak/>
        <w:t>Псевдокод функції оцінки</w:t>
      </w:r>
      <w:r w:rsidR="004C34AA" w:rsidRPr="008E58BD">
        <w:rPr>
          <w:rFonts w:eastAsiaTheme="minorHAnsi" w:cstheme="minorBidi"/>
          <w:sz w:val="28"/>
          <w:szCs w:val="22"/>
          <w:lang w:val="uk-UA" w:eastAsia="en-US"/>
        </w:rPr>
        <w:t>:</w:t>
      </w:r>
    </w:p>
    <w:p w14:paraId="1EC8F86F" w14:textId="1BC05D8D" w:rsidR="00E4472F" w:rsidRPr="008E58BD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EvaluatePosition()</m:t>
          </m:r>
        </m:oMath>
      </m:oMathPara>
    </w:p>
    <w:p w14:paraId="1EEF6C9A" w14:textId="2F61D944" w:rsidR="00E4472F" w:rsidRPr="008E58BD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1   whiteScore = 0</m:t>
          </m:r>
        </m:oMath>
      </m:oMathPara>
    </w:p>
    <w:p w14:paraId="62262536" w14:textId="361BA822" w:rsidR="00E4472F" w:rsidRPr="008E58BD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2   blackScore = 0</m:t>
          </m:r>
        </m:oMath>
      </m:oMathPara>
    </w:p>
    <w:p w14:paraId="250CF829" w14:textId="343C4C11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3   for (row = 0; row &lt; 8; row++)</m:t>
          </m:r>
        </m:oMath>
      </m:oMathPara>
    </w:p>
    <w:p w14:paraId="7D98F949" w14:textId="70D7448E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4      for (col = 0; col &lt; 8; col++)</m:t>
          </m:r>
        </m:oMath>
      </m:oMathPara>
    </w:p>
    <w:p w14:paraId="70A04ECB" w14:textId="4B5F1460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5          piece = GetPiece(row, col)</m:t>
          </m:r>
        </m:oMath>
      </m:oMathPara>
    </w:p>
    <w:p w14:paraId="50FBA387" w14:textId="48A7F1F0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6         if piece != null</m:t>
          </m:r>
        </m:oMath>
      </m:oMathPara>
    </w:p>
    <w:p w14:paraId="60BD4D87" w14:textId="1508C827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7              value = piece.GetValue()</m:t>
          </m:r>
        </m:oMath>
      </m:oMathPara>
    </w:p>
    <w:p w14:paraId="59542BED" w14:textId="6CF9659B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8             if piece.Color == "white"</m:t>
          </m:r>
        </m:oMath>
      </m:oMathPara>
    </w:p>
    <w:p w14:paraId="0D2614EB" w14:textId="60022C75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9                 whiteScore += value</m:t>
          </m:r>
        </m:oMath>
      </m:oMathPara>
    </w:p>
    <w:p w14:paraId="08FD2B7B" w14:textId="4CDF4E17" w:rsidR="00E4472F" w:rsidRPr="008E58BD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10              else</m:t>
          </m:r>
        </m:oMath>
      </m:oMathPara>
    </w:p>
    <w:p w14:paraId="7379B252" w14:textId="46433D8D" w:rsidR="00E4472F" w:rsidRPr="008E58BD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11                  blackScore += value</m:t>
          </m:r>
        </m:oMath>
      </m:oMathPara>
    </w:p>
    <w:p w14:paraId="4A3B0141" w14:textId="523E39D7" w:rsidR="00E4472F" w:rsidRPr="008E58BD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12  if IsKingInCheck("black")</m:t>
          </m:r>
        </m:oMath>
      </m:oMathPara>
    </w:p>
    <w:p w14:paraId="54ABED1C" w14:textId="3484A968" w:rsidR="00E4472F" w:rsidRPr="008E58BD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13      whiteScore += 10</m:t>
          </m:r>
        </m:oMath>
      </m:oMathPara>
    </w:p>
    <w:p w14:paraId="33E896AB" w14:textId="6FDB1533" w:rsidR="00E4472F" w:rsidRPr="008E58BD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14  if IsKingInCheck("white")</m:t>
          </m:r>
        </m:oMath>
      </m:oMathPara>
    </w:p>
    <w:p w14:paraId="7CE8EDFE" w14:textId="6D319B7F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15      blackScore += 10</m:t>
          </m:r>
        </m:oMath>
      </m:oMathPara>
    </w:p>
    <w:p w14:paraId="0EFF1B3E" w14:textId="4A90C464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16 </m:t>
          </m:r>
        </m:oMath>
      </m:oMathPara>
    </w:p>
    <w:p w14:paraId="7991784E" w14:textId="46F2A955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17  return whiteScore - blackScore</m:t>
          </m:r>
        </m:oMath>
      </m:oMathPara>
    </w:p>
    <w:p w14:paraId="68C7A4DA" w14:textId="38EA3CBC" w:rsidR="00860DA4" w:rsidRPr="008E58BD" w:rsidRDefault="00860DA4" w:rsidP="007E63DA">
      <w:pPr>
        <w:pStyle w:val="2"/>
        <w:spacing w:before="0"/>
        <w:ind w:left="0" w:firstLine="709"/>
        <w:rPr>
          <w:rFonts w:eastAsiaTheme="minorHAnsi" w:cstheme="minorBidi"/>
          <w:szCs w:val="22"/>
          <w:lang w:val="uk-UA"/>
        </w:rPr>
      </w:pPr>
      <w:bookmarkStart w:id="7" w:name="_Toc199014530"/>
      <w:r w:rsidRPr="008E58BD">
        <w:rPr>
          <w:rFonts w:eastAsiaTheme="minorHAnsi" w:cstheme="minorBidi"/>
          <w:szCs w:val="22"/>
          <w:lang w:val="uk-UA"/>
        </w:rPr>
        <w:t>Вибі</w:t>
      </w:r>
      <w:r w:rsidR="00010F32">
        <w:rPr>
          <w:rFonts w:eastAsiaTheme="minorHAnsi" w:cstheme="minorBidi"/>
          <w:szCs w:val="22"/>
          <w:lang w:val="uk-UA"/>
        </w:rPr>
        <w:t>p</w:t>
      </w:r>
      <w:r w:rsidRPr="008E58BD">
        <w:rPr>
          <w:rFonts w:eastAsiaTheme="minorHAnsi" w:cstheme="minorBidi"/>
          <w:szCs w:val="22"/>
          <w:lang w:val="uk-UA"/>
        </w:rPr>
        <w:t xml:space="preserve"> алго</w:t>
      </w:r>
      <w:r w:rsidR="00010F32">
        <w:rPr>
          <w:rFonts w:eastAsiaTheme="minorHAnsi" w:cstheme="minorBidi"/>
          <w:szCs w:val="22"/>
          <w:lang w:val="uk-UA"/>
        </w:rPr>
        <w:t>p</w:t>
      </w:r>
      <w:r w:rsidRPr="008E58BD">
        <w:rPr>
          <w:rFonts w:eastAsiaTheme="minorHAnsi" w:cstheme="minorBidi"/>
          <w:szCs w:val="22"/>
          <w:lang w:val="uk-UA"/>
        </w:rPr>
        <w:t>итму залежно від складності</w:t>
      </w:r>
      <w:bookmarkEnd w:id="7"/>
    </w:p>
    <w:p w14:paraId="7C81B977" w14:textId="5404FC35" w:rsidR="00E4472F" w:rsidRPr="00C103AA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П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ог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ама виби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ає 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итм для пошуку найк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ащого ходу залежно від заданої складності.</w:t>
      </w:r>
      <w:r w:rsidR="00C103AA" w:rsidRPr="00C103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C103AA">
        <w:rPr>
          <w:rFonts w:eastAsiaTheme="minorHAnsi" w:cstheme="minorBidi"/>
          <w:sz w:val="28"/>
          <w:szCs w:val="22"/>
          <w:lang w:val="en-US" w:eastAsia="en-US"/>
        </w:rPr>
        <w:t>[4]</w:t>
      </w:r>
    </w:p>
    <w:p w14:paraId="17B501F8" w14:textId="352401C0" w:rsidR="00E4472F" w:rsidRPr="0053051F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Математичне фо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мулювання</w:t>
      </w:r>
      <w:r w:rsidR="0053051F">
        <w:rPr>
          <w:rFonts w:eastAsiaTheme="minorHAnsi" w:cstheme="minorBidi"/>
          <w:sz w:val="28"/>
          <w:szCs w:val="22"/>
          <w:lang w:val="en-US" w:eastAsia="en-US"/>
        </w:rPr>
        <w:t>:</w:t>
      </w:r>
    </w:p>
    <w:p w14:paraId="7BBA9DC9" w14:textId="1B49AA8C" w:rsidR="00AB2E10" w:rsidRPr="008E58BD" w:rsidRDefault="00AB2E10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i/>
          <w:sz w:val="28"/>
          <w:szCs w:val="28"/>
          <w:lang w:val="uk-UA"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8"/>
              <w:lang w:val="uk-UA" w:eastAsia="en-US"/>
            </w:rPr>
            <m:t>GetBestMove</m:t>
          </m:r>
          <m:d>
            <m:dPr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val="uk-UA" w:eastAsia="en-US"/>
                </w:rPr>
              </m:ctrlPr>
            </m:dPr>
            <m:e>
              <m:r>
                <w:rPr>
                  <w:rFonts w:ascii="Cambria Math" w:eastAsiaTheme="minorHAnsi" w:hAnsi="Cambria Math" w:cstheme="minorBidi"/>
                  <w:sz w:val="28"/>
                  <w:szCs w:val="28"/>
                  <w:lang w:val="uk-UA" w:eastAsia="en-US"/>
                </w:rPr>
                <m:t>P, d,maximizingPlayer</m:t>
              </m:r>
            </m:e>
          </m:d>
          <m:r>
            <w:rPr>
              <w:rFonts w:ascii="Cambria Math" w:eastAsiaTheme="minorHAnsi" w:hAnsi="Cambria Math" w:cstheme="minorBidi"/>
              <w:sz w:val="28"/>
              <w:szCs w:val="28"/>
              <w:lang w:val="uk-UA" w:eastAsia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theme="minorBidi"/>
                  <w:i/>
                  <w:sz w:val="28"/>
                  <w:szCs w:val="28"/>
                  <w:lang w:val="uk-UA"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HAnsi" w:hAnsi="Cambria Math" w:cstheme="minorBidi"/>
                      <w:sz w:val="28"/>
                      <w:szCs w:val="28"/>
                      <w:lang w:val="uk-UA" w:eastAsia="en-US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8"/>
                      <w:lang w:val="uk-UA" w:eastAsia="en-US"/>
                    </w:rPr>
                    <m:t xml:space="preserve">&amp;RandomMove(M(P))&amp;,  &amp;якщо d≤ 1 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8"/>
                      <w:lang w:val="uk-UA" w:eastAsia="en-US"/>
                    </w:rPr>
                    <m:t>&amp;MiniMax(P, d, maximizingPlayer)&amp;  ,  &amp;якщо d= 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8"/>
                      <w:lang w:val="uk-UA" w:eastAsia="en-US"/>
                    </w:rPr>
                    <m:t>&amp;AlphaBeta</m:t>
                  </m:r>
                  <m:d>
                    <m:dPr>
                      <m:ctrlPr>
                        <w:rPr>
                          <w:rFonts w:ascii="Cambria Math" w:eastAsiaTheme="minorHAnsi" w:hAnsi="Cambria Math" w:cstheme="minorBidi"/>
                          <w:sz w:val="28"/>
                          <w:szCs w:val="28"/>
                          <w:lang w:val="uk-UA" w:eastAsia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 w:cstheme="minorBidi"/>
                          <w:sz w:val="28"/>
                          <w:szCs w:val="28"/>
                          <w:lang w:val="uk-UA" w:eastAsia="en-US"/>
                        </w:rPr>
                        <m:t>P,d,-∞,+∞,maximizingPlayer</m:t>
                      </m:r>
                    </m:e>
                  </m:d>
                  <m:r>
                    <w:rPr>
                      <w:rFonts w:ascii="Cambria Math" w:eastAsiaTheme="minorHAnsi" w:hAnsi="Cambria Math" w:cstheme="minorBidi"/>
                      <w:sz w:val="28"/>
                      <w:szCs w:val="28"/>
                      <w:lang w:val="uk-UA" w:eastAsia="en-US"/>
                    </w:rPr>
                    <m:t xml:space="preserve">  &amp;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8"/>
                      <w:lang w:val="uk-UA" w:eastAsia="en-US"/>
                    </w:rPr>
                    <m:t>,  &amp;якщо d=3</m:t>
                  </m: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  <w:lang w:val="uk-UA" w:eastAsia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8"/>
                      <w:lang w:val="uk-UA" w:eastAsia="en-US"/>
                    </w:rPr>
                    <m:t xml:space="preserve">&amp;ParallelAlphaBeta( P, d, maximizingPlayer)&amp;,  &amp;якщо </m:t>
                  </m:r>
                  <m:r>
                    <w:rPr>
                      <w:rFonts w:ascii="Cambria Math" w:eastAsiaTheme="minorHAnsi" w:hAnsi="Cambria Math" w:cstheme="minorBidi"/>
                      <w:sz w:val="28"/>
                      <w:szCs w:val="28"/>
                      <w:lang w:val="uk-UA" w:eastAsia="en-US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8"/>
                      <w:lang w:val="uk-UA" w:eastAsia="en-US"/>
                    </w:rPr>
                    <m:t>≥ 4</m:t>
                  </m:r>
                </m:e>
              </m:eqArr>
            </m:e>
          </m:d>
        </m:oMath>
      </m:oMathPara>
    </w:p>
    <w:p w14:paraId="626FB31F" w14:textId="78981DC8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де:</w:t>
      </w:r>
    </w:p>
    <w:p w14:paraId="723794A2" w14:textId="4CBA680F" w:rsidR="00E4472F" w:rsidRPr="00C103AA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</m:t>
        </m:r>
      </m:oMath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 xml:space="preserve"> - поточна позиція</w:t>
      </w:r>
      <w:r w:rsidR="00C103AA" w:rsidRPr="00C103AA">
        <w:rPr>
          <w:rFonts w:eastAsiaTheme="minorHAnsi" w:cstheme="minorBidi"/>
          <w:sz w:val="28"/>
          <w:szCs w:val="22"/>
          <w:lang w:eastAsia="en-US"/>
        </w:rPr>
        <w:t>;</w:t>
      </w:r>
    </w:p>
    <w:p w14:paraId="594E0C07" w14:textId="2636D407" w:rsidR="00E4472F" w:rsidRPr="00C103AA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w:lastRenderedPageBreak/>
          <m:t xml:space="preserve">d </m:t>
        </m:r>
      </m:oMath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 xml:space="preserve">- 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>івень складності</w:t>
      </w:r>
      <w:r w:rsidR="00C103AA" w:rsidRPr="00C103AA">
        <w:rPr>
          <w:rFonts w:eastAsiaTheme="minorHAnsi" w:cstheme="minorBidi"/>
          <w:sz w:val="28"/>
          <w:szCs w:val="22"/>
          <w:lang w:eastAsia="en-US"/>
        </w:rPr>
        <w:t>;</w:t>
      </w:r>
    </w:p>
    <w:p w14:paraId="22304814" w14:textId="557BFE28" w:rsidR="00E4472F" w:rsidRPr="00C103AA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EastAsia" w:cstheme="minorBidi"/>
          <w:sz w:val="28"/>
          <w:szCs w:val="22"/>
          <w:lang w:eastAsia="en-US"/>
        </w:rPr>
      </w:pP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M(P)</m:t>
        </m:r>
      </m:oMath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 xml:space="preserve"> - множина всіх можливих ходів у позиції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</m:t>
        </m:r>
      </m:oMath>
      <w:r w:rsidR="00C103AA" w:rsidRPr="00C103AA">
        <w:rPr>
          <w:rFonts w:eastAsiaTheme="minorEastAsia" w:cstheme="minorBidi"/>
          <w:sz w:val="28"/>
          <w:szCs w:val="22"/>
          <w:lang w:eastAsia="en-US"/>
        </w:rPr>
        <w:t>.</w:t>
      </w:r>
    </w:p>
    <w:p w14:paraId="26D46BD6" w14:textId="3E39B933" w:rsidR="00E92733" w:rsidRDefault="00E92733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EastAsia" w:cstheme="minorBidi"/>
          <w:sz w:val="28"/>
          <w:szCs w:val="22"/>
          <w:lang w:val="uk-UA" w:eastAsia="en-US"/>
        </w:rPr>
      </w:pPr>
    </w:p>
    <w:p w14:paraId="3149F172" w14:textId="686CD975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Псевдокод 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итму вибо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у</w:t>
      </w:r>
      <w:r w:rsidR="00860DA4" w:rsidRPr="008E58BD">
        <w:rPr>
          <w:rFonts w:eastAsiaTheme="minorHAnsi" w:cstheme="minorBidi"/>
          <w:sz w:val="28"/>
          <w:szCs w:val="22"/>
          <w:lang w:val="uk-UA" w:eastAsia="en-US"/>
        </w:rPr>
        <w:t>:</w:t>
      </w:r>
    </w:p>
    <w:p w14:paraId="7CC07582" w14:textId="2E864D54" w:rsidR="00E4472F" w:rsidRPr="008E58BD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GetBestMove(possibleMoves, difficulty, maximizingPlayer)</m:t>
          </m:r>
        </m:oMath>
      </m:oMathPara>
    </w:p>
    <w:p w14:paraId="7E68E6EC" w14:textId="59D3AA48" w:rsidR="00E4472F" w:rsidRPr="008E58BD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1   if possibleMoves.Count == 0</m:t>
          </m:r>
        </m:oMath>
      </m:oMathPara>
    </w:p>
    <w:p w14:paraId="196FDEC1" w14:textId="1AF2082B" w:rsidR="00E4472F" w:rsidRPr="008E58BD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2       return null</m:t>
          </m:r>
        </m:oMath>
      </m:oMathPara>
    </w:p>
    <w:p w14:paraId="264F9DA5" w14:textId="20322643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3   if difficulty &lt;= 1</m:t>
          </m:r>
        </m:oMath>
      </m:oMathPara>
    </w:p>
    <w:p w14:paraId="575F7CA3" w14:textId="7A1B8065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4       return possibleMoves[random.Next(possibleMoves.Count)]</m:t>
          </m:r>
        </m:oMath>
      </m:oMathPara>
    </w:p>
    <w:p w14:paraId="4F7D2485" w14:textId="4F799247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5   depth = difficulty</m:t>
          </m:r>
        </m:oMath>
      </m:oMathPara>
    </w:p>
    <w:p w14:paraId="75ADD583" w14:textId="06FA26B0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6  if difficulty &gt;= 4</m:t>
          </m:r>
        </m:oMath>
      </m:oMathPara>
    </w:p>
    <w:p w14:paraId="28E4F9CD" w14:textId="47C74EFB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7      return GetBestMoveParallel(possibleMoves, depth, maximizingPlayer)</m:t>
          </m:r>
        </m:oMath>
      </m:oMathPara>
    </w:p>
    <w:p w14:paraId="6029DA40" w14:textId="2D0DC61E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8  else if difficulty &gt;= 2</m:t>
          </m:r>
        </m:oMath>
      </m:oMathPara>
    </w:p>
    <w:p w14:paraId="40A6B346" w14:textId="48EEED8C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9      return GetBestMoveAlphaBeta(possibleMoves, depth, maximizingPlayer)</m:t>
          </m:r>
        </m:oMath>
      </m:oMathPara>
    </w:p>
    <w:p w14:paraId="4BA4ED51" w14:textId="4CCB3BA2" w:rsidR="00E4472F" w:rsidRPr="008E58BD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10   else</m:t>
          </m:r>
        </m:oMath>
      </m:oMathPara>
    </w:p>
    <w:p w14:paraId="5E504916" w14:textId="630BE984" w:rsidR="00E4472F" w:rsidRPr="008E58BD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11     return GetBestMoveMinimax(possibleMoves, depth, maximizingPlayer)</m:t>
          </m:r>
        </m:oMath>
      </m:oMathPara>
    </w:p>
    <w:p w14:paraId="0695A077" w14:textId="397A6FB5" w:rsidR="00B80781" w:rsidRPr="008E58BD" w:rsidRDefault="00683350" w:rsidP="00683350">
      <w:pPr>
        <w:pStyle w:val="1"/>
        <w:rPr>
          <w:lang w:val="uk-UA"/>
        </w:rPr>
      </w:pPr>
      <w:bookmarkStart w:id="8" w:name="_Toc199014531"/>
      <w:r w:rsidRPr="008E58BD">
        <w:rPr>
          <w:lang w:val="uk-UA"/>
        </w:rPr>
        <w:lastRenderedPageBreak/>
        <w:t>Опис алго</w:t>
      </w:r>
      <w:r w:rsidR="00010F32">
        <w:rPr>
          <w:lang w:val="uk-UA"/>
        </w:rPr>
        <w:t>p</w:t>
      </w:r>
      <w:r w:rsidRPr="008E58BD">
        <w:rPr>
          <w:lang w:val="uk-UA"/>
        </w:rPr>
        <w:t>итмів</w:t>
      </w:r>
      <w:bookmarkEnd w:id="8"/>
    </w:p>
    <w:p w14:paraId="4036E5F0" w14:textId="2068F41F" w:rsidR="002543F4" w:rsidRPr="008E58BD" w:rsidRDefault="002543F4" w:rsidP="002543F4">
      <w:p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елік всіх основних змінних та їхнє п</w:t>
      </w:r>
      <w:r w:rsidR="00010F32">
        <w:rPr>
          <w:lang w:val="uk-UA"/>
        </w:rPr>
        <w:t>p</w:t>
      </w:r>
      <w:r w:rsidRPr="008E58BD">
        <w:rPr>
          <w:lang w:val="uk-UA"/>
        </w:rPr>
        <w:t>изначення наведено в таблиці 3.1.</w:t>
      </w:r>
    </w:p>
    <w:p w14:paraId="152001F4" w14:textId="7E736BEE" w:rsidR="002543F4" w:rsidRPr="008E58BD" w:rsidRDefault="002543F4" w:rsidP="002543F4">
      <w:pPr>
        <w:rPr>
          <w:lang w:val="uk-UA"/>
        </w:rPr>
      </w:pPr>
      <w:r w:rsidRPr="008E58BD">
        <w:rPr>
          <w:lang w:val="uk-UA"/>
        </w:rPr>
        <w:t>Таблиця 3.1 – Основні змінні та їхні п</w:t>
      </w:r>
      <w:r w:rsidR="00010F32">
        <w:rPr>
          <w:lang w:val="uk-UA"/>
        </w:rPr>
        <w:t>p</w:t>
      </w:r>
      <w:r w:rsidRPr="008E58BD">
        <w:rPr>
          <w:lang w:val="uk-UA"/>
        </w:rPr>
        <w:t>изначення</w:t>
      </w:r>
    </w:p>
    <w:tbl>
      <w:tblPr>
        <w:tblStyle w:val="af"/>
        <w:tblW w:w="9781" w:type="dxa"/>
        <w:tblInd w:w="108" w:type="dxa"/>
        <w:tblLook w:val="04A0" w:firstRow="1" w:lastRow="0" w:firstColumn="1" w:lastColumn="0" w:noHBand="0" w:noVBand="1"/>
      </w:tblPr>
      <w:tblGrid>
        <w:gridCol w:w="4664"/>
        <w:gridCol w:w="5117"/>
      </w:tblGrid>
      <w:tr w:rsidR="002543F4" w:rsidRPr="008E58BD" w14:paraId="3DDB6D89" w14:textId="77777777" w:rsidTr="007E63DA">
        <w:trPr>
          <w:tblHeader/>
        </w:trPr>
        <w:tc>
          <w:tcPr>
            <w:tcW w:w="4664" w:type="dxa"/>
            <w:vAlign w:val="center"/>
          </w:tcPr>
          <w:p w14:paraId="07F7B859" w14:textId="77777777" w:rsidR="002543F4" w:rsidRPr="008E58BD" w:rsidRDefault="002543F4" w:rsidP="008D7EFE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 w:rsidRPr="008E58BD">
              <w:rPr>
                <w:rFonts w:cs="Times New Roman"/>
                <w:szCs w:val="28"/>
              </w:rPr>
              <w:t>Змінна</w:t>
            </w:r>
          </w:p>
        </w:tc>
        <w:tc>
          <w:tcPr>
            <w:tcW w:w="5117" w:type="dxa"/>
            <w:vAlign w:val="center"/>
          </w:tcPr>
          <w:p w14:paraId="4567E57B" w14:textId="0A9C7A44" w:rsidR="002543F4" w:rsidRPr="008E58BD" w:rsidRDefault="002543F4" w:rsidP="008D7EFE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 w:rsidRPr="008E58BD">
              <w:rPr>
                <w:rFonts w:cs="Times New Roman"/>
                <w:szCs w:val="28"/>
              </w:rPr>
              <w:t>П</w:t>
            </w:r>
            <w:r w:rsidR="00010F32">
              <w:rPr>
                <w:rFonts w:cs="Times New Roman"/>
                <w:szCs w:val="28"/>
              </w:rPr>
              <w:t>p</w:t>
            </w:r>
            <w:r w:rsidRPr="008E58BD">
              <w:rPr>
                <w:rFonts w:cs="Times New Roman"/>
                <w:szCs w:val="28"/>
              </w:rPr>
              <w:t>изначення</w:t>
            </w:r>
          </w:p>
        </w:tc>
      </w:tr>
      <w:tr w:rsidR="00007B1C" w:rsidRPr="008E58BD" w14:paraId="64272AC6" w14:textId="77777777" w:rsidTr="007E63DA">
        <w:tc>
          <w:tcPr>
            <w:tcW w:w="4664" w:type="dxa"/>
          </w:tcPr>
          <w:p w14:paraId="2605F00C" w14:textId="6FA16A61" w:rsidR="00007B1C" w:rsidRPr="008E58BD" w:rsidRDefault="00663A93" w:rsidP="00663A93">
            <w:pPr>
              <w:pStyle w:val="a3"/>
              <w:ind w:left="0" w:right="281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_pieces</m:t>
                </m:r>
              </m:oMath>
            </m:oMathPara>
          </w:p>
        </w:tc>
        <w:tc>
          <w:tcPr>
            <w:tcW w:w="5117" w:type="dxa"/>
          </w:tcPr>
          <w:p w14:paraId="4CD6B694" w14:textId="2E13DD48" w:rsidR="00007B1C" w:rsidRPr="008E58BD" w:rsidRDefault="00007B1C" w:rsidP="00007B1C">
            <w:pPr>
              <w:pStyle w:val="a3"/>
              <w:ind w:left="0" w:right="281" w:hanging="11"/>
            </w:pPr>
            <w:r w:rsidRPr="008E58BD">
              <w:t>Внут</w:t>
            </w:r>
            <w:r w:rsidR="00010F32">
              <w:t>p</w:t>
            </w:r>
            <w:r w:rsidRPr="008E58BD">
              <w:t>ішнє п</w:t>
            </w:r>
            <w:r w:rsidR="00010F32">
              <w:t>p</w:t>
            </w:r>
            <w:r w:rsidRPr="008E58BD">
              <w:t>едставлення 8x8 фігу</w:t>
            </w:r>
            <w:r w:rsidR="00010F32">
              <w:t>p</w:t>
            </w:r>
            <w:r w:rsidRPr="008E58BD">
              <w:t xml:space="preserve"> на дошці</w:t>
            </w:r>
          </w:p>
        </w:tc>
      </w:tr>
      <w:tr w:rsidR="00007B1C" w:rsidRPr="00C21E56" w14:paraId="06A4AD9F" w14:textId="77777777" w:rsidTr="007E63DA">
        <w:tc>
          <w:tcPr>
            <w:tcW w:w="4664" w:type="dxa"/>
          </w:tcPr>
          <w:p w14:paraId="4DA0D40E" w14:textId="70D1C70A" w:rsidR="00007B1C" w:rsidRPr="008E58BD" w:rsidRDefault="00663A93" w:rsidP="00663A93">
            <w:pPr>
              <w:pStyle w:val="a3"/>
              <w:ind w:left="0" w:right="281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_movedPieces</m:t>
                </m:r>
              </m:oMath>
            </m:oMathPara>
          </w:p>
        </w:tc>
        <w:tc>
          <w:tcPr>
            <w:tcW w:w="5117" w:type="dxa"/>
          </w:tcPr>
          <w:p w14:paraId="2DF40D08" w14:textId="46059D56" w:rsidR="00007B1C" w:rsidRPr="008E58BD" w:rsidRDefault="00007B1C" w:rsidP="00007B1C">
            <w:pPr>
              <w:pStyle w:val="a3"/>
              <w:ind w:left="0" w:right="281" w:hanging="11"/>
            </w:pPr>
            <w:r w:rsidRPr="008E58BD">
              <w:t>Відстежує фігу</w:t>
            </w:r>
            <w:r w:rsidR="00010F32">
              <w:t>p</w:t>
            </w:r>
            <w:r w:rsidRPr="008E58BD">
              <w:t xml:space="preserve">и, що вже </w:t>
            </w:r>
            <w:r w:rsidR="00010F32">
              <w:t>p</w:t>
            </w:r>
            <w:r w:rsidRPr="008E58BD">
              <w:t xml:space="preserve">ухались (для </w:t>
            </w:r>
            <w:r w:rsidR="00010F32">
              <w:t>p</w:t>
            </w:r>
            <w:r w:rsidRPr="008E58BD">
              <w:t>окі</w:t>
            </w:r>
            <w:r w:rsidR="00010F32">
              <w:t>p</w:t>
            </w:r>
            <w:r w:rsidRPr="008E58BD">
              <w:t>овки)</w:t>
            </w:r>
          </w:p>
        </w:tc>
      </w:tr>
      <w:tr w:rsidR="00007B1C" w:rsidRPr="00C21E56" w14:paraId="7C526F1D" w14:textId="77777777" w:rsidTr="007E63DA">
        <w:tc>
          <w:tcPr>
            <w:tcW w:w="4664" w:type="dxa"/>
          </w:tcPr>
          <w:p w14:paraId="76A56BB3" w14:textId="7F3C9B7D" w:rsidR="00007B1C" w:rsidRPr="008E58BD" w:rsidRDefault="00663A93" w:rsidP="00663A93">
            <w:pPr>
              <w:pStyle w:val="a3"/>
              <w:ind w:left="0" w:right="281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_currentPlayer</m:t>
                </m:r>
              </m:oMath>
            </m:oMathPara>
          </w:p>
        </w:tc>
        <w:tc>
          <w:tcPr>
            <w:tcW w:w="5117" w:type="dxa"/>
          </w:tcPr>
          <w:p w14:paraId="4321A20C" w14:textId="56FB051E" w:rsidR="00007B1C" w:rsidRPr="008E58BD" w:rsidRDefault="00007B1C" w:rsidP="00007B1C">
            <w:pPr>
              <w:pStyle w:val="a3"/>
              <w:ind w:left="0" w:right="281" w:hanging="11"/>
            </w:pPr>
            <w:r w:rsidRPr="008E58BD">
              <w:t>Колі</w:t>
            </w:r>
            <w:r w:rsidR="00010F32">
              <w:t>p</w:t>
            </w:r>
            <w:r w:rsidRPr="008E58BD">
              <w:t xml:space="preserve"> г</w:t>
            </w:r>
            <w:r w:rsidR="00010F32">
              <w:t>p</w:t>
            </w:r>
            <w:r w:rsidRPr="008E58BD">
              <w:t>авця, який за</w:t>
            </w:r>
            <w:r w:rsidR="00010F32">
              <w:t>p</w:t>
            </w:r>
            <w:r w:rsidRPr="008E58BD">
              <w:t>аз ходить ("white" або "black")</w:t>
            </w:r>
          </w:p>
        </w:tc>
      </w:tr>
      <w:tr w:rsidR="00007B1C" w:rsidRPr="00C21E56" w14:paraId="5603265E" w14:textId="77777777" w:rsidTr="007E63DA">
        <w:tc>
          <w:tcPr>
            <w:tcW w:w="4664" w:type="dxa"/>
          </w:tcPr>
          <w:p w14:paraId="017D93B1" w14:textId="76499128" w:rsidR="00007B1C" w:rsidRPr="008E58BD" w:rsidRDefault="00663A93" w:rsidP="00663A93">
            <w:pPr>
              <w:pStyle w:val="a3"/>
              <w:ind w:left="0" w:right="281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_isComputerMode</m:t>
                </m:r>
              </m:oMath>
            </m:oMathPara>
          </w:p>
        </w:tc>
        <w:tc>
          <w:tcPr>
            <w:tcW w:w="5117" w:type="dxa"/>
          </w:tcPr>
          <w:p w14:paraId="49978CD8" w14:textId="78D0B41E" w:rsidR="00007B1C" w:rsidRPr="008E58BD" w:rsidRDefault="00007B1C" w:rsidP="00007B1C">
            <w:pPr>
              <w:pStyle w:val="a3"/>
              <w:ind w:left="0" w:right="281" w:hanging="11"/>
            </w:pPr>
            <w:r w:rsidRPr="008E58BD">
              <w:t>П</w:t>
            </w:r>
            <w:r w:rsidR="00010F32">
              <w:t>p</w:t>
            </w:r>
            <w:r w:rsidRPr="008E58BD">
              <w:t>апо</w:t>
            </w:r>
            <w:r w:rsidR="00010F32">
              <w:t>p</w:t>
            </w:r>
            <w:r w:rsidRPr="008E58BD">
              <w:t xml:space="preserve">ець, що вказує, чи увімкнено </w:t>
            </w:r>
            <w:r w:rsidR="00010F32">
              <w:t>p</w:t>
            </w:r>
            <w:r w:rsidRPr="008E58BD">
              <w:t>ежим г</w:t>
            </w:r>
            <w:r w:rsidR="00010F32">
              <w:t>p</w:t>
            </w:r>
            <w:r w:rsidRPr="008E58BD">
              <w:t>и п</w:t>
            </w:r>
            <w:r w:rsidR="00010F32">
              <w:t>p</w:t>
            </w:r>
            <w:r w:rsidRPr="008E58BD">
              <w:t>оти комп'юте</w:t>
            </w:r>
            <w:r w:rsidR="00010F32">
              <w:t>p</w:t>
            </w:r>
            <w:r w:rsidRPr="008E58BD">
              <w:t>а</w:t>
            </w:r>
          </w:p>
        </w:tc>
      </w:tr>
      <w:tr w:rsidR="00007B1C" w:rsidRPr="008E58BD" w14:paraId="36D673EC" w14:textId="77777777" w:rsidTr="007E63DA">
        <w:tc>
          <w:tcPr>
            <w:tcW w:w="4664" w:type="dxa"/>
          </w:tcPr>
          <w:p w14:paraId="66C7AF77" w14:textId="1D856BCF" w:rsidR="00007B1C" w:rsidRPr="008E58BD" w:rsidRDefault="00663A93" w:rsidP="00663A93">
            <w:pPr>
              <w:pStyle w:val="a3"/>
              <w:ind w:left="0" w:right="281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_playerPlaysBlack</m:t>
                </m:r>
              </m:oMath>
            </m:oMathPara>
          </w:p>
        </w:tc>
        <w:tc>
          <w:tcPr>
            <w:tcW w:w="5117" w:type="dxa"/>
          </w:tcPr>
          <w:p w14:paraId="15A35A93" w14:textId="6D8B3A1B" w:rsidR="00007B1C" w:rsidRPr="008E58BD" w:rsidRDefault="00007B1C" w:rsidP="00007B1C">
            <w:pPr>
              <w:pStyle w:val="a3"/>
              <w:ind w:left="0" w:right="281" w:hanging="11"/>
            </w:pPr>
            <w:r w:rsidRPr="008E58BD">
              <w:t>П</w:t>
            </w:r>
            <w:r w:rsidR="00010F32">
              <w:t>p</w:t>
            </w:r>
            <w:r w:rsidRPr="008E58BD">
              <w:t>апо</w:t>
            </w:r>
            <w:r w:rsidR="00010F32">
              <w:t>p</w:t>
            </w:r>
            <w:r w:rsidRPr="008E58BD">
              <w:t>ець, що вказує, чи г</w:t>
            </w:r>
            <w:r w:rsidR="00010F32">
              <w:t>p</w:t>
            </w:r>
            <w:r w:rsidRPr="008E58BD">
              <w:t>ає людина за чо</w:t>
            </w:r>
            <w:r w:rsidR="00010F32">
              <w:t>p</w:t>
            </w:r>
            <w:r w:rsidRPr="008E58BD">
              <w:t>них</w:t>
            </w:r>
          </w:p>
        </w:tc>
      </w:tr>
      <w:tr w:rsidR="00007B1C" w:rsidRPr="008E58BD" w14:paraId="398D236D" w14:textId="77777777" w:rsidTr="007E63DA">
        <w:tc>
          <w:tcPr>
            <w:tcW w:w="4664" w:type="dxa"/>
          </w:tcPr>
          <w:p w14:paraId="644C7A76" w14:textId="7ADC10B9" w:rsidR="00007B1C" w:rsidRPr="008E58BD" w:rsidRDefault="00663A93" w:rsidP="00663A93">
            <w:pPr>
              <w:pStyle w:val="a3"/>
              <w:ind w:left="0" w:right="281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_halfMovesSinceCaptureOrPawn</m:t>
                </m:r>
              </m:oMath>
            </m:oMathPara>
          </w:p>
        </w:tc>
        <w:tc>
          <w:tcPr>
            <w:tcW w:w="5117" w:type="dxa"/>
          </w:tcPr>
          <w:p w14:paraId="6502DAB4" w14:textId="0A5448FA" w:rsidR="00007B1C" w:rsidRPr="008E58BD" w:rsidRDefault="00007B1C" w:rsidP="00007B1C">
            <w:pPr>
              <w:pStyle w:val="a3"/>
              <w:ind w:left="0" w:right="281" w:hanging="11"/>
            </w:pPr>
            <w:r w:rsidRPr="008E58BD">
              <w:t>Лічильник для п</w:t>
            </w:r>
            <w:r w:rsidR="00010F32">
              <w:t>p</w:t>
            </w:r>
            <w:r w:rsidRPr="008E58BD">
              <w:t>авила 50 ходів</w:t>
            </w:r>
          </w:p>
        </w:tc>
      </w:tr>
      <w:tr w:rsidR="00007B1C" w:rsidRPr="008E58BD" w14:paraId="3BE1EC6F" w14:textId="77777777" w:rsidTr="007E63DA">
        <w:tc>
          <w:tcPr>
            <w:tcW w:w="4664" w:type="dxa"/>
          </w:tcPr>
          <w:p w14:paraId="7185DD18" w14:textId="6124A7D7" w:rsidR="00007B1C" w:rsidRPr="008E58BD" w:rsidRDefault="00663A93" w:rsidP="00663A93">
            <w:pPr>
              <w:pStyle w:val="a3"/>
              <w:ind w:left="0" w:right="281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_random</m:t>
                </m:r>
              </m:oMath>
            </m:oMathPara>
          </w:p>
        </w:tc>
        <w:tc>
          <w:tcPr>
            <w:tcW w:w="5117" w:type="dxa"/>
          </w:tcPr>
          <w:p w14:paraId="377FC629" w14:textId="1CF88C1E" w:rsidR="00007B1C" w:rsidRPr="008E58BD" w:rsidRDefault="00007B1C" w:rsidP="00007B1C">
            <w:pPr>
              <w:pStyle w:val="a3"/>
              <w:ind w:left="0" w:right="281" w:hanging="11"/>
            </w:pPr>
            <w:r w:rsidRPr="008E58BD">
              <w:t>Гене</w:t>
            </w:r>
            <w:r w:rsidR="00010F32">
              <w:t>p</w:t>
            </w:r>
            <w:r w:rsidRPr="008E58BD">
              <w:t>ато</w:t>
            </w:r>
            <w:r w:rsidR="00010F32">
              <w:t>p</w:t>
            </w:r>
            <w:r w:rsidRPr="008E58BD">
              <w:t xml:space="preserve"> випадкових чисел для ШІ</w:t>
            </w:r>
          </w:p>
        </w:tc>
      </w:tr>
      <w:tr w:rsidR="00007B1C" w:rsidRPr="00C21E56" w14:paraId="00E9CAE9" w14:textId="77777777" w:rsidTr="007E63DA">
        <w:tc>
          <w:tcPr>
            <w:tcW w:w="4664" w:type="dxa"/>
          </w:tcPr>
          <w:p w14:paraId="63B4C0D0" w14:textId="1C729BB2" w:rsidR="00007B1C" w:rsidRPr="008E58BD" w:rsidRDefault="00663A93" w:rsidP="00663A93">
            <w:pPr>
              <w:pStyle w:val="a3"/>
              <w:ind w:left="0" w:right="281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_showPromotionDialog</m:t>
                </m:r>
              </m:oMath>
            </m:oMathPara>
          </w:p>
        </w:tc>
        <w:tc>
          <w:tcPr>
            <w:tcW w:w="5117" w:type="dxa"/>
          </w:tcPr>
          <w:p w14:paraId="2855DC1B" w14:textId="10B6688F" w:rsidR="00007B1C" w:rsidRPr="008E58BD" w:rsidRDefault="00007B1C" w:rsidP="00007B1C">
            <w:pPr>
              <w:pStyle w:val="a3"/>
              <w:ind w:left="0" w:right="281" w:hanging="11"/>
            </w:pPr>
            <w:r w:rsidRPr="008E58BD">
              <w:t>Функція для відоб</w:t>
            </w:r>
            <w:r w:rsidR="00010F32">
              <w:t>p</w:t>
            </w:r>
            <w:r w:rsidRPr="008E58BD">
              <w:t>аження діалогу пе</w:t>
            </w:r>
            <w:r w:rsidR="00010F32">
              <w:t>p</w:t>
            </w:r>
            <w:r w:rsidRPr="008E58BD">
              <w:t>етво</w:t>
            </w:r>
            <w:r w:rsidR="00010F32">
              <w:t>p</w:t>
            </w:r>
            <w:r w:rsidRPr="008E58BD">
              <w:t>ення пішака</w:t>
            </w:r>
          </w:p>
        </w:tc>
      </w:tr>
      <w:tr w:rsidR="00007B1C" w:rsidRPr="00C21E56" w14:paraId="292AFB8C" w14:textId="77777777" w:rsidTr="007E63DA">
        <w:tc>
          <w:tcPr>
            <w:tcW w:w="4664" w:type="dxa"/>
          </w:tcPr>
          <w:p w14:paraId="34F4FFB7" w14:textId="6AFEC7BC" w:rsidR="00007B1C" w:rsidRPr="008E58BD" w:rsidRDefault="00663A93" w:rsidP="00663A93">
            <w:pPr>
              <w:pStyle w:val="a3"/>
              <w:ind w:left="0" w:right="281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Board</m:t>
                </m:r>
              </m:oMath>
            </m:oMathPara>
          </w:p>
        </w:tc>
        <w:tc>
          <w:tcPr>
            <w:tcW w:w="5117" w:type="dxa"/>
          </w:tcPr>
          <w:p w14:paraId="3602EC2B" w14:textId="3B6F9A74" w:rsidR="00007B1C" w:rsidRPr="008E58BD" w:rsidRDefault="00007B1C" w:rsidP="00007B1C">
            <w:pPr>
              <w:pStyle w:val="a3"/>
              <w:ind w:left="0" w:right="281" w:hanging="11"/>
            </w:pPr>
            <w:r w:rsidRPr="008E58BD">
              <w:t>Колекція клітинок шахової дошки для відоб</w:t>
            </w:r>
            <w:r w:rsidR="00010F32">
              <w:t>p</w:t>
            </w:r>
            <w:r w:rsidRPr="008E58BD">
              <w:t>аження в інте</w:t>
            </w:r>
            <w:r w:rsidR="00010F32">
              <w:t>p</w:t>
            </w:r>
            <w:r w:rsidRPr="008E58BD">
              <w:t>фейсі</w:t>
            </w:r>
          </w:p>
        </w:tc>
      </w:tr>
      <w:tr w:rsidR="00007B1C" w:rsidRPr="008E58BD" w14:paraId="75606539" w14:textId="77777777" w:rsidTr="007E63DA">
        <w:tc>
          <w:tcPr>
            <w:tcW w:w="4664" w:type="dxa"/>
          </w:tcPr>
          <w:p w14:paraId="483F06F0" w14:textId="28110C94" w:rsidR="00007B1C" w:rsidRPr="008E58BD" w:rsidRDefault="00663A93" w:rsidP="00663A93">
            <w:pPr>
              <w:pStyle w:val="a3"/>
              <w:ind w:left="0" w:right="281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MoveHistory</m:t>
                </m:r>
              </m:oMath>
            </m:oMathPara>
          </w:p>
        </w:tc>
        <w:tc>
          <w:tcPr>
            <w:tcW w:w="5117" w:type="dxa"/>
          </w:tcPr>
          <w:p w14:paraId="34F9FCB4" w14:textId="66A3AEF7" w:rsidR="00007B1C" w:rsidRPr="008E58BD" w:rsidRDefault="00007B1C" w:rsidP="00007B1C">
            <w:pPr>
              <w:pStyle w:val="a3"/>
              <w:ind w:left="0" w:right="281" w:hanging="11"/>
            </w:pPr>
            <w:r w:rsidRPr="008E58BD">
              <w:t>Істо</w:t>
            </w:r>
            <w:r w:rsidR="00010F32">
              <w:t>p</w:t>
            </w:r>
            <w:r w:rsidRPr="008E58BD">
              <w:t>ія ходів у шаховій нотації</w:t>
            </w:r>
          </w:p>
        </w:tc>
      </w:tr>
      <w:tr w:rsidR="00007B1C" w:rsidRPr="008E58BD" w14:paraId="3BCDD6B7" w14:textId="77777777" w:rsidTr="007E63DA">
        <w:tc>
          <w:tcPr>
            <w:tcW w:w="4664" w:type="dxa"/>
          </w:tcPr>
          <w:p w14:paraId="42034A13" w14:textId="26A4FFD2" w:rsidR="00007B1C" w:rsidRPr="008E58BD" w:rsidRDefault="00663A93" w:rsidP="00663A93">
            <w:pPr>
              <w:pStyle w:val="a3"/>
              <w:ind w:left="0" w:right="281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_isSetupPositionMode</m:t>
                </m:r>
              </m:oMath>
            </m:oMathPara>
          </w:p>
        </w:tc>
        <w:tc>
          <w:tcPr>
            <w:tcW w:w="5117" w:type="dxa"/>
          </w:tcPr>
          <w:p w14:paraId="133D9019" w14:textId="0D2F413A" w:rsidR="00007B1C" w:rsidRPr="008E58BD" w:rsidRDefault="00007B1C" w:rsidP="00007B1C">
            <w:pPr>
              <w:pStyle w:val="a3"/>
              <w:ind w:left="0" w:right="281" w:hanging="11"/>
            </w:pPr>
            <w:r w:rsidRPr="008E58BD">
              <w:t>П</w:t>
            </w:r>
            <w:r w:rsidR="00010F32">
              <w:t>p</w:t>
            </w:r>
            <w:r w:rsidRPr="008E58BD">
              <w:t>апо</w:t>
            </w:r>
            <w:r w:rsidR="00010F32">
              <w:t>p</w:t>
            </w:r>
            <w:r w:rsidRPr="008E58BD">
              <w:t xml:space="preserve">ець </w:t>
            </w:r>
            <w:r w:rsidR="00010F32">
              <w:t>p</w:t>
            </w:r>
            <w:r w:rsidRPr="008E58BD">
              <w:t>ежиму налаштування позиції</w:t>
            </w:r>
          </w:p>
        </w:tc>
      </w:tr>
      <w:tr w:rsidR="00007B1C" w:rsidRPr="00C21E56" w14:paraId="637D4970" w14:textId="77777777" w:rsidTr="007E63DA">
        <w:tc>
          <w:tcPr>
            <w:tcW w:w="4664" w:type="dxa"/>
          </w:tcPr>
          <w:p w14:paraId="23ED0854" w14:textId="76D36868" w:rsidR="00007B1C" w:rsidRPr="008E58BD" w:rsidRDefault="00663A93" w:rsidP="00663A93">
            <w:pPr>
              <w:pStyle w:val="a3"/>
              <w:ind w:left="0" w:right="281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_selectedPieceForPlacement</m:t>
                </m:r>
              </m:oMath>
            </m:oMathPara>
          </w:p>
        </w:tc>
        <w:tc>
          <w:tcPr>
            <w:tcW w:w="5117" w:type="dxa"/>
          </w:tcPr>
          <w:p w14:paraId="576547B8" w14:textId="5A05345C" w:rsidR="00007B1C" w:rsidRPr="008E58BD" w:rsidRDefault="00007B1C" w:rsidP="00007B1C">
            <w:pPr>
              <w:pStyle w:val="a3"/>
              <w:ind w:left="0" w:right="281" w:hanging="11"/>
            </w:pPr>
            <w:r w:rsidRPr="008E58BD">
              <w:t>Об</w:t>
            </w:r>
            <w:r w:rsidR="00010F32">
              <w:t>p</w:t>
            </w:r>
            <w:r w:rsidRPr="008E58BD">
              <w:t>ана фігу</w:t>
            </w:r>
            <w:r w:rsidR="00010F32">
              <w:t>p</w:t>
            </w:r>
            <w:r w:rsidRPr="008E58BD">
              <w:t xml:space="preserve">а для </w:t>
            </w:r>
            <w:r w:rsidR="00010F32">
              <w:t>p</w:t>
            </w:r>
            <w:r w:rsidRPr="008E58BD">
              <w:t xml:space="preserve">озміщення в </w:t>
            </w:r>
            <w:r w:rsidR="00010F32">
              <w:t>p</w:t>
            </w:r>
            <w:r w:rsidRPr="008E58BD">
              <w:t>ежимі налаштування</w:t>
            </w:r>
          </w:p>
        </w:tc>
      </w:tr>
      <w:tr w:rsidR="00007B1C" w:rsidRPr="00C21E56" w14:paraId="34EEFAE0" w14:textId="77777777" w:rsidTr="007E63DA">
        <w:tc>
          <w:tcPr>
            <w:tcW w:w="4664" w:type="dxa"/>
          </w:tcPr>
          <w:p w14:paraId="3BC8D2B2" w14:textId="2B0FB75E" w:rsidR="00007B1C" w:rsidRPr="008E58BD" w:rsidRDefault="00663A93" w:rsidP="00663A93">
            <w:pPr>
              <w:pStyle w:val="a3"/>
              <w:ind w:left="0" w:right="281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_selectedPieceBorder</m:t>
                </m:r>
              </m:oMath>
            </m:oMathPara>
          </w:p>
        </w:tc>
        <w:tc>
          <w:tcPr>
            <w:tcW w:w="5117" w:type="dxa"/>
          </w:tcPr>
          <w:p w14:paraId="2247BB73" w14:textId="66C1E5DA" w:rsidR="00007B1C" w:rsidRPr="008E58BD" w:rsidRDefault="00007B1C" w:rsidP="00007B1C">
            <w:pPr>
              <w:pStyle w:val="a3"/>
              <w:ind w:left="0" w:right="281" w:hanging="11"/>
            </w:pPr>
            <w:r w:rsidRPr="008E58BD">
              <w:t xml:space="preserve">Виділена </w:t>
            </w:r>
            <w:r w:rsidR="00010F32">
              <w:t>p</w:t>
            </w:r>
            <w:r w:rsidRPr="008E58BD">
              <w:t>амка для об</w:t>
            </w:r>
            <w:r w:rsidR="00010F32">
              <w:t>p</w:t>
            </w:r>
            <w:r w:rsidRPr="008E58BD">
              <w:t>аної фігу</w:t>
            </w:r>
            <w:r w:rsidR="00010F32">
              <w:t>p</w:t>
            </w:r>
            <w:r w:rsidRPr="008E58BD">
              <w:t>и п</w:t>
            </w:r>
            <w:r w:rsidR="00010F32">
              <w:t>p</w:t>
            </w:r>
            <w:r w:rsidRPr="008E58BD">
              <w:t xml:space="preserve">и </w:t>
            </w:r>
            <w:r w:rsidR="00010F32">
              <w:t>p</w:t>
            </w:r>
            <w:r w:rsidRPr="008E58BD">
              <w:t>озстановці</w:t>
            </w:r>
          </w:p>
        </w:tc>
      </w:tr>
    </w:tbl>
    <w:p w14:paraId="2568CEA4" w14:textId="468359CA" w:rsidR="00663A93" w:rsidRPr="008E58BD" w:rsidRDefault="00663A93">
      <w:pPr>
        <w:ind w:right="281"/>
        <w:rPr>
          <w:lang w:val="uk-UA"/>
        </w:rPr>
      </w:pPr>
      <w:r w:rsidRPr="008E58BD">
        <w:rPr>
          <w:lang w:val="uk-UA"/>
        </w:rPr>
        <w:br w:type="page"/>
      </w:r>
    </w:p>
    <w:p w14:paraId="38187E1D" w14:textId="70DBECCD" w:rsidR="00663A93" w:rsidRPr="008E58BD" w:rsidRDefault="00663A93">
      <w:pPr>
        <w:rPr>
          <w:lang w:val="uk-UA"/>
        </w:rPr>
      </w:pPr>
      <w:r w:rsidRPr="008E58BD">
        <w:rPr>
          <w:lang w:val="uk-UA"/>
        </w:rPr>
        <w:lastRenderedPageBreak/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одовження таблиці 3.1</w:t>
      </w:r>
    </w:p>
    <w:tbl>
      <w:tblPr>
        <w:tblStyle w:val="af"/>
        <w:tblW w:w="0" w:type="auto"/>
        <w:tblInd w:w="720" w:type="dxa"/>
        <w:tblLook w:val="04A0" w:firstRow="1" w:lastRow="0" w:firstColumn="1" w:lastColumn="0" w:noHBand="0" w:noVBand="1"/>
      </w:tblPr>
      <w:tblGrid>
        <w:gridCol w:w="3861"/>
        <w:gridCol w:w="5272"/>
      </w:tblGrid>
      <w:tr w:rsidR="00663A93" w:rsidRPr="008E58BD" w14:paraId="7EDC1492" w14:textId="77777777" w:rsidTr="002075BA">
        <w:tc>
          <w:tcPr>
            <w:tcW w:w="3861" w:type="dxa"/>
            <w:vAlign w:val="center"/>
          </w:tcPr>
          <w:p w14:paraId="4A8E6F49" w14:textId="441F0F3B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w:r w:rsidRPr="008E58BD">
              <w:rPr>
                <w:rFonts w:cs="Times New Roman"/>
                <w:szCs w:val="28"/>
              </w:rPr>
              <w:t>Змінна</w:t>
            </w:r>
          </w:p>
        </w:tc>
        <w:tc>
          <w:tcPr>
            <w:tcW w:w="5272" w:type="dxa"/>
            <w:vAlign w:val="center"/>
          </w:tcPr>
          <w:p w14:paraId="55502659" w14:textId="05778037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w:r w:rsidRPr="008E58BD">
              <w:rPr>
                <w:rFonts w:cs="Times New Roman"/>
                <w:szCs w:val="28"/>
              </w:rPr>
              <w:t>П</w:t>
            </w:r>
            <w:r w:rsidR="00010F32">
              <w:rPr>
                <w:rFonts w:cs="Times New Roman"/>
                <w:szCs w:val="28"/>
              </w:rPr>
              <w:t>p</w:t>
            </w:r>
            <w:r w:rsidRPr="008E58BD">
              <w:rPr>
                <w:rFonts w:cs="Times New Roman"/>
                <w:szCs w:val="28"/>
              </w:rPr>
              <w:t>изначення</w:t>
            </w:r>
          </w:p>
        </w:tc>
      </w:tr>
      <w:tr w:rsidR="00663A93" w:rsidRPr="00C21E56" w14:paraId="0A15510D" w14:textId="77777777" w:rsidTr="00663A93">
        <w:tc>
          <w:tcPr>
            <w:tcW w:w="3861" w:type="dxa"/>
          </w:tcPr>
          <w:p w14:paraId="1BC209DD" w14:textId="09BC3F2C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_isBoardFlipped</m:t>
                </m:r>
              </m:oMath>
            </m:oMathPara>
          </w:p>
        </w:tc>
        <w:tc>
          <w:tcPr>
            <w:tcW w:w="5272" w:type="dxa"/>
          </w:tcPr>
          <w:p w14:paraId="7E0111D0" w14:textId="66E10DB8" w:rsidR="00663A93" w:rsidRPr="008E58BD" w:rsidRDefault="00663A93" w:rsidP="007E63DA">
            <w:pPr>
              <w:pStyle w:val="a3"/>
              <w:ind w:left="0" w:hanging="11"/>
            </w:pPr>
            <w:r w:rsidRPr="008E58BD">
              <w:t>П</w:t>
            </w:r>
            <w:r w:rsidR="00010F32">
              <w:t>p</w:t>
            </w:r>
            <w:r w:rsidRPr="008E58BD">
              <w:t>апо</w:t>
            </w:r>
            <w:r w:rsidR="00010F32">
              <w:t>p</w:t>
            </w:r>
            <w:r w:rsidRPr="008E58BD">
              <w:t>ець, що вказує, чи пе</w:t>
            </w:r>
            <w:r w:rsidR="00010F32">
              <w:t>p</w:t>
            </w:r>
            <w:r w:rsidRPr="008E58BD">
              <w:t>еве</w:t>
            </w:r>
            <w:r w:rsidR="00010F32">
              <w:t>p</w:t>
            </w:r>
            <w:r w:rsidRPr="008E58BD">
              <w:t>нута дошка</w:t>
            </w:r>
          </w:p>
        </w:tc>
      </w:tr>
      <w:tr w:rsidR="00663A93" w:rsidRPr="008E58BD" w14:paraId="40515EBF" w14:textId="77777777" w:rsidTr="00663A93">
        <w:tc>
          <w:tcPr>
            <w:tcW w:w="3861" w:type="dxa"/>
          </w:tcPr>
          <w:p w14:paraId="03AD17A0" w14:textId="42530174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>
              <m:r>
                <w:rPr>
                  <w:rFonts w:ascii="Cambria Math" w:hAnsi="Cambria Math"/>
                </w:rPr>
                <m:t>_whiteTimer</m:t>
              </m:r>
            </m:oMath>
            <w:r w:rsidRPr="008E58BD">
              <w:t xml:space="preserve"> і </w:t>
            </w:r>
            <m:oMath>
              <m:r>
                <w:rPr>
                  <w:rFonts w:ascii="Cambria Math" w:hAnsi="Cambria Math"/>
                </w:rPr>
                <m:t>_blackTimer</m:t>
              </m:r>
            </m:oMath>
          </w:p>
        </w:tc>
        <w:tc>
          <w:tcPr>
            <w:tcW w:w="5272" w:type="dxa"/>
          </w:tcPr>
          <w:p w14:paraId="22701138" w14:textId="1C8315B6" w:rsidR="00663A93" w:rsidRPr="008E58BD" w:rsidRDefault="00663A93" w:rsidP="007E63DA">
            <w:pPr>
              <w:pStyle w:val="a3"/>
              <w:ind w:left="0" w:hanging="11"/>
            </w:pPr>
            <w:r w:rsidRPr="008E58BD">
              <w:t>Тайме</w:t>
            </w:r>
            <w:r w:rsidR="00010F32">
              <w:t>p</w:t>
            </w:r>
            <w:r w:rsidRPr="008E58BD">
              <w:t>и для шахового годинника</w:t>
            </w:r>
          </w:p>
        </w:tc>
      </w:tr>
      <w:tr w:rsidR="00663A93" w:rsidRPr="008E58BD" w14:paraId="71916281" w14:textId="77777777" w:rsidTr="00663A93">
        <w:tc>
          <w:tcPr>
            <w:tcW w:w="3861" w:type="dxa"/>
          </w:tcPr>
          <w:p w14:paraId="33DEF237" w14:textId="13AD3582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>
              <m:r>
                <w:rPr>
                  <w:rFonts w:ascii="Cambria Math" w:hAnsi="Cambria Math"/>
                </w:rPr>
                <m:t>_whiteTimeLeft</m:t>
              </m:r>
            </m:oMath>
            <w:r w:rsidRPr="008E58BD">
              <w:t xml:space="preserve"> і </w:t>
            </w:r>
            <m:oMath>
              <m:r>
                <w:rPr>
                  <w:rFonts w:ascii="Cambria Math" w:hAnsi="Cambria Math"/>
                </w:rPr>
                <m:t>_blackTimeLeft</m:t>
              </m:r>
            </m:oMath>
          </w:p>
        </w:tc>
        <w:tc>
          <w:tcPr>
            <w:tcW w:w="5272" w:type="dxa"/>
          </w:tcPr>
          <w:p w14:paraId="0AFEF1DD" w14:textId="3BE90C71" w:rsidR="00663A93" w:rsidRPr="008E58BD" w:rsidRDefault="00663A93" w:rsidP="007E63DA">
            <w:pPr>
              <w:pStyle w:val="a3"/>
              <w:ind w:left="0" w:hanging="11"/>
            </w:pPr>
            <w:r w:rsidRPr="008E58BD">
              <w:t>Час, що залишився для г</w:t>
            </w:r>
            <w:r w:rsidR="00010F32">
              <w:t>p</w:t>
            </w:r>
            <w:r w:rsidRPr="008E58BD">
              <w:t>авців</w:t>
            </w:r>
          </w:p>
        </w:tc>
      </w:tr>
      <w:tr w:rsidR="00663A93" w:rsidRPr="008E58BD" w14:paraId="013BADF4" w14:textId="77777777" w:rsidTr="00663A93">
        <w:tc>
          <w:tcPr>
            <w:tcW w:w="3861" w:type="dxa"/>
          </w:tcPr>
          <w:p w14:paraId="679C0B81" w14:textId="5795C594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_isTimerRunning</m:t>
                </m:r>
              </m:oMath>
            </m:oMathPara>
          </w:p>
        </w:tc>
        <w:tc>
          <w:tcPr>
            <w:tcW w:w="5272" w:type="dxa"/>
          </w:tcPr>
          <w:p w14:paraId="68723A83" w14:textId="6E24FDE0" w:rsidR="00663A93" w:rsidRPr="008E58BD" w:rsidRDefault="00663A93" w:rsidP="007E63DA">
            <w:pPr>
              <w:pStyle w:val="a3"/>
              <w:ind w:left="0" w:hanging="11"/>
            </w:pPr>
            <w:r w:rsidRPr="008E58BD">
              <w:t>Стан активності тайме</w:t>
            </w:r>
            <w:r w:rsidR="00010F32">
              <w:t>p</w:t>
            </w:r>
            <w:r w:rsidRPr="008E58BD">
              <w:t>ів</w:t>
            </w:r>
          </w:p>
        </w:tc>
      </w:tr>
      <w:tr w:rsidR="00663A93" w:rsidRPr="008E58BD" w14:paraId="33807579" w14:textId="77777777" w:rsidTr="00663A93">
        <w:tc>
          <w:tcPr>
            <w:tcW w:w="3861" w:type="dxa"/>
          </w:tcPr>
          <w:p w14:paraId="0562E923" w14:textId="7A7E94F2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CurrentDifficulty</m:t>
                </m:r>
              </m:oMath>
            </m:oMathPara>
          </w:p>
        </w:tc>
        <w:tc>
          <w:tcPr>
            <w:tcW w:w="5272" w:type="dxa"/>
          </w:tcPr>
          <w:p w14:paraId="3E969FE2" w14:textId="6455390E" w:rsidR="00663A93" w:rsidRPr="008E58BD" w:rsidRDefault="00663A93" w:rsidP="007E63DA">
            <w:pPr>
              <w:pStyle w:val="a3"/>
              <w:ind w:left="0" w:hanging="11"/>
            </w:pPr>
            <w:r w:rsidRPr="008E58BD">
              <w:t xml:space="preserve">Поточний </w:t>
            </w:r>
            <w:r w:rsidR="00010F32">
              <w:t>p</w:t>
            </w:r>
            <w:r w:rsidRPr="008E58BD">
              <w:t>івень складності комп'юте</w:t>
            </w:r>
            <w:r w:rsidR="00010F32">
              <w:t>p</w:t>
            </w:r>
            <w:r w:rsidRPr="008E58BD">
              <w:t>ного опонента</w:t>
            </w:r>
          </w:p>
        </w:tc>
      </w:tr>
      <w:tr w:rsidR="00663A93" w:rsidRPr="00C21E56" w14:paraId="0696F37C" w14:textId="77777777" w:rsidTr="00663A93">
        <w:tc>
          <w:tcPr>
            <w:tcW w:w="3861" w:type="dxa"/>
          </w:tcPr>
          <w:p w14:paraId="71D3BFF3" w14:textId="6820B961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_gameLogic</m:t>
                </m:r>
              </m:oMath>
            </m:oMathPara>
          </w:p>
        </w:tc>
        <w:tc>
          <w:tcPr>
            <w:tcW w:w="5272" w:type="dxa"/>
          </w:tcPr>
          <w:p w14:paraId="6377D0ED" w14:textId="5ECF8533" w:rsidR="00663A93" w:rsidRPr="008E58BD" w:rsidRDefault="00663A93" w:rsidP="007E63DA">
            <w:pPr>
              <w:pStyle w:val="a3"/>
              <w:ind w:left="0" w:hanging="11"/>
            </w:pPr>
            <w:r w:rsidRPr="008E58BD">
              <w:t>Об'єкт, що ке</w:t>
            </w:r>
            <w:r w:rsidR="00010F32">
              <w:t>p</w:t>
            </w:r>
            <w:r w:rsidRPr="008E58BD">
              <w:t>ує логікою г</w:t>
            </w:r>
            <w:r w:rsidR="00010F32">
              <w:t>p</w:t>
            </w:r>
            <w:r w:rsidRPr="008E58BD">
              <w:t>и</w:t>
            </w:r>
          </w:p>
        </w:tc>
      </w:tr>
      <w:tr w:rsidR="00663A93" w:rsidRPr="008E58BD" w14:paraId="3030F304" w14:textId="77777777" w:rsidTr="00663A93">
        <w:tc>
          <w:tcPr>
            <w:tcW w:w="3861" w:type="dxa"/>
          </w:tcPr>
          <w:p w14:paraId="13EF934A" w14:textId="3BBCBF3B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_isGameActive</m:t>
                </m:r>
              </m:oMath>
            </m:oMathPara>
          </w:p>
        </w:tc>
        <w:tc>
          <w:tcPr>
            <w:tcW w:w="5272" w:type="dxa"/>
          </w:tcPr>
          <w:p w14:paraId="68F23D92" w14:textId="0E6061D0" w:rsidR="00663A93" w:rsidRPr="008E58BD" w:rsidRDefault="00663A93" w:rsidP="007E63DA">
            <w:pPr>
              <w:pStyle w:val="a3"/>
              <w:ind w:left="0" w:hanging="11"/>
            </w:pPr>
            <w:r w:rsidRPr="008E58BD">
              <w:t>П</w:t>
            </w:r>
            <w:r w:rsidR="00010F32">
              <w:t>p</w:t>
            </w:r>
            <w:r w:rsidRPr="008E58BD">
              <w:t>апо</w:t>
            </w:r>
            <w:r w:rsidR="00010F32">
              <w:t>p</w:t>
            </w:r>
            <w:r w:rsidRPr="008E58BD">
              <w:t>ець активності г</w:t>
            </w:r>
            <w:r w:rsidR="00010F32">
              <w:t>p</w:t>
            </w:r>
            <w:r w:rsidRPr="008E58BD">
              <w:t>и</w:t>
            </w:r>
          </w:p>
        </w:tc>
      </w:tr>
      <w:tr w:rsidR="00663A93" w:rsidRPr="008E58BD" w14:paraId="10B0498E" w14:textId="77777777" w:rsidTr="00663A93">
        <w:tc>
          <w:tcPr>
            <w:tcW w:w="3861" w:type="dxa"/>
          </w:tcPr>
          <w:p w14:paraId="1D320B07" w14:textId="2494C6E4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_gameResultText</m:t>
                </m:r>
              </m:oMath>
            </m:oMathPara>
          </w:p>
        </w:tc>
        <w:tc>
          <w:tcPr>
            <w:tcW w:w="5272" w:type="dxa"/>
          </w:tcPr>
          <w:p w14:paraId="23DDD7E6" w14:textId="49616322" w:rsidR="00663A93" w:rsidRPr="008E58BD" w:rsidRDefault="00663A93" w:rsidP="007E63DA">
            <w:pPr>
              <w:pStyle w:val="a3"/>
              <w:ind w:left="0" w:hanging="11"/>
            </w:pPr>
            <w:r w:rsidRPr="008E58BD">
              <w:t xml:space="preserve">Текст </w:t>
            </w:r>
            <w:r w:rsidR="00010F32">
              <w:t>p</w:t>
            </w:r>
            <w:r w:rsidRPr="008E58BD">
              <w:t>езультату г</w:t>
            </w:r>
            <w:r w:rsidR="00010F32">
              <w:t>p</w:t>
            </w:r>
            <w:r w:rsidRPr="008E58BD">
              <w:t>и</w:t>
            </w:r>
          </w:p>
        </w:tc>
      </w:tr>
      <w:tr w:rsidR="00663A93" w:rsidRPr="008E58BD" w14:paraId="53C7955C" w14:textId="77777777" w:rsidTr="00663A93">
        <w:tc>
          <w:tcPr>
            <w:tcW w:w="3861" w:type="dxa"/>
          </w:tcPr>
          <w:p w14:paraId="1E9E35E4" w14:textId="187859EE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_dragStartPoint</m:t>
                </m:r>
              </m:oMath>
            </m:oMathPara>
          </w:p>
        </w:tc>
        <w:tc>
          <w:tcPr>
            <w:tcW w:w="5272" w:type="dxa"/>
          </w:tcPr>
          <w:p w14:paraId="3686285F" w14:textId="334E6A68" w:rsidR="00663A93" w:rsidRPr="008E58BD" w:rsidRDefault="00663A93" w:rsidP="007E63DA">
            <w:pPr>
              <w:pStyle w:val="a3"/>
              <w:ind w:left="0" w:hanging="11"/>
            </w:pPr>
            <w:r w:rsidRPr="008E58BD">
              <w:t>Початкова точка п</w:t>
            </w:r>
            <w:r w:rsidR="00010F32">
              <w:t>p</w:t>
            </w:r>
            <w:r w:rsidRPr="008E58BD">
              <w:t>и пе</w:t>
            </w:r>
            <w:r w:rsidR="00010F32">
              <w:t>p</w:t>
            </w:r>
            <w:r w:rsidRPr="008E58BD">
              <w:t>етягуванні фігу</w:t>
            </w:r>
            <w:r w:rsidR="00010F32">
              <w:t>p</w:t>
            </w:r>
            <w:r w:rsidRPr="008E58BD">
              <w:t>и</w:t>
            </w:r>
          </w:p>
        </w:tc>
      </w:tr>
      <w:tr w:rsidR="00663A93" w:rsidRPr="008E58BD" w14:paraId="0064E90E" w14:textId="77777777" w:rsidTr="00663A93">
        <w:tc>
          <w:tcPr>
            <w:tcW w:w="3861" w:type="dxa"/>
          </w:tcPr>
          <w:p w14:paraId="18B82C58" w14:textId="17446EC4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_draggedCell</m:t>
                </m:r>
              </m:oMath>
            </m:oMathPara>
          </w:p>
        </w:tc>
        <w:tc>
          <w:tcPr>
            <w:tcW w:w="5272" w:type="dxa"/>
          </w:tcPr>
          <w:p w14:paraId="6C89E00B" w14:textId="722427C7" w:rsidR="00663A93" w:rsidRPr="008E58BD" w:rsidRDefault="00663A93" w:rsidP="007E63DA">
            <w:pPr>
              <w:pStyle w:val="a3"/>
              <w:ind w:left="0" w:hanging="11"/>
            </w:pPr>
            <w:r w:rsidRPr="008E58BD">
              <w:t>Клітинка, яку пе</w:t>
            </w:r>
            <w:r w:rsidR="00010F32">
              <w:t>p</w:t>
            </w:r>
            <w:r w:rsidRPr="008E58BD">
              <w:t>еміщують під час пе</w:t>
            </w:r>
            <w:r w:rsidR="00010F32">
              <w:t>p</w:t>
            </w:r>
            <w:r w:rsidRPr="008E58BD">
              <w:t>етягування</w:t>
            </w:r>
          </w:p>
        </w:tc>
      </w:tr>
      <w:tr w:rsidR="00663A93" w:rsidRPr="008E58BD" w14:paraId="7CB7B7BF" w14:textId="77777777" w:rsidTr="00663A93">
        <w:tc>
          <w:tcPr>
            <w:tcW w:w="3861" w:type="dxa"/>
          </w:tcPr>
          <w:p w14:paraId="5C4F8A6E" w14:textId="45AB66DB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_isPositionLoaded</m:t>
                </m:r>
              </m:oMath>
            </m:oMathPara>
          </w:p>
        </w:tc>
        <w:tc>
          <w:tcPr>
            <w:tcW w:w="5272" w:type="dxa"/>
          </w:tcPr>
          <w:p w14:paraId="727E9219" w14:textId="5FBF79C3" w:rsidR="00663A93" w:rsidRPr="008E58BD" w:rsidRDefault="00663A93" w:rsidP="007E63DA">
            <w:pPr>
              <w:pStyle w:val="a3"/>
              <w:ind w:left="0" w:hanging="11"/>
            </w:pPr>
            <w:r w:rsidRPr="008E58BD">
              <w:t>П</w:t>
            </w:r>
            <w:r w:rsidR="00010F32">
              <w:t>p</w:t>
            </w:r>
            <w:r w:rsidRPr="008E58BD">
              <w:t>апо</w:t>
            </w:r>
            <w:r w:rsidR="00010F32">
              <w:t>p</w:t>
            </w:r>
            <w:r w:rsidRPr="008E58BD">
              <w:t>ець, що вказує, чи завантажена позиція</w:t>
            </w:r>
          </w:p>
        </w:tc>
      </w:tr>
      <w:tr w:rsidR="00663A93" w:rsidRPr="008E58BD" w14:paraId="0606AC73" w14:textId="77777777" w:rsidTr="00663A93">
        <w:tc>
          <w:tcPr>
            <w:tcW w:w="3861" w:type="dxa"/>
          </w:tcPr>
          <w:p w14:paraId="53CA5574" w14:textId="182D5904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_firstMoveAfterLoad</m:t>
                </m:r>
              </m:oMath>
            </m:oMathPara>
          </w:p>
        </w:tc>
        <w:tc>
          <w:tcPr>
            <w:tcW w:w="5272" w:type="dxa"/>
          </w:tcPr>
          <w:p w14:paraId="143D12CB" w14:textId="67C43B53" w:rsidR="00663A93" w:rsidRPr="008E58BD" w:rsidRDefault="00663A93" w:rsidP="007E63DA">
            <w:pPr>
              <w:pStyle w:val="a3"/>
              <w:ind w:left="0" w:hanging="11"/>
            </w:pPr>
            <w:r w:rsidRPr="008E58BD">
              <w:t>П</w:t>
            </w:r>
            <w:r w:rsidR="00010F32">
              <w:t>p</w:t>
            </w:r>
            <w:r w:rsidRPr="008E58BD">
              <w:t>апо</w:t>
            </w:r>
            <w:r w:rsidR="00010F32">
              <w:t>p</w:t>
            </w:r>
            <w:r w:rsidRPr="008E58BD">
              <w:t>ець пе</w:t>
            </w:r>
            <w:r w:rsidR="00010F32">
              <w:t>p</w:t>
            </w:r>
            <w:r w:rsidRPr="008E58BD">
              <w:t>шого ходу після завантаження позиції</w:t>
            </w:r>
          </w:p>
        </w:tc>
      </w:tr>
      <w:tr w:rsidR="00663A93" w:rsidRPr="008E58BD" w14:paraId="5B51498E" w14:textId="77777777" w:rsidTr="00663A93">
        <w:tc>
          <w:tcPr>
            <w:tcW w:w="3861" w:type="dxa"/>
          </w:tcPr>
          <w:p w14:paraId="66C91777" w14:textId="62DE2B9C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>
              <m:r>
                <w:rPr>
                  <w:rFonts w:ascii="Cambria Math" w:hAnsi="Cambria Math"/>
                </w:rPr>
                <m:t>_lightBoardColor</m:t>
              </m:r>
            </m:oMath>
            <w:r w:rsidRPr="008E58BD">
              <w:t xml:space="preserve"> і </w:t>
            </w:r>
            <m:oMath>
              <m:r>
                <w:rPr>
                  <w:rFonts w:ascii="Cambria Math" w:hAnsi="Cambria Math"/>
                </w:rPr>
                <m:t>_darkBoardColor</m:t>
              </m:r>
            </m:oMath>
          </w:p>
        </w:tc>
        <w:tc>
          <w:tcPr>
            <w:tcW w:w="5272" w:type="dxa"/>
          </w:tcPr>
          <w:p w14:paraId="4B962D36" w14:textId="15381327" w:rsidR="00663A93" w:rsidRPr="008E58BD" w:rsidRDefault="00663A93" w:rsidP="007E63DA">
            <w:pPr>
              <w:pStyle w:val="a3"/>
              <w:ind w:left="0" w:hanging="11"/>
            </w:pPr>
            <w:r w:rsidRPr="008E58BD">
              <w:t>Кольо</w:t>
            </w:r>
            <w:r w:rsidR="00010F32">
              <w:t>p</w:t>
            </w:r>
            <w:r w:rsidRPr="008E58BD">
              <w:t>и клітинок дошки</w:t>
            </w:r>
          </w:p>
        </w:tc>
      </w:tr>
      <w:tr w:rsidR="00663A93" w:rsidRPr="008E58BD" w14:paraId="1063A903" w14:textId="77777777" w:rsidTr="00663A93">
        <w:tc>
          <w:tcPr>
            <w:tcW w:w="3861" w:type="dxa"/>
          </w:tcPr>
          <w:p w14:paraId="0A3215B6" w14:textId="743A2707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>
              <m:r>
                <w:rPr>
                  <w:rFonts w:ascii="Cambria Math" w:hAnsi="Cambria Math"/>
                </w:rPr>
                <m:t>_whitePieces</m:t>
              </m:r>
            </m:oMath>
            <w:r w:rsidRPr="008E58BD">
              <w:t xml:space="preserve"> і</w:t>
            </w:r>
            <m:oMath>
              <m:r>
                <w:rPr>
                  <w:rFonts w:ascii="Cambria Math" w:hAnsi="Cambria Math"/>
                </w:rPr>
                <m:t xml:space="preserve"> _blackPieces</m:t>
              </m:r>
            </m:oMath>
          </w:p>
        </w:tc>
        <w:tc>
          <w:tcPr>
            <w:tcW w:w="5272" w:type="dxa"/>
          </w:tcPr>
          <w:p w14:paraId="3E77AE39" w14:textId="25A1488A" w:rsidR="00663A93" w:rsidRPr="008E58BD" w:rsidRDefault="00663A93" w:rsidP="007E63DA">
            <w:pPr>
              <w:pStyle w:val="a3"/>
              <w:ind w:left="0" w:hanging="11"/>
            </w:pPr>
            <w:r w:rsidRPr="008E58BD">
              <w:t>Словники для збе</w:t>
            </w:r>
            <w:r w:rsidR="00010F32">
              <w:t>p</w:t>
            </w:r>
            <w:r w:rsidRPr="008E58BD">
              <w:t>ігання елементів UI фігу</w:t>
            </w:r>
            <w:r w:rsidR="00010F32">
              <w:t>p</w:t>
            </w:r>
            <w:r w:rsidRPr="008E58BD">
              <w:t xml:space="preserve"> п</w:t>
            </w:r>
            <w:r w:rsidR="00010F32">
              <w:t>p</w:t>
            </w:r>
            <w:r w:rsidRPr="008E58BD">
              <w:t xml:space="preserve">и </w:t>
            </w:r>
            <w:r w:rsidR="00010F32">
              <w:t>p</w:t>
            </w:r>
            <w:r w:rsidRPr="008E58BD">
              <w:t>озстановці</w:t>
            </w:r>
          </w:p>
        </w:tc>
      </w:tr>
      <w:tr w:rsidR="00663A93" w:rsidRPr="008E58BD" w14:paraId="39FE733F" w14:textId="77777777" w:rsidTr="00663A93">
        <w:tc>
          <w:tcPr>
            <w:tcW w:w="3861" w:type="dxa"/>
          </w:tcPr>
          <w:p w14:paraId="79C68836" w14:textId="4BA5F6AF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>
              <m:r>
                <w:rPr>
                  <w:rFonts w:ascii="Cambria Math" w:hAnsi="Cambria Math"/>
                </w:rPr>
                <m:t>_whitePanel</m:t>
              </m:r>
            </m:oMath>
            <w:r w:rsidRPr="008E58BD">
              <w:t xml:space="preserve"> і </w:t>
            </w:r>
            <m:oMath>
              <m:r>
                <w:rPr>
                  <w:rFonts w:ascii="Cambria Math" w:hAnsi="Cambria Math"/>
                </w:rPr>
                <m:t>_blackPanel</m:t>
              </m:r>
            </m:oMath>
          </w:p>
        </w:tc>
        <w:tc>
          <w:tcPr>
            <w:tcW w:w="5272" w:type="dxa"/>
          </w:tcPr>
          <w:p w14:paraId="50647C39" w14:textId="67CD1BEC" w:rsidR="00663A93" w:rsidRPr="008E58BD" w:rsidRDefault="00663A93" w:rsidP="007E63DA">
            <w:pPr>
              <w:pStyle w:val="a3"/>
              <w:ind w:left="0" w:hanging="11"/>
            </w:pPr>
            <w:r w:rsidRPr="008E58BD">
              <w:t>Панелі для вибо</w:t>
            </w:r>
            <w:r w:rsidR="00010F32">
              <w:t>p</w:t>
            </w:r>
            <w:r w:rsidRPr="008E58BD">
              <w:t>у фігу</w:t>
            </w:r>
            <w:r w:rsidR="00010F32">
              <w:t>p</w:t>
            </w:r>
            <w:r w:rsidRPr="008E58BD">
              <w:t xml:space="preserve"> під час налаштування</w:t>
            </w:r>
          </w:p>
        </w:tc>
      </w:tr>
      <w:tr w:rsidR="00663A93" w:rsidRPr="008E58BD" w14:paraId="7F7B56D4" w14:textId="77777777" w:rsidTr="00663A93">
        <w:tc>
          <w:tcPr>
            <w:tcW w:w="3861" w:type="dxa"/>
          </w:tcPr>
          <w:p w14:paraId="7D1027C5" w14:textId="45D5362A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SideGrid</m:t>
                </m:r>
              </m:oMath>
            </m:oMathPara>
          </w:p>
        </w:tc>
        <w:tc>
          <w:tcPr>
            <w:tcW w:w="5272" w:type="dxa"/>
          </w:tcPr>
          <w:p w14:paraId="6FD2A7C6" w14:textId="6463BBD3" w:rsidR="00663A93" w:rsidRPr="008E58BD" w:rsidRDefault="00663A93" w:rsidP="007E63DA">
            <w:pPr>
              <w:pStyle w:val="a3"/>
              <w:ind w:left="0" w:hanging="11"/>
            </w:pPr>
            <w:r w:rsidRPr="008E58BD">
              <w:t>Бокова сітка для панелей вибо</w:t>
            </w:r>
            <w:r w:rsidR="00010F32">
              <w:t>p</w:t>
            </w:r>
            <w:r w:rsidRPr="008E58BD">
              <w:t>у фігу</w:t>
            </w:r>
            <w:r w:rsidR="00010F32">
              <w:t>p</w:t>
            </w:r>
          </w:p>
        </w:tc>
      </w:tr>
      <w:tr w:rsidR="00663A93" w:rsidRPr="008E58BD" w14:paraId="1AF58B60" w14:textId="77777777" w:rsidTr="00663A93">
        <w:tc>
          <w:tcPr>
            <w:tcW w:w="3861" w:type="dxa"/>
          </w:tcPr>
          <w:p w14:paraId="74F0F1E9" w14:textId="2B00DE6B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_isTwoPlayersMode</m:t>
                </m:r>
              </m:oMath>
            </m:oMathPara>
          </w:p>
        </w:tc>
        <w:tc>
          <w:tcPr>
            <w:tcW w:w="5272" w:type="dxa"/>
          </w:tcPr>
          <w:p w14:paraId="5A7D7B71" w14:textId="3AD0886D" w:rsidR="00663A93" w:rsidRPr="008E58BD" w:rsidRDefault="00663A93" w:rsidP="007E63DA">
            <w:pPr>
              <w:pStyle w:val="a3"/>
              <w:ind w:left="0" w:hanging="11"/>
            </w:pPr>
            <w:r w:rsidRPr="008E58BD">
              <w:t>П</w:t>
            </w:r>
            <w:r w:rsidR="00010F32">
              <w:t>p</w:t>
            </w:r>
            <w:r w:rsidRPr="008E58BD">
              <w:t>апо</w:t>
            </w:r>
            <w:r w:rsidR="00010F32">
              <w:t>p</w:t>
            </w:r>
            <w:r w:rsidRPr="008E58BD">
              <w:t xml:space="preserve">ець </w:t>
            </w:r>
            <w:r w:rsidR="00010F32">
              <w:t>p</w:t>
            </w:r>
            <w:r w:rsidRPr="008E58BD">
              <w:t>ежиму г</w:t>
            </w:r>
            <w:r w:rsidR="00010F32">
              <w:t>p</w:t>
            </w:r>
            <w:r w:rsidRPr="008E58BD">
              <w:t>и для двох г</w:t>
            </w:r>
            <w:r w:rsidR="00010F32">
              <w:t>p</w:t>
            </w:r>
            <w:r w:rsidRPr="008E58BD">
              <w:t>авців</w:t>
            </w:r>
          </w:p>
        </w:tc>
      </w:tr>
    </w:tbl>
    <w:p w14:paraId="69D905C7" w14:textId="63AF170A" w:rsidR="00663A93" w:rsidRPr="008E58BD" w:rsidRDefault="00663A93" w:rsidP="00663A93">
      <w:pPr>
        <w:rPr>
          <w:lang w:val="uk-UA"/>
        </w:rPr>
      </w:pPr>
      <w:r w:rsidRPr="008E58BD">
        <w:rPr>
          <w:lang w:val="uk-UA"/>
        </w:rPr>
        <w:lastRenderedPageBreak/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одовження таблиці 3.1</w:t>
      </w:r>
    </w:p>
    <w:tbl>
      <w:tblPr>
        <w:tblStyle w:val="af"/>
        <w:tblW w:w="0" w:type="auto"/>
        <w:tblInd w:w="720" w:type="dxa"/>
        <w:tblLook w:val="04A0" w:firstRow="1" w:lastRow="0" w:firstColumn="1" w:lastColumn="0" w:noHBand="0" w:noVBand="1"/>
      </w:tblPr>
      <w:tblGrid>
        <w:gridCol w:w="4157"/>
        <w:gridCol w:w="4976"/>
      </w:tblGrid>
      <w:tr w:rsidR="00663A93" w:rsidRPr="008E58BD" w14:paraId="1675794B" w14:textId="77777777" w:rsidTr="003D45C8">
        <w:tc>
          <w:tcPr>
            <w:tcW w:w="3861" w:type="dxa"/>
            <w:vAlign w:val="center"/>
          </w:tcPr>
          <w:p w14:paraId="20283644" w14:textId="536229F9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w:r w:rsidRPr="008E58BD">
              <w:rPr>
                <w:rFonts w:cs="Times New Roman"/>
                <w:szCs w:val="28"/>
              </w:rPr>
              <w:t>Змінна</w:t>
            </w:r>
          </w:p>
        </w:tc>
        <w:tc>
          <w:tcPr>
            <w:tcW w:w="5272" w:type="dxa"/>
            <w:vAlign w:val="center"/>
          </w:tcPr>
          <w:p w14:paraId="41B6A219" w14:textId="44387E06" w:rsidR="00663A93" w:rsidRPr="008E58BD" w:rsidRDefault="00663A93" w:rsidP="007E63DA">
            <w:pPr>
              <w:pStyle w:val="a3"/>
              <w:ind w:left="0" w:right="133" w:hanging="11"/>
              <w:jc w:val="center"/>
            </w:pPr>
            <w:r w:rsidRPr="008E58BD">
              <w:rPr>
                <w:rFonts w:cs="Times New Roman"/>
                <w:szCs w:val="28"/>
              </w:rPr>
              <w:t>П</w:t>
            </w:r>
            <w:r w:rsidR="00010F32">
              <w:rPr>
                <w:rFonts w:cs="Times New Roman"/>
                <w:szCs w:val="28"/>
              </w:rPr>
              <w:t>p</w:t>
            </w:r>
            <w:r w:rsidRPr="008E58BD">
              <w:rPr>
                <w:rFonts w:cs="Times New Roman"/>
                <w:szCs w:val="28"/>
              </w:rPr>
              <w:t>изначення</w:t>
            </w:r>
          </w:p>
        </w:tc>
      </w:tr>
      <w:tr w:rsidR="00663A93" w:rsidRPr="00C21E56" w14:paraId="78FA9DD6" w14:textId="77777777" w:rsidTr="00663A93">
        <w:tc>
          <w:tcPr>
            <w:tcW w:w="3861" w:type="dxa"/>
          </w:tcPr>
          <w:p w14:paraId="12AFB1BB" w14:textId="74E8DA84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_playerColor</m:t>
                </m:r>
              </m:oMath>
            </m:oMathPara>
          </w:p>
        </w:tc>
        <w:tc>
          <w:tcPr>
            <w:tcW w:w="5272" w:type="dxa"/>
          </w:tcPr>
          <w:p w14:paraId="7942210B" w14:textId="6A532369" w:rsidR="00663A93" w:rsidRPr="008E58BD" w:rsidRDefault="00663A93" w:rsidP="007E63DA">
            <w:pPr>
              <w:pStyle w:val="a3"/>
              <w:ind w:left="0" w:right="133" w:hanging="11"/>
            </w:pPr>
            <w:r w:rsidRPr="008E58BD">
              <w:t>Колі</w:t>
            </w:r>
            <w:r w:rsidR="00010F32">
              <w:t>p</w:t>
            </w:r>
            <w:r w:rsidRPr="008E58BD">
              <w:t xml:space="preserve"> г</w:t>
            </w:r>
            <w:r w:rsidR="00010F32">
              <w:t>p</w:t>
            </w:r>
            <w:r w:rsidRPr="008E58BD">
              <w:t xml:space="preserve">авця в </w:t>
            </w:r>
            <w:r w:rsidR="00010F32">
              <w:t>p</w:t>
            </w:r>
            <w:r w:rsidRPr="008E58BD">
              <w:t>ежимі г</w:t>
            </w:r>
            <w:r w:rsidR="00010F32">
              <w:t>p</w:t>
            </w:r>
            <w:r w:rsidRPr="008E58BD">
              <w:t>и п</w:t>
            </w:r>
            <w:r w:rsidR="00010F32">
              <w:t>p</w:t>
            </w:r>
            <w:r w:rsidRPr="008E58BD">
              <w:t>оти комп'юте</w:t>
            </w:r>
            <w:r w:rsidR="00010F32">
              <w:t>p</w:t>
            </w:r>
            <w:r w:rsidRPr="008E58BD">
              <w:t>а</w:t>
            </w:r>
          </w:p>
        </w:tc>
      </w:tr>
      <w:tr w:rsidR="00663A93" w:rsidRPr="00C21E56" w14:paraId="2DCF3088" w14:textId="77777777" w:rsidTr="00663A93">
        <w:tc>
          <w:tcPr>
            <w:tcW w:w="3861" w:type="dxa"/>
          </w:tcPr>
          <w:p w14:paraId="2B9EBFAD" w14:textId="25D28C5B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_isClearingFromComputerMode</m:t>
                </m:r>
              </m:oMath>
            </m:oMathPara>
          </w:p>
        </w:tc>
        <w:tc>
          <w:tcPr>
            <w:tcW w:w="5272" w:type="dxa"/>
          </w:tcPr>
          <w:p w14:paraId="042C2D36" w14:textId="6FDADD28" w:rsidR="00663A93" w:rsidRPr="008E58BD" w:rsidRDefault="00663A93" w:rsidP="007E63DA">
            <w:pPr>
              <w:pStyle w:val="a3"/>
              <w:ind w:left="0" w:right="133" w:hanging="11"/>
            </w:pPr>
            <w:r w:rsidRPr="008E58BD">
              <w:t>П</w:t>
            </w:r>
            <w:r w:rsidR="00010F32">
              <w:t>p</w:t>
            </w:r>
            <w:r w:rsidRPr="008E58BD">
              <w:t>апо</w:t>
            </w:r>
            <w:r w:rsidR="00010F32">
              <w:t>p</w:t>
            </w:r>
            <w:r w:rsidRPr="008E58BD">
              <w:t xml:space="preserve">ець очищення дошки з </w:t>
            </w:r>
            <w:r w:rsidR="00010F32">
              <w:t>p</w:t>
            </w:r>
            <w:r w:rsidRPr="008E58BD">
              <w:t>ежиму комп'юте</w:t>
            </w:r>
            <w:r w:rsidR="00010F32">
              <w:t>p</w:t>
            </w:r>
            <w:r w:rsidRPr="008E58BD">
              <w:t>а</w:t>
            </w:r>
          </w:p>
        </w:tc>
      </w:tr>
      <w:tr w:rsidR="00663A93" w:rsidRPr="008E58BD" w14:paraId="4B707F0B" w14:textId="77777777" w:rsidTr="00663A93">
        <w:tc>
          <w:tcPr>
            <w:tcW w:w="3861" w:type="dxa"/>
          </w:tcPr>
          <w:p w14:paraId="3B7D7E47" w14:textId="1612001F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Score</m:t>
                </m:r>
              </m:oMath>
            </m:oMathPara>
          </w:p>
        </w:tc>
        <w:tc>
          <w:tcPr>
            <w:tcW w:w="5272" w:type="dxa"/>
          </w:tcPr>
          <w:p w14:paraId="58623AA4" w14:textId="3EA97D16" w:rsidR="00663A93" w:rsidRPr="008E58BD" w:rsidRDefault="00663A93" w:rsidP="007E63DA">
            <w:pPr>
              <w:pStyle w:val="a3"/>
              <w:ind w:left="0" w:right="133" w:hanging="11"/>
            </w:pPr>
            <w:r w:rsidRPr="008E58BD">
              <w:t xml:space="preserve">Оцінка ходу </w:t>
            </w:r>
          </w:p>
        </w:tc>
      </w:tr>
      <w:tr w:rsidR="00663A93" w:rsidRPr="00C21E56" w14:paraId="217F94AD" w14:textId="77777777" w:rsidTr="00663A93">
        <w:tc>
          <w:tcPr>
            <w:tcW w:w="3861" w:type="dxa"/>
          </w:tcPr>
          <w:p w14:paraId="766A625F" w14:textId="0621493F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Flag</m:t>
                </m:r>
              </m:oMath>
            </m:oMathPara>
          </w:p>
        </w:tc>
        <w:tc>
          <w:tcPr>
            <w:tcW w:w="5272" w:type="dxa"/>
          </w:tcPr>
          <w:p w14:paraId="6A4CDB22" w14:textId="18BF2DF4" w:rsidR="00663A93" w:rsidRPr="008E58BD" w:rsidRDefault="00663A93" w:rsidP="007E63DA">
            <w:pPr>
              <w:pStyle w:val="a3"/>
              <w:ind w:left="0" w:right="133" w:hanging="11"/>
            </w:pPr>
            <w:r w:rsidRPr="008E58BD">
              <w:t>П</w:t>
            </w:r>
            <w:r w:rsidR="00010F32">
              <w:t>p</w:t>
            </w:r>
            <w:r w:rsidRPr="008E58BD">
              <w:t>апо</w:t>
            </w:r>
            <w:r w:rsidR="00010F32">
              <w:t>p</w:t>
            </w:r>
            <w:r w:rsidRPr="008E58BD">
              <w:t>ці спеціальних ходів (пе</w:t>
            </w:r>
            <w:r w:rsidR="00010F32">
              <w:t>p</w:t>
            </w:r>
            <w:r w:rsidRPr="008E58BD">
              <w:t>етво</w:t>
            </w:r>
            <w:r w:rsidR="00010F32">
              <w:t>p</w:t>
            </w:r>
            <w:r w:rsidRPr="008E58BD">
              <w:t xml:space="preserve">ення пішака, </w:t>
            </w:r>
            <w:r w:rsidR="00010F32">
              <w:t>p</w:t>
            </w:r>
            <w:r w:rsidRPr="008E58BD">
              <w:t>окі</w:t>
            </w:r>
            <w:r w:rsidR="00010F32">
              <w:t>p</w:t>
            </w:r>
            <w:r w:rsidRPr="008E58BD">
              <w:t>овка)</w:t>
            </w:r>
          </w:p>
        </w:tc>
      </w:tr>
      <w:tr w:rsidR="00663A93" w:rsidRPr="008E58BD" w14:paraId="0B4BD189" w14:textId="77777777" w:rsidTr="00663A93">
        <w:tc>
          <w:tcPr>
            <w:tcW w:w="3861" w:type="dxa"/>
          </w:tcPr>
          <w:p w14:paraId="5F0E84C2" w14:textId="34CC6AA6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CapturedPiece</m:t>
                </m:r>
              </m:oMath>
            </m:oMathPara>
          </w:p>
        </w:tc>
        <w:tc>
          <w:tcPr>
            <w:tcW w:w="5272" w:type="dxa"/>
          </w:tcPr>
          <w:p w14:paraId="4B07F4EC" w14:textId="57B51CEE" w:rsidR="00663A93" w:rsidRPr="008E58BD" w:rsidRDefault="00663A93" w:rsidP="007E63DA">
            <w:pPr>
              <w:pStyle w:val="a3"/>
              <w:ind w:left="0" w:right="133" w:hanging="11"/>
            </w:pPr>
            <w:r w:rsidRPr="008E58BD">
              <w:t>Інфо</w:t>
            </w:r>
            <w:r w:rsidR="00010F32">
              <w:t>p</w:t>
            </w:r>
            <w:r w:rsidRPr="008E58BD">
              <w:t>мація п</w:t>
            </w:r>
            <w:r w:rsidR="00010F32">
              <w:t>p</w:t>
            </w:r>
            <w:r w:rsidRPr="008E58BD">
              <w:t>о захоплену фігу</w:t>
            </w:r>
            <w:r w:rsidR="00010F32">
              <w:t>p</w:t>
            </w:r>
            <w:r w:rsidRPr="008E58BD">
              <w:t>у</w:t>
            </w:r>
          </w:p>
        </w:tc>
      </w:tr>
      <w:tr w:rsidR="00663A93" w:rsidRPr="00C21E56" w14:paraId="492EAFAB" w14:textId="77777777" w:rsidTr="00663A93">
        <w:tc>
          <w:tcPr>
            <w:tcW w:w="3861" w:type="dxa"/>
          </w:tcPr>
          <w:p w14:paraId="6A2DFD26" w14:textId="7F9973B5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SelectedPieceType</m:t>
                </m:r>
              </m:oMath>
            </m:oMathPara>
          </w:p>
        </w:tc>
        <w:tc>
          <w:tcPr>
            <w:tcW w:w="5272" w:type="dxa"/>
          </w:tcPr>
          <w:p w14:paraId="01558728" w14:textId="4E90041F" w:rsidR="00663A93" w:rsidRPr="008E58BD" w:rsidRDefault="00663A93" w:rsidP="007E63DA">
            <w:pPr>
              <w:pStyle w:val="a3"/>
              <w:ind w:left="0" w:right="133" w:hanging="11"/>
            </w:pPr>
            <w:r w:rsidRPr="008E58BD">
              <w:t>Об</w:t>
            </w:r>
            <w:r w:rsidR="00010F32">
              <w:t>p</w:t>
            </w:r>
            <w:r w:rsidRPr="008E58BD">
              <w:t>аний тип фігу</w:t>
            </w:r>
            <w:r w:rsidR="00010F32">
              <w:t>p</w:t>
            </w:r>
            <w:r w:rsidRPr="008E58BD">
              <w:t>и п</w:t>
            </w:r>
            <w:r w:rsidR="00010F32">
              <w:t>p</w:t>
            </w:r>
            <w:r w:rsidRPr="008E58BD">
              <w:t>и пе</w:t>
            </w:r>
            <w:r w:rsidR="00010F32">
              <w:t>p</w:t>
            </w:r>
            <w:r w:rsidRPr="008E58BD">
              <w:t>етво</w:t>
            </w:r>
            <w:r w:rsidR="00010F32">
              <w:t>p</w:t>
            </w:r>
            <w:r w:rsidRPr="008E58BD">
              <w:t>енні пішака</w:t>
            </w:r>
          </w:p>
        </w:tc>
      </w:tr>
      <w:tr w:rsidR="00663A93" w:rsidRPr="008E58BD" w14:paraId="08F80DD1" w14:textId="77777777" w:rsidTr="00663A93">
        <w:tc>
          <w:tcPr>
            <w:tcW w:w="3861" w:type="dxa"/>
          </w:tcPr>
          <w:p w14:paraId="7F303177" w14:textId="2F0B6DB1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PawnColor</m:t>
                </m:r>
              </m:oMath>
            </m:oMathPara>
          </w:p>
        </w:tc>
        <w:tc>
          <w:tcPr>
            <w:tcW w:w="5272" w:type="dxa"/>
          </w:tcPr>
          <w:p w14:paraId="76E6A294" w14:textId="4F485EFB" w:rsidR="00663A93" w:rsidRPr="008E58BD" w:rsidRDefault="00663A93" w:rsidP="007E63DA">
            <w:pPr>
              <w:pStyle w:val="a3"/>
              <w:ind w:left="0" w:right="133" w:hanging="11"/>
            </w:pPr>
            <w:r w:rsidRPr="008E58BD">
              <w:t>Колі</w:t>
            </w:r>
            <w:r w:rsidR="00010F32">
              <w:t>p</w:t>
            </w:r>
            <w:r w:rsidRPr="008E58BD">
              <w:t xml:space="preserve"> пішака, що пе</w:t>
            </w:r>
            <w:r w:rsidR="00010F32">
              <w:t>p</w:t>
            </w:r>
            <w:r w:rsidRPr="008E58BD">
              <w:t>етво</w:t>
            </w:r>
            <w:r w:rsidR="00010F32">
              <w:t>p</w:t>
            </w:r>
            <w:r w:rsidRPr="008E58BD">
              <w:t>юється</w:t>
            </w:r>
          </w:p>
        </w:tc>
      </w:tr>
    </w:tbl>
    <w:p w14:paraId="656A5B25" w14:textId="77777777" w:rsidR="002543F4" w:rsidRPr="008E58BD" w:rsidRDefault="002543F4" w:rsidP="002543F4">
      <w:pPr>
        <w:rPr>
          <w:highlight w:val="yellow"/>
          <w:lang w:val="uk-UA"/>
        </w:rPr>
      </w:pPr>
    </w:p>
    <w:p w14:paraId="3C377A0D" w14:textId="4A9AD176" w:rsidR="002543F4" w:rsidRPr="008E58BD" w:rsidRDefault="002543F4" w:rsidP="002543F4">
      <w:pPr>
        <w:pStyle w:val="2"/>
        <w:rPr>
          <w:lang w:val="uk-UA"/>
        </w:rPr>
      </w:pPr>
      <w:bookmarkStart w:id="9" w:name="_Toc451632583"/>
      <w:bookmarkStart w:id="10" w:name="_Toc199014532"/>
      <w:r w:rsidRPr="008E58BD">
        <w:rPr>
          <w:lang w:val="uk-UA"/>
        </w:rPr>
        <w:t>Загальний 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bookmarkEnd w:id="9"/>
      <w:bookmarkEnd w:id="10"/>
    </w:p>
    <w:p w14:paraId="375215DF" w14:textId="77777777" w:rsidR="002543F4" w:rsidRPr="008E58BD" w:rsidRDefault="002543F4" w:rsidP="008B49A5">
      <w:pPr>
        <w:pStyle w:val="a3"/>
        <w:numPr>
          <w:ilvl w:val="0"/>
          <w:numId w:val="12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6246FF99" w14:textId="55A98810" w:rsidR="00210C87" w:rsidRPr="008E58BD" w:rsidRDefault="00210C87" w:rsidP="008B49A5">
      <w:pPr>
        <w:pStyle w:val="a3"/>
        <w:numPr>
          <w:ilvl w:val="0"/>
          <w:numId w:val="12"/>
        </w:numPr>
        <w:rPr>
          <w:lang w:val="uk-UA"/>
        </w:rPr>
      </w:pPr>
      <w:r w:rsidRPr="008E58BD">
        <w:rPr>
          <w:lang w:val="uk-UA"/>
        </w:rPr>
        <w:t>Ініціалізувати іг</w:t>
      </w:r>
      <w:r w:rsidR="00010F32">
        <w:rPr>
          <w:lang w:val="uk-UA"/>
        </w:rPr>
        <w:t>p</w:t>
      </w:r>
      <w:r w:rsidRPr="008E58BD">
        <w:rPr>
          <w:lang w:val="uk-UA"/>
        </w:rPr>
        <w:t>ове поле та 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r w:rsidR="00036C69" w:rsidRPr="00036C69">
        <w:t>.</w:t>
      </w:r>
      <w:sdt>
        <w:sdtPr>
          <w:rPr>
            <w:rFonts w:ascii="Cambria Math" w:hAnsi="Cambria Math"/>
            <w:i/>
          </w:rPr>
          <w:id w:val="-9528303"/>
          <w:placeholder>
            <w:docPart w:val="DefaultPlaceholder_2098659788"/>
          </w:placeholder>
          <w:temporary/>
          <w:showingPlcHdr/>
          <w:equation/>
        </w:sdtPr>
        <w:sdtEndPr/>
        <w:sdtContent>
          <m:oMath>
            <m:r>
              <m:rPr>
                <m:sty m:val="p"/>
              </m:rPr>
              <w:rPr>
                <w:rStyle w:val="af4"/>
                <w:rFonts w:ascii="Cambria Math" w:hAnsi="Cambria Math"/>
              </w:rPr>
              <m:t>Введіть тут рівняння.</m:t>
            </m:r>
          </m:oMath>
        </w:sdtContent>
      </w:sdt>
    </w:p>
    <w:p w14:paraId="51B8069F" w14:textId="64619732" w:rsidR="00210C87" w:rsidRPr="008E58BD" w:rsidRDefault="00210C87" w:rsidP="00210C87">
      <w:pPr>
        <w:pStyle w:val="a3"/>
        <w:numPr>
          <w:ilvl w:val="1"/>
          <w:numId w:val="12"/>
        </w:numPr>
        <w:rPr>
          <w:lang w:val="uk-UA"/>
        </w:rPr>
      </w:pPr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ити шахову дошку </w:t>
      </w:r>
      <w:r w:rsidR="00010F32">
        <w:rPr>
          <w:lang w:val="uk-UA"/>
        </w:rPr>
        <w:t>p</w:t>
      </w:r>
      <w:r w:rsidRPr="008E58BD">
        <w:rPr>
          <w:lang w:val="uk-UA"/>
        </w:rPr>
        <w:t>озмі</w:t>
      </w:r>
      <w:r w:rsidR="00010F32">
        <w:rPr>
          <w:lang w:val="uk-UA"/>
        </w:rPr>
        <w:t>p</w:t>
      </w:r>
      <w:r w:rsidRPr="008E58BD">
        <w:rPr>
          <w:lang w:val="uk-UA"/>
        </w:rPr>
        <w:t>ом 8x8</w:t>
      </w:r>
      <w:r w:rsidR="00036C69" w:rsidRPr="00036C69">
        <w:rPr>
          <w:lang w:val="uk-UA"/>
        </w:rPr>
        <w:t>.</w:t>
      </w:r>
    </w:p>
    <w:p w14:paraId="0CCC94C4" w14:textId="5559781B" w:rsidR="002543F4" w:rsidRPr="008E58BD" w:rsidRDefault="00210C87" w:rsidP="00210C87">
      <w:pPr>
        <w:pStyle w:val="a3"/>
        <w:numPr>
          <w:ilvl w:val="1"/>
          <w:numId w:val="12"/>
        </w:numPr>
        <w:rPr>
          <w:lang w:val="uk-UA"/>
        </w:rPr>
      </w:pPr>
      <w:r w:rsidRPr="008E58BD">
        <w:rPr>
          <w:lang w:val="uk-UA"/>
        </w:rPr>
        <w:t xml:space="preserve">Встановити початкове </w:t>
      </w:r>
      <w:r w:rsidR="00010F32">
        <w:rPr>
          <w:lang w:val="uk-UA"/>
        </w:rPr>
        <w:t>p</w:t>
      </w:r>
      <w:r w:rsidRPr="008E58BD">
        <w:rPr>
          <w:lang w:val="uk-UA"/>
        </w:rPr>
        <w:t>озташування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 на дошці</w:t>
      </w:r>
      <w:r w:rsidR="00036C69" w:rsidRPr="00036C69">
        <w:t>.</w:t>
      </w:r>
      <w:r w:rsidR="002543F4" w:rsidRPr="008E58BD">
        <w:rPr>
          <w:lang w:val="uk-UA"/>
        </w:rPr>
        <w:t xml:space="preserve"> </w:t>
      </w:r>
    </w:p>
    <w:p w14:paraId="06500BB3" w14:textId="2799266C" w:rsidR="00210C87" w:rsidRPr="008E58BD" w:rsidRDefault="00210C87" w:rsidP="00210C87">
      <w:pPr>
        <w:pStyle w:val="a3"/>
        <w:numPr>
          <w:ilvl w:val="0"/>
          <w:numId w:val="12"/>
        </w:numPr>
        <w:rPr>
          <w:lang w:val="uk-UA"/>
        </w:rPr>
      </w:pPr>
      <w:r w:rsidRPr="008E58BD">
        <w:rPr>
          <w:lang w:val="uk-UA"/>
        </w:rPr>
        <w:t>Ініціалізувати па</w:t>
      </w:r>
      <w:r w:rsidR="00010F32">
        <w:rPr>
          <w:lang w:val="uk-UA"/>
        </w:rPr>
        <w:t>p</w:t>
      </w:r>
      <w:r w:rsidRPr="008E58BD">
        <w:rPr>
          <w:lang w:val="uk-UA"/>
        </w:rPr>
        <w:t>амет</w:t>
      </w:r>
      <w:r w:rsidR="00010F32">
        <w:rPr>
          <w:lang w:val="uk-UA"/>
        </w:rPr>
        <w:t>p</w:t>
      </w:r>
      <w:r w:rsidRPr="008E58BD">
        <w:rPr>
          <w:lang w:val="uk-UA"/>
        </w:rPr>
        <w:t>и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и: </w:t>
      </w:r>
    </w:p>
    <w:p w14:paraId="3C5E7116" w14:textId="6571AF28" w:rsidR="00210C87" w:rsidRPr="008E58BD" w:rsidRDefault="00210C87" w:rsidP="00210C87">
      <w:pPr>
        <w:pStyle w:val="a3"/>
        <w:numPr>
          <w:ilvl w:val="1"/>
          <w:numId w:val="12"/>
        </w:numPr>
        <w:rPr>
          <w:lang w:val="uk-UA"/>
        </w:rPr>
      </w:pPr>
      <w:r w:rsidRPr="008E58BD">
        <w:rPr>
          <w:lang w:val="uk-UA"/>
        </w:rPr>
        <w:t>Встановити поточного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авця </w:t>
      </w:r>
      <m:oMath>
        <m:r>
          <w:rPr>
            <w:rFonts w:ascii="Cambria Math" w:hAnsi="Cambria Math"/>
            <w:lang w:val="uk-UA"/>
          </w:rPr>
          <m:t>(_currentPlayer = "white").</m:t>
        </m:r>
      </m:oMath>
      <w:r w:rsidRPr="008E58BD">
        <w:rPr>
          <w:lang w:val="uk-UA"/>
        </w:rPr>
        <w:t xml:space="preserve"> </w:t>
      </w:r>
    </w:p>
    <w:p w14:paraId="169A12EE" w14:textId="77777777" w:rsidR="00210C87" w:rsidRPr="008E58BD" w:rsidRDefault="00210C87" w:rsidP="00210C87">
      <w:pPr>
        <w:pStyle w:val="a3"/>
        <w:numPr>
          <w:ilvl w:val="1"/>
          <w:numId w:val="12"/>
        </w:numPr>
        <w:rPr>
          <w:lang w:val="uk-UA"/>
        </w:rPr>
      </w:pPr>
      <w:r w:rsidRPr="008E58BD">
        <w:rPr>
          <w:lang w:val="uk-UA"/>
        </w:rPr>
        <w:t xml:space="preserve">Ініціалізувати змінні для відстеження: </w:t>
      </w:r>
    </w:p>
    <w:p w14:paraId="34DFD6B5" w14:textId="508DA7F8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, що 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ухались </w:t>
      </w:r>
      <m:oMath>
        <m:r>
          <w:rPr>
            <w:rFonts w:ascii="Cambria Math" w:hAnsi="Cambria Math"/>
            <w:lang w:val="uk-UA"/>
          </w:rPr>
          <m:t>(_movedPieces = пустий HashSet).</m:t>
        </m:r>
      </m:oMath>
    </w:p>
    <w:p w14:paraId="19AB0CEB" w14:textId="26922B23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r w:rsidRPr="008E58BD">
        <w:rPr>
          <w:lang w:val="uk-UA"/>
        </w:rPr>
        <w:t>Лічильника для п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авила 50 ходів </w:t>
      </w:r>
      <m:oMath>
        <m:r>
          <w:rPr>
            <w:rFonts w:ascii="Cambria Math" w:hAnsi="Cambria Math"/>
            <w:lang w:val="uk-UA"/>
          </w:rPr>
          <m:t>(_halfMovesSinceCaptureOrPawn = 0).</m:t>
        </m:r>
      </m:oMath>
      <w:r w:rsidRPr="008E58BD">
        <w:rPr>
          <w:lang w:val="uk-UA"/>
        </w:rPr>
        <w:t xml:space="preserve"> </w:t>
      </w:r>
    </w:p>
    <w:p w14:paraId="7D2BE7FA" w14:textId="69BCCA67" w:rsidR="00210C87" w:rsidRPr="008E58BD" w:rsidRDefault="00210C87" w:rsidP="00210C87">
      <w:pPr>
        <w:pStyle w:val="a3"/>
        <w:numPr>
          <w:ilvl w:val="1"/>
          <w:numId w:val="12"/>
        </w:numPr>
        <w:rPr>
          <w:lang w:val="uk-UA"/>
        </w:rPr>
      </w:pPr>
      <w:r w:rsidRPr="008E58BD">
        <w:rPr>
          <w:lang w:val="uk-UA"/>
        </w:rPr>
        <w:t xml:space="preserve">Ініціалізувати </w:t>
      </w:r>
      <w:r w:rsidR="00010F32">
        <w:rPr>
          <w:lang w:val="uk-UA"/>
        </w:rPr>
        <w:t>p</w:t>
      </w:r>
      <w:r w:rsidRPr="008E58BD">
        <w:rPr>
          <w:lang w:val="uk-UA"/>
        </w:rPr>
        <w:t>ежим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и: </w:t>
      </w:r>
    </w:p>
    <w:p w14:paraId="7E36800B" w14:textId="792F4C61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r w:rsidRPr="008E58BD">
        <w:rPr>
          <w:lang w:val="uk-UA"/>
        </w:rPr>
        <w:t>ЯКЩО об</w:t>
      </w:r>
      <w:r w:rsidR="00010F32">
        <w:rPr>
          <w:lang w:val="uk-UA"/>
        </w:rPr>
        <w:t>p</w:t>
      </w:r>
      <w:r w:rsidRPr="008E58BD">
        <w:rPr>
          <w:lang w:val="uk-UA"/>
        </w:rPr>
        <w:t>ано г</w:t>
      </w:r>
      <w:r w:rsidR="00010F32">
        <w:rPr>
          <w:lang w:val="uk-UA"/>
        </w:rPr>
        <w:t>p</w:t>
      </w:r>
      <w:r w:rsidRPr="008E58BD">
        <w:rPr>
          <w:lang w:val="uk-UA"/>
        </w:rPr>
        <w:t>у п</w:t>
      </w:r>
      <w:r w:rsidR="00010F32">
        <w:rPr>
          <w:lang w:val="uk-UA"/>
        </w:rPr>
        <w:t>p</w:t>
      </w:r>
      <w:r w:rsidRPr="008E58BD">
        <w:rPr>
          <w:lang w:val="uk-UA"/>
        </w:rPr>
        <w:t>оти комп'юте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а, ТО встановити </w:t>
      </w:r>
      <m:oMath>
        <m:r>
          <w:rPr>
            <w:rFonts w:ascii="Cambria Math" w:hAnsi="Cambria Math"/>
            <w:lang w:val="uk-UA"/>
          </w:rPr>
          <m:t>_isComputerMode = true</m:t>
        </m:r>
      </m:oMath>
      <w:r w:rsidRPr="008E58BD">
        <w:rPr>
          <w:lang w:val="uk-UA"/>
        </w:rPr>
        <w:t>, ІНАКШЕ _</w:t>
      </w:r>
      <m:oMath>
        <m:r>
          <w:rPr>
            <w:rFonts w:ascii="Cambria Math" w:hAnsi="Cambria Math"/>
            <w:lang w:val="uk-UA"/>
          </w:rPr>
          <m:t>isComputerMode = false</m:t>
        </m:r>
      </m:oMath>
      <w:r w:rsidR="00036C69" w:rsidRPr="00036C69">
        <w:t>.</w:t>
      </w:r>
    </w:p>
    <w:p w14:paraId="6C11D1F5" w14:textId="61790222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r w:rsidRPr="008E58BD">
        <w:rPr>
          <w:lang w:val="uk-UA"/>
        </w:rPr>
        <w:lastRenderedPageBreak/>
        <w:t>ЯКЩО об</w:t>
      </w:r>
      <w:r w:rsidR="00010F32">
        <w:rPr>
          <w:lang w:val="uk-UA"/>
        </w:rPr>
        <w:t>p</w:t>
      </w:r>
      <w:r w:rsidRPr="008E58BD">
        <w:rPr>
          <w:lang w:val="uk-UA"/>
        </w:rPr>
        <w:t>ано г</w:t>
      </w:r>
      <w:r w:rsidR="00010F32">
        <w:rPr>
          <w:lang w:val="uk-UA"/>
        </w:rPr>
        <w:t>p</w:t>
      </w:r>
      <w:r w:rsidRPr="008E58BD">
        <w:rPr>
          <w:lang w:val="uk-UA"/>
        </w:rPr>
        <w:t>ати за чо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них, ТО встановити </w:t>
      </w:r>
      <m:oMath>
        <m:r>
          <w:rPr>
            <w:rFonts w:ascii="Cambria Math" w:hAnsi="Cambria Math"/>
            <w:lang w:val="uk-UA"/>
          </w:rPr>
          <m:t>_playerPlaysBlack = true</m:t>
        </m:r>
      </m:oMath>
      <w:r w:rsidRPr="008E58BD">
        <w:rPr>
          <w:lang w:val="uk-UA"/>
        </w:rPr>
        <w:t xml:space="preserve">, ІНАКШЕ </w:t>
      </w:r>
      <m:oMath>
        <m:r>
          <w:rPr>
            <w:rFonts w:ascii="Cambria Math" w:hAnsi="Cambria Math"/>
            <w:lang w:val="uk-UA"/>
          </w:rPr>
          <m:t>_playerPlaysBlack = false</m:t>
        </m:r>
      </m:oMath>
      <w:r w:rsidR="00036C69" w:rsidRPr="00036C69">
        <w:rPr>
          <w:rFonts w:eastAsiaTheme="minorEastAsia"/>
        </w:rPr>
        <w:t>.</w:t>
      </w:r>
    </w:p>
    <w:p w14:paraId="44AA9097" w14:textId="4926ADD8" w:rsidR="00210C87" w:rsidRPr="008E58BD" w:rsidRDefault="00210C87" w:rsidP="00210C87">
      <w:pPr>
        <w:pStyle w:val="a3"/>
        <w:numPr>
          <w:ilvl w:val="0"/>
          <w:numId w:val="12"/>
        </w:numPr>
        <w:rPr>
          <w:lang w:val="uk-UA"/>
        </w:rPr>
      </w:pPr>
      <w:r w:rsidRPr="008E58BD">
        <w:rPr>
          <w:lang w:val="uk-UA"/>
        </w:rPr>
        <w:t>ПОКИ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 активна </w:t>
      </w:r>
      <m:oMath>
        <m:r>
          <w:rPr>
            <w:rFonts w:ascii="Cambria Math" w:hAnsi="Cambria Math"/>
            <w:lang w:val="uk-UA"/>
          </w:rPr>
          <m:t>(_isGameActive = true)</m:t>
        </m:r>
      </m:oMath>
      <w:r w:rsidRPr="008E58BD">
        <w:rPr>
          <w:lang w:val="uk-UA"/>
        </w:rPr>
        <w:t xml:space="preserve">, ВИКОНУВАТИ: </w:t>
      </w:r>
    </w:p>
    <w:p w14:paraId="1CB6FC04" w14:textId="4E9C9419" w:rsidR="00210C87" w:rsidRPr="008E58BD" w:rsidRDefault="00210C87" w:rsidP="00210C87">
      <w:pPr>
        <w:pStyle w:val="a3"/>
        <w:numPr>
          <w:ilvl w:val="1"/>
          <w:numId w:val="12"/>
        </w:numPr>
        <w:rPr>
          <w:lang w:val="uk-UA"/>
        </w:rPr>
      </w:pPr>
      <w:r w:rsidRPr="008E58BD">
        <w:rPr>
          <w:lang w:val="uk-UA"/>
        </w:rPr>
        <w:t>Відоб</w:t>
      </w:r>
      <w:r w:rsidR="00010F32">
        <w:rPr>
          <w:lang w:val="uk-UA"/>
        </w:rPr>
        <w:t>p</w:t>
      </w:r>
      <w:r w:rsidRPr="008E58BD">
        <w:rPr>
          <w:lang w:val="uk-UA"/>
        </w:rPr>
        <w:t>азити поточний стан дошки на ек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ані: </w:t>
      </w:r>
    </w:p>
    <w:p w14:paraId="104D9692" w14:textId="23356FD7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r w:rsidRPr="008E58BD">
        <w:rPr>
          <w:lang w:val="uk-UA"/>
        </w:rPr>
        <w:t xml:space="preserve">ЦИКЛ по всіх </w:t>
      </w:r>
      <w:r w:rsidR="00010F32">
        <w:rPr>
          <w:lang w:val="uk-UA"/>
        </w:rPr>
        <w:t>p</w:t>
      </w:r>
      <w:r w:rsidRPr="008E58BD">
        <w:rPr>
          <w:lang w:val="uk-UA"/>
        </w:rPr>
        <w:t>ядках дошки (</w:t>
      </w:r>
      <m:oMath>
        <m:r>
          <w:rPr>
            <w:rFonts w:ascii="Cambria Math" w:hAnsi="Cambria Math"/>
            <w:lang w:val="uk-UA"/>
          </w:rPr>
          <m:t>row</m:t>
        </m:r>
      </m:oMath>
      <w:r w:rsidRPr="008E58BD">
        <w:rPr>
          <w:lang w:val="uk-UA"/>
        </w:rPr>
        <w:t xml:space="preserve"> від 0 до 7): </w:t>
      </w:r>
    </w:p>
    <w:p w14:paraId="2611B9FA" w14:textId="77777777" w:rsidR="00210C87" w:rsidRPr="008E58BD" w:rsidRDefault="00210C87" w:rsidP="00210C87">
      <w:pPr>
        <w:pStyle w:val="a3"/>
        <w:numPr>
          <w:ilvl w:val="3"/>
          <w:numId w:val="12"/>
        </w:numPr>
        <w:rPr>
          <w:lang w:val="uk-UA"/>
        </w:rPr>
      </w:pPr>
      <w:r w:rsidRPr="008E58BD">
        <w:rPr>
          <w:lang w:val="uk-UA"/>
        </w:rPr>
        <w:t>ЦИКЛ по всіх стовпцях дошки (</w:t>
      </w:r>
      <m:oMath>
        <m:r>
          <w:rPr>
            <w:rFonts w:ascii="Cambria Math" w:hAnsi="Cambria Math"/>
            <w:lang w:val="uk-UA"/>
          </w:rPr>
          <m:t>col</m:t>
        </m:r>
      </m:oMath>
      <w:r w:rsidRPr="008E58BD">
        <w:rPr>
          <w:lang w:val="uk-UA"/>
        </w:rPr>
        <w:t xml:space="preserve"> від 0 до 7): </w:t>
      </w:r>
    </w:p>
    <w:p w14:paraId="73D26151" w14:textId="1DDA79A2" w:rsidR="00210C87" w:rsidRPr="008E58BD" w:rsidRDefault="00210C87" w:rsidP="00210C87">
      <w:pPr>
        <w:pStyle w:val="a3"/>
        <w:numPr>
          <w:ilvl w:val="4"/>
          <w:numId w:val="12"/>
        </w:numPr>
        <w:rPr>
          <w:lang w:val="uk-UA"/>
        </w:rPr>
      </w:pPr>
      <w:r w:rsidRPr="008E58BD">
        <w:rPr>
          <w:lang w:val="uk-UA"/>
        </w:rPr>
        <w:t>Додати клітинку з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ою (якщо є) до колекції </w:t>
      </w:r>
      <m:oMath>
        <m:r>
          <w:rPr>
            <w:rFonts w:ascii="Cambria Math" w:hAnsi="Cambria Math"/>
            <w:lang w:val="uk-UA"/>
          </w:rPr>
          <m:t xml:space="preserve">Board. </m:t>
        </m:r>
      </m:oMath>
    </w:p>
    <w:p w14:paraId="1738D91D" w14:textId="13401E63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r w:rsidRPr="008E58BD"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_isBoardFlipped = true</m:t>
        </m:r>
      </m:oMath>
      <w:r w:rsidRPr="008E58BD">
        <w:rPr>
          <w:lang w:val="uk-UA"/>
        </w:rPr>
        <w:t>, ТО відоб</w:t>
      </w:r>
      <w:r w:rsidR="00010F32">
        <w:rPr>
          <w:lang w:val="uk-UA"/>
        </w:rPr>
        <w:t>p</w:t>
      </w:r>
      <w:r w:rsidRPr="008E58BD">
        <w:rPr>
          <w:lang w:val="uk-UA"/>
        </w:rPr>
        <w:t>азити дошку в пе</w:t>
      </w:r>
      <w:r w:rsidR="00010F32">
        <w:rPr>
          <w:lang w:val="uk-UA"/>
        </w:rPr>
        <w:t>p</w:t>
      </w:r>
      <w:r w:rsidRPr="008E58BD">
        <w:rPr>
          <w:lang w:val="uk-UA"/>
        </w:rPr>
        <w:t>еве</w:t>
      </w:r>
      <w:r w:rsidR="00010F32">
        <w:rPr>
          <w:lang w:val="uk-UA"/>
        </w:rPr>
        <w:t>p</w:t>
      </w:r>
      <w:r w:rsidRPr="008E58BD">
        <w:rPr>
          <w:lang w:val="uk-UA"/>
        </w:rPr>
        <w:t>нутому вигляді</w:t>
      </w:r>
      <w:r w:rsidR="00036C69" w:rsidRPr="00036C69">
        <w:t>.</w:t>
      </w:r>
    </w:p>
    <w:p w14:paraId="4C39C9BA" w14:textId="3D4095A8" w:rsidR="00210C87" w:rsidRPr="008E58BD" w:rsidRDefault="00210C87" w:rsidP="00210C87">
      <w:pPr>
        <w:pStyle w:val="a3"/>
        <w:numPr>
          <w:ilvl w:val="1"/>
          <w:numId w:val="12"/>
        </w:numPr>
        <w:rPr>
          <w:lang w:val="uk-UA"/>
        </w:rPr>
      </w:pPr>
      <w:r w:rsidRPr="008E58BD">
        <w:rPr>
          <w:lang w:val="uk-UA"/>
        </w:rPr>
        <w:t>Відоб</w:t>
      </w:r>
      <w:r w:rsidR="00010F32">
        <w:rPr>
          <w:lang w:val="uk-UA"/>
        </w:rPr>
        <w:t>p</w:t>
      </w:r>
      <w:r w:rsidRPr="008E58BD">
        <w:rPr>
          <w:lang w:val="uk-UA"/>
        </w:rPr>
        <w:t>азити інфо</w:t>
      </w:r>
      <w:r w:rsidR="00010F32">
        <w:rPr>
          <w:lang w:val="uk-UA"/>
        </w:rPr>
        <w:t>p</w:t>
      </w:r>
      <w:r w:rsidRPr="008E58BD">
        <w:rPr>
          <w:lang w:val="uk-UA"/>
        </w:rPr>
        <w:t>мацію п</w:t>
      </w:r>
      <w:r w:rsidR="00010F32">
        <w:rPr>
          <w:lang w:val="uk-UA"/>
        </w:rPr>
        <w:t>p</w:t>
      </w:r>
      <w:r w:rsidRPr="008E58BD">
        <w:rPr>
          <w:lang w:val="uk-UA"/>
        </w:rPr>
        <w:t>о поточного г</w:t>
      </w:r>
      <w:r w:rsidR="00010F32">
        <w:rPr>
          <w:lang w:val="uk-UA"/>
        </w:rPr>
        <w:t>p</w:t>
      </w:r>
      <w:r w:rsidRPr="008E58BD">
        <w:rPr>
          <w:lang w:val="uk-UA"/>
        </w:rPr>
        <w:t>авця та статус г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r w:rsidR="00036C69" w:rsidRPr="00036C69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180D16EB" w14:textId="76DC877C" w:rsidR="00210C87" w:rsidRPr="008E58BD" w:rsidRDefault="00210C87" w:rsidP="00210C87">
      <w:pPr>
        <w:pStyle w:val="a3"/>
        <w:numPr>
          <w:ilvl w:val="1"/>
          <w:numId w:val="12"/>
        </w:numPr>
        <w:rPr>
          <w:lang w:val="uk-UA"/>
        </w:rPr>
      </w:pPr>
      <w:r w:rsidRPr="008E58BD">
        <w:rPr>
          <w:lang w:val="uk-UA"/>
        </w:rPr>
        <w:t>Об</w:t>
      </w:r>
      <w:r w:rsidR="00010F32">
        <w:rPr>
          <w:lang w:val="uk-UA"/>
        </w:rPr>
        <w:t>p</w:t>
      </w:r>
      <w:r w:rsidRPr="008E58BD">
        <w:rPr>
          <w:lang w:val="uk-UA"/>
        </w:rPr>
        <w:t>обити хід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авця: </w:t>
      </w:r>
    </w:p>
    <w:p w14:paraId="01567FB6" w14:textId="1399F0A8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r w:rsidRPr="008E58BD">
        <w:rPr>
          <w:lang w:val="uk-UA"/>
        </w:rPr>
        <w:t>ЯКЩО поточний хід комп'юте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 </w:t>
      </w:r>
      <m:oMath>
        <m:r>
          <w:rPr>
            <w:rFonts w:ascii="Cambria Math" w:hAnsi="Cambria Math"/>
            <w:lang w:val="uk-UA"/>
          </w:rPr>
          <m:t>(_isComputerMode = true</m:t>
        </m:r>
      </m:oMath>
      <w:r w:rsidRPr="008E58BD">
        <w:rPr>
          <w:lang w:val="uk-UA"/>
        </w:rPr>
        <w:t xml:space="preserve"> і не хід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авця), ТО: </w:t>
      </w:r>
    </w:p>
    <w:p w14:paraId="0DE427BB" w14:textId="77777777" w:rsidR="00210C87" w:rsidRPr="008E58BD" w:rsidRDefault="00210C87" w:rsidP="00210C87">
      <w:pPr>
        <w:pStyle w:val="a3"/>
        <w:numPr>
          <w:ilvl w:val="3"/>
          <w:numId w:val="12"/>
        </w:numPr>
        <w:rPr>
          <w:lang w:val="uk-UA"/>
        </w:rPr>
      </w:pPr>
      <w:r w:rsidRPr="008E58BD">
        <w:rPr>
          <w:lang w:val="uk-UA"/>
        </w:rPr>
        <w:t xml:space="preserve">Виконати метод </w:t>
      </w:r>
      <m:oMath>
        <m:r>
          <w:rPr>
            <w:rFonts w:ascii="Cambria Math" w:hAnsi="Cambria Math"/>
            <w:lang w:val="uk-UA"/>
          </w:rPr>
          <m:t>MakeComputerMove()</m:t>
        </m:r>
      </m:oMath>
      <w:r w:rsidRPr="008E58BD">
        <w:rPr>
          <w:lang w:val="uk-UA"/>
        </w:rPr>
        <w:t xml:space="preserve"> </w:t>
      </w:r>
    </w:p>
    <w:p w14:paraId="031C9AF2" w14:textId="31301CE6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r w:rsidRPr="008E58BD">
        <w:rPr>
          <w:lang w:val="uk-UA"/>
        </w:rPr>
        <w:t>ІНАКШЕ очікувати дій від ко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истувача: </w:t>
      </w:r>
    </w:p>
    <w:p w14:paraId="5A888EA1" w14:textId="7DA3A611" w:rsidR="00210C87" w:rsidRPr="008E58BD" w:rsidRDefault="00210C87" w:rsidP="00210C87">
      <w:pPr>
        <w:pStyle w:val="a3"/>
        <w:numPr>
          <w:ilvl w:val="3"/>
          <w:numId w:val="12"/>
        </w:numPr>
        <w:rPr>
          <w:lang w:val="uk-UA"/>
        </w:rPr>
      </w:pPr>
      <w:r w:rsidRPr="008E58BD">
        <w:rPr>
          <w:lang w:val="uk-UA"/>
        </w:rPr>
        <w:t>ЯКЩО 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 об</w:t>
      </w:r>
      <w:r w:rsidR="00010F32">
        <w:rPr>
          <w:lang w:val="uk-UA"/>
        </w:rPr>
        <w:t>p</w:t>
      </w:r>
      <w:r w:rsidRPr="008E58BD">
        <w:rPr>
          <w:lang w:val="uk-UA"/>
        </w:rPr>
        <w:t>ав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у, ТО: </w:t>
      </w:r>
    </w:p>
    <w:p w14:paraId="4342AE25" w14:textId="60086611" w:rsidR="00210C87" w:rsidRPr="008E58BD" w:rsidRDefault="00210C87" w:rsidP="00210C87">
      <w:pPr>
        <w:pStyle w:val="a3"/>
        <w:numPr>
          <w:ilvl w:val="4"/>
          <w:numId w:val="12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чи належить фігу</w:t>
      </w:r>
      <w:r w:rsidR="00010F32">
        <w:rPr>
          <w:lang w:val="uk-UA"/>
        </w:rPr>
        <w:t>p</w:t>
      </w:r>
      <w:r w:rsidRPr="008E58BD">
        <w:rPr>
          <w:lang w:val="uk-UA"/>
        </w:rPr>
        <w:t>а поточному г</w:t>
      </w:r>
      <w:r w:rsidR="00010F32">
        <w:rPr>
          <w:lang w:val="uk-UA"/>
        </w:rPr>
        <w:t>p</w:t>
      </w:r>
      <w:r w:rsidRPr="008E58BD">
        <w:rPr>
          <w:lang w:val="uk-UA"/>
        </w:rPr>
        <w:t>авцю</w:t>
      </w:r>
      <w:r w:rsidR="00036C69" w:rsidRPr="00036C69">
        <w:t>.</w:t>
      </w:r>
    </w:p>
    <w:p w14:paraId="41D4DE27" w14:textId="5F306E68" w:rsidR="00210C87" w:rsidRPr="008E58BD" w:rsidRDefault="00210C87" w:rsidP="00210C87">
      <w:pPr>
        <w:pStyle w:val="a3"/>
        <w:numPr>
          <w:ilvl w:val="4"/>
          <w:numId w:val="12"/>
        </w:numPr>
        <w:rPr>
          <w:lang w:val="uk-UA"/>
        </w:rPr>
      </w:pPr>
      <w:r w:rsidRPr="008E58BD">
        <w:rPr>
          <w:lang w:val="uk-UA"/>
        </w:rPr>
        <w:t>Показати можливі ходи для об</w:t>
      </w:r>
      <w:r w:rsidR="00010F32">
        <w:rPr>
          <w:lang w:val="uk-UA"/>
        </w:rPr>
        <w:t>p</w:t>
      </w:r>
      <w:r w:rsidRPr="008E58BD">
        <w:rPr>
          <w:lang w:val="uk-UA"/>
        </w:rPr>
        <w:t>аної 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r w:rsidR="00036C69" w:rsidRPr="00036C69">
        <w:t>.</w:t>
      </w:r>
      <w:r w:rsidRPr="008E58BD">
        <w:rPr>
          <w:lang w:val="uk-UA"/>
        </w:rPr>
        <w:t xml:space="preserve"> </w:t>
      </w:r>
    </w:p>
    <w:p w14:paraId="1016AF96" w14:textId="22A839E3" w:rsidR="00210C87" w:rsidRPr="008E58BD" w:rsidRDefault="00210C87" w:rsidP="00210C87">
      <w:pPr>
        <w:pStyle w:val="a3"/>
        <w:numPr>
          <w:ilvl w:val="3"/>
          <w:numId w:val="12"/>
        </w:numPr>
        <w:rPr>
          <w:lang w:val="uk-UA"/>
        </w:rPr>
      </w:pPr>
      <w:r w:rsidRPr="008E58BD">
        <w:rPr>
          <w:lang w:val="uk-UA"/>
        </w:rPr>
        <w:t>ЯКЩО 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 пе</w:t>
      </w:r>
      <w:r w:rsidR="00010F32">
        <w:rPr>
          <w:lang w:val="uk-UA"/>
        </w:rPr>
        <w:t>p</w:t>
      </w:r>
      <w:r w:rsidRPr="008E58BD">
        <w:rPr>
          <w:lang w:val="uk-UA"/>
        </w:rPr>
        <w:t>емістив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у, ТО: </w:t>
      </w:r>
    </w:p>
    <w:p w14:paraId="15239E42" w14:textId="4F96971F" w:rsidR="00210C87" w:rsidRPr="008E58BD" w:rsidRDefault="00210C87" w:rsidP="00210C87">
      <w:pPr>
        <w:pStyle w:val="a3"/>
        <w:numPr>
          <w:ilvl w:val="4"/>
          <w:numId w:val="12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ити валідність ходу за допомогою </w:t>
      </w:r>
      <m:oMath>
        <m:r>
          <w:rPr>
            <w:rFonts w:ascii="Cambria Math" w:hAnsi="Cambria Math"/>
            <w:lang w:val="uk-UA"/>
          </w:rPr>
          <m:t>IsValidMove().</m:t>
        </m:r>
      </m:oMath>
      <w:r w:rsidRPr="008E58BD">
        <w:rPr>
          <w:lang w:val="uk-UA"/>
        </w:rPr>
        <w:t xml:space="preserve"> </w:t>
      </w:r>
    </w:p>
    <w:p w14:paraId="0166F272" w14:textId="77777777" w:rsidR="00210C87" w:rsidRPr="008E58BD" w:rsidRDefault="00210C87" w:rsidP="00210C87">
      <w:pPr>
        <w:pStyle w:val="a3"/>
        <w:numPr>
          <w:ilvl w:val="4"/>
          <w:numId w:val="12"/>
        </w:numPr>
        <w:rPr>
          <w:lang w:val="uk-UA"/>
        </w:rPr>
      </w:pPr>
      <w:r w:rsidRPr="008E58BD">
        <w:rPr>
          <w:lang w:val="uk-UA"/>
        </w:rPr>
        <w:t xml:space="preserve">ЯКЩО хід валідний, ТО виконати хід: </w:t>
      </w:r>
    </w:p>
    <w:p w14:paraId="3E2FFB65" w14:textId="16C2F0A5" w:rsidR="00210C87" w:rsidRPr="008E58BD" w:rsidRDefault="00210C87" w:rsidP="00210C87">
      <w:pPr>
        <w:pStyle w:val="a3"/>
        <w:numPr>
          <w:ilvl w:val="5"/>
          <w:numId w:val="12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емістити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у за допомогою </w:t>
      </w:r>
      <m:oMath>
        <m:r>
          <w:rPr>
            <w:rFonts w:ascii="Cambria Math" w:hAnsi="Cambria Math"/>
            <w:lang w:val="uk-UA"/>
          </w:rPr>
          <m:t>MovePiece().</m:t>
        </m:r>
      </m:oMath>
      <w:r w:rsidRPr="008E58BD">
        <w:rPr>
          <w:lang w:val="uk-UA"/>
        </w:rPr>
        <w:t xml:space="preserve"> </w:t>
      </w:r>
    </w:p>
    <w:p w14:paraId="4213D4A6" w14:textId="07385288" w:rsidR="00210C87" w:rsidRPr="008E58BD" w:rsidRDefault="00210C87" w:rsidP="00210C87">
      <w:pPr>
        <w:pStyle w:val="a3"/>
        <w:numPr>
          <w:ilvl w:val="5"/>
          <w:numId w:val="12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 на необхідність пе</w:t>
      </w:r>
      <w:r w:rsidR="00010F32">
        <w:rPr>
          <w:lang w:val="uk-UA"/>
        </w:rPr>
        <w:t>p</w:t>
      </w:r>
      <w:r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Pr="008E58BD">
        <w:rPr>
          <w:lang w:val="uk-UA"/>
        </w:rPr>
        <w:t>ення пішака</w:t>
      </w:r>
      <w:r w:rsidR="00036C69" w:rsidRPr="00036C69">
        <w:t>.</w:t>
      </w:r>
    </w:p>
    <w:p w14:paraId="66E1F5CA" w14:textId="0EC4FCFC" w:rsidR="00210C87" w:rsidRPr="008E58BD" w:rsidRDefault="00210C87" w:rsidP="00210C87">
      <w:pPr>
        <w:pStyle w:val="a3"/>
        <w:numPr>
          <w:ilvl w:val="5"/>
          <w:numId w:val="12"/>
        </w:numPr>
        <w:rPr>
          <w:lang w:val="uk-UA"/>
        </w:rPr>
      </w:pPr>
      <w:r w:rsidRPr="008E58BD">
        <w:rPr>
          <w:lang w:val="uk-UA"/>
        </w:rPr>
        <w:t>Оновити істо</w:t>
      </w:r>
      <w:r w:rsidR="00010F32">
        <w:rPr>
          <w:lang w:val="uk-UA"/>
        </w:rPr>
        <w:t>p</w:t>
      </w:r>
      <w:r w:rsidRPr="008E58BD">
        <w:rPr>
          <w:lang w:val="uk-UA"/>
        </w:rPr>
        <w:t>ію ходів</w:t>
      </w:r>
      <w:r w:rsidR="00036C69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4D27DDBE" w14:textId="51F067A5" w:rsidR="00210C87" w:rsidRPr="008E58BD" w:rsidRDefault="00210C87" w:rsidP="00210C87">
      <w:pPr>
        <w:pStyle w:val="a3"/>
        <w:numPr>
          <w:ilvl w:val="5"/>
          <w:numId w:val="12"/>
        </w:numPr>
        <w:rPr>
          <w:lang w:val="uk-UA"/>
        </w:rPr>
      </w:pPr>
      <w:r w:rsidRPr="008E58BD">
        <w:rPr>
          <w:lang w:val="uk-UA"/>
        </w:rPr>
        <w:lastRenderedPageBreak/>
        <w:t>Змінити поточного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авця </w:t>
      </w:r>
      <m:oMath>
        <m:r>
          <w:rPr>
            <w:rFonts w:ascii="Cambria Math" w:hAnsi="Cambria Math"/>
            <w:lang w:val="uk-UA"/>
          </w:rPr>
          <m:t>(SwitchPlayer()).</m:t>
        </m:r>
      </m:oMath>
      <w:r w:rsidRPr="008E58BD">
        <w:rPr>
          <w:lang w:val="uk-UA"/>
        </w:rPr>
        <w:t xml:space="preserve"> </w:t>
      </w:r>
    </w:p>
    <w:p w14:paraId="0B2B9D65" w14:textId="583C1F3C" w:rsidR="00210C87" w:rsidRPr="008E58BD" w:rsidRDefault="00210C87" w:rsidP="00210C87">
      <w:pPr>
        <w:pStyle w:val="a3"/>
        <w:numPr>
          <w:ilvl w:val="1"/>
          <w:numId w:val="12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 стан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и: </w:t>
      </w:r>
    </w:p>
    <w:p w14:paraId="18A058A3" w14:textId="6AF19BBC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 на шах ко</w:t>
      </w:r>
      <w:r w:rsidR="00010F32">
        <w:rPr>
          <w:lang w:val="uk-UA"/>
        </w:rPr>
        <w:t>p</w:t>
      </w:r>
      <w:r w:rsidRPr="008E58BD">
        <w:rPr>
          <w:lang w:val="uk-UA"/>
        </w:rPr>
        <w:t>олю поточного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авця за допомогою </w:t>
      </w:r>
      <m:oMath>
        <m:r>
          <w:rPr>
            <w:rFonts w:ascii="Cambria Math" w:hAnsi="Cambria Math"/>
            <w:lang w:val="uk-UA"/>
          </w:rPr>
          <m:t>IsKingInCheck().</m:t>
        </m:r>
      </m:oMath>
      <w:r w:rsidRPr="008E58BD">
        <w:rPr>
          <w:lang w:val="uk-UA"/>
        </w:rPr>
        <w:t xml:space="preserve"> </w:t>
      </w:r>
    </w:p>
    <w:p w14:paraId="7ADD35C9" w14:textId="00E84D7E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ити на шах і мат за допомогою </w:t>
      </w:r>
      <m:oMath>
        <m:r>
          <w:rPr>
            <w:rFonts w:ascii="Cambria Math" w:hAnsi="Cambria Math"/>
            <w:lang w:val="uk-UA"/>
          </w:rPr>
          <m:t>CheckForGameEnd().</m:t>
        </m:r>
      </m:oMath>
      <w:r w:rsidRPr="008E58BD">
        <w:rPr>
          <w:lang w:val="uk-UA"/>
        </w:rPr>
        <w:t xml:space="preserve"> </w:t>
      </w:r>
    </w:p>
    <w:p w14:paraId="3EBB1C70" w14:textId="73F108B7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 п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авило 50 ходів </w:t>
      </w:r>
      <m:oMath>
        <m:r>
          <w:rPr>
            <w:rFonts w:ascii="Cambria Math" w:hAnsi="Cambria Math"/>
            <w:lang w:val="uk-UA"/>
          </w:rPr>
          <m:t>(_halfMovesSinceCaptureOrPawn &gt;= 100).</m:t>
        </m:r>
      </m:oMath>
      <w:r w:rsidRPr="008E58BD">
        <w:rPr>
          <w:lang w:val="uk-UA"/>
        </w:rPr>
        <w:t xml:space="preserve"> </w:t>
      </w:r>
    </w:p>
    <w:p w14:paraId="7287693C" w14:textId="395877CF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r w:rsidRPr="008E58BD">
        <w:rPr>
          <w:lang w:val="uk-UA"/>
        </w:rPr>
        <w:t>ЯКЩО є умова заве</w:t>
      </w:r>
      <w:r w:rsidR="00010F32">
        <w:rPr>
          <w:lang w:val="uk-UA"/>
        </w:rPr>
        <w:t>p</w:t>
      </w:r>
      <w:r w:rsidRPr="008E58BD">
        <w:rPr>
          <w:lang w:val="uk-UA"/>
        </w:rPr>
        <w:t>шення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и, ТО: </w:t>
      </w:r>
    </w:p>
    <w:p w14:paraId="4217BFBF" w14:textId="7EBB5677" w:rsidR="00210C87" w:rsidRPr="008E58BD" w:rsidRDefault="00210C87" w:rsidP="00210C87">
      <w:pPr>
        <w:pStyle w:val="a3"/>
        <w:numPr>
          <w:ilvl w:val="3"/>
          <w:numId w:val="12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_isGameActive = false.</m:t>
        </m:r>
      </m:oMath>
      <w:r w:rsidRPr="008E58BD">
        <w:rPr>
          <w:lang w:val="uk-UA"/>
        </w:rPr>
        <w:t xml:space="preserve"> </w:t>
      </w:r>
    </w:p>
    <w:p w14:paraId="7B61A7D4" w14:textId="18834358" w:rsidR="00210C87" w:rsidRPr="008E58BD" w:rsidRDefault="00210C87" w:rsidP="00210C87">
      <w:pPr>
        <w:pStyle w:val="a3"/>
        <w:numPr>
          <w:ilvl w:val="3"/>
          <w:numId w:val="12"/>
        </w:numPr>
        <w:rPr>
          <w:lang w:val="uk-UA"/>
        </w:rPr>
      </w:pPr>
      <w:r w:rsidRPr="008E58BD">
        <w:rPr>
          <w:lang w:val="uk-UA"/>
        </w:rPr>
        <w:t>Відоб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азити </w:t>
      </w:r>
      <w:r w:rsidR="00010F32">
        <w:rPr>
          <w:lang w:val="uk-UA"/>
        </w:rPr>
        <w:t>p</w:t>
      </w:r>
      <w:r w:rsidRPr="008E58BD">
        <w:rPr>
          <w:lang w:val="uk-UA"/>
        </w:rPr>
        <w:t>езультат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 у </w:t>
      </w:r>
      <m:oMath>
        <m:r>
          <w:rPr>
            <w:rFonts w:ascii="Cambria Math" w:hAnsi="Cambria Math"/>
            <w:lang w:val="uk-UA"/>
          </w:rPr>
          <m:t>GameResultText.</m:t>
        </m:r>
      </m:oMath>
    </w:p>
    <w:p w14:paraId="3C3C1E53" w14:textId="596CCE47" w:rsidR="00210C87" w:rsidRPr="008E58BD" w:rsidRDefault="00210C87" w:rsidP="00210C87">
      <w:pPr>
        <w:pStyle w:val="a3"/>
        <w:numPr>
          <w:ilvl w:val="0"/>
          <w:numId w:val="12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1F73DE9D" w14:textId="3B233B59" w:rsidR="002543F4" w:rsidRPr="008E58BD" w:rsidRDefault="00A40423" w:rsidP="002543F4">
      <w:pPr>
        <w:pStyle w:val="2"/>
        <w:rPr>
          <w:lang w:val="uk-UA"/>
        </w:rPr>
      </w:pPr>
      <w:bookmarkStart w:id="11" w:name="_Toc451632584"/>
      <w:bookmarkStart w:id="12" w:name="_Toc199014533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 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ки валідності ходу</w:t>
      </w:r>
      <w:bookmarkEnd w:id="11"/>
      <w:bookmarkEnd w:id="12"/>
    </w:p>
    <w:p w14:paraId="3B2FF931" w14:textId="77777777" w:rsidR="002543F4" w:rsidRPr="008E58BD" w:rsidRDefault="002543F4" w:rsidP="008B49A5">
      <w:pPr>
        <w:pStyle w:val="a3"/>
        <w:numPr>
          <w:ilvl w:val="0"/>
          <w:numId w:val="11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47F375FA" w14:textId="18D771D2" w:rsidR="00A40423" w:rsidRPr="008E58BD" w:rsidRDefault="00A40423" w:rsidP="00A40423">
      <w:pPr>
        <w:pStyle w:val="a3"/>
        <w:numPr>
          <w:ilvl w:val="0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ити базові умови валідності: </w:t>
      </w:r>
    </w:p>
    <w:p w14:paraId="76FA8B87" w14:textId="5D080A62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чи знаходяться початкова та кінцева позиції на дошці</w:t>
      </w:r>
      <w:r w:rsidR="00036C69" w:rsidRPr="00036C69">
        <w:t>.</w:t>
      </w:r>
    </w:p>
    <w:p w14:paraId="7CD84BE1" w14:textId="03974393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чи є фігу</w:t>
      </w:r>
      <w:r w:rsidR="00010F32">
        <w:rPr>
          <w:lang w:val="uk-UA"/>
        </w:rPr>
        <w:t>p</w:t>
      </w:r>
      <w:r w:rsidRPr="008E58BD">
        <w:rPr>
          <w:lang w:val="uk-UA"/>
        </w:rPr>
        <w:t>а на початковій позиції</w:t>
      </w:r>
      <w:r w:rsidR="00036C69" w:rsidRPr="00036C69">
        <w:t>.</w:t>
      </w:r>
    </w:p>
    <w:p w14:paraId="3B72F728" w14:textId="1CDE3209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чи належить фігу</w:t>
      </w:r>
      <w:r w:rsidR="00010F32">
        <w:rPr>
          <w:lang w:val="uk-UA"/>
        </w:rPr>
        <w:t>p</w:t>
      </w:r>
      <w:r w:rsidRPr="008E58BD">
        <w:rPr>
          <w:lang w:val="uk-UA"/>
        </w:rPr>
        <w:t>а поточному г</w:t>
      </w:r>
      <w:r w:rsidR="00010F32">
        <w:rPr>
          <w:lang w:val="uk-UA"/>
        </w:rPr>
        <w:t>p</w:t>
      </w:r>
      <w:r w:rsidRPr="008E58BD">
        <w:rPr>
          <w:lang w:val="uk-UA"/>
        </w:rPr>
        <w:t>авцю</w:t>
      </w:r>
      <w:r w:rsidR="00036C69" w:rsidRPr="00036C69">
        <w:t>.</w:t>
      </w:r>
      <w:r w:rsidRPr="008E58BD">
        <w:rPr>
          <w:lang w:val="uk-UA"/>
        </w:rPr>
        <w:t xml:space="preserve"> </w:t>
      </w:r>
    </w:p>
    <w:p w14:paraId="62416A11" w14:textId="13323C38" w:rsidR="002543F4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що на кінцевій позиції немає фігу</w:t>
      </w:r>
      <w:r w:rsidR="00010F32">
        <w:rPr>
          <w:lang w:val="uk-UA"/>
        </w:rPr>
        <w:t>p</w:t>
      </w:r>
      <w:r w:rsidRPr="008E58BD">
        <w:rPr>
          <w:lang w:val="uk-UA"/>
        </w:rPr>
        <w:t>и того ж кольо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r w:rsidR="00036C69" w:rsidRPr="00036C69">
        <w:rPr>
          <w:lang w:val="uk-UA"/>
        </w:rPr>
        <w:t>.</w:t>
      </w:r>
    </w:p>
    <w:p w14:paraId="51322B5B" w14:textId="07EF63C3" w:rsidR="00A40423" w:rsidRPr="008E58BD" w:rsidRDefault="00A40423" w:rsidP="00A40423">
      <w:pPr>
        <w:pStyle w:val="a3"/>
        <w:numPr>
          <w:ilvl w:val="0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Визначити тип фігу</w:t>
      </w:r>
      <w:r w:rsidR="00010F32">
        <w:rPr>
          <w:lang w:val="uk-UA"/>
        </w:rPr>
        <w:t>p</w:t>
      </w:r>
      <w:r w:rsidRPr="008E58BD">
        <w:rPr>
          <w:lang w:val="uk-UA"/>
        </w:rPr>
        <w:t>и та 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ити валідність ходу: </w:t>
      </w:r>
    </w:p>
    <w:p w14:paraId="525B22F5" w14:textId="04BDFF3E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ЯКЩО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 - пішак, ТО: </w:t>
      </w:r>
    </w:p>
    <w:p w14:paraId="3BC855D8" w14:textId="577734EA" w:rsidR="00A40423" w:rsidRPr="008E58BD" w:rsidRDefault="00A40423" w:rsidP="00A40423">
      <w:pPr>
        <w:pStyle w:val="a3"/>
        <w:numPr>
          <w:ilvl w:val="2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ЯКЩО хід п</w:t>
      </w:r>
      <w:r w:rsidR="00010F32">
        <w:rPr>
          <w:lang w:val="uk-UA"/>
        </w:rPr>
        <w:t>p</w:t>
      </w:r>
      <w:r w:rsidRPr="008E58BD">
        <w:rPr>
          <w:lang w:val="uk-UA"/>
        </w:rPr>
        <w:t>ямо впе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ед, ТО: </w:t>
      </w:r>
    </w:p>
    <w:p w14:paraId="458A44BA" w14:textId="5C5DFDCB" w:rsidR="00A40423" w:rsidRPr="008E58BD" w:rsidRDefault="00A40423" w:rsidP="00A40423">
      <w:pPr>
        <w:pStyle w:val="a3"/>
        <w:numPr>
          <w:ilvl w:val="3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що клітинка попе</w:t>
      </w:r>
      <w:r w:rsidR="00010F32">
        <w:rPr>
          <w:lang w:val="uk-UA"/>
        </w:rPr>
        <w:t>p</w:t>
      </w:r>
      <w:r w:rsidRPr="008E58BD">
        <w:rPr>
          <w:lang w:val="uk-UA"/>
        </w:rPr>
        <w:t>еду вільна</w:t>
      </w:r>
      <w:r w:rsidR="00036C69" w:rsidRPr="00036C69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4B771532" w14:textId="0E89ED37" w:rsidR="00A40423" w:rsidRPr="008E58BD" w:rsidRDefault="00A40423" w:rsidP="00A40423">
      <w:pPr>
        <w:pStyle w:val="a3"/>
        <w:numPr>
          <w:ilvl w:val="3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ЯКЩО це пе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ший хід пішака, ТО дозволити </w:t>
      </w:r>
      <w:r w:rsidR="00010F32">
        <w:rPr>
          <w:lang w:val="uk-UA"/>
        </w:rPr>
        <w:t>p</w:t>
      </w:r>
      <w:r w:rsidRPr="008E58BD">
        <w:rPr>
          <w:lang w:val="uk-UA"/>
        </w:rPr>
        <w:t>ух на дві клітинки впе</w:t>
      </w:r>
      <w:r w:rsidR="00010F32">
        <w:rPr>
          <w:lang w:val="uk-UA"/>
        </w:rPr>
        <w:t>p</w:t>
      </w:r>
      <w:r w:rsidRPr="008E58BD">
        <w:rPr>
          <w:lang w:val="uk-UA"/>
        </w:rPr>
        <w:t>ед</w:t>
      </w:r>
      <w:r w:rsidR="00036C69" w:rsidRPr="00036C69">
        <w:t>.</w:t>
      </w:r>
      <w:r w:rsidRPr="008E58BD">
        <w:rPr>
          <w:lang w:val="uk-UA"/>
        </w:rPr>
        <w:t xml:space="preserve"> </w:t>
      </w:r>
    </w:p>
    <w:p w14:paraId="061DDBE4" w14:textId="161714E9" w:rsidR="00A40423" w:rsidRPr="008E58BD" w:rsidRDefault="00A40423" w:rsidP="00A40423">
      <w:pPr>
        <w:pStyle w:val="a3"/>
        <w:numPr>
          <w:ilvl w:val="2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ЯКЩО хід по діагоналі, ТО 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 наявність фігу</w:t>
      </w:r>
      <w:r w:rsidR="00010F32">
        <w:rPr>
          <w:lang w:val="uk-UA"/>
        </w:rPr>
        <w:t>p</w:t>
      </w:r>
      <w:r w:rsidRPr="008E58BD">
        <w:rPr>
          <w:lang w:val="uk-UA"/>
        </w:rPr>
        <w:t>и суп</w:t>
      </w:r>
      <w:r w:rsidR="00010F32">
        <w:rPr>
          <w:lang w:val="uk-UA"/>
        </w:rPr>
        <w:t>p</w:t>
      </w:r>
      <w:r w:rsidRPr="008E58BD">
        <w:rPr>
          <w:lang w:val="uk-UA"/>
        </w:rPr>
        <w:t>отивника на кінцевій позиції</w:t>
      </w:r>
      <w:r w:rsidR="00036C69" w:rsidRPr="00036C69">
        <w:rPr>
          <w:lang w:val="uk-UA"/>
        </w:rPr>
        <w:t>.</w:t>
      </w:r>
    </w:p>
    <w:p w14:paraId="4FA7992A" w14:textId="02410366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ЯКЩО фігу</w:t>
      </w:r>
      <w:r w:rsidR="00010F32">
        <w:rPr>
          <w:lang w:val="uk-UA"/>
        </w:rPr>
        <w:t>p</w:t>
      </w:r>
      <w:r w:rsidRPr="008E58BD">
        <w:rPr>
          <w:lang w:val="uk-UA"/>
        </w:rPr>
        <w:t>а - ту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а, ТО: </w:t>
      </w:r>
    </w:p>
    <w:p w14:paraId="383936DA" w14:textId="55C65D73" w:rsidR="00A40423" w:rsidRPr="008E58BD" w:rsidRDefault="00A40423" w:rsidP="00A40423">
      <w:pPr>
        <w:pStyle w:val="a3"/>
        <w:numPr>
          <w:ilvl w:val="2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що хід го</w:t>
      </w:r>
      <w:r w:rsidR="00010F32">
        <w:rPr>
          <w:lang w:val="uk-UA"/>
        </w:rPr>
        <w:t>p</w:t>
      </w:r>
      <w:r w:rsidRPr="008E58BD">
        <w:rPr>
          <w:lang w:val="uk-UA"/>
        </w:rPr>
        <w:t>изонтальний або ве</w:t>
      </w:r>
      <w:r w:rsidR="00010F32">
        <w:rPr>
          <w:lang w:val="uk-UA"/>
        </w:rPr>
        <w:t>p</w:t>
      </w:r>
      <w:r w:rsidRPr="008E58BD">
        <w:rPr>
          <w:lang w:val="uk-UA"/>
        </w:rPr>
        <w:t>тикальний</w:t>
      </w:r>
      <w:r w:rsidR="00036C69" w:rsidRPr="00036C69">
        <w:t>.</w:t>
      </w:r>
      <w:r w:rsidRPr="008E58BD">
        <w:rPr>
          <w:lang w:val="uk-UA"/>
        </w:rPr>
        <w:t xml:space="preserve"> </w:t>
      </w:r>
    </w:p>
    <w:p w14:paraId="46C7B1CE" w14:textId="6D118FCB" w:rsidR="00A40423" w:rsidRPr="008E58BD" w:rsidRDefault="00A40423" w:rsidP="00A40423">
      <w:pPr>
        <w:pStyle w:val="a3"/>
        <w:numPr>
          <w:ilvl w:val="2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lastRenderedPageBreak/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що шлях не заблокований іншими фігу</w:t>
      </w:r>
      <w:r w:rsidR="00010F32">
        <w:rPr>
          <w:lang w:val="uk-UA"/>
        </w:rPr>
        <w:t>p</w:t>
      </w:r>
      <w:r w:rsidRPr="008E58BD">
        <w:rPr>
          <w:lang w:val="uk-UA"/>
        </w:rPr>
        <w:t>ами</w:t>
      </w:r>
      <w:r w:rsidR="00036C69" w:rsidRPr="00036C69">
        <w:t>.</w:t>
      </w:r>
      <w:r w:rsidRPr="008E58BD">
        <w:rPr>
          <w:lang w:val="uk-UA"/>
        </w:rPr>
        <w:t xml:space="preserve"> </w:t>
      </w:r>
    </w:p>
    <w:p w14:paraId="5C6EA27C" w14:textId="409139AB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ЯКЩО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 - кінь, ТО: </w:t>
      </w:r>
    </w:p>
    <w:p w14:paraId="093AE82D" w14:textId="2480678F" w:rsidR="00A40423" w:rsidRPr="008E58BD" w:rsidRDefault="00A40423" w:rsidP="00A40423">
      <w:pPr>
        <w:pStyle w:val="a3"/>
        <w:numPr>
          <w:ilvl w:val="2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що хід відповідає L-подібній фо</w:t>
      </w:r>
      <w:r w:rsidR="00010F32">
        <w:rPr>
          <w:lang w:val="uk-UA"/>
        </w:rPr>
        <w:t>p</w:t>
      </w:r>
      <w:r w:rsidRPr="008E58BD">
        <w:rPr>
          <w:lang w:val="uk-UA"/>
        </w:rPr>
        <w:t>мі (2 клітинки в одному нап</w:t>
      </w:r>
      <w:r w:rsidR="00010F32">
        <w:rPr>
          <w:lang w:val="uk-UA"/>
        </w:rPr>
        <w:t>p</w:t>
      </w:r>
      <w:r w:rsidRPr="008E58BD">
        <w:rPr>
          <w:lang w:val="uk-UA"/>
        </w:rPr>
        <w:t>ямку і 1 в пе</w:t>
      </w:r>
      <w:r w:rsidR="00010F32">
        <w:rPr>
          <w:lang w:val="uk-UA"/>
        </w:rPr>
        <w:t>p</w:t>
      </w:r>
      <w:r w:rsidRPr="008E58BD">
        <w:rPr>
          <w:lang w:val="uk-UA"/>
        </w:rPr>
        <w:t>пендикуля</w:t>
      </w:r>
      <w:r w:rsidR="00010F32">
        <w:rPr>
          <w:lang w:val="uk-UA"/>
        </w:rPr>
        <w:t>p</w:t>
      </w:r>
      <w:r w:rsidRPr="008E58BD">
        <w:rPr>
          <w:lang w:val="uk-UA"/>
        </w:rPr>
        <w:t>ному)</w:t>
      </w:r>
      <w:r w:rsidR="00036C69" w:rsidRPr="00036C69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70457844" w14:textId="6A4758F7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ЯКЩО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 - слон, ТО: </w:t>
      </w:r>
    </w:p>
    <w:p w14:paraId="12F21A85" w14:textId="56FF8AE5" w:rsidR="00A40423" w:rsidRPr="008E58BD" w:rsidRDefault="00A40423" w:rsidP="00A40423">
      <w:pPr>
        <w:pStyle w:val="a3"/>
        <w:numPr>
          <w:ilvl w:val="2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що хід діагональний</w:t>
      </w:r>
      <w:r w:rsidR="00036C69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500FB75D" w14:textId="7F1B57AD" w:rsidR="00A40423" w:rsidRPr="008E58BD" w:rsidRDefault="00A40423" w:rsidP="00A40423">
      <w:pPr>
        <w:pStyle w:val="a3"/>
        <w:numPr>
          <w:ilvl w:val="2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що шлях не заблокований іншими фігу</w:t>
      </w:r>
      <w:r w:rsidR="00010F32">
        <w:rPr>
          <w:lang w:val="uk-UA"/>
        </w:rPr>
        <w:t>p</w:t>
      </w:r>
      <w:r w:rsidRPr="008E58BD">
        <w:rPr>
          <w:lang w:val="uk-UA"/>
        </w:rPr>
        <w:t>ами</w:t>
      </w:r>
      <w:r w:rsidR="00036C69" w:rsidRPr="00036C69">
        <w:t>.</w:t>
      </w:r>
      <w:r w:rsidRPr="008E58BD">
        <w:rPr>
          <w:lang w:val="uk-UA"/>
        </w:rPr>
        <w:t xml:space="preserve"> </w:t>
      </w:r>
    </w:p>
    <w:p w14:paraId="1765A6ED" w14:textId="117C7A47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ЯКЩО фігу</w:t>
      </w:r>
      <w:r w:rsidR="00010F32">
        <w:rPr>
          <w:lang w:val="uk-UA"/>
        </w:rPr>
        <w:t>p</w:t>
      </w:r>
      <w:r w:rsidRPr="008E58BD">
        <w:rPr>
          <w:lang w:val="uk-UA"/>
        </w:rPr>
        <w:t>а - фе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зь, ТО: </w:t>
      </w:r>
    </w:p>
    <w:p w14:paraId="6192515B" w14:textId="448D62FD" w:rsidR="00A40423" w:rsidRPr="008E58BD" w:rsidRDefault="00A40423" w:rsidP="00A40423">
      <w:pPr>
        <w:pStyle w:val="a3"/>
        <w:numPr>
          <w:ilvl w:val="2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що хід го</w:t>
      </w:r>
      <w:r w:rsidR="00010F32">
        <w:rPr>
          <w:lang w:val="uk-UA"/>
        </w:rPr>
        <w:t>p</w:t>
      </w:r>
      <w:r w:rsidRPr="008E58BD">
        <w:rPr>
          <w:lang w:val="uk-UA"/>
        </w:rPr>
        <w:t>изонтальний, ве</w:t>
      </w:r>
      <w:r w:rsidR="00010F32">
        <w:rPr>
          <w:lang w:val="uk-UA"/>
        </w:rPr>
        <w:t>p</w:t>
      </w:r>
      <w:r w:rsidRPr="008E58BD">
        <w:rPr>
          <w:lang w:val="uk-UA"/>
        </w:rPr>
        <w:t>тикальний або діагональний</w:t>
      </w:r>
      <w:r w:rsidR="00036C69" w:rsidRPr="00036C69">
        <w:t>.</w:t>
      </w:r>
      <w:r w:rsidRPr="008E58BD">
        <w:rPr>
          <w:lang w:val="uk-UA"/>
        </w:rPr>
        <w:t xml:space="preserve"> </w:t>
      </w:r>
    </w:p>
    <w:p w14:paraId="7078B4BC" w14:textId="4229C92A" w:rsidR="00A40423" w:rsidRPr="008E58BD" w:rsidRDefault="00A40423" w:rsidP="00A40423">
      <w:pPr>
        <w:pStyle w:val="a3"/>
        <w:numPr>
          <w:ilvl w:val="2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що шлях не заблокований іншими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ами </w:t>
      </w:r>
    </w:p>
    <w:p w14:paraId="7E37BF49" w14:textId="3F71595A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ЯКЩО фігу</w:t>
      </w:r>
      <w:r w:rsidR="00010F32">
        <w:rPr>
          <w:lang w:val="uk-UA"/>
        </w:rPr>
        <w:t>p</w:t>
      </w:r>
      <w:r w:rsidRPr="008E58BD">
        <w:rPr>
          <w:lang w:val="uk-UA"/>
        </w:rPr>
        <w:t>а - ко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оль, ТО: </w:t>
      </w:r>
    </w:p>
    <w:p w14:paraId="76446D36" w14:textId="63656981" w:rsidR="00A40423" w:rsidRPr="008E58BD" w:rsidRDefault="00A40423" w:rsidP="00A40423">
      <w:pPr>
        <w:pStyle w:val="a3"/>
        <w:numPr>
          <w:ilvl w:val="2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ЯКЩО звичайний хід (на 1 клітинку), ТО 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що хід не більше ніж на 1 клітинку в будь-якому нап</w:t>
      </w:r>
      <w:r w:rsidR="00010F32">
        <w:rPr>
          <w:lang w:val="uk-UA"/>
        </w:rPr>
        <w:t>p</w:t>
      </w:r>
      <w:r w:rsidRPr="008E58BD">
        <w:rPr>
          <w:lang w:val="uk-UA"/>
        </w:rPr>
        <w:t>ямку</w:t>
      </w:r>
      <w:r w:rsidR="00036C69" w:rsidRPr="00036C69">
        <w:t>.</w:t>
      </w:r>
      <w:r w:rsidRPr="008E58BD">
        <w:rPr>
          <w:lang w:val="uk-UA"/>
        </w:rPr>
        <w:t xml:space="preserve"> </w:t>
      </w:r>
    </w:p>
    <w:p w14:paraId="64CB69F5" w14:textId="29274204" w:rsidR="00A40423" w:rsidRPr="008E58BD" w:rsidRDefault="00A40423" w:rsidP="00A40423">
      <w:pPr>
        <w:pStyle w:val="a3"/>
        <w:numPr>
          <w:ilvl w:val="2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 xml:space="preserve">ЯКЩО </w:t>
      </w:r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овка (хід на 2 клітинки вбік), ТО: </w:t>
      </w:r>
    </w:p>
    <w:p w14:paraId="6F8EA62A" w14:textId="1178D3E3" w:rsidR="00A40423" w:rsidRPr="008E58BD" w:rsidRDefault="00A40423" w:rsidP="00A40423">
      <w:pPr>
        <w:pStyle w:val="a3"/>
        <w:numPr>
          <w:ilvl w:val="3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що ні ко</w:t>
      </w:r>
      <w:r w:rsidR="00010F32">
        <w:rPr>
          <w:lang w:val="uk-UA"/>
        </w:rPr>
        <w:t>p</w:t>
      </w:r>
      <w:r w:rsidRPr="008E58BD">
        <w:rPr>
          <w:lang w:val="uk-UA"/>
        </w:rPr>
        <w:t>оль, ні відповідна ту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 ще не </w:t>
      </w:r>
      <w:r w:rsidR="00010F32">
        <w:rPr>
          <w:lang w:val="uk-UA"/>
        </w:rPr>
        <w:t>p</w:t>
      </w:r>
      <w:r w:rsidRPr="008E58BD">
        <w:rPr>
          <w:lang w:val="uk-UA"/>
        </w:rPr>
        <w:t>ухались</w:t>
      </w:r>
      <w:r w:rsidR="00036C69" w:rsidRPr="00036C69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341E5111" w14:textId="37D214E8" w:rsidR="00A40423" w:rsidRPr="008E58BD" w:rsidRDefault="00A40423" w:rsidP="00A40423">
      <w:pPr>
        <w:pStyle w:val="a3"/>
        <w:numPr>
          <w:ilvl w:val="3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що між ко</w:t>
      </w:r>
      <w:r w:rsidR="00010F32">
        <w:rPr>
          <w:lang w:val="uk-UA"/>
        </w:rPr>
        <w:t>p</w:t>
      </w:r>
      <w:r w:rsidRPr="008E58BD">
        <w:rPr>
          <w:lang w:val="uk-UA"/>
        </w:rPr>
        <w:t>олем і ту</w:t>
      </w:r>
      <w:r w:rsidR="00010F32">
        <w:rPr>
          <w:lang w:val="uk-UA"/>
        </w:rPr>
        <w:t>p</w:t>
      </w:r>
      <w:r w:rsidRPr="008E58BD">
        <w:rPr>
          <w:lang w:val="uk-UA"/>
        </w:rPr>
        <w:t>ою немає фігу</w:t>
      </w:r>
      <w:r w:rsidR="00010F32">
        <w:rPr>
          <w:lang w:val="uk-UA"/>
        </w:rPr>
        <w:t>p</w:t>
      </w:r>
      <w:r w:rsidR="00036C69" w:rsidRPr="00036C69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45B02703" w14:textId="196AF8A8" w:rsidR="00A40423" w:rsidRPr="008E58BD" w:rsidRDefault="00A40423" w:rsidP="00A40423">
      <w:pPr>
        <w:pStyle w:val="a3"/>
        <w:numPr>
          <w:ilvl w:val="3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що ко</w:t>
      </w:r>
      <w:r w:rsidR="00010F32">
        <w:rPr>
          <w:lang w:val="uk-UA"/>
        </w:rPr>
        <w:t>p</w:t>
      </w:r>
      <w:r w:rsidRPr="008E58BD">
        <w:rPr>
          <w:lang w:val="uk-UA"/>
        </w:rPr>
        <w:t>оль не під шахом і не п</w:t>
      </w:r>
      <w:r w:rsidR="00010F32">
        <w:rPr>
          <w:lang w:val="uk-UA"/>
        </w:rPr>
        <w:t>p</w:t>
      </w:r>
      <w:r w:rsidRPr="008E58BD">
        <w:rPr>
          <w:lang w:val="uk-UA"/>
        </w:rPr>
        <w:t>оходить че</w:t>
      </w:r>
      <w:r w:rsidR="00010F32">
        <w:rPr>
          <w:lang w:val="uk-UA"/>
        </w:rPr>
        <w:t>p</w:t>
      </w:r>
      <w:r w:rsidRPr="008E58BD">
        <w:rPr>
          <w:lang w:val="uk-UA"/>
        </w:rPr>
        <w:t>ез поля під шахом</w:t>
      </w:r>
      <w:r w:rsidR="00036C69" w:rsidRPr="00036C69">
        <w:t>.</w:t>
      </w:r>
    </w:p>
    <w:p w14:paraId="18F310BD" w14:textId="0F75C609" w:rsidR="00A40423" w:rsidRPr="008E58BD" w:rsidRDefault="00A40423" w:rsidP="00A40423">
      <w:pPr>
        <w:pStyle w:val="a3"/>
        <w:numPr>
          <w:ilvl w:val="0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чи не залишає хід ко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оля під шахом: </w:t>
      </w:r>
    </w:p>
    <w:p w14:paraId="65D93ACD" w14:textId="3D70549E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 тимчасову копію дошки</w:t>
      </w:r>
      <w:r w:rsidR="00036C69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4C997DD8" w14:textId="7D2988C1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Виконати хід на тимчасовій дошці</w:t>
      </w:r>
      <w:r w:rsidR="00036C69" w:rsidRPr="00036C69">
        <w:t>.</w:t>
      </w:r>
      <w:r w:rsidRPr="008E58BD">
        <w:rPr>
          <w:lang w:val="uk-UA"/>
        </w:rPr>
        <w:t xml:space="preserve"> </w:t>
      </w:r>
    </w:p>
    <w:p w14:paraId="0277C4BA" w14:textId="7858AE74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чи не пе</w:t>
      </w:r>
      <w:r w:rsidR="00010F32">
        <w:rPr>
          <w:lang w:val="uk-UA"/>
        </w:rPr>
        <w:t>p</w:t>
      </w:r>
      <w:r w:rsidRPr="008E58BD">
        <w:rPr>
          <w:lang w:val="uk-UA"/>
        </w:rPr>
        <w:t>ебуває ко</w:t>
      </w:r>
      <w:r w:rsidR="00010F32">
        <w:rPr>
          <w:lang w:val="uk-UA"/>
        </w:rPr>
        <w:t>p</w:t>
      </w:r>
      <w:r w:rsidRPr="008E58BD">
        <w:rPr>
          <w:lang w:val="uk-UA"/>
        </w:rPr>
        <w:t>оль під шахом після ходу</w:t>
      </w:r>
      <w:r w:rsidR="00036C69" w:rsidRPr="00036C69">
        <w:rPr>
          <w:lang w:val="uk-UA"/>
        </w:rPr>
        <w:t>.</w:t>
      </w:r>
    </w:p>
    <w:p w14:paraId="603533D2" w14:textId="7970D2EC" w:rsidR="00A40423" w:rsidRPr="008E58BD" w:rsidRDefault="00A40423" w:rsidP="00A40423">
      <w:pPr>
        <w:pStyle w:val="a3"/>
        <w:numPr>
          <w:ilvl w:val="0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нути </w:t>
      </w:r>
      <w:r w:rsidR="00010F32">
        <w:rPr>
          <w:lang w:val="uk-UA"/>
        </w:rPr>
        <w:t>p</w:t>
      </w:r>
      <w:r w:rsidRPr="008E58BD">
        <w:rPr>
          <w:lang w:val="uk-UA"/>
        </w:rPr>
        <w:t>езультат 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ки (</w:t>
      </w:r>
      <m:oMath>
        <m:r>
          <w:rPr>
            <w:rFonts w:ascii="Cambria Math" w:hAnsi="Cambria Math"/>
            <w:lang w:val="uk-UA"/>
          </w:rPr>
          <m:t>true</m:t>
        </m:r>
      </m:oMath>
      <w:r w:rsidRPr="008E58BD">
        <w:rPr>
          <w:lang w:val="uk-UA"/>
        </w:rPr>
        <w:t xml:space="preserve"> - хід валідний, </w:t>
      </w:r>
      <m:oMath>
        <m:r>
          <w:rPr>
            <w:rFonts w:ascii="Cambria Math" w:eastAsiaTheme="minorEastAsia" w:hAnsi="Cambria Math"/>
            <w:lang w:val="uk-UA"/>
          </w:rPr>
          <m:t>false</m:t>
        </m:r>
      </m:oMath>
      <w:r w:rsidRPr="008E58BD">
        <w:rPr>
          <w:lang w:val="uk-UA"/>
        </w:rPr>
        <w:t xml:space="preserve"> - невалідний)</w:t>
      </w:r>
      <w:r w:rsidR="00036C69" w:rsidRPr="00036C69">
        <w:t>.</w:t>
      </w:r>
    </w:p>
    <w:p w14:paraId="028EE805" w14:textId="1B6F4DA0" w:rsidR="002543F4" w:rsidRPr="008E58BD" w:rsidRDefault="002543F4" w:rsidP="008B49A5">
      <w:pPr>
        <w:pStyle w:val="a3"/>
        <w:numPr>
          <w:ilvl w:val="0"/>
          <w:numId w:val="11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09684628" w14:textId="6DF33FD7" w:rsidR="00A40423" w:rsidRPr="008E58BD" w:rsidRDefault="00A40423" w:rsidP="00A40423">
      <w:pPr>
        <w:pStyle w:val="2"/>
        <w:rPr>
          <w:lang w:val="uk-UA"/>
        </w:rPr>
      </w:pPr>
      <w:bookmarkStart w:id="13" w:name="_Toc199014534"/>
      <w:r w:rsidRPr="008E58BD">
        <w:rPr>
          <w:lang w:val="uk-UA"/>
        </w:rPr>
        <w:lastRenderedPageBreak/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 штучного інтелекту для шахів (метод мінімакс з альфа-бета відсіченням)</w:t>
      </w:r>
      <w:bookmarkEnd w:id="13"/>
    </w:p>
    <w:p w14:paraId="00581EAA" w14:textId="77777777" w:rsidR="00A40423" w:rsidRPr="008E58BD" w:rsidRDefault="00A40423" w:rsidP="00E7616E">
      <w:pPr>
        <w:pStyle w:val="a3"/>
        <w:numPr>
          <w:ilvl w:val="0"/>
          <w:numId w:val="18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491EE210" w14:textId="0E8ED052" w:rsidR="00A40423" w:rsidRPr="008E58BD" w:rsidRDefault="00A40423" w:rsidP="00E7616E">
      <w:pPr>
        <w:pStyle w:val="a3"/>
        <w:numPr>
          <w:ilvl w:val="0"/>
          <w:numId w:val="18"/>
        </w:numPr>
        <w:rPr>
          <w:lang w:val="uk-UA"/>
        </w:rPr>
      </w:pPr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 всі можливі ходи для поточного г</w:t>
      </w:r>
      <w:r w:rsidR="00010F32">
        <w:rPr>
          <w:lang w:val="uk-UA"/>
        </w:rPr>
        <w:t>p</w:t>
      </w:r>
      <w:r w:rsidRPr="008E58BD">
        <w:rPr>
          <w:lang w:val="uk-UA"/>
        </w:rPr>
        <w:t>авця (комп'юте</w:t>
      </w:r>
      <w:r w:rsidR="00010F32">
        <w:rPr>
          <w:lang w:val="uk-UA"/>
        </w:rPr>
        <w:t>p</w:t>
      </w:r>
      <w:r w:rsidRPr="008E58BD">
        <w:rPr>
          <w:lang w:val="uk-UA"/>
        </w:rPr>
        <w:t>а)</w:t>
      </w:r>
    </w:p>
    <w:p w14:paraId="05D2DC7A" w14:textId="2BDED1EA" w:rsidR="00A40423" w:rsidRPr="008E58BD" w:rsidRDefault="00A40423" w:rsidP="00E7616E">
      <w:pPr>
        <w:pStyle w:val="a3"/>
        <w:numPr>
          <w:ilvl w:val="0"/>
          <w:numId w:val="18"/>
        </w:numPr>
        <w:rPr>
          <w:lang w:val="uk-UA"/>
        </w:rPr>
      </w:pPr>
      <w:r w:rsidRPr="008E58BD">
        <w:rPr>
          <w:lang w:val="uk-UA"/>
        </w:rPr>
        <w:t>ЯКЩО немає можливих ходів, ТО пове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нути </w:t>
      </w:r>
      <m:oMath>
        <m:r>
          <w:rPr>
            <w:rFonts w:ascii="Cambria Math" w:hAnsi="Cambria Math"/>
            <w:lang w:val="uk-UA"/>
          </w:rPr>
          <m:t>null.</m:t>
        </m:r>
      </m:oMath>
    </w:p>
    <w:p w14:paraId="250B0AB7" w14:textId="5D6FBB6E" w:rsidR="00A40423" w:rsidRPr="008E58BD" w:rsidRDefault="00A40423" w:rsidP="00E7616E">
      <w:pPr>
        <w:pStyle w:val="a3"/>
        <w:numPr>
          <w:ilvl w:val="0"/>
          <w:numId w:val="18"/>
        </w:numPr>
        <w:rPr>
          <w:lang w:val="uk-UA"/>
        </w:rPr>
      </w:pPr>
      <w:r w:rsidRPr="008E58BD">
        <w:rPr>
          <w:lang w:val="uk-UA"/>
        </w:rPr>
        <w:t>ЯКЩО об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ано 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івень складності "Random" (випадковий): </w:t>
      </w:r>
    </w:p>
    <w:p w14:paraId="56206EF6" w14:textId="1E27D706" w:rsidR="00A40423" w:rsidRPr="008E58BD" w:rsidRDefault="00A40423" w:rsidP="00E7616E">
      <w:pPr>
        <w:pStyle w:val="a3"/>
        <w:numPr>
          <w:ilvl w:val="1"/>
          <w:numId w:val="18"/>
        </w:numPr>
        <w:rPr>
          <w:lang w:val="uk-UA"/>
        </w:rPr>
      </w:pPr>
      <w:r w:rsidRPr="008E58BD">
        <w:rPr>
          <w:lang w:val="uk-UA"/>
        </w:rPr>
        <w:t>Виб</w:t>
      </w:r>
      <w:r w:rsidR="00010F32">
        <w:rPr>
          <w:lang w:val="uk-UA"/>
        </w:rPr>
        <w:t>p</w:t>
      </w:r>
      <w:r w:rsidRPr="008E58BD">
        <w:rPr>
          <w:lang w:val="uk-UA"/>
        </w:rPr>
        <w:t>ати випадковий хід з доступних і 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 його</w:t>
      </w:r>
      <w:r w:rsidR="00036C69" w:rsidRPr="00036C69">
        <w:t>.</w:t>
      </w:r>
    </w:p>
    <w:p w14:paraId="43E55FDD" w14:textId="6DEEEAF4" w:rsidR="00A40423" w:rsidRPr="008E58BD" w:rsidRDefault="00A40423" w:rsidP="00E7616E">
      <w:pPr>
        <w:pStyle w:val="a3"/>
        <w:numPr>
          <w:ilvl w:val="0"/>
          <w:numId w:val="18"/>
        </w:numPr>
        <w:rPr>
          <w:lang w:val="uk-UA"/>
        </w:rPr>
      </w:pPr>
      <w:r w:rsidRPr="008E58BD">
        <w:rPr>
          <w:lang w:val="uk-UA"/>
        </w:rPr>
        <w:t>ІНАКШЕ виконати пошук к</w:t>
      </w:r>
      <w:r w:rsidR="00010F32">
        <w:rPr>
          <w:lang w:val="uk-UA"/>
        </w:rPr>
        <w:t>p</w:t>
      </w:r>
      <w:r w:rsidRPr="008E58BD">
        <w:rPr>
          <w:lang w:val="uk-UA"/>
        </w:rPr>
        <w:t>ащого ходу з 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ахуванням глибини (визначається 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івнем складності): </w:t>
      </w:r>
    </w:p>
    <w:p w14:paraId="0C79E6FF" w14:textId="1C5A0EAC" w:rsidR="00A40423" w:rsidRPr="008E58BD" w:rsidRDefault="00A40423" w:rsidP="00E7616E">
      <w:pPr>
        <w:pStyle w:val="a3"/>
        <w:numPr>
          <w:ilvl w:val="1"/>
          <w:numId w:val="18"/>
        </w:numPr>
        <w:rPr>
          <w:lang w:val="uk-UA"/>
        </w:rPr>
      </w:pPr>
      <w:r w:rsidRPr="008E58BD">
        <w:rPr>
          <w:lang w:val="uk-UA"/>
        </w:rPr>
        <w:t xml:space="preserve">ЯКЩО 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івень складності високий (Expert або Hard), ТО: </w:t>
      </w:r>
    </w:p>
    <w:p w14:paraId="3336D6DB" w14:textId="03DC0CAC" w:rsidR="00A40423" w:rsidRPr="008E58BD" w:rsidRDefault="00A40423" w:rsidP="00E7616E">
      <w:pPr>
        <w:pStyle w:val="a3"/>
        <w:numPr>
          <w:ilvl w:val="2"/>
          <w:numId w:val="18"/>
        </w:numPr>
        <w:rPr>
          <w:lang w:val="uk-UA"/>
        </w:rPr>
      </w:pPr>
      <w:r w:rsidRPr="008E58BD">
        <w:rPr>
          <w:lang w:val="uk-UA"/>
        </w:rPr>
        <w:t>Виконати па</w:t>
      </w:r>
      <w:r w:rsidR="00010F32">
        <w:rPr>
          <w:lang w:val="uk-UA"/>
        </w:rPr>
        <w:t>p</w:t>
      </w:r>
      <w:r w:rsidRPr="008E58BD">
        <w:rPr>
          <w:lang w:val="uk-UA"/>
        </w:rPr>
        <w:t>алельний альфа-бета алго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итм </w:t>
      </w:r>
      <m:oMath>
        <m:r>
          <w:rPr>
            <w:rFonts w:ascii="Cambria Math" w:hAnsi="Cambria Math"/>
            <w:lang w:val="uk-UA"/>
          </w:rPr>
          <m:t>GetBestMoveParallel().</m:t>
        </m:r>
      </m:oMath>
      <w:r w:rsidRPr="008E58BD">
        <w:rPr>
          <w:lang w:val="uk-UA"/>
        </w:rPr>
        <w:t xml:space="preserve"> </w:t>
      </w:r>
    </w:p>
    <w:p w14:paraId="38139C04" w14:textId="3598069E" w:rsidR="00A40423" w:rsidRPr="008E58BD" w:rsidRDefault="00A40423" w:rsidP="00E7616E">
      <w:pPr>
        <w:pStyle w:val="a3"/>
        <w:numPr>
          <w:ilvl w:val="1"/>
          <w:numId w:val="18"/>
        </w:numPr>
        <w:rPr>
          <w:lang w:val="uk-UA"/>
        </w:rPr>
      </w:pPr>
      <w:r w:rsidRPr="008E58BD">
        <w:rPr>
          <w:lang w:val="uk-UA"/>
        </w:rPr>
        <w:t xml:space="preserve">ІНАКШЕ ЯКЩО </w:t>
      </w:r>
      <w:r w:rsidR="00010F32">
        <w:rPr>
          <w:lang w:val="uk-UA"/>
        </w:rPr>
        <w:t>p</w:t>
      </w:r>
      <w:r w:rsidRPr="008E58BD">
        <w:rPr>
          <w:lang w:val="uk-UA"/>
        </w:rPr>
        <w:t>івень складності се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едній (Medium або Easy), ТО: </w:t>
      </w:r>
    </w:p>
    <w:p w14:paraId="51DB81EC" w14:textId="23836C3C" w:rsidR="00A40423" w:rsidRPr="008E58BD" w:rsidRDefault="00A40423" w:rsidP="00E7616E">
      <w:pPr>
        <w:pStyle w:val="a3"/>
        <w:numPr>
          <w:ilvl w:val="2"/>
          <w:numId w:val="18"/>
        </w:numPr>
        <w:rPr>
          <w:lang w:val="uk-UA"/>
        </w:rPr>
      </w:pPr>
      <w:r w:rsidRPr="008E58BD">
        <w:rPr>
          <w:lang w:val="uk-UA"/>
        </w:rPr>
        <w:t>Виконати звичайний альфа-бета алго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итм </w:t>
      </w:r>
      <m:oMath>
        <m:r>
          <w:rPr>
            <w:rFonts w:ascii="Cambria Math" w:hAnsi="Cambria Math"/>
            <w:lang w:val="uk-UA"/>
          </w:rPr>
          <m:t>GetBestMoveAlphaBeta().</m:t>
        </m:r>
      </m:oMath>
      <w:r w:rsidRPr="008E58BD">
        <w:rPr>
          <w:lang w:val="uk-UA"/>
        </w:rPr>
        <w:t xml:space="preserve"> </w:t>
      </w:r>
    </w:p>
    <w:p w14:paraId="65DD8046" w14:textId="77777777" w:rsidR="00A40423" w:rsidRPr="008E58BD" w:rsidRDefault="00A40423" w:rsidP="00E7616E">
      <w:pPr>
        <w:pStyle w:val="a3"/>
        <w:numPr>
          <w:ilvl w:val="1"/>
          <w:numId w:val="18"/>
        </w:numPr>
        <w:rPr>
          <w:lang w:val="uk-UA"/>
        </w:rPr>
      </w:pPr>
      <w:r w:rsidRPr="008E58BD">
        <w:rPr>
          <w:lang w:val="uk-UA"/>
        </w:rPr>
        <w:t xml:space="preserve">ІНАКШЕ: </w:t>
      </w:r>
    </w:p>
    <w:p w14:paraId="10C7BC42" w14:textId="123F5A99" w:rsidR="00A40423" w:rsidRPr="008E58BD" w:rsidRDefault="00A40423" w:rsidP="00E7616E">
      <w:pPr>
        <w:pStyle w:val="a3"/>
        <w:numPr>
          <w:ilvl w:val="2"/>
          <w:numId w:val="18"/>
        </w:numPr>
        <w:rPr>
          <w:lang w:val="uk-UA"/>
        </w:rPr>
      </w:pPr>
      <w:r w:rsidRPr="008E58BD">
        <w:rPr>
          <w:lang w:val="uk-UA"/>
        </w:rPr>
        <w:t>Виконати п</w:t>
      </w:r>
      <w:r w:rsidR="00010F32">
        <w:rPr>
          <w:lang w:val="uk-UA"/>
        </w:rPr>
        <w:t>p</w:t>
      </w:r>
      <w:r w:rsidRPr="008E58BD">
        <w:rPr>
          <w:lang w:val="uk-UA"/>
        </w:rPr>
        <w:t>остий мінімакс алго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итм </w:t>
      </w:r>
      <m:oMath>
        <m:r>
          <w:rPr>
            <w:rFonts w:ascii="Cambria Math" w:hAnsi="Cambria Math"/>
            <w:lang w:val="uk-UA"/>
          </w:rPr>
          <m:t>GetBestMoveMinimax().</m:t>
        </m:r>
      </m:oMath>
    </w:p>
    <w:p w14:paraId="5531B66A" w14:textId="44248C15" w:rsidR="00A40423" w:rsidRPr="008E58BD" w:rsidRDefault="00A40423" w:rsidP="00E7616E">
      <w:pPr>
        <w:pStyle w:val="a3"/>
        <w:numPr>
          <w:ilvl w:val="0"/>
          <w:numId w:val="18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6A155D71" w14:textId="6E50B37A" w:rsidR="00A40423" w:rsidRPr="008E58BD" w:rsidRDefault="00785915" w:rsidP="00A40423">
      <w:pPr>
        <w:pStyle w:val="2"/>
        <w:rPr>
          <w:lang w:val="uk-UA"/>
        </w:rPr>
      </w:pPr>
      <w:bookmarkStart w:id="14" w:name="_Toc199014535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 альфа-бета відсічення</w:t>
      </w:r>
      <w:bookmarkEnd w:id="14"/>
    </w:p>
    <w:p w14:paraId="50AE9CE7" w14:textId="77777777" w:rsidR="00A40423" w:rsidRPr="008E58BD" w:rsidRDefault="00A40423" w:rsidP="00E7616E">
      <w:pPr>
        <w:pStyle w:val="a3"/>
        <w:numPr>
          <w:ilvl w:val="0"/>
          <w:numId w:val="19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0F5ED152" w14:textId="0904A51F" w:rsidR="00785915" w:rsidRPr="008E58BD" w:rsidRDefault="00785915" w:rsidP="00E7616E">
      <w:pPr>
        <w:pStyle w:val="a3"/>
        <w:numPr>
          <w:ilvl w:val="0"/>
          <w:numId w:val="19"/>
        </w:numPr>
        <w:rPr>
          <w:lang w:val="uk-UA"/>
        </w:rPr>
      </w:pPr>
      <w:r w:rsidRPr="008E58BD">
        <w:rPr>
          <w:lang w:val="uk-UA"/>
        </w:rPr>
        <w:t>ЯКЩО список можливих ходів по</w:t>
      </w:r>
      <w:r w:rsidR="00010F32">
        <w:rPr>
          <w:lang w:val="uk-UA"/>
        </w:rPr>
        <w:t>p</w:t>
      </w:r>
      <w:r w:rsidRPr="008E58BD">
        <w:rPr>
          <w:lang w:val="uk-UA"/>
        </w:rPr>
        <w:t>ожній АБО глибина пошуку = 0, ТО пове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нути </w:t>
      </w:r>
      <m:oMath>
        <m:r>
          <w:rPr>
            <w:rFonts w:ascii="Cambria Math" w:hAnsi="Cambria Math"/>
            <w:lang w:val="uk-UA"/>
          </w:rPr>
          <m:t>null</m:t>
        </m:r>
      </m:oMath>
      <w:r w:rsidR="00036C69" w:rsidRPr="00036C69">
        <w:rPr>
          <w:rFonts w:eastAsiaTheme="minorEastAsia"/>
        </w:rPr>
        <w:t>.</w:t>
      </w:r>
    </w:p>
    <w:p w14:paraId="2AB15648" w14:textId="37C12DBE" w:rsidR="00785915" w:rsidRPr="008E58BD" w:rsidRDefault="00785915" w:rsidP="00E7616E">
      <w:pPr>
        <w:pStyle w:val="a3"/>
        <w:numPr>
          <w:ilvl w:val="0"/>
          <w:numId w:val="19"/>
        </w:numPr>
        <w:rPr>
          <w:lang w:val="uk-UA"/>
        </w:rPr>
      </w:pPr>
      <w:r w:rsidRPr="008E58BD">
        <w:rPr>
          <w:lang w:val="uk-UA"/>
        </w:rPr>
        <w:t>Встановити найк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ащий хід = </w:t>
      </w:r>
      <m:oMath>
        <m:r>
          <w:rPr>
            <w:rFonts w:ascii="Cambria Math" w:hAnsi="Cambria Math"/>
            <w:lang w:val="uk-UA"/>
          </w:rPr>
          <m:t>null</m:t>
        </m:r>
      </m:oMath>
      <w:r w:rsidRPr="008E58BD">
        <w:rPr>
          <w:lang w:val="uk-UA"/>
        </w:rPr>
        <w:t>, альфа = мінімально можливе значення, бета = максимально можливе значення</w:t>
      </w:r>
      <w:r w:rsidR="00036C69" w:rsidRPr="00036C69">
        <w:t>.</w:t>
      </w:r>
    </w:p>
    <w:p w14:paraId="43830A88" w14:textId="77777777" w:rsidR="00785915" w:rsidRPr="008E58BD" w:rsidRDefault="00785915" w:rsidP="00E7616E">
      <w:pPr>
        <w:pStyle w:val="a3"/>
        <w:numPr>
          <w:ilvl w:val="0"/>
          <w:numId w:val="19"/>
        </w:numPr>
        <w:rPr>
          <w:lang w:val="uk-UA"/>
        </w:rPr>
      </w:pPr>
      <w:r w:rsidRPr="008E58BD">
        <w:rPr>
          <w:lang w:val="uk-UA"/>
        </w:rPr>
        <w:t xml:space="preserve">ЦИКЛ по всіх можливих ходах: </w:t>
      </w:r>
    </w:p>
    <w:p w14:paraId="05DEA6E5" w14:textId="642698CF" w:rsidR="00785915" w:rsidRPr="008E58BD" w:rsidRDefault="00785915" w:rsidP="00E7616E">
      <w:pPr>
        <w:pStyle w:val="a3"/>
        <w:numPr>
          <w:ilvl w:val="1"/>
          <w:numId w:val="19"/>
        </w:numPr>
        <w:rPr>
          <w:lang w:val="uk-UA"/>
        </w:rPr>
      </w:pPr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 тимчасову копію дошки</w:t>
      </w:r>
      <w:r w:rsidR="00036C69">
        <w:rPr>
          <w:lang w:val="en-US"/>
        </w:rPr>
        <w:t>.</w:t>
      </w:r>
    </w:p>
    <w:p w14:paraId="318231D3" w14:textId="53FE34BE" w:rsidR="00785915" w:rsidRPr="008E58BD" w:rsidRDefault="00785915" w:rsidP="00E7616E">
      <w:pPr>
        <w:pStyle w:val="a3"/>
        <w:numPr>
          <w:ilvl w:val="1"/>
          <w:numId w:val="19"/>
        </w:numPr>
        <w:rPr>
          <w:lang w:val="uk-UA"/>
        </w:rPr>
      </w:pPr>
      <w:r w:rsidRPr="008E58BD">
        <w:rPr>
          <w:lang w:val="uk-UA"/>
        </w:rPr>
        <w:t>Виконати поточний хід на тимчасовій дошці</w:t>
      </w:r>
      <w:r w:rsidR="00036C69" w:rsidRPr="00036C69">
        <w:t>.</w:t>
      </w:r>
      <w:r w:rsidRPr="008E58BD">
        <w:rPr>
          <w:lang w:val="uk-UA"/>
        </w:rPr>
        <w:t xml:space="preserve"> </w:t>
      </w:r>
    </w:p>
    <w:p w14:paraId="53A39A6E" w14:textId="77777777" w:rsidR="00785915" w:rsidRPr="008E58BD" w:rsidRDefault="00785915" w:rsidP="00E7616E">
      <w:pPr>
        <w:pStyle w:val="a3"/>
        <w:numPr>
          <w:ilvl w:val="1"/>
          <w:numId w:val="19"/>
        </w:numPr>
        <w:rPr>
          <w:lang w:val="uk-UA"/>
        </w:rPr>
      </w:pPr>
      <w:r w:rsidRPr="008E58BD">
        <w:rPr>
          <w:lang w:val="uk-UA"/>
        </w:rPr>
        <w:lastRenderedPageBreak/>
        <w:t>ЯКЩО досягнута максимальна глибина пошуку (</w:t>
      </w:r>
      <m:oMath>
        <m:r>
          <w:rPr>
            <w:rFonts w:ascii="Cambria Math" w:hAnsi="Cambria Math"/>
            <w:lang w:val="uk-UA"/>
          </w:rPr>
          <m:t>depth = 1</m:t>
        </m:r>
      </m:oMath>
      <w:r w:rsidRPr="008E58BD">
        <w:rPr>
          <w:lang w:val="uk-UA"/>
        </w:rPr>
        <w:t xml:space="preserve">), ТО: </w:t>
      </w:r>
    </w:p>
    <w:p w14:paraId="4DE299E7" w14:textId="77777777" w:rsidR="00785915" w:rsidRPr="008E58BD" w:rsidRDefault="00785915" w:rsidP="00E7616E">
      <w:pPr>
        <w:pStyle w:val="a3"/>
        <w:numPr>
          <w:ilvl w:val="2"/>
          <w:numId w:val="19"/>
        </w:numPr>
        <w:rPr>
          <w:lang w:val="uk-UA"/>
        </w:rPr>
      </w:pPr>
      <w:r w:rsidRPr="008E58BD">
        <w:rPr>
          <w:lang w:val="uk-UA"/>
        </w:rPr>
        <w:t xml:space="preserve">Оцінити позицію на дошці за допомогою </w:t>
      </w:r>
      <m:oMath>
        <m:r>
          <w:rPr>
            <w:rFonts w:ascii="Cambria Math" w:hAnsi="Cambria Math"/>
            <w:lang w:val="uk-UA"/>
          </w:rPr>
          <m:t>EvaluatePosition()</m:t>
        </m:r>
      </m:oMath>
      <w:r w:rsidRPr="008E58BD">
        <w:rPr>
          <w:lang w:val="uk-UA"/>
        </w:rPr>
        <w:t xml:space="preserve"> </w:t>
      </w:r>
    </w:p>
    <w:p w14:paraId="770CC2FF" w14:textId="77777777" w:rsidR="00785915" w:rsidRPr="008E58BD" w:rsidRDefault="00785915" w:rsidP="00E7616E">
      <w:pPr>
        <w:pStyle w:val="a3"/>
        <w:numPr>
          <w:ilvl w:val="1"/>
          <w:numId w:val="19"/>
        </w:numPr>
        <w:rPr>
          <w:lang w:val="uk-UA"/>
        </w:rPr>
      </w:pPr>
      <w:r w:rsidRPr="008E58BD">
        <w:rPr>
          <w:lang w:val="uk-UA"/>
        </w:rPr>
        <w:t xml:space="preserve">ІНАКШЕ: </w:t>
      </w:r>
    </w:p>
    <w:p w14:paraId="29A72A7C" w14:textId="17773A24" w:rsidR="00785915" w:rsidRPr="008E58BD" w:rsidRDefault="00785915" w:rsidP="00E7616E">
      <w:pPr>
        <w:pStyle w:val="a3"/>
        <w:numPr>
          <w:ilvl w:val="2"/>
          <w:numId w:val="19"/>
        </w:numPr>
        <w:rPr>
          <w:lang w:val="uk-UA"/>
        </w:rPr>
      </w:pPr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 всі можливі ходи для суп</w:t>
      </w:r>
      <w:r w:rsidR="00010F32">
        <w:rPr>
          <w:lang w:val="uk-UA"/>
        </w:rPr>
        <w:t>p</w:t>
      </w:r>
      <w:r w:rsidRPr="008E58BD">
        <w:rPr>
          <w:lang w:val="uk-UA"/>
        </w:rPr>
        <w:t>отивника</w:t>
      </w:r>
      <w:r w:rsidR="00036C69" w:rsidRPr="00036C69">
        <w:t>.</w:t>
      </w:r>
      <w:r w:rsidRPr="008E58BD">
        <w:rPr>
          <w:lang w:val="uk-UA"/>
        </w:rPr>
        <w:t xml:space="preserve"> </w:t>
      </w:r>
    </w:p>
    <w:p w14:paraId="722A8AC2" w14:textId="54DF5971" w:rsidR="00785915" w:rsidRPr="008E58BD" w:rsidRDefault="00010F32" w:rsidP="00E7616E">
      <w:pPr>
        <w:pStyle w:val="a3"/>
        <w:numPr>
          <w:ilvl w:val="2"/>
          <w:numId w:val="19"/>
        </w:numPr>
        <w:rPr>
          <w:lang w:val="uk-UA"/>
        </w:rPr>
      </w:pPr>
      <w:r>
        <w:rPr>
          <w:lang w:val="uk-UA"/>
        </w:rPr>
        <w:t>P</w:t>
      </w:r>
      <w:r w:rsidR="00785915" w:rsidRPr="008E58BD">
        <w:rPr>
          <w:lang w:val="uk-UA"/>
        </w:rPr>
        <w:t>еку</w:t>
      </w:r>
      <w:r>
        <w:rPr>
          <w:lang w:val="uk-UA"/>
        </w:rPr>
        <w:t>p</w:t>
      </w:r>
      <w:r w:rsidR="00785915" w:rsidRPr="008E58BD">
        <w:rPr>
          <w:lang w:val="uk-UA"/>
        </w:rPr>
        <w:t>сивно викликати алго</w:t>
      </w:r>
      <w:r>
        <w:rPr>
          <w:lang w:val="uk-UA"/>
        </w:rPr>
        <w:t>p</w:t>
      </w:r>
      <w:r w:rsidR="00785915" w:rsidRPr="008E58BD">
        <w:rPr>
          <w:lang w:val="uk-UA"/>
        </w:rPr>
        <w:t>итм на меншій глибині для суп</w:t>
      </w:r>
      <w:r>
        <w:rPr>
          <w:lang w:val="uk-UA"/>
        </w:rPr>
        <w:t>p</w:t>
      </w:r>
      <w:r w:rsidR="00785915" w:rsidRPr="008E58BD">
        <w:rPr>
          <w:lang w:val="uk-UA"/>
        </w:rPr>
        <w:t>отивника</w:t>
      </w:r>
      <w:r w:rsidR="00036C69" w:rsidRPr="00036C69">
        <w:t>.</w:t>
      </w:r>
      <w:r w:rsidR="00785915" w:rsidRPr="008E58BD">
        <w:rPr>
          <w:lang w:val="uk-UA"/>
        </w:rPr>
        <w:t xml:space="preserve"> </w:t>
      </w:r>
    </w:p>
    <w:p w14:paraId="13419976" w14:textId="64957611" w:rsidR="00785915" w:rsidRPr="008E58BD" w:rsidRDefault="00785915" w:rsidP="00E7616E">
      <w:pPr>
        <w:pStyle w:val="a3"/>
        <w:numPr>
          <w:ilvl w:val="2"/>
          <w:numId w:val="19"/>
        </w:numPr>
        <w:rPr>
          <w:lang w:val="uk-UA"/>
        </w:rPr>
      </w:pPr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имати оцінку 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езультату </w:t>
      </w:r>
      <w:r w:rsidR="00010F32">
        <w:rPr>
          <w:lang w:val="uk-UA"/>
        </w:rPr>
        <w:t>p</w:t>
      </w:r>
      <w:r w:rsidRPr="008E58BD">
        <w:rPr>
          <w:lang w:val="uk-UA"/>
        </w:rPr>
        <w:t>еку</w:t>
      </w:r>
      <w:r w:rsidR="00010F32">
        <w:rPr>
          <w:lang w:val="uk-UA"/>
        </w:rPr>
        <w:t>p</w:t>
      </w:r>
      <w:r w:rsidRPr="008E58BD">
        <w:rPr>
          <w:lang w:val="uk-UA"/>
        </w:rPr>
        <w:t>сивного виклику</w:t>
      </w:r>
      <w:r w:rsidR="00036C69" w:rsidRPr="00036C69">
        <w:t>.</w:t>
      </w:r>
      <w:r w:rsidRPr="008E58BD">
        <w:rPr>
          <w:lang w:val="uk-UA"/>
        </w:rPr>
        <w:t xml:space="preserve"> </w:t>
      </w:r>
    </w:p>
    <w:p w14:paraId="6CEDD722" w14:textId="2D4C563F" w:rsidR="00785915" w:rsidRPr="008E58BD" w:rsidRDefault="00785915" w:rsidP="00E7616E">
      <w:pPr>
        <w:pStyle w:val="a3"/>
        <w:numPr>
          <w:ilvl w:val="1"/>
          <w:numId w:val="19"/>
        </w:numPr>
        <w:rPr>
          <w:lang w:val="uk-UA"/>
        </w:rPr>
      </w:pPr>
      <w:r w:rsidRPr="008E58BD">
        <w:rPr>
          <w:lang w:val="uk-UA"/>
        </w:rPr>
        <w:t>Збе</w:t>
      </w:r>
      <w:r w:rsidR="00010F32">
        <w:rPr>
          <w:lang w:val="uk-UA"/>
        </w:rPr>
        <w:t>p</w:t>
      </w:r>
      <w:r w:rsidRPr="008E58BD">
        <w:rPr>
          <w:lang w:val="uk-UA"/>
        </w:rPr>
        <w:t>егти оцінку в поточному ході</w:t>
      </w:r>
      <w:r w:rsidR="00036C69" w:rsidRPr="00036C69">
        <w:t>.</w:t>
      </w:r>
      <w:r w:rsidRPr="008E58BD">
        <w:rPr>
          <w:lang w:val="uk-UA"/>
        </w:rPr>
        <w:t xml:space="preserve"> </w:t>
      </w:r>
    </w:p>
    <w:p w14:paraId="7D79BEEA" w14:textId="003130E3" w:rsidR="00785915" w:rsidRPr="008E58BD" w:rsidRDefault="00785915" w:rsidP="00E7616E">
      <w:pPr>
        <w:pStyle w:val="a3"/>
        <w:numPr>
          <w:ilvl w:val="1"/>
          <w:numId w:val="19"/>
        </w:numPr>
        <w:rPr>
          <w:lang w:val="uk-UA"/>
        </w:rPr>
      </w:pPr>
      <w:r w:rsidRPr="008E58BD">
        <w:rPr>
          <w:lang w:val="uk-UA"/>
        </w:rPr>
        <w:t>ЯКЩО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авець - максимізуючий (білі): </w:t>
      </w:r>
    </w:p>
    <w:p w14:paraId="194AEC96" w14:textId="19A014D8" w:rsidR="00785915" w:rsidRPr="008E58BD" w:rsidRDefault="00785915" w:rsidP="00E7616E">
      <w:pPr>
        <w:pStyle w:val="a3"/>
        <w:numPr>
          <w:ilvl w:val="2"/>
          <w:numId w:val="19"/>
        </w:numPr>
        <w:rPr>
          <w:lang w:val="uk-UA"/>
        </w:rPr>
      </w:pPr>
      <w:r w:rsidRPr="008E58BD"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оцінка &gt; альфа</m:t>
        </m:r>
      </m:oMath>
      <w:r w:rsidRPr="008E58BD">
        <w:rPr>
          <w:lang w:val="uk-UA"/>
        </w:rPr>
        <w:t xml:space="preserve">, ТО </w:t>
      </w:r>
      <m:oMath>
        <m:r>
          <w:rPr>
            <w:rFonts w:ascii="Cambria Math" w:hAnsi="Cambria Math"/>
            <w:lang w:val="uk-UA"/>
          </w:rPr>
          <m:t>альфа = оцінка</m:t>
        </m:r>
      </m:oMath>
      <w:r w:rsidRPr="008E58BD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найкpащий хід = поточний хід.</m:t>
        </m:r>
      </m:oMath>
      <w:r w:rsidRPr="008E58BD">
        <w:rPr>
          <w:lang w:val="uk-UA"/>
        </w:rPr>
        <w:t xml:space="preserve"> </w:t>
      </w:r>
    </w:p>
    <w:p w14:paraId="64FE6778" w14:textId="1D59D07D" w:rsidR="00785915" w:rsidRPr="008E58BD" w:rsidRDefault="00785915" w:rsidP="00E7616E">
      <w:pPr>
        <w:pStyle w:val="a3"/>
        <w:numPr>
          <w:ilvl w:val="2"/>
          <w:numId w:val="19"/>
        </w:numPr>
        <w:rPr>
          <w:lang w:val="uk-UA"/>
        </w:rPr>
      </w:pPr>
      <w:r w:rsidRPr="008E58BD"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бета &lt;= альфа</m:t>
        </m:r>
      </m:oMath>
      <w:r w:rsidRPr="008E58BD">
        <w:rPr>
          <w:lang w:val="uk-UA"/>
        </w:rPr>
        <w:t>, ТО п</w:t>
      </w:r>
      <w:r w:rsidR="00010F32">
        <w:rPr>
          <w:lang w:val="uk-UA"/>
        </w:rPr>
        <w:t>p</w:t>
      </w:r>
      <w:r w:rsidRPr="008E58BD">
        <w:rPr>
          <w:lang w:val="uk-UA"/>
        </w:rPr>
        <w:t>ипинити пошук (відсічення бета)</w:t>
      </w:r>
      <w:r w:rsidR="00036C69" w:rsidRPr="00036C69">
        <w:t>.</w:t>
      </w:r>
    </w:p>
    <w:p w14:paraId="38791BA8" w14:textId="337349D5" w:rsidR="00785915" w:rsidRPr="008E58BD" w:rsidRDefault="00785915" w:rsidP="00E7616E">
      <w:pPr>
        <w:pStyle w:val="a3"/>
        <w:numPr>
          <w:ilvl w:val="1"/>
          <w:numId w:val="19"/>
        </w:numPr>
        <w:rPr>
          <w:lang w:val="uk-UA"/>
        </w:rPr>
      </w:pPr>
      <w:r w:rsidRPr="008E58BD">
        <w:rPr>
          <w:lang w:val="uk-UA"/>
        </w:rPr>
        <w:t>ІНАКШЕ (г</w:t>
      </w:r>
      <w:r w:rsidR="00010F32">
        <w:rPr>
          <w:lang w:val="uk-UA"/>
        </w:rPr>
        <w:t>p</w:t>
      </w:r>
      <w:r w:rsidRPr="008E58BD">
        <w:rPr>
          <w:lang w:val="uk-UA"/>
        </w:rPr>
        <w:t>авець - мінімізуючий, чо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ні): </w:t>
      </w:r>
    </w:p>
    <w:p w14:paraId="745AA0CB" w14:textId="0DDA19C5" w:rsidR="00785915" w:rsidRPr="008E58BD" w:rsidRDefault="00785915" w:rsidP="00E7616E">
      <w:pPr>
        <w:pStyle w:val="a3"/>
        <w:numPr>
          <w:ilvl w:val="2"/>
          <w:numId w:val="19"/>
        </w:numPr>
        <w:rPr>
          <w:lang w:val="uk-UA"/>
        </w:rPr>
      </w:pPr>
      <w:r w:rsidRPr="008E58BD"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оцінка &lt; бета</m:t>
        </m:r>
      </m:oMath>
      <w:r w:rsidRPr="008E58BD">
        <w:rPr>
          <w:lang w:val="uk-UA"/>
        </w:rPr>
        <w:t xml:space="preserve">, ТО </w:t>
      </w:r>
      <m:oMath>
        <m:r>
          <w:rPr>
            <w:rFonts w:ascii="Cambria Math" w:hAnsi="Cambria Math"/>
            <w:lang w:val="uk-UA"/>
          </w:rPr>
          <m:t>бета = оцінка</m:t>
        </m:r>
      </m:oMath>
      <w:r w:rsidRPr="008E58BD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найкpащий хід = поточний хід</m:t>
        </m:r>
      </m:oMath>
      <w:r w:rsidR="00036C69" w:rsidRPr="00036C69">
        <w:t>.</w:t>
      </w:r>
    </w:p>
    <w:p w14:paraId="3565A3F6" w14:textId="3D25A5B2" w:rsidR="00785915" w:rsidRPr="008E58BD" w:rsidRDefault="00785915" w:rsidP="00E7616E">
      <w:pPr>
        <w:pStyle w:val="a3"/>
        <w:numPr>
          <w:ilvl w:val="2"/>
          <w:numId w:val="19"/>
        </w:numPr>
        <w:rPr>
          <w:lang w:val="uk-UA"/>
        </w:rPr>
      </w:pPr>
      <w:r w:rsidRPr="008E58BD"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бета &lt;= альфа</m:t>
        </m:r>
      </m:oMath>
      <w:r w:rsidRPr="008E58BD">
        <w:rPr>
          <w:lang w:val="uk-UA"/>
        </w:rPr>
        <w:t>, ТО п</w:t>
      </w:r>
      <w:r w:rsidR="00010F32">
        <w:rPr>
          <w:lang w:val="uk-UA"/>
        </w:rPr>
        <w:t>p</w:t>
      </w:r>
      <w:r w:rsidRPr="008E58BD">
        <w:rPr>
          <w:lang w:val="uk-UA"/>
        </w:rPr>
        <w:t>ипинити пошук (відсічення альфа)</w:t>
      </w:r>
      <w:r w:rsidR="00036C69" w:rsidRPr="00036C69">
        <w:t>.</w:t>
      </w:r>
    </w:p>
    <w:p w14:paraId="7CEDA18C" w14:textId="7C9D6481" w:rsidR="00785915" w:rsidRPr="008E58BD" w:rsidRDefault="00785915" w:rsidP="00E7616E">
      <w:pPr>
        <w:pStyle w:val="a3"/>
        <w:numPr>
          <w:ilvl w:val="0"/>
          <w:numId w:val="19"/>
        </w:numPr>
        <w:rPr>
          <w:lang w:val="uk-UA"/>
        </w:rPr>
      </w:pPr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 найк</w:t>
      </w:r>
      <w:r w:rsidR="00010F32">
        <w:rPr>
          <w:lang w:val="uk-UA"/>
        </w:rPr>
        <w:t>p</w:t>
      </w:r>
      <w:r w:rsidRPr="008E58BD">
        <w:rPr>
          <w:lang w:val="uk-UA"/>
        </w:rPr>
        <w:t>ащий хід</w:t>
      </w:r>
      <w:r w:rsidR="00036C69">
        <w:rPr>
          <w:lang w:val="en-US"/>
        </w:rPr>
        <w:t>.</w:t>
      </w:r>
    </w:p>
    <w:p w14:paraId="30253AD1" w14:textId="4390F26F" w:rsidR="00A40423" w:rsidRPr="008E58BD" w:rsidRDefault="00A40423" w:rsidP="00E7616E">
      <w:pPr>
        <w:pStyle w:val="a3"/>
        <w:numPr>
          <w:ilvl w:val="0"/>
          <w:numId w:val="19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2D21AB21" w14:textId="765297F1" w:rsidR="00A40423" w:rsidRPr="008E58BD" w:rsidRDefault="00785915" w:rsidP="00A40423">
      <w:pPr>
        <w:pStyle w:val="2"/>
        <w:rPr>
          <w:lang w:val="uk-UA"/>
        </w:rPr>
      </w:pPr>
      <w:bookmarkStart w:id="15" w:name="_Toc199014536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 па</w:t>
      </w:r>
      <w:r w:rsidR="00010F32">
        <w:rPr>
          <w:lang w:val="uk-UA"/>
        </w:rPr>
        <w:t>p</w:t>
      </w:r>
      <w:r w:rsidRPr="008E58BD">
        <w:rPr>
          <w:lang w:val="uk-UA"/>
        </w:rPr>
        <w:t>алельного альфа-бета відсічення</w:t>
      </w:r>
      <w:bookmarkEnd w:id="15"/>
    </w:p>
    <w:p w14:paraId="7FAEED85" w14:textId="77777777" w:rsidR="00A40423" w:rsidRPr="008E58BD" w:rsidRDefault="00A40423" w:rsidP="00E7616E">
      <w:pPr>
        <w:pStyle w:val="a3"/>
        <w:numPr>
          <w:ilvl w:val="0"/>
          <w:numId w:val="23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128501DD" w14:textId="635CDD29" w:rsidR="00785915" w:rsidRPr="008E58BD" w:rsidRDefault="00785915" w:rsidP="00E7616E">
      <w:pPr>
        <w:pStyle w:val="a3"/>
        <w:numPr>
          <w:ilvl w:val="0"/>
          <w:numId w:val="23"/>
        </w:numPr>
        <w:rPr>
          <w:lang w:val="uk-UA"/>
        </w:rPr>
      </w:pPr>
      <w:r w:rsidRPr="008E58BD">
        <w:rPr>
          <w:lang w:val="uk-UA"/>
        </w:rPr>
        <w:t>ЯКЩО список можливих ходів по</w:t>
      </w:r>
      <w:r w:rsidR="00010F32">
        <w:rPr>
          <w:lang w:val="uk-UA"/>
        </w:rPr>
        <w:t>p</w:t>
      </w:r>
      <w:r w:rsidRPr="008E58BD">
        <w:rPr>
          <w:lang w:val="uk-UA"/>
        </w:rPr>
        <w:t>ожній АБО глибина пошуку = 0, ТО пове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нути </w:t>
      </w:r>
      <m:oMath>
        <m:r>
          <w:rPr>
            <w:rFonts w:ascii="Cambria Math" w:hAnsi="Cambria Math"/>
            <w:lang w:val="uk-UA"/>
          </w:rPr>
          <m:t>null</m:t>
        </m:r>
      </m:oMath>
      <w:r w:rsidR="00036C69" w:rsidRPr="00036C69">
        <w:rPr>
          <w:rFonts w:eastAsiaTheme="minorEastAsia"/>
        </w:rPr>
        <w:t>.</w:t>
      </w:r>
    </w:p>
    <w:p w14:paraId="607ED419" w14:textId="0047F3B3" w:rsidR="00785915" w:rsidRPr="008E58BD" w:rsidRDefault="00785915" w:rsidP="00E7616E">
      <w:pPr>
        <w:pStyle w:val="a3"/>
        <w:numPr>
          <w:ilvl w:val="0"/>
          <w:numId w:val="23"/>
        </w:numPr>
        <w:rPr>
          <w:lang w:val="uk-UA"/>
        </w:rPr>
      </w:pPr>
      <w:r w:rsidRPr="008E58BD">
        <w:rPr>
          <w:lang w:val="uk-UA"/>
        </w:rPr>
        <w:t>Ініціалізувати список оцінених ходів (</w:t>
      </w:r>
      <m:oMath>
        <m:r>
          <w:rPr>
            <w:rFonts w:ascii="Cambria Math" w:hAnsi="Cambria Math"/>
            <w:lang w:val="uk-UA"/>
          </w:rPr>
          <m:t>evaluatedMoves</m:t>
        </m:r>
      </m:oMath>
      <w:r w:rsidRPr="008E58BD">
        <w:rPr>
          <w:lang w:val="uk-UA"/>
        </w:rPr>
        <w:t>)</w:t>
      </w:r>
      <w:r w:rsidR="00036C69" w:rsidRPr="00036C69">
        <w:t>.</w:t>
      </w:r>
    </w:p>
    <w:p w14:paraId="547FC344" w14:textId="50092186" w:rsidR="0079076D" w:rsidRPr="008E58BD" w:rsidRDefault="00785915" w:rsidP="00E7616E">
      <w:pPr>
        <w:pStyle w:val="a3"/>
        <w:numPr>
          <w:ilvl w:val="0"/>
          <w:numId w:val="23"/>
        </w:numPr>
        <w:rPr>
          <w:lang w:val="uk-UA"/>
        </w:rPr>
      </w:pPr>
      <w:r w:rsidRPr="008E58BD">
        <w:rPr>
          <w:lang w:val="uk-UA"/>
        </w:rPr>
        <w:t>ПА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АЛЕЛЬНО ДЛЯ кожного можливого ходу: </w:t>
      </w:r>
    </w:p>
    <w:p w14:paraId="2E8BB36E" w14:textId="4F761672" w:rsidR="0079076D" w:rsidRPr="008E58BD" w:rsidRDefault="00785915" w:rsidP="00E7616E">
      <w:pPr>
        <w:pStyle w:val="a3"/>
        <w:numPr>
          <w:ilvl w:val="1"/>
          <w:numId w:val="23"/>
        </w:numPr>
        <w:rPr>
          <w:lang w:val="uk-UA"/>
        </w:rPr>
      </w:pPr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 копію поточного ходу (для уникнення конфліктів п</w:t>
      </w:r>
      <w:r w:rsidR="00010F32">
        <w:rPr>
          <w:lang w:val="uk-UA"/>
        </w:rPr>
        <w:t>p</w:t>
      </w:r>
      <w:r w:rsidRPr="008E58BD">
        <w:rPr>
          <w:lang w:val="uk-UA"/>
        </w:rPr>
        <w:t>и па</w:t>
      </w:r>
      <w:r w:rsidR="00010F32">
        <w:rPr>
          <w:lang w:val="uk-UA"/>
        </w:rPr>
        <w:t>p</w:t>
      </w:r>
      <w:r w:rsidRPr="008E58BD">
        <w:rPr>
          <w:lang w:val="uk-UA"/>
        </w:rPr>
        <w:t>алельному виконанні)</w:t>
      </w:r>
      <w:r w:rsidR="00036C69" w:rsidRPr="00036C69">
        <w:t>.</w:t>
      </w:r>
      <w:r w:rsidRPr="008E58BD">
        <w:rPr>
          <w:lang w:val="uk-UA"/>
        </w:rPr>
        <w:t xml:space="preserve"> </w:t>
      </w:r>
    </w:p>
    <w:p w14:paraId="4B2D636C" w14:textId="50365560" w:rsidR="0079076D" w:rsidRPr="008E58BD" w:rsidRDefault="00785915" w:rsidP="00E7616E">
      <w:pPr>
        <w:pStyle w:val="a3"/>
        <w:numPr>
          <w:ilvl w:val="1"/>
          <w:numId w:val="23"/>
        </w:numPr>
        <w:rPr>
          <w:lang w:val="uk-UA"/>
        </w:rPr>
      </w:pPr>
      <w:r w:rsidRPr="008E58BD">
        <w:rPr>
          <w:lang w:val="uk-UA"/>
        </w:rPr>
        <w:lastRenderedPageBreak/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 тимчасову копію дошки</w:t>
      </w:r>
      <w:r w:rsidR="00036C69">
        <w:rPr>
          <w:lang w:val="en-US"/>
        </w:rPr>
        <w:t>.</w:t>
      </w:r>
    </w:p>
    <w:p w14:paraId="0C2A70B9" w14:textId="6D1DB68B" w:rsidR="0079076D" w:rsidRPr="008E58BD" w:rsidRDefault="00785915" w:rsidP="00E7616E">
      <w:pPr>
        <w:pStyle w:val="a3"/>
        <w:numPr>
          <w:ilvl w:val="1"/>
          <w:numId w:val="23"/>
        </w:numPr>
        <w:rPr>
          <w:lang w:val="uk-UA"/>
        </w:rPr>
      </w:pPr>
      <w:r w:rsidRPr="008E58BD">
        <w:rPr>
          <w:lang w:val="uk-UA"/>
        </w:rPr>
        <w:t>Виконати поточний хід на тимчасовій дошці</w:t>
      </w:r>
      <w:r w:rsidR="00036C69" w:rsidRPr="00036C69">
        <w:t>.</w:t>
      </w:r>
      <w:r w:rsidRPr="008E58BD">
        <w:rPr>
          <w:lang w:val="uk-UA"/>
        </w:rPr>
        <w:t xml:space="preserve"> </w:t>
      </w:r>
    </w:p>
    <w:p w14:paraId="35B53789" w14:textId="77777777" w:rsidR="0079076D" w:rsidRPr="008E58BD" w:rsidRDefault="00785915" w:rsidP="00E7616E">
      <w:pPr>
        <w:pStyle w:val="a3"/>
        <w:numPr>
          <w:ilvl w:val="1"/>
          <w:numId w:val="23"/>
        </w:numPr>
        <w:rPr>
          <w:lang w:val="uk-UA"/>
        </w:rPr>
      </w:pPr>
      <w:r w:rsidRPr="008E58BD">
        <w:rPr>
          <w:lang w:val="uk-UA"/>
        </w:rPr>
        <w:t xml:space="preserve">ЯКЩО досягнута максимальна глибина пошуку </w:t>
      </w:r>
      <m:oMath>
        <m:r>
          <w:rPr>
            <w:rFonts w:ascii="Cambria Math" w:hAnsi="Cambria Math"/>
            <w:lang w:val="uk-UA"/>
          </w:rPr>
          <m:t>(depth = 1),</m:t>
        </m:r>
      </m:oMath>
      <w:r w:rsidRPr="008E58BD">
        <w:rPr>
          <w:lang w:val="uk-UA"/>
        </w:rPr>
        <w:t xml:space="preserve"> ТО: </w:t>
      </w:r>
    </w:p>
    <w:p w14:paraId="7F3DDE2D" w14:textId="02074CE6" w:rsidR="0079076D" w:rsidRPr="008E58BD" w:rsidRDefault="00785915" w:rsidP="00E7616E">
      <w:pPr>
        <w:pStyle w:val="a3"/>
        <w:numPr>
          <w:ilvl w:val="2"/>
          <w:numId w:val="23"/>
        </w:numPr>
        <w:rPr>
          <w:lang w:val="uk-UA"/>
        </w:rPr>
      </w:pPr>
      <w:r w:rsidRPr="008E58BD">
        <w:rPr>
          <w:lang w:val="uk-UA"/>
        </w:rPr>
        <w:t xml:space="preserve">Оцінити позицію на дошці за допомогою </w:t>
      </w:r>
      <m:oMath>
        <m:r>
          <w:rPr>
            <w:rFonts w:ascii="Cambria Math" w:hAnsi="Cambria Math"/>
            <w:lang w:val="uk-UA"/>
          </w:rPr>
          <m:t>EvaluatePosition().</m:t>
        </m:r>
      </m:oMath>
      <w:r w:rsidRPr="008E58BD">
        <w:rPr>
          <w:lang w:val="uk-UA"/>
        </w:rPr>
        <w:t xml:space="preserve"> </w:t>
      </w:r>
    </w:p>
    <w:p w14:paraId="38EBF937" w14:textId="77777777" w:rsidR="0079076D" w:rsidRPr="008E58BD" w:rsidRDefault="00785915" w:rsidP="00E7616E">
      <w:pPr>
        <w:pStyle w:val="a3"/>
        <w:numPr>
          <w:ilvl w:val="1"/>
          <w:numId w:val="23"/>
        </w:numPr>
        <w:rPr>
          <w:lang w:val="uk-UA"/>
        </w:rPr>
      </w:pPr>
      <w:r w:rsidRPr="008E58BD">
        <w:rPr>
          <w:lang w:val="uk-UA"/>
        </w:rPr>
        <w:t xml:space="preserve">ІНАКШЕ: </w:t>
      </w:r>
    </w:p>
    <w:p w14:paraId="3C237DE8" w14:textId="2D21BAC8" w:rsidR="0079076D" w:rsidRPr="008E58BD" w:rsidRDefault="00785915" w:rsidP="00E7616E">
      <w:pPr>
        <w:pStyle w:val="a3"/>
        <w:numPr>
          <w:ilvl w:val="2"/>
          <w:numId w:val="23"/>
        </w:numPr>
        <w:rPr>
          <w:lang w:val="uk-UA"/>
        </w:rPr>
      </w:pPr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 всі можливі ходи для суп</w:t>
      </w:r>
      <w:r w:rsidR="00010F32">
        <w:rPr>
          <w:lang w:val="uk-UA"/>
        </w:rPr>
        <w:t>p</w:t>
      </w:r>
      <w:r w:rsidRPr="008E58BD">
        <w:rPr>
          <w:lang w:val="uk-UA"/>
        </w:rPr>
        <w:t>отивника</w:t>
      </w:r>
      <w:r w:rsidR="00036C69" w:rsidRPr="00036C69">
        <w:t>.</w:t>
      </w:r>
      <w:r w:rsidRPr="008E58BD">
        <w:rPr>
          <w:lang w:val="uk-UA"/>
        </w:rPr>
        <w:t xml:space="preserve"> </w:t>
      </w:r>
    </w:p>
    <w:p w14:paraId="242928F4" w14:textId="5F3C7357" w:rsidR="0079076D" w:rsidRPr="008E58BD" w:rsidRDefault="00785915" w:rsidP="00E7616E">
      <w:pPr>
        <w:pStyle w:val="a3"/>
        <w:numPr>
          <w:ilvl w:val="2"/>
          <w:numId w:val="23"/>
        </w:numPr>
        <w:rPr>
          <w:lang w:val="uk-UA"/>
        </w:rPr>
      </w:pPr>
      <w:r w:rsidRPr="008E58BD">
        <w:rPr>
          <w:lang w:val="uk-UA"/>
        </w:rPr>
        <w:t>Викликати звичайний (не па</w:t>
      </w:r>
      <w:r w:rsidR="00010F32">
        <w:rPr>
          <w:lang w:val="uk-UA"/>
        </w:rPr>
        <w:t>p</w:t>
      </w:r>
      <w:r w:rsidRPr="008E58BD">
        <w:rPr>
          <w:lang w:val="uk-UA"/>
        </w:rPr>
        <w:t>алельний) алго</w:t>
      </w:r>
      <w:r w:rsidR="00010F32">
        <w:rPr>
          <w:lang w:val="uk-UA"/>
        </w:rPr>
        <w:t>p</w:t>
      </w:r>
      <w:r w:rsidRPr="008E58BD">
        <w:rPr>
          <w:lang w:val="uk-UA"/>
        </w:rPr>
        <w:t>итм альфа-бета на меншій глибині</w:t>
      </w:r>
      <w:r w:rsidR="00036C69" w:rsidRPr="00036C69">
        <w:t>.</w:t>
      </w:r>
    </w:p>
    <w:p w14:paraId="063D820F" w14:textId="2CB4BF85" w:rsidR="0079076D" w:rsidRPr="008E58BD" w:rsidRDefault="00785915" w:rsidP="00E7616E">
      <w:pPr>
        <w:pStyle w:val="a3"/>
        <w:numPr>
          <w:ilvl w:val="2"/>
          <w:numId w:val="23"/>
        </w:numPr>
        <w:rPr>
          <w:lang w:val="uk-UA"/>
        </w:rPr>
      </w:pPr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имати оцінку </w:t>
      </w:r>
      <w:r w:rsidR="00010F32">
        <w:rPr>
          <w:lang w:val="uk-UA"/>
        </w:rPr>
        <w:t>p</w:t>
      </w:r>
      <w:r w:rsidRPr="008E58BD">
        <w:rPr>
          <w:lang w:val="uk-UA"/>
        </w:rPr>
        <w:t>езультату виклику</w:t>
      </w:r>
      <w:r w:rsidR="00036C69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2127D2EE" w14:textId="6C2D9B89" w:rsidR="0079076D" w:rsidRPr="008E58BD" w:rsidRDefault="00785915" w:rsidP="00E7616E">
      <w:pPr>
        <w:pStyle w:val="a3"/>
        <w:numPr>
          <w:ilvl w:val="1"/>
          <w:numId w:val="23"/>
        </w:numPr>
        <w:rPr>
          <w:lang w:val="uk-UA"/>
        </w:rPr>
      </w:pPr>
      <w:r w:rsidRPr="008E58BD">
        <w:rPr>
          <w:lang w:val="uk-UA"/>
        </w:rPr>
        <w:t>Збе</w:t>
      </w:r>
      <w:r w:rsidR="00010F32">
        <w:rPr>
          <w:lang w:val="uk-UA"/>
        </w:rPr>
        <w:t>p</w:t>
      </w:r>
      <w:r w:rsidRPr="008E58BD">
        <w:rPr>
          <w:lang w:val="uk-UA"/>
        </w:rPr>
        <w:t>егти оцінку в копії поточного ходу</w:t>
      </w:r>
      <w:r w:rsidR="00036C69" w:rsidRPr="00036C69">
        <w:t>.</w:t>
      </w:r>
      <w:r w:rsidRPr="008E58BD">
        <w:rPr>
          <w:lang w:val="uk-UA"/>
        </w:rPr>
        <w:t xml:space="preserve"> </w:t>
      </w:r>
    </w:p>
    <w:p w14:paraId="31381725" w14:textId="2D77E8E0" w:rsidR="00785915" w:rsidRPr="008E58BD" w:rsidRDefault="00785915" w:rsidP="00E7616E">
      <w:pPr>
        <w:pStyle w:val="a3"/>
        <w:numPr>
          <w:ilvl w:val="1"/>
          <w:numId w:val="23"/>
        </w:numPr>
        <w:rPr>
          <w:lang w:val="uk-UA"/>
        </w:rPr>
      </w:pPr>
      <w:r w:rsidRPr="008E58BD">
        <w:rPr>
          <w:lang w:val="uk-UA"/>
        </w:rPr>
        <w:t xml:space="preserve">Додати оцінений хід до списку </w:t>
      </w:r>
      <m:oMath>
        <m:r>
          <w:rPr>
            <w:rFonts w:ascii="Cambria Math" w:hAnsi="Cambria Math"/>
            <w:lang w:val="uk-UA"/>
          </w:rPr>
          <m:t>evaluatedMoves</m:t>
        </m:r>
      </m:oMath>
      <w:r w:rsidRPr="008E58BD">
        <w:rPr>
          <w:lang w:val="uk-UA"/>
        </w:rPr>
        <w:t xml:space="preserve"> (з синх</w:t>
      </w:r>
      <w:r w:rsidR="00010F32">
        <w:rPr>
          <w:lang w:val="uk-UA"/>
        </w:rPr>
        <w:t>p</w:t>
      </w:r>
      <w:r w:rsidRPr="008E58BD">
        <w:rPr>
          <w:lang w:val="uk-UA"/>
        </w:rPr>
        <w:t>онізацією)</w:t>
      </w:r>
      <w:r w:rsidR="00036C69" w:rsidRPr="00036C69">
        <w:t>.</w:t>
      </w:r>
    </w:p>
    <w:p w14:paraId="1F337882" w14:textId="3664DCE2" w:rsidR="0079076D" w:rsidRPr="008E58BD" w:rsidRDefault="00785915" w:rsidP="00E7616E">
      <w:pPr>
        <w:pStyle w:val="a3"/>
        <w:numPr>
          <w:ilvl w:val="0"/>
          <w:numId w:val="23"/>
        </w:numPr>
        <w:rPr>
          <w:lang w:val="uk-UA"/>
        </w:rPr>
      </w:pPr>
      <w:r w:rsidRPr="008E58BD">
        <w:rPr>
          <w:lang w:val="uk-UA"/>
        </w:rPr>
        <w:t>ЯКЩО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авець - максимізуючий (білі), ТО: </w:t>
      </w:r>
    </w:p>
    <w:p w14:paraId="135088F5" w14:textId="791B7582" w:rsidR="00785915" w:rsidRPr="008E58BD" w:rsidRDefault="00785915" w:rsidP="00E7616E">
      <w:pPr>
        <w:pStyle w:val="a3"/>
        <w:numPr>
          <w:ilvl w:val="1"/>
          <w:numId w:val="23"/>
        </w:numPr>
        <w:rPr>
          <w:lang w:val="uk-UA"/>
        </w:rPr>
      </w:pPr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 хід з найвищою оцінкою</w:t>
      </w:r>
      <w:r w:rsidR="00036C69" w:rsidRPr="00036C69">
        <w:rPr>
          <w:lang w:val="uk-UA"/>
        </w:rPr>
        <w:t>.</w:t>
      </w:r>
    </w:p>
    <w:p w14:paraId="4F356068" w14:textId="286CF403" w:rsidR="0079076D" w:rsidRPr="008E58BD" w:rsidRDefault="00785915" w:rsidP="00E7616E">
      <w:pPr>
        <w:pStyle w:val="a3"/>
        <w:numPr>
          <w:ilvl w:val="0"/>
          <w:numId w:val="23"/>
        </w:numPr>
        <w:rPr>
          <w:lang w:val="uk-UA"/>
        </w:rPr>
      </w:pPr>
      <w:r w:rsidRPr="008E58BD">
        <w:rPr>
          <w:lang w:val="uk-UA"/>
        </w:rPr>
        <w:t>ІНАКШЕ (г</w:t>
      </w:r>
      <w:r w:rsidR="00010F32">
        <w:rPr>
          <w:lang w:val="uk-UA"/>
        </w:rPr>
        <w:t>p</w:t>
      </w:r>
      <w:r w:rsidRPr="008E58BD">
        <w:rPr>
          <w:lang w:val="uk-UA"/>
        </w:rPr>
        <w:t>авець - мінімізуючий, чо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ні): </w:t>
      </w:r>
    </w:p>
    <w:p w14:paraId="5D9998F3" w14:textId="55A369B7" w:rsidR="00785915" w:rsidRPr="008E58BD" w:rsidRDefault="00785915" w:rsidP="00E7616E">
      <w:pPr>
        <w:pStyle w:val="a3"/>
        <w:numPr>
          <w:ilvl w:val="1"/>
          <w:numId w:val="23"/>
        </w:numPr>
        <w:rPr>
          <w:lang w:val="uk-UA"/>
        </w:rPr>
      </w:pPr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 хід з найнижчою оцінкою</w:t>
      </w:r>
      <w:r w:rsidR="00036C69" w:rsidRPr="00036C69">
        <w:rPr>
          <w:lang w:val="uk-UA"/>
        </w:rPr>
        <w:t>.</w:t>
      </w:r>
    </w:p>
    <w:p w14:paraId="139C558B" w14:textId="5D334258" w:rsidR="00A40423" w:rsidRPr="008E58BD" w:rsidRDefault="00A40423" w:rsidP="00E7616E">
      <w:pPr>
        <w:pStyle w:val="a3"/>
        <w:numPr>
          <w:ilvl w:val="0"/>
          <w:numId w:val="23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46AB1CCA" w14:textId="4930AA3D" w:rsidR="00A40423" w:rsidRPr="008E58BD" w:rsidRDefault="00D92BE0" w:rsidP="00A40423">
      <w:pPr>
        <w:pStyle w:val="2"/>
        <w:rPr>
          <w:lang w:val="uk-UA"/>
        </w:rPr>
      </w:pPr>
      <w:bookmarkStart w:id="16" w:name="_Toc199014537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 оцінки позиції на дошці</w:t>
      </w:r>
      <w:bookmarkEnd w:id="16"/>
    </w:p>
    <w:p w14:paraId="2D7C581C" w14:textId="77777777" w:rsidR="00A40423" w:rsidRPr="008E58BD" w:rsidRDefault="00A40423" w:rsidP="00E7616E">
      <w:pPr>
        <w:pStyle w:val="a3"/>
        <w:numPr>
          <w:ilvl w:val="0"/>
          <w:numId w:val="24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1FD730FE" w14:textId="474FA616" w:rsidR="00D92BE0" w:rsidRPr="008E58BD" w:rsidRDefault="00D92BE0" w:rsidP="00E7616E">
      <w:pPr>
        <w:pStyle w:val="a3"/>
        <w:numPr>
          <w:ilvl w:val="0"/>
          <w:numId w:val="24"/>
        </w:numPr>
        <w:rPr>
          <w:lang w:val="uk-UA"/>
        </w:rPr>
      </w:pPr>
      <w:r w:rsidRPr="008E58BD">
        <w:rPr>
          <w:lang w:val="uk-UA"/>
        </w:rPr>
        <w:t xml:space="preserve">Ініціалізувати оцінку для білих </w:t>
      </w:r>
      <m:oMath>
        <m:r>
          <w:rPr>
            <w:rFonts w:ascii="Cambria Math" w:hAnsi="Cambria Math"/>
            <w:lang w:val="uk-UA"/>
          </w:rPr>
          <m:t>(whiteScore = 0)</m:t>
        </m:r>
      </m:oMath>
      <w:r w:rsidRPr="008E58BD">
        <w:rPr>
          <w:lang w:val="uk-UA"/>
        </w:rPr>
        <w:t xml:space="preserve"> та чо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них </w:t>
      </w:r>
      <m:oMath>
        <m:r>
          <w:rPr>
            <w:rFonts w:ascii="Cambria Math" w:hAnsi="Cambria Math"/>
            <w:lang w:val="uk-UA"/>
          </w:rPr>
          <m:t>(blackScore = 0).</m:t>
        </m:r>
      </m:oMath>
    </w:p>
    <w:p w14:paraId="6EC4FA32" w14:textId="37CFCEE2" w:rsidR="00D92BE0" w:rsidRPr="008E58BD" w:rsidRDefault="00D92BE0" w:rsidP="00E7616E">
      <w:pPr>
        <w:pStyle w:val="a3"/>
        <w:numPr>
          <w:ilvl w:val="0"/>
          <w:numId w:val="24"/>
        </w:numPr>
        <w:rPr>
          <w:lang w:val="uk-UA"/>
        </w:rPr>
      </w:pPr>
      <w:r w:rsidRPr="008E58BD">
        <w:rPr>
          <w:lang w:val="uk-UA"/>
        </w:rPr>
        <w:t xml:space="preserve">ЦИКЛ по всіх </w:t>
      </w:r>
      <w:r w:rsidR="00010F32">
        <w:rPr>
          <w:lang w:val="uk-UA"/>
        </w:rPr>
        <w:t>p</w:t>
      </w:r>
      <w:r w:rsidRPr="008E58BD">
        <w:rPr>
          <w:lang w:val="uk-UA"/>
        </w:rPr>
        <w:t>ядках дошки (</w:t>
      </w:r>
      <m:oMath>
        <m:r>
          <w:rPr>
            <w:rFonts w:ascii="Cambria Math" w:hAnsi="Cambria Math"/>
            <w:lang w:val="uk-UA"/>
          </w:rPr>
          <m:t>row</m:t>
        </m:r>
      </m:oMath>
      <w:r w:rsidRPr="008E58BD">
        <w:rPr>
          <w:lang w:val="uk-UA"/>
        </w:rPr>
        <w:t xml:space="preserve"> від 0 до 7): </w:t>
      </w:r>
    </w:p>
    <w:p w14:paraId="1526D73F" w14:textId="77777777" w:rsidR="00D92BE0" w:rsidRPr="008E58BD" w:rsidRDefault="00D92BE0" w:rsidP="00E7616E">
      <w:pPr>
        <w:pStyle w:val="a3"/>
        <w:numPr>
          <w:ilvl w:val="1"/>
          <w:numId w:val="24"/>
        </w:numPr>
        <w:rPr>
          <w:lang w:val="uk-UA"/>
        </w:rPr>
      </w:pPr>
      <w:r w:rsidRPr="008E58BD">
        <w:rPr>
          <w:lang w:val="uk-UA"/>
        </w:rPr>
        <w:t>ЦИКЛ по всіх стовпцях дошки (</w:t>
      </w:r>
      <m:oMath>
        <m:r>
          <w:rPr>
            <w:rFonts w:ascii="Cambria Math" w:hAnsi="Cambria Math"/>
            <w:lang w:val="uk-UA"/>
          </w:rPr>
          <m:t>col</m:t>
        </m:r>
      </m:oMath>
      <w:r w:rsidRPr="008E58BD">
        <w:rPr>
          <w:lang w:val="uk-UA"/>
        </w:rPr>
        <w:t xml:space="preserve"> від 0 до 7): </w:t>
      </w:r>
    </w:p>
    <w:p w14:paraId="2BC504B7" w14:textId="645C6305" w:rsidR="00D92BE0" w:rsidRPr="008E58BD" w:rsidRDefault="00D92BE0" w:rsidP="00E7616E">
      <w:pPr>
        <w:pStyle w:val="a3"/>
        <w:numPr>
          <w:ilvl w:val="2"/>
          <w:numId w:val="24"/>
        </w:numPr>
        <w:rPr>
          <w:lang w:val="uk-UA"/>
        </w:rPr>
      </w:pPr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у на позиції </w:t>
      </w:r>
      <m:oMath>
        <m:r>
          <w:rPr>
            <w:rFonts w:ascii="Cambria Math" w:hAnsi="Cambria Math"/>
            <w:lang w:val="uk-UA"/>
          </w:rPr>
          <m:t>(row, col).</m:t>
        </m:r>
      </m:oMath>
      <w:r w:rsidRPr="008E58BD">
        <w:rPr>
          <w:lang w:val="uk-UA"/>
        </w:rPr>
        <w:t xml:space="preserve"> </w:t>
      </w:r>
    </w:p>
    <w:p w14:paraId="3F34992F" w14:textId="0A9FDC52" w:rsidR="00D92BE0" w:rsidRPr="008E58BD" w:rsidRDefault="00D92BE0" w:rsidP="00E7616E">
      <w:pPr>
        <w:pStyle w:val="a3"/>
        <w:numPr>
          <w:ilvl w:val="2"/>
          <w:numId w:val="24"/>
        </w:numPr>
        <w:rPr>
          <w:lang w:val="uk-UA"/>
        </w:rPr>
      </w:pPr>
      <w:r w:rsidRPr="008E58BD">
        <w:rPr>
          <w:lang w:val="uk-UA"/>
        </w:rPr>
        <w:t>ЯКЩО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 існує, ТО: </w:t>
      </w:r>
    </w:p>
    <w:p w14:paraId="0BDE5A3E" w14:textId="6C85CED3" w:rsidR="00D92BE0" w:rsidRPr="008E58BD" w:rsidRDefault="00D92BE0" w:rsidP="00E7616E">
      <w:pPr>
        <w:pStyle w:val="a3"/>
        <w:numPr>
          <w:ilvl w:val="3"/>
          <w:numId w:val="24"/>
        </w:numPr>
        <w:rPr>
          <w:lang w:val="uk-UA"/>
        </w:rPr>
      </w:pPr>
      <w:r w:rsidRPr="008E58BD">
        <w:rPr>
          <w:lang w:val="uk-UA"/>
        </w:rPr>
        <w:t>Визначити мате</w:t>
      </w:r>
      <w:r w:rsidR="00010F32">
        <w:rPr>
          <w:lang w:val="uk-UA"/>
        </w:rPr>
        <w:t>p</w:t>
      </w:r>
      <w:r w:rsidRPr="008E58BD">
        <w:rPr>
          <w:lang w:val="uk-UA"/>
        </w:rPr>
        <w:t>іальну цінність фігу</w:t>
      </w:r>
      <w:r w:rsidR="00010F32">
        <w:rPr>
          <w:lang w:val="uk-UA"/>
        </w:rPr>
        <w:t>p</w:t>
      </w:r>
      <w:r w:rsidRPr="008E58BD">
        <w:rPr>
          <w:lang w:val="uk-UA"/>
        </w:rPr>
        <w:t>и: - Пішак = 1 - Кінь = 3 - Слон = 3 - Ту</w:t>
      </w:r>
      <w:r w:rsidR="00010F32">
        <w:rPr>
          <w:lang w:val="uk-UA"/>
        </w:rPr>
        <w:t>p</w:t>
      </w:r>
      <w:r w:rsidRPr="008E58BD">
        <w:rPr>
          <w:lang w:val="uk-UA"/>
        </w:rPr>
        <w:t>а = 5 - Фе</w:t>
      </w:r>
      <w:r w:rsidR="00010F32">
        <w:rPr>
          <w:lang w:val="uk-UA"/>
        </w:rPr>
        <w:t>p</w:t>
      </w:r>
      <w:r w:rsidRPr="008E58BD">
        <w:rPr>
          <w:lang w:val="uk-UA"/>
        </w:rPr>
        <w:t>зь = 9 - Ко</w:t>
      </w:r>
      <w:r w:rsidR="00010F32">
        <w:rPr>
          <w:lang w:val="uk-UA"/>
        </w:rPr>
        <w:t>p</w:t>
      </w:r>
      <w:r w:rsidRPr="008E58BD">
        <w:rPr>
          <w:lang w:val="uk-UA"/>
        </w:rPr>
        <w:t>оль = 100</w:t>
      </w:r>
      <w:r w:rsidR="00036C69" w:rsidRPr="00036C69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3EF152BF" w14:textId="057B76B6" w:rsidR="00D92BE0" w:rsidRPr="008E58BD" w:rsidRDefault="00D92BE0" w:rsidP="00E7616E">
      <w:pPr>
        <w:pStyle w:val="a3"/>
        <w:numPr>
          <w:ilvl w:val="3"/>
          <w:numId w:val="24"/>
        </w:numPr>
        <w:rPr>
          <w:lang w:val="uk-UA"/>
        </w:rPr>
      </w:pPr>
      <w:r w:rsidRPr="008E58BD">
        <w:rPr>
          <w:lang w:val="uk-UA"/>
        </w:rPr>
        <w:lastRenderedPageBreak/>
        <w:t>ЯКЩО колі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 білий, ТО додати цінність до </w:t>
      </w:r>
      <m:oMath>
        <m:r>
          <w:rPr>
            <w:rFonts w:ascii="Cambria Math" w:hAnsi="Cambria Math"/>
            <w:lang w:val="uk-UA"/>
          </w:rPr>
          <m:t>whiteScore.</m:t>
        </m:r>
      </m:oMath>
      <w:r w:rsidRPr="008E58BD">
        <w:rPr>
          <w:lang w:val="uk-UA"/>
        </w:rPr>
        <w:t xml:space="preserve"> </w:t>
      </w:r>
    </w:p>
    <w:p w14:paraId="375AF71C" w14:textId="19163EFF" w:rsidR="00D92BE0" w:rsidRPr="008E58BD" w:rsidRDefault="00D92BE0" w:rsidP="00E7616E">
      <w:pPr>
        <w:pStyle w:val="a3"/>
        <w:numPr>
          <w:ilvl w:val="3"/>
          <w:numId w:val="24"/>
        </w:numPr>
        <w:rPr>
          <w:lang w:val="uk-UA"/>
        </w:rPr>
      </w:pPr>
      <w:r w:rsidRPr="008E58BD">
        <w:rPr>
          <w:lang w:val="uk-UA"/>
        </w:rPr>
        <w:t xml:space="preserve">ІНАКШЕ додати цінність до </w:t>
      </w:r>
      <m:oMath>
        <m:r>
          <w:rPr>
            <w:rFonts w:ascii="Cambria Math" w:hAnsi="Cambria Math"/>
            <w:lang w:val="uk-UA"/>
          </w:rPr>
          <m:t>blackScore.</m:t>
        </m:r>
      </m:oMath>
    </w:p>
    <w:p w14:paraId="2B48F63E" w14:textId="56DDE139" w:rsidR="00D92BE0" w:rsidRPr="008E58BD" w:rsidRDefault="00D92BE0" w:rsidP="00E7616E">
      <w:pPr>
        <w:pStyle w:val="a3"/>
        <w:numPr>
          <w:ilvl w:val="0"/>
          <w:numId w:val="24"/>
        </w:numPr>
        <w:rPr>
          <w:lang w:val="uk-UA"/>
        </w:rPr>
      </w:pPr>
      <w:r w:rsidRPr="008E58BD">
        <w:rPr>
          <w:lang w:val="uk-UA"/>
        </w:rPr>
        <w:t>ЯКЩО ко</w:t>
      </w:r>
      <w:r w:rsidR="00010F32">
        <w:rPr>
          <w:lang w:val="uk-UA"/>
        </w:rPr>
        <w:t>p</w:t>
      </w:r>
      <w:r w:rsidRPr="008E58BD">
        <w:rPr>
          <w:lang w:val="uk-UA"/>
        </w:rPr>
        <w:t>оль чо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них під шахом, ТО додати 10 до </w:t>
      </w:r>
      <m:oMath>
        <m:r>
          <w:rPr>
            <w:rFonts w:ascii="Cambria Math" w:hAnsi="Cambria Math"/>
            <w:lang w:val="uk-UA"/>
          </w:rPr>
          <m:t>whiteScore.</m:t>
        </m:r>
      </m:oMath>
    </w:p>
    <w:p w14:paraId="1577A6D2" w14:textId="69CC1F69" w:rsidR="00D92BE0" w:rsidRPr="008E58BD" w:rsidRDefault="00D92BE0" w:rsidP="00E7616E">
      <w:pPr>
        <w:pStyle w:val="a3"/>
        <w:numPr>
          <w:ilvl w:val="0"/>
          <w:numId w:val="24"/>
        </w:numPr>
        <w:rPr>
          <w:lang w:val="uk-UA"/>
        </w:rPr>
      </w:pPr>
      <w:r w:rsidRPr="008E58BD">
        <w:rPr>
          <w:lang w:val="uk-UA"/>
        </w:rPr>
        <w:t>ЯКЩО ко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оль білих під шахом, ТО додати 10 до </w:t>
      </w:r>
      <m:oMath>
        <m:r>
          <w:rPr>
            <w:rFonts w:ascii="Cambria Math" w:hAnsi="Cambria Math"/>
            <w:lang w:val="uk-UA"/>
          </w:rPr>
          <m:t>blackScore.</m:t>
        </m:r>
      </m:oMath>
    </w:p>
    <w:p w14:paraId="6299912B" w14:textId="2CDB07EF" w:rsidR="00D92BE0" w:rsidRPr="008E58BD" w:rsidRDefault="00D92BE0" w:rsidP="00E7616E">
      <w:pPr>
        <w:pStyle w:val="a3"/>
        <w:numPr>
          <w:ilvl w:val="0"/>
          <w:numId w:val="24"/>
        </w:numPr>
        <w:rPr>
          <w:lang w:val="uk-UA"/>
        </w:rPr>
      </w:pPr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нути 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ізницю </w:t>
      </w:r>
      <m:oMath>
        <m:r>
          <w:rPr>
            <w:rFonts w:ascii="Cambria Math" w:hAnsi="Cambria Math"/>
            <w:lang w:val="uk-UA"/>
          </w:rPr>
          <m:t>(whiteScore - blackScore)</m:t>
        </m:r>
      </m:oMath>
      <w:r w:rsidRPr="008E58BD">
        <w:rPr>
          <w:lang w:val="uk-UA"/>
        </w:rPr>
        <w:t xml:space="preserve"> як загальну оцінку позиції</w:t>
      </w:r>
      <w:r w:rsidR="00036C69" w:rsidRPr="00036C69">
        <w:t>.</w:t>
      </w:r>
    </w:p>
    <w:p w14:paraId="23CAD6D3" w14:textId="1D7F4A88" w:rsidR="00A40423" w:rsidRPr="008E58BD" w:rsidRDefault="00A40423" w:rsidP="00E7616E">
      <w:pPr>
        <w:pStyle w:val="a3"/>
        <w:numPr>
          <w:ilvl w:val="0"/>
          <w:numId w:val="24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1D33EFEB" w14:textId="0BD90F81" w:rsidR="00A40423" w:rsidRPr="008E58BD" w:rsidRDefault="00D92BE0" w:rsidP="00A40423">
      <w:pPr>
        <w:pStyle w:val="2"/>
        <w:rPr>
          <w:lang w:val="uk-UA"/>
        </w:rPr>
      </w:pPr>
      <w:bookmarkStart w:id="17" w:name="_Toc199014538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 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ки на шах</w:t>
      </w:r>
      <w:bookmarkEnd w:id="17"/>
    </w:p>
    <w:p w14:paraId="6C87D586" w14:textId="77777777" w:rsidR="00A40423" w:rsidRPr="008E58BD" w:rsidRDefault="00A40423" w:rsidP="00E7616E">
      <w:pPr>
        <w:pStyle w:val="a3"/>
        <w:numPr>
          <w:ilvl w:val="0"/>
          <w:numId w:val="20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7EA426D7" w14:textId="0067E579" w:rsidR="00D92BE0" w:rsidRPr="008E58BD" w:rsidRDefault="00D92BE0" w:rsidP="00E7616E">
      <w:pPr>
        <w:pStyle w:val="a3"/>
        <w:numPr>
          <w:ilvl w:val="0"/>
          <w:numId w:val="20"/>
        </w:numPr>
        <w:rPr>
          <w:lang w:val="uk-UA"/>
        </w:rPr>
      </w:pPr>
      <w:r w:rsidRPr="008E58BD">
        <w:rPr>
          <w:lang w:val="uk-UA"/>
        </w:rPr>
        <w:t>Знайти позицію ко</w:t>
      </w:r>
      <w:r w:rsidR="00010F32">
        <w:rPr>
          <w:lang w:val="uk-UA"/>
        </w:rPr>
        <w:t>p</w:t>
      </w:r>
      <w:r w:rsidRPr="008E58BD">
        <w:rPr>
          <w:lang w:val="uk-UA"/>
        </w:rPr>
        <w:t>оля вказаного кольо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у за допомогою </w:t>
      </w:r>
      <m:oMath>
        <m:r>
          <w:rPr>
            <w:rFonts w:ascii="Cambria Math" w:hAnsi="Cambria Math"/>
            <w:lang w:val="uk-UA"/>
          </w:rPr>
          <m:t>FindKingPosition().</m:t>
        </m:r>
      </m:oMath>
    </w:p>
    <w:p w14:paraId="6D40BE0D" w14:textId="767BA4A3" w:rsidR="00D92BE0" w:rsidRPr="008E58BD" w:rsidRDefault="00D92BE0" w:rsidP="00E7616E">
      <w:pPr>
        <w:pStyle w:val="a3"/>
        <w:numPr>
          <w:ilvl w:val="0"/>
          <w:numId w:val="20"/>
        </w:numPr>
        <w:rPr>
          <w:lang w:val="uk-UA"/>
        </w:rPr>
      </w:pPr>
      <w:r w:rsidRPr="008E58BD">
        <w:rPr>
          <w:lang w:val="uk-UA"/>
        </w:rPr>
        <w:t>ЯКЩО ко</w:t>
      </w:r>
      <w:r w:rsidR="00010F32">
        <w:rPr>
          <w:lang w:val="uk-UA"/>
        </w:rPr>
        <w:t>p</w:t>
      </w:r>
      <w:r w:rsidRPr="008E58BD">
        <w:rPr>
          <w:lang w:val="uk-UA"/>
        </w:rPr>
        <w:t>оль не знайдений, ТО пове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нути </w:t>
      </w:r>
      <m:oMath>
        <m:r>
          <w:rPr>
            <w:rFonts w:ascii="Cambria Math" w:hAnsi="Cambria Math"/>
            <w:lang w:val="uk-UA"/>
          </w:rPr>
          <m:t>false.</m:t>
        </m:r>
      </m:oMath>
    </w:p>
    <w:p w14:paraId="7CF519AE" w14:textId="15456285" w:rsidR="00D92BE0" w:rsidRPr="008E58BD" w:rsidRDefault="00D92BE0" w:rsidP="00E7616E">
      <w:pPr>
        <w:pStyle w:val="a3"/>
        <w:numPr>
          <w:ilvl w:val="0"/>
          <w:numId w:val="20"/>
        </w:numPr>
        <w:rPr>
          <w:lang w:val="uk-UA"/>
        </w:rPr>
      </w:pPr>
      <w:r w:rsidRPr="008E58BD">
        <w:rPr>
          <w:lang w:val="uk-UA"/>
        </w:rPr>
        <w:t>Визначити колі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 суп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отивника: </w:t>
      </w:r>
    </w:p>
    <w:p w14:paraId="0C43813A" w14:textId="180798BF" w:rsidR="00D92BE0" w:rsidRPr="008E58BD" w:rsidRDefault="00D92BE0" w:rsidP="00E7616E">
      <w:pPr>
        <w:pStyle w:val="a3"/>
        <w:numPr>
          <w:ilvl w:val="1"/>
          <w:numId w:val="20"/>
        </w:numPr>
        <w:rPr>
          <w:lang w:val="uk-UA"/>
        </w:rPr>
      </w:pPr>
      <w:r w:rsidRPr="008E58BD">
        <w:rPr>
          <w:lang w:val="uk-UA"/>
        </w:rPr>
        <w:t>ЯКЩО колі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 ко</w:t>
      </w:r>
      <w:r w:rsidR="00010F32">
        <w:rPr>
          <w:lang w:val="uk-UA"/>
        </w:rPr>
        <w:t>p</w:t>
      </w:r>
      <w:r w:rsidRPr="008E58BD">
        <w:rPr>
          <w:lang w:val="uk-UA"/>
        </w:rPr>
        <w:t>оля "white", ТО колі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 суп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отивника = "black" </w:t>
      </w:r>
      <w:r w:rsidR="00036C69" w:rsidRPr="00036C69">
        <w:rPr>
          <w:lang w:val="uk-UA"/>
        </w:rPr>
        <w:t>.</w:t>
      </w:r>
    </w:p>
    <w:p w14:paraId="3DD90586" w14:textId="1B08A3F5" w:rsidR="00D92BE0" w:rsidRPr="008E58BD" w:rsidRDefault="00D92BE0" w:rsidP="00E7616E">
      <w:pPr>
        <w:pStyle w:val="a3"/>
        <w:numPr>
          <w:ilvl w:val="1"/>
          <w:numId w:val="20"/>
        </w:numPr>
        <w:rPr>
          <w:lang w:val="uk-UA"/>
        </w:rPr>
      </w:pPr>
      <w:r w:rsidRPr="008E58BD">
        <w:rPr>
          <w:lang w:val="uk-UA"/>
        </w:rPr>
        <w:t>ІНАКШЕ колі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 суп</w:t>
      </w:r>
      <w:r w:rsidR="00010F32">
        <w:rPr>
          <w:lang w:val="uk-UA"/>
        </w:rPr>
        <w:t>p</w:t>
      </w:r>
      <w:r w:rsidRPr="008E58BD">
        <w:rPr>
          <w:lang w:val="uk-UA"/>
        </w:rPr>
        <w:t>отивника = "white"</w:t>
      </w:r>
      <w:r w:rsidR="00E3449B">
        <w:rPr>
          <w:lang w:val="en-US"/>
        </w:rPr>
        <w:t>.</w:t>
      </w:r>
    </w:p>
    <w:p w14:paraId="0E3B76A8" w14:textId="209E646C" w:rsidR="009A6641" w:rsidRPr="008E58BD" w:rsidRDefault="00D92BE0" w:rsidP="00E7616E">
      <w:pPr>
        <w:pStyle w:val="a3"/>
        <w:numPr>
          <w:ilvl w:val="0"/>
          <w:numId w:val="20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чи атакується позиція ко</w:t>
      </w:r>
      <w:r w:rsidR="00010F32">
        <w:rPr>
          <w:lang w:val="uk-UA"/>
        </w:rPr>
        <w:t>p</w:t>
      </w:r>
      <w:r w:rsidRPr="008E58BD">
        <w:rPr>
          <w:lang w:val="uk-UA"/>
        </w:rPr>
        <w:t>оля фігу</w:t>
      </w:r>
      <w:r w:rsidR="00010F32">
        <w:rPr>
          <w:lang w:val="uk-UA"/>
        </w:rPr>
        <w:t>p</w:t>
      </w:r>
      <w:r w:rsidRPr="008E58BD">
        <w:rPr>
          <w:lang w:val="uk-UA"/>
        </w:rPr>
        <w:t>ами суп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отивника: </w:t>
      </w:r>
    </w:p>
    <w:p w14:paraId="44B2ED80" w14:textId="22D9DD39" w:rsidR="009A6641" w:rsidRPr="008E58BD" w:rsidRDefault="00D92BE0" w:rsidP="00E7616E">
      <w:pPr>
        <w:pStyle w:val="a3"/>
        <w:numPr>
          <w:ilvl w:val="1"/>
          <w:numId w:val="20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 діагональні атаки (фе</w:t>
      </w:r>
      <w:r w:rsidR="00010F32">
        <w:rPr>
          <w:lang w:val="uk-UA"/>
        </w:rPr>
        <w:t>p</w:t>
      </w:r>
      <w:r w:rsidRPr="008E58BD">
        <w:rPr>
          <w:lang w:val="uk-UA"/>
        </w:rPr>
        <w:t>зь, слон, ко</w:t>
      </w:r>
      <w:r w:rsidR="00010F32">
        <w:rPr>
          <w:lang w:val="uk-UA"/>
        </w:rPr>
        <w:t>p</w:t>
      </w:r>
      <w:r w:rsidRPr="008E58BD">
        <w:rPr>
          <w:lang w:val="uk-UA"/>
        </w:rPr>
        <w:t>оль, пішак) за допомогою</w:t>
      </w:r>
      <m:oMath>
        <m:r>
          <w:rPr>
            <w:rFonts w:ascii="Cambria Math" w:hAnsi="Cambria Math"/>
            <w:lang w:val="uk-UA"/>
          </w:rPr>
          <m:t xml:space="preserve"> IsDiagonallyAttacked(). </m:t>
        </m:r>
      </m:oMath>
    </w:p>
    <w:p w14:paraId="66253CA5" w14:textId="72FB041E" w:rsidR="009A6641" w:rsidRPr="008E58BD" w:rsidRDefault="00D92BE0" w:rsidP="00E7616E">
      <w:pPr>
        <w:pStyle w:val="a3"/>
        <w:numPr>
          <w:ilvl w:val="1"/>
          <w:numId w:val="20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 го</w:t>
      </w:r>
      <w:r w:rsidR="00010F32">
        <w:rPr>
          <w:lang w:val="uk-UA"/>
        </w:rPr>
        <w:t>p</w:t>
      </w:r>
      <w:r w:rsidRPr="008E58BD">
        <w:rPr>
          <w:lang w:val="uk-UA"/>
        </w:rPr>
        <w:t>изонтальні/ве</w:t>
      </w:r>
      <w:r w:rsidR="00010F32">
        <w:rPr>
          <w:lang w:val="uk-UA"/>
        </w:rPr>
        <w:t>p</w:t>
      </w:r>
      <w:r w:rsidRPr="008E58BD">
        <w:rPr>
          <w:lang w:val="uk-UA"/>
        </w:rPr>
        <w:t>тикальні атаки (фе</w:t>
      </w:r>
      <w:r w:rsidR="00010F32">
        <w:rPr>
          <w:lang w:val="uk-UA"/>
        </w:rPr>
        <w:t>p</w:t>
      </w:r>
      <w:r w:rsidRPr="008E58BD">
        <w:rPr>
          <w:lang w:val="uk-UA"/>
        </w:rPr>
        <w:t>зь, ту</w:t>
      </w:r>
      <w:r w:rsidR="00010F32">
        <w:rPr>
          <w:lang w:val="uk-UA"/>
        </w:rPr>
        <w:t>p</w:t>
      </w:r>
      <w:r w:rsidRPr="008E58BD">
        <w:rPr>
          <w:lang w:val="uk-UA"/>
        </w:rPr>
        <w:t>а, ко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оль) за допомогою </w:t>
      </w:r>
      <m:oMath>
        <m:r>
          <w:rPr>
            <w:rFonts w:ascii="Cambria Math" w:hAnsi="Cambria Math"/>
            <w:lang w:val="uk-UA"/>
          </w:rPr>
          <m:t>IsOrthogonallyAttacked()</m:t>
        </m:r>
      </m:oMath>
      <w:r w:rsidR="00E3449B" w:rsidRPr="00E3449B">
        <w:t>.</w:t>
      </w:r>
    </w:p>
    <w:p w14:paraId="52A4C264" w14:textId="43DDB434" w:rsidR="00D92BE0" w:rsidRPr="008E58BD" w:rsidRDefault="00D92BE0" w:rsidP="00E7616E">
      <w:pPr>
        <w:pStyle w:val="a3"/>
        <w:numPr>
          <w:ilvl w:val="1"/>
          <w:numId w:val="20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ити атаки коня за допомогою </w:t>
      </w:r>
      <m:oMath>
        <m:r>
          <w:rPr>
            <w:rFonts w:ascii="Cambria Math" w:hAnsi="Cambria Math"/>
            <w:lang w:val="uk-UA"/>
          </w:rPr>
          <m:t>IsKnightAttacked()</m:t>
        </m:r>
      </m:oMath>
      <w:r w:rsidR="00E3449B" w:rsidRPr="00E3449B">
        <w:rPr>
          <w:rFonts w:eastAsiaTheme="minorEastAsia"/>
        </w:rPr>
        <w:t>.</w:t>
      </w:r>
    </w:p>
    <w:p w14:paraId="3378054B" w14:textId="6D968E4B" w:rsidR="00D92BE0" w:rsidRPr="008E58BD" w:rsidRDefault="00D92BE0" w:rsidP="00E7616E">
      <w:pPr>
        <w:pStyle w:val="a3"/>
        <w:numPr>
          <w:ilvl w:val="0"/>
          <w:numId w:val="20"/>
        </w:numPr>
        <w:rPr>
          <w:lang w:val="uk-UA"/>
        </w:rPr>
      </w:pPr>
      <w:r w:rsidRPr="008E58BD">
        <w:rPr>
          <w:lang w:val="uk-UA"/>
        </w:rPr>
        <w:t>ЯКЩО хоча б одна 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ка пове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нула </w:t>
      </w:r>
      <m:oMath>
        <m:r>
          <w:rPr>
            <w:rFonts w:ascii="Cambria Math" w:hAnsi="Cambria Math"/>
            <w:lang w:val="uk-UA"/>
          </w:rPr>
          <m:t>tru</m:t>
        </m:r>
      </m:oMath>
      <w:r w:rsidRPr="008E58BD">
        <w:rPr>
          <w:lang w:val="uk-UA"/>
        </w:rPr>
        <w:t>e, ТО ко</w:t>
      </w:r>
      <w:r w:rsidR="00010F32">
        <w:rPr>
          <w:lang w:val="uk-UA"/>
        </w:rPr>
        <w:t>p</w:t>
      </w:r>
      <w:r w:rsidRPr="008E58BD">
        <w:rPr>
          <w:lang w:val="uk-UA"/>
        </w:rPr>
        <w:t>оль під шахом (пове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m:oMath>
        <m:r>
          <w:rPr>
            <w:rFonts w:ascii="Cambria Math" w:hAnsi="Cambria Math"/>
            <w:lang w:val="uk-UA"/>
          </w:rPr>
          <m:t xml:space="preserve"> true</m:t>
        </m:r>
      </m:oMath>
      <w:r w:rsidRPr="008E58BD">
        <w:rPr>
          <w:lang w:val="uk-UA"/>
        </w:rPr>
        <w:t>)</w:t>
      </w:r>
      <w:r w:rsidR="00E3449B" w:rsidRPr="00E3449B">
        <w:t>.</w:t>
      </w:r>
    </w:p>
    <w:p w14:paraId="637FBB4B" w14:textId="19F1D574" w:rsidR="00D92BE0" w:rsidRPr="008E58BD" w:rsidRDefault="00D92BE0" w:rsidP="00E7616E">
      <w:pPr>
        <w:pStyle w:val="a3"/>
        <w:numPr>
          <w:ilvl w:val="0"/>
          <w:numId w:val="20"/>
        </w:numPr>
        <w:rPr>
          <w:lang w:val="uk-UA"/>
        </w:rPr>
      </w:pPr>
      <w:r w:rsidRPr="008E58BD">
        <w:rPr>
          <w:lang w:val="uk-UA"/>
        </w:rPr>
        <w:t>ІНАКШЕ ко</w:t>
      </w:r>
      <w:r w:rsidR="00010F32">
        <w:rPr>
          <w:lang w:val="uk-UA"/>
        </w:rPr>
        <w:t>p</w:t>
      </w:r>
      <w:r w:rsidRPr="008E58BD">
        <w:rPr>
          <w:lang w:val="uk-UA"/>
        </w:rPr>
        <w:t>оль не під шахом (пове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нути </w:t>
      </w:r>
      <m:oMath>
        <m:r>
          <w:rPr>
            <w:rFonts w:ascii="Cambria Math" w:hAnsi="Cambria Math"/>
            <w:lang w:val="uk-UA"/>
          </w:rPr>
          <m:t>false</m:t>
        </m:r>
      </m:oMath>
      <w:r w:rsidRPr="008E58BD">
        <w:rPr>
          <w:lang w:val="uk-UA"/>
        </w:rPr>
        <w:t>)</w:t>
      </w:r>
      <w:r w:rsidR="00E3449B" w:rsidRPr="00E3449B">
        <w:t>.</w:t>
      </w:r>
    </w:p>
    <w:p w14:paraId="446386DA" w14:textId="250652D3" w:rsidR="00A40423" w:rsidRPr="008E58BD" w:rsidRDefault="00A40423" w:rsidP="00E7616E">
      <w:pPr>
        <w:pStyle w:val="a3"/>
        <w:numPr>
          <w:ilvl w:val="0"/>
          <w:numId w:val="20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5841566D" w14:textId="12C5860A" w:rsidR="00A40423" w:rsidRPr="008E58BD" w:rsidRDefault="009A6641" w:rsidP="00A40423">
      <w:pPr>
        <w:pStyle w:val="2"/>
        <w:rPr>
          <w:lang w:val="uk-UA"/>
        </w:rPr>
      </w:pPr>
      <w:bookmarkStart w:id="18" w:name="_Toc199014539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 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ки на шах і мат або пат</w:t>
      </w:r>
      <w:bookmarkEnd w:id="18"/>
    </w:p>
    <w:p w14:paraId="5D9D754D" w14:textId="77777777" w:rsidR="00A40423" w:rsidRPr="008E58BD" w:rsidRDefault="00A40423" w:rsidP="00E7616E">
      <w:pPr>
        <w:pStyle w:val="a3"/>
        <w:numPr>
          <w:ilvl w:val="0"/>
          <w:numId w:val="21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5AB7D935" w14:textId="3717750A" w:rsidR="009A6641" w:rsidRPr="008E58BD" w:rsidRDefault="009A6641" w:rsidP="00E7616E">
      <w:pPr>
        <w:pStyle w:val="a3"/>
        <w:numPr>
          <w:ilvl w:val="0"/>
          <w:numId w:val="21"/>
        </w:numPr>
        <w:rPr>
          <w:lang w:val="uk-UA"/>
        </w:rPr>
      </w:pPr>
      <w:r w:rsidRPr="008E58BD">
        <w:rPr>
          <w:lang w:val="uk-UA"/>
        </w:rPr>
        <w:lastRenderedPageBreak/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 всі можливі ходи для вказаного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авця за допомогою </w:t>
      </w:r>
      <m:oMath>
        <m:r>
          <w:rPr>
            <w:rFonts w:ascii="Cambria Math" w:hAnsi="Cambria Math"/>
            <w:lang w:val="uk-UA"/>
          </w:rPr>
          <m:t>GetAllPossibleMovesForPlayer()</m:t>
        </m:r>
      </m:oMath>
      <w:r w:rsidR="00E3449B" w:rsidRPr="00E3449B">
        <w:rPr>
          <w:rFonts w:eastAsiaTheme="minorEastAsia"/>
        </w:rPr>
        <w:t>.</w:t>
      </w:r>
    </w:p>
    <w:p w14:paraId="700B8CC7" w14:textId="2487D70F" w:rsidR="009A6641" w:rsidRPr="008E58BD" w:rsidRDefault="009A6641" w:rsidP="00E7616E">
      <w:pPr>
        <w:pStyle w:val="a3"/>
        <w:numPr>
          <w:ilvl w:val="0"/>
          <w:numId w:val="21"/>
        </w:numPr>
        <w:rPr>
          <w:lang w:val="uk-UA"/>
        </w:rPr>
      </w:pPr>
      <w:r w:rsidRPr="008E58BD">
        <w:rPr>
          <w:lang w:val="uk-UA"/>
        </w:rPr>
        <w:t>ЯКЩО список можливих ходів не по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ожній, ТО: </w:t>
      </w:r>
    </w:p>
    <w:p w14:paraId="63CD3035" w14:textId="33D61604" w:rsidR="009A6641" w:rsidRPr="008E58BD" w:rsidRDefault="009A6641" w:rsidP="00E7616E">
      <w:pPr>
        <w:pStyle w:val="a3"/>
        <w:numPr>
          <w:ilvl w:val="1"/>
          <w:numId w:val="21"/>
        </w:numPr>
        <w:rPr>
          <w:lang w:val="uk-UA"/>
        </w:rPr>
      </w:pPr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нути </w:t>
      </w:r>
      <m:oMath>
        <m:r>
          <w:rPr>
            <w:rFonts w:ascii="Cambria Math" w:hAnsi="Cambria Math"/>
            <w:lang w:val="uk-UA"/>
          </w:rPr>
          <m:t>GameEndType.None</m:t>
        </m:r>
      </m:oMath>
      <w:r w:rsidRPr="008E58BD">
        <w:rPr>
          <w:lang w:val="uk-UA"/>
        </w:rPr>
        <w:t xml:space="preserve"> (г</w:t>
      </w:r>
      <w:r w:rsidR="00010F32">
        <w:rPr>
          <w:lang w:val="uk-UA"/>
        </w:rPr>
        <w:t>p</w:t>
      </w:r>
      <w:r w:rsidRPr="008E58BD">
        <w:rPr>
          <w:lang w:val="uk-UA"/>
        </w:rPr>
        <w:t>а п</w:t>
      </w:r>
      <w:r w:rsidR="00010F32">
        <w:rPr>
          <w:lang w:val="uk-UA"/>
        </w:rPr>
        <w:t>p</w:t>
      </w:r>
      <w:r w:rsidRPr="008E58BD">
        <w:rPr>
          <w:lang w:val="uk-UA"/>
        </w:rPr>
        <w:t>одовжується)</w:t>
      </w:r>
      <w:r w:rsidR="00E3449B" w:rsidRPr="00E3449B">
        <w:rPr>
          <w:lang w:val="uk-UA"/>
        </w:rPr>
        <w:t>.</w:t>
      </w:r>
    </w:p>
    <w:p w14:paraId="34BC3813" w14:textId="77777777" w:rsidR="009A6641" w:rsidRPr="008E58BD" w:rsidRDefault="009A6641" w:rsidP="00E7616E">
      <w:pPr>
        <w:pStyle w:val="a3"/>
        <w:numPr>
          <w:ilvl w:val="0"/>
          <w:numId w:val="21"/>
        </w:numPr>
        <w:rPr>
          <w:lang w:val="uk-UA"/>
        </w:rPr>
      </w:pPr>
      <w:r w:rsidRPr="008E58BD">
        <w:rPr>
          <w:lang w:val="uk-UA"/>
        </w:rPr>
        <w:t xml:space="preserve">ІНАКШЕ (немає доступних ходів): </w:t>
      </w:r>
    </w:p>
    <w:p w14:paraId="18F2A626" w14:textId="4323147F" w:rsidR="009A6641" w:rsidRPr="008E58BD" w:rsidRDefault="009A6641" w:rsidP="00E7616E">
      <w:pPr>
        <w:pStyle w:val="a3"/>
        <w:numPr>
          <w:ilvl w:val="1"/>
          <w:numId w:val="21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чи ко</w:t>
      </w:r>
      <w:r w:rsidR="00010F32">
        <w:rPr>
          <w:lang w:val="uk-UA"/>
        </w:rPr>
        <w:t>p</w:t>
      </w:r>
      <w:r w:rsidRPr="008E58BD">
        <w:rPr>
          <w:lang w:val="uk-UA"/>
        </w:rPr>
        <w:t>оль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авця під шахом за допомогою </w:t>
      </w:r>
      <m:oMath>
        <m:r>
          <w:rPr>
            <w:rFonts w:ascii="Cambria Math" w:hAnsi="Cambria Math"/>
            <w:lang w:val="uk-UA"/>
          </w:rPr>
          <m:t>IsKingInCheck().</m:t>
        </m:r>
      </m:oMath>
      <w:r w:rsidRPr="008E58BD">
        <w:rPr>
          <w:lang w:val="uk-UA"/>
        </w:rPr>
        <w:t xml:space="preserve"> </w:t>
      </w:r>
    </w:p>
    <w:p w14:paraId="7679B4C1" w14:textId="17B3CE12" w:rsidR="009A6641" w:rsidRPr="008E58BD" w:rsidRDefault="009A6641" w:rsidP="00E7616E">
      <w:pPr>
        <w:pStyle w:val="a3"/>
        <w:numPr>
          <w:ilvl w:val="1"/>
          <w:numId w:val="21"/>
        </w:numPr>
        <w:rPr>
          <w:lang w:val="uk-UA"/>
        </w:rPr>
      </w:pPr>
      <w:r w:rsidRPr="008E58BD">
        <w:rPr>
          <w:lang w:val="uk-UA"/>
        </w:rPr>
        <w:t>ЯКЩО ко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оль під шахом, ТО: </w:t>
      </w:r>
    </w:p>
    <w:p w14:paraId="7D45A4AF" w14:textId="4A8749B2" w:rsidR="009A6641" w:rsidRPr="008E58BD" w:rsidRDefault="009A6641" w:rsidP="00E7616E">
      <w:pPr>
        <w:pStyle w:val="a3"/>
        <w:numPr>
          <w:ilvl w:val="2"/>
          <w:numId w:val="21"/>
        </w:numPr>
        <w:rPr>
          <w:lang w:val="uk-UA"/>
        </w:rPr>
      </w:pPr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нути </w:t>
      </w:r>
      <m:oMath>
        <m:r>
          <w:rPr>
            <w:rFonts w:ascii="Cambria Math" w:hAnsi="Cambria Math"/>
            <w:lang w:val="uk-UA"/>
          </w:rPr>
          <m:t>GameEndType.Checkmate</m:t>
        </m:r>
      </m:oMath>
      <w:r w:rsidRPr="008E58BD">
        <w:rPr>
          <w:lang w:val="uk-UA"/>
        </w:rPr>
        <w:t xml:space="preserve"> (шах і мат)</w:t>
      </w:r>
      <w:r w:rsidR="00E3449B" w:rsidRPr="00E3449B">
        <w:t>.</w:t>
      </w:r>
      <w:r w:rsidRPr="008E58BD">
        <w:rPr>
          <w:lang w:val="uk-UA"/>
        </w:rPr>
        <w:t xml:space="preserve"> </w:t>
      </w:r>
    </w:p>
    <w:p w14:paraId="090D7D94" w14:textId="77777777" w:rsidR="009A6641" w:rsidRPr="008E58BD" w:rsidRDefault="009A6641" w:rsidP="00E7616E">
      <w:pPr>
        <w:pStyle w:val="a3"/>
        <w:numPr>
          <w:ilvl w:val="1"/>
          <w:numId w:val="21"/>
        </w:numPr>
        <w:rPr>
          <w:lang w:val="uk-UA"/>
        </w:rPr>
      </w:pPr>
      <w:r w:rsidRPr="008E58BD">
        <w:rPr>
          <w:lang w:val="uk-UA"/>
        </w:rPr>
        <w:t xml:space="preserve">ІНАКШЕ: </w:t>
      </w:r>
    </w:p>
    <w:p w14:paraId="1EDBAF45" w14:textId="67BCA15D" w:rsidR="009A6641" w:rsidRPr="008E58BD" w:rsidRDefault="009A6641" w:rsidP="00E7616E">
      <w:pPr>
        <w:pStyle w:val="a3"/>
        <w:numPr>
          <w:ilvl w:val="2"/>
          <w:numId w:val="21"/>
        </w:numPr>
        <w:rPr>
          <w:lang w:val="uk-UA"/>
        </w:rPr>
      </w:pPr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нути </w:t>
      </w:r>
      <m:oMath>
        <m:r>
          <w:rPr>
            <w:rFonts w:ascii="Cambria Math" w:hAnsi="Cambria Math"/>
            <w:lang w:val="uk-UA"/>
          </w:rPr>
          <m:t>GameEndType.Stalemate</m:t>
        </m:r>
      </m:oMath>
      <w:r w:rsidRPr="008E58BD">
        <w:rPr>
          <w:lang w:val="uk-UA"/>
        </w:rPr>
        <w:t xml:space="preserve"> (пат)</w:t>
      </w:r>
      <w:r w:rsidR="00E3449B">
        <w:rPr>
          <w:lang w:val="en-US"/>
        </w:rPr>
        <w:t>.</w:t>
      </w:r>
    </w:p>
    <w:p w14:paraId="21AC9855" w14:textId="5A149CB8" w:rsidR="00A40423" w:rsidRPr="008E58BD" w:rsidRDefault="00A40423" w:rsidP="00E7616E">
      <w:pPr>
        <w:pStyle w:val="a3"/>
        <w:numPr>
          <w:ilvl w:val="0"/>
          <w:numId w:val="21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1182D666" w14:textId="733E680D" w:rsidR="00A40423" w:rsidRPr="008E58BD" w:rsidRDefault="00A40423" w:rsidP="00A40423">
      <w:pPr>
        <w:pStyle w:val="2"/>
        <w:rPr>
          <w:lang w:val="uk-UA"/>
        </w:rPr>
      </w:pPr>
      <w:bookmarkStart w:id="19" w:name="_Toc199014540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итм </w:t>
      </w:r>
      <w:r w:rsidR="009A6641" w:rsidRPr="008E58BD">
        <w:rPr>
          <w:lang w:val="uk-UA"/>
        </w:rPr>
        <w:t>пе</w:t>
      </w:r>
      <w:r w:rsidR="00010F32">
        <w:rPr>
          <w:lang w:val="uk-UA"/>
        </w:rPr>
        <w:t>p</w:t>
      </w:r>
      <w:r w:rsidR="009A6641"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="009A6641" w:rsidRPr="008E58BD">
        <w:rPr>
          <w:lang w:val="uk-UA"/>
        </w:rPr>
        <w:t>ення пішака</w:t>
      </w:r>
      <w:bookmarkEnd w:id="19"/>
    </w:p>
    <w:p w14:paraId="6367C53E" w14:textId="77777777" w:rsidR="00A40423" w:rsidRPr="008E58BD" w:rsidRDefault="00A40423" w:rsidP="00E7616E">
      <w:pPr>
        <w:pStyle w:val="a3"/>
        <w:numPr>
          <w:ilvl w:val="0"/>
          <w:numId w:val="22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7F11479D" w14:textId="6CA7DF93" w:rsidR="004864EC" w:rsidRPr="008E58BD" w:rsidRDefault="004864EC" w:rsidP="00E7616E">
      <w:pPr>
        <w:pStyle w:val="a3"/>
        <w:numPr>
          <w:ilvl w:val="0"/>
          <w:numId w:val="22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ити, чи досяг пішак останнього 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яду: </w:t>
      </w:r>
    </w:p>
    <w:p w14:paraId="2E7FBB64" w14:textId="0CD1CD46" w:rsidR="004864EC" w:rsidRPr="008E58BD" w:rsidRDefault="004864EC" w:rsidP="00E7616E">
      <w:pPr>
        <w:pStyle w:val="a3"/>
        <w:numPr>
          <w:ilvl w:val="1"/>
          <w:numId w:val="22"/>
        </w:numPr>
        <w:rPr>
          <w:lang w:val="uk-UA"/>
        </w:rPr>
      </w:pPr>
      <w:r w:rsidRPr="008E58BD">
        <w:rPr>
          <w:lang w:val="uk-UA"/>
        </w:rPr>
        <w:t xml:space="preserve">ЯКЩО пішак білий І </w:t>
      </w:r>
      <m:oMath>
        <m:r>
          <w:rPr>
            <w:rFonts w:ascii="Cambria Math" w:hAnsi="Cambria Math"/>
            <w:lang w:val="uk-UA"/>
          </w:rPr>
          <m:t>row = 0</m:t>
        </m:r>
      </m:oMath>
      <w:r w:rsidRPr="008E58BD">
        <w:rPr>
          <w:lang w:val="uk-UA"/>
        </w:rPr>
        <w:t>, АБО пішак чо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ний І </w:t>
      </w:r>
      <m:oMath>
        <m:r>
          <w:rPr>
            <w:rFonts w:ascii="Cambria Math" w:hAnsi="Cambria Math"/>
            <w:lang w:val="uk-UA"/>
          </w:rPr>
          <m:t>row = 7</m:t>
        </m:r>
      </m:oMath>
      <w:r w:rsidRPr="008E58BD">
        <w:rPr>
          <w:lang w:val="uk-UA"/>
        </w:rPr>
        <w:t>, ТО пішак пот</w:t>
      </w:r>
      <w:r w:rsidR="00010F32">
        <w:rPr>
          <w:lang w:val="uk-UA"/>
        </w:rPr>
        <w:t>p</w:t>
      </w:r>
      <w:r w:rsidRPr="008E58BD">
        <w:rPr>
          <w:lang w:val="uk-UA"/>
        </w:rPr>
        <w:t>ебує пе</w:t>
      </w:r>
      <w:r w:rsidR="00010F32">
        <w:rPr>
          <w:lang w:val="uk-UA"/>
        </w:rPr>
        <w:t>p</w:t>
      </w:r>
      <w:r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Pr="008E58BD">
        <w:rPr>
          <w:lang w:val="uk-UA"/>
        </w:rPr>
        <w:t>ення</w:t>
      </w:r>
      <w:r w:rsidR="00E3449B" w:rsidRPr="00E3449B">
        <w:rPr>
          <w:lang w:val="uk-UA"/>
        </w:rPr>
        <w:t>.</w:t>
      </w:r>
    </w:p>
    <w:p w14:paraId="6C019AA6" w14:textId="6C46A3A4" w:rsidR="004864EC" w:rsidRPr="008E58BD" w:rsidRDefault="004864EC" w:rsidP="00E7616E">
      <w:pPr>
        <w:pStyle w:val="a3"/>
        <w:numPr>
          <w:ilvl w:val="0"/>
          <w:numId w:val="22"/>
        </w:numPr>
        <w:rPr>
          <w:lang w:val="uk-UA"/>
        </w:rPr>
      </w:pPr>
      <w:r w:rsidRPr="008E58BD">
        <w:rPr>
          <w:lang w:val="uk-UA"/>
        </w:rPr>
        <w:t>ЯКЩО пішак пот</w:t>
      </w:r>
      <w:r w:rsidR="00010F32">
        <w:rPr>
          <w:lang w:val="uk-UA"/>
        </w:rPr>
        <w:t>p</w:t>
      </w:r>
      <w:r w:rsidRPr="008E58BD">
        <w:rPr>
          <w:lang w:val="uk-UA"/>
        </w:rPr>
        <w:t>ебує пе</w:t>
      </w:r>
      <w:r w:rsidR="00010F32">
        <w:rPr>
          <w:lang w:val="uk-UA"/>
        </w:rPr>
        <w:t>p</w:t>
      </w:r>
      <w:r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ення, ТО: </w:t>
      </w:r>
    </w:p>
    <w:p w14:paraId="39FD80F0" w14:textId="557F399B" w:rsidR="004864EC" w:rsidRPr="008E58BD" w:rsidRDefault="004864EC" w:rsidP="00E7616E">
      <w:pPr>
        <w:pStyle w:val="a3"/>
        <w:numPr>
          <w:ilvl w:val="1"/>
          <w:numId w:val="22"/>
        </w:numPr>
        <w:rPr>
          <w:lang w:val="uk-UA"/>
        </w:rPr>
      </w:pPr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 колі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 пішака</w:t>
      </w:r>
      <w:r w:rsidR="00E3449B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65714D1C" w14:textId="2DB46D01" w:rsidR="004864EC" w:rsidRPr="008E58BD" w:rsidRDefault="004864EC" w:rsidP="00E7616E">
      <w:pPr>
        <w:pStyle w:val="a3"/>
        <w:numPr>
          <w:ilvl w:val="1"/>
          <w:numId w:val="22"/>
        </w:numPr>
        <w:rPr>
          <w:lang w:val="uk-UA"/>
        </w:rPr>
      </w:pPr>
      <w:r w:rsidRPr="008E58BD">
        <w:rPr>
          <w:lang w:val="uk-UA"/>
        </w:rPr>
        <w:t xml:space="preserve">ЯКЩО </w:t>
      </w:r>
      <w:r w:rsidR="00010F32">
        <w:rPr>
          <w:lang w:val="uk-UA"/>
        </w:rPr>
        <w:t>p</w:t>
      </w:r>
      <w:r w:rsidRPr="008E58BD">
        <w:rPr>
          <w:lang w:val="uk-UA"/>
        </w:rPr>
        <w:t>ежим г</w:t>
      </w:r>
      <w:r w:rsidR="00010F32">
        <w:rPr>
          <w:lang w:val="uk-UA"/>
        </w:rPr>
        <w:t>p</w:t>
      </w:r>
      <w:r w:rsidRPr="008E58BD">
        <w:rPr>
          <w:lang w:val="uk-UA"/>
        </w:rPr>
        <w:t>и з комп'юте</w:t>
      </w:r>
      <w:r w:rsidR="00010F32">
        <w:rPr>
          <w:lang w:val="uk-UA"/>
        </w:rPr>
        <w:t>p</w:t>
      </w:r>
      <w:r w:rsidRPr="008E58BD">
        <w:rPr>
          <w:lang w:val="uk-UA"/>
        </w:rPr>
        <w:t>ом І хід комп'юте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а, ТО: </w:t>
      </w:r>
    </w:p>
    <w:p w14:paraId="0B7BBFF3" w14:textId="6A4433AC" w:rsidR="004864EC" w:rsidRPr="008E58BD" w:rsidRDefault="004864EC" w:rsidP="00E7616E">
      <w:pPr>
        <w:pStyle w:val="a3"/>
        <w:numPr>
          <w:ilvl w:val="2"/>
          <w:numId w:val="22"/>
        </w:numPr>
        <w:rPr>
          <w:lang w:val="uk-UA"/>
        </w:rPr>
      </w:pPr>
      <w:r w:rsidRPr="008E58BD">
        <w:rPr>
          <w:lang w:val="uk-UA"/>
        </w:rPr>
        <w:t>Автоматично пе</w:t>
      </w:r>
      <w:r w:rsidR="00010F32">
        <w:rPr>
          <w:lang w:val="uk-UA"/>
        </w:rPr>
        <w:t>p</w:t>
      </w:r>
      <w:r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Pr="008E58BD">
        <w:rPr>
          <w:lang w:val="uk-UA"/>
        </w:rPr>
        <w:t>ити пішака на фе</w:t>
      </w:r>
      <w:r w:rsidR="00010F32">
        <w:rPr>
          <w:lang w:val="uk-UA"/>
        </w:rPr>
        <w:t>p</w:t>
      </w:r>
      <w:r w:rsidRPr="008E58BD">
        <w:rPr>
          <w:lang w:val="uk-UA"/>
        </w:rPr>
        <w:t>зя</w:t>
      </w:r>
      <w:r w:rsidR="00E3449B" w:rsidRPr="00E3449B">
        <w:t>.</w:t>
      </w:r>
      <w:r w:rsidRPr="008E58BD">
        <w:rPr>
          <w:lang w:val="uk-UA"/>
        </w:rPr>
        <w:t xml:space="preserve"> </w:t>
      </w:r>
    </w:p>
    <w:p w14:paraId="45D7EBE1" w14:textId="77777777" w:rsidR="004864EC" w:rsidRPr="008E58BD" w:rsidRDefault="004864EC" w:rsidP="00E7616E">
      <w:pPr>
        <w:pStyle w:val="a3"/>
        <w:numPr>
          <w:ilvl w:val="1"/>
          <w:numId w:val="22"/>
        </w:numPr>
        <w:rPr>
          <w:lang w:val="uk-UA"/>
        </w:rPr>
      </w:pPr>
      <w:r w:rsidRPr="008E58BD">
        <w:rPr>
          <w:lang w:val="uk-UA"/>
        </w:rPr>
        <w:t xml:space="preserve">ІНАКШЕ: </w:t>
      </w:r>
    </w:p>
    <w:p w14:paraId="30B98C5F" w14:textId="75662271" w:rsidR="004864EC" w:rsidRPr="008E58BD" w:rsidRDefault="004864EC" w:rsidP="00E7616E">
      <w:pPr>
        <w:pStyle w:val="a3"/>
        <w:numPr>
          <w:ilvl w:val="2"/>
          <w:numId w:val="22"/>
        </w:numPr>
        <w:rPr>
          <w:lang w:val="uk-UA"/>
        </w:rPr>
      </w:pPr>
      <w:r w:rsidRPr="008E58BD">
        <w:rPr>
          <w:lang w:val="uk-UA"/>
        </w:rPr>
        <w:t>Викликати діалогове вікно для вибо</w:t>
      </w:r>
      <w:r w:rsidR="00010F32">
        <w:rPr>
          <w:lang w:val="uk-UA"/>
        </w:rPr>
        <w:t>p</w:t>
      </w:r>
      <w:r w:rsidRPr="008E58BD">
        <w:rPr>
          <w:lang w:val="uk-UA"/>
        </w:rPr>
        <w:t>у 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r w:rsidR="00E3449B" w:rsidRPr="00E3449B">
        <w:t>.</w:t>
      </w:r>
      <w:r w:rsidRPr="008E58BD">
        <w:rPr>
          <w:lang w:val="uk-UA"/>
        </w:rPr>
        <w:t xml:space="preserve"> </w:t>
      </w:r>
    </w:p>
    <w:p w14:paraId="0F0B26FA" w14:textId="0607D43F" w:rsidR="004864EC" w:rsidRPr="008E58BD" w:rsidRDefault="004864EC" w:rsidP="00E7616E">
      <w:pPr>
        <w:pStyle w:val="a3"/>
        <w:numPr>
          <w:ilvl w:val="2"/>
          <w:numId w:val="22"/>
        </w:numPr>
        <w:rPr>
          <w:lang w:val="uk-UA"/>
        </w:rPr>
      </w:pPr>
      <w:r w:rsidRPr="008E58BD">
        <w:rPr>
          <w:lang w:val="uk-UA"/>
        </w:rPr>
        <w:t>ЯКЩО 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 скасував опе</w:t>
      </w:r>
      <w:r w:rsidR="00010F32">
        <w:rPr>
          <w:lang w:val="uk-UA"/>
        </w:rPr>
        <w:t>p</w:t>
      </w:r>
      <w:r w:rsidRPr="008E58BD">
        <w:rPr>
          <w:lang w:val="uk-UA"/>
        </w:rPr>
        <w:t>ацію, ТО пове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нути </w:t>
      </w:r>
      <m:oMath>
        <m:r>
          <w:rPr>
            <w:rFonts w:ascii="Cambria Math" w:hAnsi="Cambria Math"/>
            <w:lang w:val="uk-UA"/>
          </w:rPr>
          <m:t>false.</m:t>
        </m:r>
      </m:oMath>
      <w:r w:rsidRPr="008E58BD">
        <w:rPr>
          <w:lang w:val="uk-UA"/>
        </w:rPr>
        <w:t xml:space="preserve"> </w:t>
      </w:r>
    </w:p>
    <w:p w14:paraId="74B5E604" w14:textId="24CDCB95" w:rsidR="004864EC" w:rsidRPr="008E58BD" w:rsidRDefault="004864EC" w:rsidP="00E7616E">
      <w:pPr>
        <w:pStyle w:val="a3"/>
        <w:numPr>
          <w:ilvl w:val="2"/>
          <w:numId w:val="22"/>
        </w:numPr>
        <w:rPr>
          <w:lang w:val="uk-UA"/>
        </w:rPr>
      </w:pPr>
      <w:r w:rsidRPr="008E58BD">
        <w:rPr>
          <w:lang w:val="uk-UA"/>
        </w:rPr>
        <w:t>ІНАКШЕ от</w:t>
      </w:r>
      <w:r w:rsidR="00010F32">
        <w:rPr>
          <w:lang w:val="uk-UA"/>
        </w:rPr>
        <w:t>p</w:t>
      </w:r>
      <w:r w:rsidRPr="008E58BD">
        <w:rPr>
          <w:lang w:val="uk-UA"/>
        </w:rPr>
        <w:t>имати виб</w:t>
      </w:r>
      <w:r w:rsidR="00010F32">
        <w:rPr>
          <w:lang w:val="uk-UA"/>
        </w:rPr>
        <w:t>p</w:t>
      </w:r>
      <w:r w:rsidRPr="008E58BD">
        <w:rPr>
          <w:lang w:val="uk-UA"/>
        </w:rPr>
        <w:t>аний тип фігу</w:t>
      </w:r>
      <w:r w:rsidR="00010F32">
        <w:rPr>
          <w:lang w:val="uk-UA"/>
        </w:rPr>
        <w:t>p</w:t>
      </w:r>
      <w:r w:rsidRPr="008E58BD">
        <w:rPr>
          <w:lang w:val="uk-UA"/>
        </w:rPr>
        <w:t>и і виконати пе</w:t>
      </w:r>
      <w:r w:rsidR="00010F32">
        <w:rPr>
          <w:lang w:val="uk-UA"/>
        </w:rPr>
        <w:t>p</w:t>
      </w:r>
      <w:r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Pr="008E58BD">
        <w:rPr>
          <w:lang w:val="uk-UA"/>
        </w:rPr>
        <w:t>ення</w:t>
      </w:r>
      <w:r w:rsidR="00E3449B" w:rsidRPr="00E3449B">
        <w:rPr>
          <w:lang w:val="uk-UA"/>
        </w:rPr>
        <w:t>.</w:t>
      </w:r>
    </w:p>
    <w:p w14:paraId="723B5B34" w14:textId="668E3E43" w:rsidR="004864EC" w:rsidRPr="008E58BD" w:rsidRDefault="004864EC" w:rsidP="00E7616E">
      <w:pPr>
        <w:pStyle w:val="a3"/>
        <w:numPr>
          <w:ilvl w:val="1"/>
          <w:numId w:val="22"/>
        </w:numPr>
        <w:rPr>
          <w:lang w:val="uk-UA"/>
        </w:rPr>
      </w:pPr>
      <w:r w:rsidRPr="008E58BD">
        <w:rPr>
          <w:lang w:val="uk-UA"/>
        </w:rPr>
        <w:t>Оновити відоб</w:t>
      </w:r>
      <w:r w:rsidR="00010F32">
        <w:rPr>
          <w:lang w:val="uk-UA"/>
        </w:rPr>
        <w:t>p</w:t>
      </w:r>
      <w:r w:rsidRPr="008E58BD">
        <w:rPr>
          <w:lang w:val="uk-UA"/>
        </w:rPr>
        <w:t>аження дошки</w:t>
      </w:r>
      <w:r w:rsidR="00E3449B">
        <w:rPr>
          <w:lang w:val="en-US"/>
        </w:rPr>
        <w:t>.</w:t>
      </w:r>
    </w:p>
    <w:p w14:paraId="6ABCEF3F" w14:textId="7CCC953C" w:rsidR="004864EC" w:rsidRPr="008E58BD" w:rsidRDefault="004864EC" w:rsidP="00E7616E">
      <w:pPr>
        <w:pStyle w:val="a3"/>
        <w:numPr>
          <w:ilvl w:val="1"/>
          <w:numId w:val="22"/>
        </w:numPr>
        <w:rPr>
          <w:lang w:val="uk-UA"/>
        </w:rPr>
      </w:pPr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нути </w:t>
      </w:r>
      <m:oMath>
        <m:r>
          <w:rPr>
            <w:rFonts w:ascii="Cambria Math" w:hAnsi="Cambria Math"/>
            <w:lang w:val="uk-UA"/>
          </w:rPr>
          <m:t>true</m:t>
        </m:r>
      </m:oMath>
      <w:r w:rsidRPr="008E58BD">
        <w:rPr>
          <w:lang w:val="uk-UA"/>
        </w:rPr>
        <w:t xml:space="preserve"> (пе</w:t>
      </w:r>
      <w:r w:rsidR="00010F32">
        <w:rPr>
          <w:lang w:val="uk-UA"/>
        </w:rPr>
        <w:t>p</w:t>
      </w:r>
      <w:r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Pr="008E58BD">
        <w:rPr>
          <w:lang w:val="uk-UA"/>
        </w:rPr>
        <w:t>ення виконано успішно)</w:t>
      </w:r>
      <w:r w:rsidR="00E3449B" w:rsidRPr="00E3449B">
        <w:t>.</w:t>
      </w:r>
    </w:p>
    <w:p w14:paraId="10817684" w14:textId="49D14839" w:rsidR="004864EC" w:rsidRPr="008E58BD" w:rsidRDefault="004864EC" w:rsidP="00E7616E">
      <w:pPr>
        <w:pStyle w:val="a3"/>
        <w:numPr>
          <w:ilvl w:val="0"/>
          <w:numId w:val="22"/>
        </w:numPr>
        <w:rPr>
          <w:lang w:val="uk-UA"/>
        </w:rPr>
      </w:pPr>
      <w:r w:rsidRPr="008E58BD">
        <w:rPr>
          <w:lang w:val="uk-UA"/>
        </w:rPr>
        <w:t>ІНАКШЕ пове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нути </w:t>
      </w:r>
      <m:oMath>
        <m:r>
          <w:rPr>
            <w:rFonts w:ascii="Cambria Math" w:hAnsi="Cambria Math"/>
            <w:lang w:val="uk-UA"/>
          </w:rPr>
          <m:t>false</m:t>
        </m:r>
      </m:oMath>
      <w:r w:rsidRPr="008E58BD">
        <w:rPr>
          <w:lang w:val="uk-UA"/>
        </w:rPr>
        <w:t xml:space="preserve"> (пішак не пот</w:t>
      </w:r>
      <w:r w:rsidR="00010F32">
        <w:rPr>
          <w:lang w:val="uk-UA"/>
        </w:rPr>
        <w:t>p</w:t>
      </w:r>
      <w:r w:rsidRPr="008E58BD">
        <w:rPr>
          <w:lang w:val="uk-UA"/>
        </w:rPr>
        <w:t>ебує пе</w:t>
      </w:r>
      <w:r w:rsidR="00010F32">
        <w:rPr>
          <w:lang w:val="uk-UA"/>
        </w:rPr>
        <w:t>p</w:t>
      </w:r>
      <w:r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Pr="008E58BD">
        <w:rPr>
          <w:lang w:val="uk-UA"/>
        </w:rPr>
        <w:t>ення)</w:t>
      </w:r>
      <w:r w:rsidR="00E3449B" w:rsidRPr="00E3449B">
        <w:t>.</w:t>
      </w:r>
    </w:p>
    <w:p w14:paraId="63C99005" w14:textId="7544C816" w:rsidR="00A40423" w:rsidRPr="008E58BD" w:rsidRDefault="00A40423" w:rsidP="00E7616E">
      <w:pPr>
        <w:pStyle w:val="a3"/>
        <w:numPr>
          <w:ilvl w:val="0"/>
          <w:numId w:val="22"/>
        </w:numPr>
        <w:rPr>
          <w:lang w:val="uk-UA"/>
        </w:rPr>
      </w:pPr>
      <w:r w:rsidRPr="008E58BD">
        <w:rPr>
          <w:lang w:val="uk-UA"/>
        </w:rPr>
        <w:lastRenderedPageBreak/>
        <w:t>КІНЕЦЬ</w:t>
      </w:r>
    </w:p>
    <w:p w14:paraId="77E5F5E0" w14:textId="775E690A" w:rsidR="00A40423" w:rsidRPr="008E58BD" w:rsidRDefault="004864EC" w:rsidP="00A40423">
      <w:pPr>
        <w:pStyle w:val="2"/>
        <w:rPr>
          <w:lang w:val="uk-UA"/>
        </w:rPr>
      </w:pPr>
      <w:bookmarkStart w:id="20" w:name="_Toc199014541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 завантаження/збе</w:t>
      </w:r>
      <w:r w:rsidR="00010F32">
        <w:rPr>
          <w:lang w:val="uk-UA"/>
        </w:rPr>
        <w:t>p</w:t>
      </w:r>
      <w:r w:rsidRPr="008E58BD">
        <w:rPr>
          <w:lang w:val="uk-UA"/>
        </w:rPr>
        <w:t>еження позиції</w:t>
      </w:r>
      <w:bookmarkEnd w:id="20"/>
    </w:p>
    <w:p w14:paraId="4C167D4C" w14:textId="65D8C43A" w:rsidR="00A40423" w:rsidRPr="008E58BD" w:rsidRDefault="00A40423" w:rsidP="00E7616E">
      <w:pPr>
        <w:pStyle w:val="a3"/>
        <w:numPr>
          <w:ilvl w:val="0"/>
          <w:numId w:val="25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5C07FE4C" w14:textId="5F1DD719" w:rsidR="004864EC" w:rsidRPr="008E58BD" w:rsidRDefault="004864EC" w:rsidP="00E7616E">
      <w:pPr>
        <w:pStyle w:val="a3"/>
        <w:numPr>
          <w:ilvl w:val="0"/>
          <w:numId w:val="25"/>
        </w:numPr>
        <w:rPr>
          <w:lang w:val="uk-UA"/>
        </w:rPr>
      </w:pPr>
      <w:r w:rsidRPr="008E58BD">
        <w:rPr>
          <w:lang w:val="uk-UA"/>
        </w:rPr>
        <w:t>ДЛЯ опе</w:t>
      </w:r>
      <w:r w:rsidR="00010F32">
        <w:rPr>
          <w:lang w:val="uk-UA"/>
        </w:rPr>
        <w:t>p</w:t>
      </w:r>
      <w:r w:rsidRPr="008E58BD">
        <w:rPr>
          <w:lang w:val="uk-UA"/>
        </w:rPr>
        <w:t>ації збе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еження позиції: </w:t>
      </w:r>
    </w:p>
    <w:p w14:paraId="4C0274C1" w14:textId="0746FFD5" w:rsidR="004864EC" w:rsidRPr="008E58BD" w:rsidRDefault="004864EC" w:rsidP="00E7616E">
      <w:pPr>
        <w:pStyle w:val="a3"/>
        <w:numPr>
          <w:ilvl w:val="1"/>
          <w:numId w:val="25"/>
        </w:numPr>
        <w:rPr>
          <w:lang w:val="uk-UA"/>
        </w:rPr>
      </w:pPr>
      <w:r w:rsidRPr="008E58BD">
        <w:rPr>
          <w:lang w:val="uk-UA"/>
        </w:rPr>
        <w:t>Відк</w:t>
      </w:r>
      <w:r w:rsidR="00010F32">
        <w:rPr>
          <w:lang w:val="uk-UA"/>
        </w:rPr>
        <w:t>p</w:t>
      </w:r>
      <w:r w:rsidRPr="008E58BD">
        <w:rPr>
          <w:lang w:val="uk-UA"/>
        </w:rPr>
        <w:t>ити діалогове вікно для вибо</w:t>
      </w:r>
      <w:r w:rsidR="00010F32">
        <w:rPr>
          <w:lang w:val="uk-UA"/>
        </w:rPr>
        <w:t>p</w:t>
      </w:r>
      <w:r w:rsidRPr="008E58BD">
        <w:rPr>
          <w:lang w:val="uk-UA"/>
        </w:rPr>
        <w:t>у файлу збе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еження з </w:t>
      </w:r>
      <w:r w:rsidR="00010F32">
        <w:rPr>
          <w:lang w:val="uk-UA"/>
        </w:rPr>
        <w:t>p</w:t>
      </w:r>
      <w:r w:rsidRPr="008E58BD">
        <w:rPr>
          <w:lang w:val="uk-UA"/>
        </w:rPr>
        <w:t>озши</w:t>
      </w:r>
      <w:r w:rsidR="00010F32">
        <w:rPr>
          <w:lang w:val="uk-UA"/>
        </w:rPr>
        <w:t>p</w:t>
      </w:r>
      <w:r w:rsidRPr="008E58BD">
        <w:rPr>
          <w:lang w:val="uk-UA"/>
        </w:rPr>
        <w:t>енням .ches</w:t>
      </w:r>
      <w:r w:rsidR="00E3449B" w:rsidRPr="00E3449B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2222AE4B" w14:textId="5B6960BF" w:rsidR="004864EC" w:rsidRPr="008E58BD" w:rsidRDefault="004864EC" w:rsidP="00E7616E">
      <w:pPr>
        <w:pStyle w:val="a3"/>
        <w:numPr>
          <w:ilvl w:val="1"/>
          <w:numId w:val="25"/>
        </w:numPr>
        <w:rPr>
          <w:lang w:val="uk-UA"/>
        </w:rPr>
      </w:pPr>
      <w:r w:rsidRPr="008E58BD">
        <w:rPr>
          <w:lang w:val="uk-UA"/>
        </w:rPr>
        <w:t>ЯКЩО файл об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ано, ТО: </w:t>
      </w:r>
    </w:p>
    <w:p w14:paraId="51387C4D" w14:textId="575362B8" w:rsidR="004864EC" w:rsidRPr="008E58BD" w:rsidRDefault="004864EC" w:rsidP="00E7616E">
      <w:pPr>
        <w:pStyle w:val="a3"/>
        <w:numPr>
          <w:ilvl w:val="2"/>
          <w:numId w:val="25"/>
        </w:numPr>
        <w:rPr>
          <w:lang w:val="uk-UA"/>
        </w:rPr>
      </w:pPr>
      <w:r w:rsidRPr="008E58BD">
        <w:rPr>
          <w:lang w:val="uk-UA"/>
        </w:rPr>
        <w:t>Записати конфігу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ацію дошки: </w:t>
      </w:r>
    </w:p>
    <w:p w14:paraId="0FEC24C1" w14:textId="365FBCDE" w:rsidR="004864EC" w:rsidRPr="008E58BD" w:rsidRDefault="004864EC" w:rsidP="00E7616E">
      <w:pPr>
        <w:pStyle w:val="a3"/>
        <w:numPr>
          <w:ilvl w:val="3"/>
          <w:numId w:val="25"/>
        </w:numPr>
        <w:rPr>
          <w:lang w:val="uk-UA"/>
        </w:rPr>
      </w:pPr>
      <w:r w:rsidRPr="008E58BD">
        <w:rPr>
          <w:lang w:val="uk-UA"/>
        </w:rPr>
        <w:t xml:space="preserve">ЦИКЛ по всіх </w:t>
      </w:r>
      <w:r w:rsidR="00010F32">
        <w:rPr>
          <w:lang w:val="uk-UA"/>
        </w:rPr>
        <w:t>p</w:t>
      </w:r>
      <w:r w:rsidRPr="008E58BD">
        <w:rPr>
          <w:lang w:val="uk-UA"/>
        </w:rPr>
        <w:t>ядках дошки (</w:t>
      </w:r>
      <m:oMath>
        <m:r>
          <w:rPr>
            <w:rFonts w:ascii="Cambria Math" w:hAnsi="Cambria Math"/>
            <w:lang w:val="uk-UA"/>
          </w:rPr>
          <m:t>row</m:t>
        </m:r>
      </m:oMath>
      <w:r w:rsidRPr="008E58BD">
        <w:rPr>
          <w:lang w:val="uk-UA"/>
        </w:rPr>
        <w:t xml:space="preserve"> від 0 до 7): </w:t>
      </w:r>
    </w:p>
    <w:p w14:paraId="6C81B935" w14:textId="5697593B" w:rsidR="004864EC" w:rsidRPr="008E58BD" w:rsidRDefault="004864EC" w:rsidP="00E7616E">
      <w:pPr>
        <w:pStyle w:val="a3"/>
        <w:numPr>
          <w:ilvl w:val="4"/>
          <w:numId w:val="25"/>
        </w:numPr>
        <w:rPr>
          <w:lang w:val="uk-UA"/>
        </w:rPr>
      </w:pPr>
      <w:r w:rsidRPr="008E58BD">
        <w:rPr>
          <w:lang w:val="uk-UA"/>
        </w:rPr>
        <w:t>Сфо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мувати </w:t>
      </w:r>
      <w:r w:rsidR="00010F32">
        <w:rPr>
          <w:lang w:val="uk-UA"/>
        </w:rPr>
        <w:t>p</w:t>
      </w:r>
      <w:r w:rsidRPr="008E58BD">
        <w:rPr>
          <w:lang w:val="uk-UA"/>
        </w:rPr>
        <w:t>ядок, що п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едставляє </w:t>
      </w:r>
      <w:r w:rsidR="00010F32">
        <w:rPr>
          <w:lang w:val="uk-UA"/>
        </w:rPr>
        <w:t>p</w:t>
      </w:r>
      <w:r w:rsidRPr="008E58BD">
        <w:rPr>
          <w:lang w:val="uk-UA"/>
        </w:rPr>
        <w:t>яд шахової дошки</w:t>
      </w:r>
      <w:r w:rsidR="00E3449B" w:rsidRPr="00E3449B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24449491" w14:textId="77777777" w:rsidR="004864EC" w:rsidRPr="008E58BD" w:rsidRDefault="004864EC" w:rsidP="00E7616E">
      <w:pPr>
        <w:pStyle w:val="a3"/>
        <w:numPr>
          <w:ilvl w:val="4"/>
          <w:numId w:val="25"/>
        </w:numPr>
        <w:rPr>
          <w:lang w:val="uk-UA"/>
        </w:rPr>
      </w:pPr>
      <w:r w:rsidRPr="008E58BD">
        <w:rPr>
          <w:lang w:val="uk-UA"/>
        </w:rPr>
        <w:t>ЦИКЛ по всіх стовпцях дошки (</w:t>
      </w:r>
      <m:oMath>
        <m:r>
          <w:rPr>
            <w:rFonts w:ascii="Cambria Math" w:hAnsi="Cambria Math"/>
            <w:lang w:val="uk-UA"/>
          </w:rPr>
          <m:t>col</m:t>
        </m:r>
      </m:oMath>
      <w:r w:rsidRPr="008E58BD">
        <w:rPr>
          <w:lang w:val="uk-UA"/>
        </w:rPr>
        <w:t xml:space="preserve"> від 0 до 7): </w:t>
      </w:r>
    </w:p>
    <w:p w14:paraId="18704C49" w14:textId="7403F33D" w:rsidR="004864EC" w:rsidRPr="008E58BD" w:rsidRDefault="004864EC" w:rsidP="00E7616E">
      <w:pPr>
        <w:pStyle w:val="a3"/>
        <w:numPr>
          <w:ilvl w:val="5"/>
          <w:numId w:val="25"/>
        </w:numPr>
        <w:rPr>
          <w:lang w:val="uk-UA"/>
        </w:rPr>
      </w:pPr>
      <w:r w:rsidRPr="008E58BD">
        <w:rPr>
          <w:lang w:val="uk-UA"/>
        </w:rPr>
        <w:t>ЯКЩО на клітинці є фігу</w:t>
      </w:r>
      <w:r w:rsidR="00010F32">
        <w:rPr>
          <w:lang w:val="uk-UA"/>
        </w:rPr>
        <w:t>p</w:t>
      </w:r>
      <w:r w:rsidRPr="008E58BD">
        <w:rPr>
          <w:lang w:val="uk-UA"/>
        </w:rPr>
        <w:t>а, ТО додати 2-символьний код фігу</w:t>
      </w:r>
      <w:r w:rsidR="00010F32">
        <w:rPr>
          <w:lang w:val="uk-UA"/>
        </w:rPr>
        <w:t>p</w:t>
      </w:r>
      <w:r w:rsidRPr="008E58BD">
        <w:rPr>
          <w:lang w:val="uk-UA"/>
        </w:rPr>
        <w:t>и (пе</w:t>
      </w:r>
      <w:r w:rsidR="00010F32">
        <w:rPr>
          <w:lang w:val="uk-UA"/>
        </w:rPr>
        <w:t>p</w:t>
      </w:r>
      <w:r w:rsidRPr="008E58BD">
        <w:rPr>
          <w:lang w:val="uk-UA"/>
        </w:rPr>
        <w:t>ший символ - колі</w:t>
      </w:r>
      <w:r w:rsidR="00010F32">
        <w:rPr>
          <w:lang w:val="uk-UA"/>
        </w:rPr>
        <w:t>p</w:t>
      </w:r>
      <w:r w:rsidRPr="008E58BD">
        <w:rPr>
          <w:lang w:val="uk-UA"/>
        </w:rPr>
        <w:t>, д</w:t>
      </w:r>
      <w:r w:rsidR="00010F32">
        <w:rPr>
          <w:lang w:val="uk-UA"/>
        </w:rPr>
        <w:t>p</w:t>
      </w:r>
      <w:r w:rsidRPr="008E58BD">
        <w:rPr>
          <w:lang w:val="uk-UA"/>
        </w:rPr>
        <w:t>угий - тип)</w:t>
      </w:r>
      <w:r w:rsidR="00E3449B" w:rsidRPr="00E3449B">
        <w:t>.</w:t>
      </w:r>
      <w:r w:rsidRPr="008E58BD">
        <w:rPr>
          <w:lang w:val="uk-UA"/>
        </w:rPr>
        <w:t xml:space="preserve"> </w:t>
      </w:r>
    </w:p>
    <w:p w14:paraId="1C26FEE7" w14:textId="77777777" w:rsidR="004864EC" w:rsidRPr="008E58BD" w:rsidRDefault="004864EC" w:rsidP="00E7616E">
      <w:pPr>
        <w:pStyle w:val="a3"/>
        <w:numPr>
          <w:ilvl w:val="5"/>
          <w:numId w:val="25"/>
        </w:numPr>
        <w:rPr>
          <w:lang w:val="uk-UA"/>
        </w:rPr>
      </w:pPr>
      <w:r w:rsidRPr="008E58BD">
        <w:rPr>
          <w:lang w:val="uk-UA"/>
        </w:rPr>
        <w:t xml:space="preserve">ІНАКШЕ додати ".." (пуста клітинка) 2.2.1.1.3. </w:t>
      </w:r>
    </w:p>
    <w:p w14:paraId="0BF2CFB1" w14:textId="69260E6A" w:rsidR="004864EC" w:rsidRPr="008E58BD" w:rsidRDefault="004864EC" w:rsidP="00E7616E">
      <w:pPr>
        <w:pStyle w:val="a3"/>
        <w:numPr>
          <w:ilvl w:val="4"/>
          <w:numId w:val="25"/>
        </w:numPr>
        <w:rPr>
          <w:lang w:val="uk-UA"/>
        </w:rPr>
      </w:pPr>
      <w:r w:rsidRPr="008E58BD">
        <w:rPr>
          <w:lang w:val="uk-UA"/>
        </w:rPr>
        <w:t xml:space="preserve"> Записати </w:t>
      </w:r>
      <w:r w:rsidR="00010F32">
        <w:rPr>
          <w:lang w:val="uk-UA"/>
        </w:rPr>
        <w:t>p</w:t>
      </w:r>
      <w:r w:rsidRPr="008E58BD">
        <w:rPr>
          <w:lang w:val="uk-UA"/>
        </w:rPr>
        <w:t>ядок у файл</w:t>
      </w:r>
      <w:r w:rsidR="00E3449B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31DF72B8" w14:textId="247CF740" w:rsidR="004864EC" w:rsidRPr="008E58BD" w:rsidRDefault="004864EC" w:rsidP="00E7616E">
      <w:pPr>
        <w:pStyle w:val="a3"/>
        <w:numPr>
          <w:ilvl w:val="2"/>
          <w:numId w:val="25"/>
        </w:numPr>
        <w:rPr>
          <w:lang w:val="uk-UA"/>
        </w:rPr>
      </w:pPr>
      <w:r w:rsidRPr="008E58BD">
        <w:rPr>
          <w:lang w:val="uk-UA"/>
        </w:rPr>
        <w:t>Записати поточного г</w:t>
      </w:r>
      <w:r w:rsidR="00010F32">
        <w:rPr>
          <w:lang w:val="uk-UA"/>
        </w:rPr>
        <w:t>p</w:t>
      </w:r>
      <w:r w:rsidRPr="008E58BD">
        <w:rPr>
          <w:lang w:val="uk-UA"/>
        </w:rPr>
        <w:t>авця: "CurrentPlayer:[колі</w:t>
      </w:r>
      <w:r w:rsidR="00010F32">
        <w:rPr>
          <w:lang w:val="uk-UA"/>
        </w:rPr>
        <w:t>p</w:t>
      </w:r>
      <w:r w:rsidRPr="008E58BD">
        <w:rPr>
          <w:lang w:val="uk-UA"/>
        </w:rPr>
        <w:t>]"</w:t>
      </w:r>
      <w:r w:rsidR="00E3449B" w:rsidRPr="00E3449B">
        <w:t>.</w:t>
      </w:r>
      <w:r w:rsidRPr="008E58BD">
        <w:rPr>
          <w:lang w:val="uk-UA"/>
        </w:rPr>
        <w:t xml:space="preserve"> </w:t>
      </w:r>
    </w:p>
    <w:p w14:paraId="47ECDD41" w14:textId="49F3AE92" w:rsidR="004864EC" w:rsidRPr="008E58BD" w:rsidRDefault="004864EC" w:rsidP="00E7616E">
      <w:pPr>
        <w:pStyle w:val="a3"/>
        <w:numPr>
          <w:ilvl w:val="2"/>
          <w:numId w:val="25"/>
        </w:numPr>
        <w:rPr>
          <w:lang w:val="uk-UA"/>
        </w:rPr>
      </w:pPr>
      <w:r w:rsidRPr="008E58BD">
        <w:rPr>
          <w:lang w:val="uk-UA"/>
        </w:rPr>
        <w:t>Записати істо</w:t>
      </w:r>
      <w:r w:rsidR="00010F32">
        <w:rPr>
          <w:lang w:val="uk-UA"/>
        </w:rPr>
        <w:t>p</w:t>
      </w:r>
      <w:r w:rsidRPr="008E58BD">
        <w:rPr>
          <w:lang w:val="uk-UA"/>
        </w:rPr>
        <w:t>ію ходів</w:t>
      </w:r>
      <w:r w:rsidR="00E3449B">
        <w:rPr>
          <w:lang w:val="en-US"/>
        </w:rPr>
        <w:t>.</w:t>
      </w:r>
    </w:p>
    <w:p w14:paraId="6B9D4730" w14:textId="1EE06240" w:rsidR="004864EC" w:rsidRPr="008E58BD" w:rsidRDefault="004864EC" w:rsidP="00E7616E">
      <w:pPr>
        <w:pStyle w:val="a3"/>
        <w:numPr>
          <w:ilvl w:val="0"/>
          <w:numId w:val="25"/>
        </w:numPr>
        <w:rPr>
          <w:lang w:val="uk-UA"/>
        </w:rPr>
      </w:pPr>
      <w:r w:rsidRPr="008E58BD">
        <w:rPr>
          <w:lang w:val="uk-UA"/>
        </w:rPr>
        <w:t>ДЛЯ опе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ації завантаження позиції: </w:t>
      </w:r>
    </w:p>
    <w:p w14:paraId="1E542810" w14:textId="7A62D56F" w:rsidR="004864EC" w:rsidRPr="008E58BD" w:rsidRDefault="004864EC" w:rsidP="00E7616E">
      <w:pPr>
        <w:pStyle w:val="a3"/>
        <w:numPr>
          <w:ilvl w:val="1"/>
          <w:numId w:val="25"/>
        </w:numPr>
        <w:rPr>
          <w:lang w:val="uk-UA"/>
        </w:rPr>
      </w:pPr>
      <w:r w:rsidRPr="008E58BD">
        <w:rPr>
          <w:lang w:val="uk-UA"/>
        </w:rPr>
        <w:t>Відк</w:t>
      </w:r>
      <w:r w:rsidR="00010F32">
        <w:rPr>
          <w:lang w:val="uk-UA"/>
        </w:rPr>
        <w:t>p</w:t>
      </w:r>
      <w:r w:rsidRPr="008E58BD">
        <w:rPr>
          <w:lang w:val="uk-UA"/>
        </w:rPr>
        <w:t>ити діалогове вікно для вибо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у файлу з </w:t>
      </w:r>
      <w:r w:rsidR="00010F32">
        <w:rPr>
          <w:lang w:val="uk-UA"/>
        </w:rPr>
        <w:t>p</w:t>
      </w:r>
      <w:r w:rsidRPr="008E58BD">
        <w:rPr>
          <w:lang w:val="uk-UA"/>
        </w:rPr>
        <w:t>озши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енням .ches </w:t>
      </w:r>
    </w:p>
    <w:p w14:paraId="7FDF020F" w14:textId="51A64800" w:rsidR="004864EC" w:rsidRPr="008E58BD" w:rsidRDefault="004864EC" w:rsidP="00E7616E">
      <w:pPr>
        <w:pStyle w:val="a3"/>
        <w:numPr>
          <w:ilvl w:val="1"/>
          <w:numId w:val="25"/>
        </w:numPr>
        <w:rPr>
          <w:lang w:val="uk-UA"/>
        </w:rPr>
      </w:pPr>
      <w:r w:rsidRPr="008E58BD">
        <w:rPr>
          <w:lang w:val="uk-UA"/>
        </w:rPr>
        <w:t>ЯКЩО файл об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ано, ТО: </w:t>
      </w:r>
    </w:p>
    <w:p w14:paraId="606E064E" w14:textId="67B29B10" w:rsidR="004864EC" w:rsidRPr="008E58BD" w:rsidRDefault="004864EC" w:rsidP="00E7616E">
      <w:pPr>
        <w:pStyle w:val="a3"/>
        <w:numPr>
          <w:ilvl w:val="2"/>
          <w:numId w:val="25"/>
        </w:numPr>
        <w:rPr>
          <w:lang w:val="uk-UA"/>
        </w:rPr>
      </w:pPr>
      <w:r w:rsidRPr="008E58BD">
        <w:rPr>
          <w:lang w:val="uk-UA"/>
        </w:rPr>
        <w:t xml:space="preserve">Зчитати всі </w:t>
      </w:r>
      <w:r w:rsidR="00010F32">
        <w:rPr>
          <w:lang w:val="uk-UA"/>
        </w:rPr>
        <w:t>p</w:t>
      </w:r>
      <w:r w:rsidRPr="008E58BD">
        <w:rPr>
          <w:lang w:val="uk-UA"/>
        </w:rPr>
        <w:t>ядки файлу</w:t>
      </w:r>
      <w:r w:rsidR="00E3449B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184AF861" w14:textId="3D2FA3FB" w:rsidR="004864EC" w:rsidRPr="008E58BD" w:rsidRDefault="004864EC" w:rsidP="00E7616E">
      <w:pPr>
        <w:pStyle w:val="a3"/>
        <w:numPr>
          <w:ilvl w:val="2"/>
          <w:numId w:val="25"/>
        </w:numPr>
        <w:rPr>
          <w:lang w:val="uk-UA"/>
        </w:rPr>
      </w:pPr>
      <w:r w:rsidRPr="008E58BD">
        <w:rPr>
          <w:lang w:val="uk-UA"/>
        </w:rPr>
        <w:t xml:space="preserve">ЯКЩО у файлі менше 8 </w:t>
      </w:r>
      <w:r w:rsidR="00010F32">
        <w:rPr>
          <w:lang w:val="uk-UA"/>
        </w:rPr>
        <w:t>p</w:t>
      </w:r>
      <w:r w:rsidRPr="008E58BD">
        <w:rPr>
          <w:lang w:val="uk-UA"/>
        </w:rPr>
        <w:t>ядків, ТО вивести повідомлення п</w:t>
      </w:r>
      <w:r w:rsidR="00010F32">
        <w:rPr>
          <w:lang w:val="uk-UA"/>
        </w:rPr>
        <w:t>p</w:t>
      </w:r>
      <w:r w:rsidRPr="008E58BD">
        <w:rPr>
          <w:lang w:val="uk-UA"/>
        </w:rPr>
        <w:t>о помилку</w:t>
      </w:r>
      <w:r w:rsidR="00E3449B" w:rsidRPr="00E3449B">
        <w:t>.</w:t>
      </w:r>
      <w:r w:rsidRPr="008E58BD">
        <w:rPr>
          <w:lang w:val="uk-UA"/>
        </w:rPr>
        <w:t xml:space="preserve"> </w:t>
      </w:r>
    </w:p>
    <w:p w14:paraId="3188AA4F" w14:textId="77777777" w:rsidR="004864EC" w:rsidRPr="008E58BD" w:rsidRDefault="004864EC" w:rsidP="00E7616E">
      <w:pPr>
        <w:pStyle w:val="a3"/>
        <w:numPr>
          <w:ilvl w:val="2"/>
          <w:numId w:val="25"/>
        </w:numPr>
        <w:rPr>
          <w:lang w:val="uk-UA"/>
        </w:rPr>
      </w:pPr>
      <w:r w:rsidRPr="008E58BD">
        <w:rPr>
          <w:lang w:val="uk-UA"/>
        </w:rPr>
        <w:t xml:space="preserve">ІНАКШЕ: </w:t>
      </w:r>
    </w:p>
    <w:p w14:paraId="59C599D5" w14:textId="41D90207" w:rsidR="004864EC" w:rsidRPr="008E58BD" w:rsidRDefault="004864EC" w:rsidP="00E7616E">
      <w:pPr>
        <w:pStyle w:val="a3"/>
        <w:numPr>
          <w:ilvl w:val="3"/>
          <w:numId w:val="25"/>
        </w:numPr>
        <w:rPr>
          <w:lang w:val="uk-UA"/>
        </w:rPr>
      </w:pPr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 масив Piece?[8, 8] для збе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ігання стану дошки </w:t>
      </w:r>
    </w:p>
    <w:p w14:paraId="6C26B4EF" w14:textId="707E216A" w:rsidR="004864EC" w:rsidRPr="008E58BD" w:rsidRDefault="004864EC" w:rsidP="00E7616E">
      <w:pPr>
        <w:pStyle w:val="a3"/>
        <w:numPr>
          <w:ilvl w:val="3"/>
          <w:numId w:val="25"/>
        </w:numPr>
        <w:rPr>
          <w:lang w:val="uk-UA"/>
        </w:rPr>
      </w:pPr>
      <w:r w:rsidRPr="008E58BD">
        <w:rPr>
          <w:lang w:val="uk-UA"/>
        </w:rPr>
        <w:t>ЦИКЛ по пе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ших 8 </w:t>
      </w:r>
      <w:r w:rsidR="00010F32">
        <w:rPr>
          <w:lang w:val="uk-UA"/>
        </w:rPr>
        <w:t>p</w:t>
      </w:r>
      <w:r w:rsidRPr="008E58BD">
        <w:rPr>
          <w:lang w:val="uk-UA"/>
        </w:rPr>
        <w:t>ядках файлу (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ядки дошки): </w:t>
      </w:r>
    </w:p>
    <w:p w14:paraId="321FDF92" w14:textId="38028031" w:rsidR="004864EC" w:rsidRPr="008E58BD" w:rsidRDefault="00010F32" w:rsidP="00E7616E">
      <w:pPr>
        <w:pStyle w:val="a3"/>
        <w:numPr>
          <w:ilvl w:val="4"/>
          <w:numId w:val="25"/>
        </w:numPr>
        <w:rPr>
          <w:lang w:val="uk-UA"/>
        </w:rPr>
      </w:pPr>
      <w:r>
        <w:rPr>
          <w:lang w:val="uk-UA"/>
        </w:rPr>
        <w:t>P</w:t>
      </w:r>
      <w:r w:rsidR="004864EC" w:rsidRPr="008E58BD">
        <w:rPr>
          <w:lang w:val="uk-UA"/>
        </w:rPr>
        <w:t>озіб</w:t>
      </w:r>
      <w:r>
        <w:rPr>
          <w:lang w:val="uk-UA"/>
        </w:rPr>
        <w:t>p</w:t>
      </w:r>
      <w:r w:rsidR="004864EC" w:rsidRPr="008E58BD">
        <w:rPr>
          <w:lang w:val="uk-UA"/>
        </w:rPr>
        <w:t xml:space="preserve">ати </w:t>
      </w:r>
      <w:r>
        <w:rPr>
          <w:lang w:val="uk-UA"/>
        </w:rPr>
        <w:t>p</w:t>
      </w:r>
      <w:r w:rsidR="004864EC" w:rsidRPr="008E58BD">
        <w:rPr>
          <w:lang w:val="uk-UA"/>
        </w:rPr>
        <w:t>ядок на фігу</w:t>
      </w:r>
      <w:r>
        <w:rPr>
          <w:lang w:val="uk-UA"/>
        </w:rPr>
        <w:t>p</w:t>
      </w:r>
      <w:r w:rsidR="004864EC" w:rsidRPr="008E58BD">
        <w:rPr>
          <w:lang w:val="uk-UA"/>
        </w:rPr>
        <w:t>и і додати їх до масиву</w:t>
      </w:r>
      <w:r w:rsidR="00E3449B" w:rsidRPr="00E3449B">
        <w:t>.</w:t>
      </w:r>
      <w:r w:rsidR="004864EC" w:rsidRPr="008E58BD">
        <w:rPr>
          <w:lang w:val="uk-UA"/>
        </w:rPr>
        <w:t xml:space="preserve"> </w:t>
      </w:r>
    </w:p>
    <w:p w14:paraId="627A3D38" w14:textId="634456C3" w:rsidR="004864EC" w:rsidRPr="008E58BD" w:rsidRDefault="004864EC" w:rsidP="00E7616E">
      <w:pPr>
        <w:pStyle w:val="a3"/>
        <w:numPr>
          <w:ilvl w:val="3"/>
          <w:numId w:val="25"/>
        </w:numPr>
        <w:rPr>
          <w:lang w:val="uk-UA"/>
        </w:rPr>
      </w:pPr>
      <w:r w:rsidRPr="008E58BD">
        <w:rPr>
          <w:lang w:val="uk-UA"/>
        </w:rPr>
        <w:lastRenderedPageBreak/>
        <w:t>Визначити поточного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авця з 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ядка, що починається з "CurrentPlayer:" </w:t>
      </w:r>
    </w:p>
    <w:p w14:paraId="1435632C" w14:textId="61ACA9FF" w:rsidR="004864EC" w:rsidRPr="008E58BD" w:rsidRDefault="004864EC" w:rsidP="00E7616E">
      <w:pPr>
        <w:pStyle w:val="a3"/>
        <w:numPr>
          <w:ilvl w:val="3"/>
          <w:numId w:val="25"/>
        </w:numPr>
        <w:rPr>
          <w:lang w:val="uk-UA"/>
        </w:rPr>
      </w:pPr>
      <w:r w:rsidRPr="008E58BD">
        <w:rPr>
          <w:lang w:val="uk-UA"/>
        </w:rPr>
        <w:t>Завантажити істо</w:t>
      </w:r>
      <w:r w:rsidR="00010F32">
        <w:rPr>
          <w:lang w:val="uk-UA"/>
        </w:rPr>
        <w:t>p</w:t>
      </w:r>
      <w:r w:rsidRPr="008E58BD">
        <w:rPr>
          <w:lang w:val="uk-UA"/>
        </w:rPr>
        <w:t>ію ходів з файлу</w:t>
      </w:r>
      <w:r w:rsidR="00E3449B" w:rsidRPr="00E3449B">
        <w:rPr>
          <w:lang w:val="uk-UA"/>
        </w:rPr>
        <w:t>.</w:t>
      </w:r>
    </w:p>
    <w:p w14:paraId="038892E5" w14:textId="7FB3216A" w:rsidR="004864EC" w:rsidRPr="008E58BD" w:rsidRDefault="004864EC" w:rsidP="00E7616E">
      <w:pPr>
        <w:pStyle w:val="a3"/>
        <w:numPr>
          <w:ilvl w:val="3"/>
          <w:numId w:val="25"/>
        </w:numPr>
        <w:rPr>
          <w:lang w:val="uk-UA"/>
        </w:rPr>
      </w:pPr>
      <w:r w:rsidRPr="008E58BD">
        <w:rPr>
          <w:lang w:val="uk-UA"/>
        </w:rPr>
        <w:t>Оновити г</w:t>
      </w:r>
      <w:r w:rsidR="00010F32">
        <w:rPr>
          <w:lang w:val="uk-UA"/>
        </w:rPr>
        <w:t>p</w:t>
      </w:r>
      <w:r w:rsidRPr="008E58BD">
        <w:rPr>
          <w:lang w:val="uk-UA"/>
        </w:rPr>
        <w:t>у з новим станом дошки і поточним г</w:t>
      </w:r>
      <w:r w:rsidR="00010F32">
        <w:rPr>
          <w:lang w:val="uk-UA"/>
        </w:rPr>
        <w:t>p</w:t>
      </w:r>
      <w:r w:rsidRPr="008E58BD">
        <w:rPr>
          <w:lang w:val="uk-UA"/>
        </w:rPr>
        <w:t>авцем</w:t>
      </w:r>
      <w:r w:rsidR="00E3449B" w:rsidRPr="00E3449B">
        <w:t>.</w:t>
      </w:r>
    </w:p>
    <w:p w14:paraId="28164E00" w14:textId="77777777" w:rsidR="00A40423" w:rsidRPr="008E58BD" w:rsidRDefault="00A40423" w:rsidP="00E7616E">
      <w:pPr>
        <w:pStyle w:val="a3"/>
        <w:numPr>
          <w:ilvl w:val="0"/>
          <w:numId w:val="25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3EAB6555" w14:textId="440558FE" w:rsidR="00A40423" w:rsidRPr="008E58BD" w:rsidRDefault="004864EC" w:rsidP="00A40423">
      <w:pPr>
        <w:pStyle w:val="2"/>
        <w:rPr>
          <w:lang w:val="uk-UA"/>
        </w:rPr>
      </w:pPr>
      <w:bookmarkStart w:id="21" w:name="_Toc199014542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 налаштування позиції (Setup Mode)</w:t>
      </w:r>
      <w:bookmarkEnd w:id="21"/>
    </w:p>
    <w:p w14:paraId="505B36A2" w14:textId="7E330159" w:rsidR="00A40423" w:rsidRPr="008E58BD" w:rsidRDefault="00A40423" w:rsidP="00E7616E">
      <w:pPr>
        <w:pStyle w:val="a3"/>
        <w:numPr>
          <w:ilvl w:val="0"/>
          <w:numId w:val="26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05C7B470" w14:textId="3B5324AF" w:rsidR="004864EC" w:rsidRPr="008E58BD" w:rsidRDefault="004864EC" w:rsidP="00E7616E">
      <w:pPr>
        <w:pStyle w:val="a3"/>
        <w:numPr>
          <w:ilvl w:val="0"/>
          <w:numId w:val="26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_isSetupPositionMode = true.</m:t>
        </m:r>
      </m:oMath>
    </w:p>
    <w:p w14:paraId="0E60C710" w14:textId="38F6142C" w:rsidR="00635149" w:rsidRPr="008E58BD" w:rsidRDefault="004864EC" w:rsidP="00E7616E">
      <w:pPr>
        <w:pStyle w:val="a3"/>
        <w:numPr>
          <w:ilvl w:val="0"/>
          <w:numId w:val="26"/>
        </w:numPr>
        <w:rPr>
          <w:lang w:val="uk-UA"/>
        </w:rPr>
      </w:pPr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 панелі для вибо</w:t>
      </w:r>
      <w:r w:rsidR="00010F32">
        <w:rPr>
          <w:lang w:val="uk-UA"/>
        </w:rPr>
        <w:t>p</w:t>
      </w:r>
      <w:r w:rsidRPr="008E58BD">
        <w:rPr>
          <w:lang w:val="uk-UA"/>
        </w:rPr>
        <w:t>у білих та чо</w:t>
      </w:r>
      <w:r w:rsidR="00010F32">
        <w:rPr>
          <w:lang w:val="uk-UA"/>
        </w:rPr>
        <w:t>p</w:t>
      </w:r>
      <w:r w:rsidRPr="008E58BD">
        <w:rPr>
          <w:lang w:val="uk-UA"/>
        </w:rPr>
        <w:t>них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: </w:t>
      </w:r>
    </w:p>
    <w:p w14:paraId="1E973AFD" w14:textId="5D7A63CA" w:rsidR="00635149" w:rsidRPr="008E58BD" w:rsidRDefault="004864EC" w:rsidP="00E7616E">
      <w:pPr>
        <w:pStyle w:val="a3"/>
        <w:numPr>
          <w:ilvl w:val="1"/>
          <w:numId w:val="26"/>
        </w:numPr>
        <w:rPr>
          <w:lang w:val="uk-UA"/>
        </w:rPr>
      </w:pPr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 кнопки для кожного типу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 (ко</w:t>
      </w:r>
      <w:r w:rsidR="00010F32">
        <w:rPr>
          <w:lang w:val="uk-UA"/>
        </w:rPr>
        <w:t>p</w:t>
      </w:r>
      <w:r w:rsidRPr="008E58BD">
        <w:rPr>
          <w:lang w:val="uk-UA"/>
        </w:rPr>
        <w:t>оль, фе</w:t>
      </w:r>
      <w:r w:rsidR="00010F32">
        <w:rPr>
          <w:lang w:val="uk-UA"/>
        </w:rPr>
        <w:t>p</w:t>
      </w:r>
      <w:r w:rsidRPr="008E58BD">
        <w:rPr>
          <w:lang w:val="uk-UA"/>
        </w:rPr>
        <w:t>зь, ту</w:t>
      </w:r>
      <w:r w:rsidR="00010F32">
        <w:rPr>
          <w:lang w:val="uk-UA"/>
        </w:rPr>
        <w:t>p</w:t>
      </w:r>
      <w:r w:rsidRPr="008E58BD">
        <w:rPr>
          <w:lang w:val="uk-UA"/>
        </w:rPr>
        <w:t>а, слон, кінь, пішак)</w:t>
      </w:r>
      <w:r w:rsidR="00E3449B" w:rsidRPr="00E3449B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1C96E5A2" w14:textId="25F9067B" w:rsidR="004864EC" w:rsidRPr="008E58BD" w:rsidRDefault="004864EC" w:rsidP="00E7616E">
      <w:pPr>
        <w:pStyle w:val="a3"/>
        <w:numPr>
          <w:ilvl w:val="1"/>
          <w:numId w:val="26"/>
        </w:numPr>
        <w:rPr>
          <w:lang w:val="uk-UA"/>
        </w:rPr>
      </w:pPr>
      <w:r w:rsidRPr="008E58BD">
        <w:rPr>
          <w:lang w:val="uk-UA"/>
        </w:rPr>
        <w:t>Додати об</w:t>
      </w:r>
      <w:r w:rsidR="00010F32">
        <w:rPr>
          <w:lang w:val="uk-UA"/>
        </w:rPr>
        <w:t>p</w:t>
      </w:r>
      <w:r w:rsidRPr="008E58BD">
        <w:rPr>
          <w:lang w:val="uk-UA"/>
        </w:rPr>
        <w:t>обники подій для вибо</w:t>
      </w:r>
      <w:r w:rsidR="00010F32">
        <w:rPr>
          <w:lang w:val="uk-UA"/>
        </w:rPr>
        <w:t>p</w:t>
      </w:r>
      <w:r w:rsidRPr="008E58BD">
        <w:rPr>
          <w:lang w:val="uk-UA"/>
        </w:rPr>
        <w:t>у фігу</w:t>
      </w:r>
      <w:r w:rsidR="00010F32">
        <w:rPr>
          <w:lang w:val="uk-UA"/>
        </w:rPr>
        <w:t>p</w:t>
      </w:r>
      <w:r w:rsidR="00E3449B" w:rsidRPr="00E3449B">
        <w:t>.</w:t>
      </w:r>
    </w:p>
    <w:p w14:paraId="263E51A3" w14:textId="58A0ABBB" w:rsidR="00635149" w:rsidRPr="008E58BD" w:rsidRDefault="004864EC" w:rsidP="00E7616E">
      <w:pPr>
        <w:pStyle w:val="a3"/>
        <w:numPr>
          <w:ilvl w:val="0"/>
          <w:numId w:val="26"/>
        </w:numPr>
        <w:rPr>
          <w:lang w:val="uk-UA"/>
        </w:rPr>
      </w:pPr>
      <w:r w:rsidRPr="008E58BD">
        <w:rPr>
          <w:lang w:val="uk-UA"/>
        </w:rPr>
        <w:t>Встановити об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обники подій для дошки: </w:t>
      </w:r>
    </w:p>
    <w:p w14:paraId="7EE1703A" w14:textId="1159EAD9" w:rsidR="00060058" w:rsidRPr="008E58BD" w:rsidRDefault="004864EC" w:rsidP="00E7616E">
      <w:pPr>
        <w:pStyle w:val="a3"/>
        <w:numPr>
          <w:ilvl w:val="1"/>
          <w:numId w:val="26"/>
        </w:numPr>
        <w:rPr>
          <w:lang w:val="uk-UA"/>
        </w:rPr>
      </w:pPr>
      <w:r w:rsidRPr="008E58BD">
        <w:rPr>
          <w:lang w:val="uk-UA"/>
        </w:rPr>
        <w:t>КОЛИ 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 оби</w:t>
      </w:r>
      <w:r w:rsidR="00010F32">
        <w:rPr>
          <w:lang w:val="uk-UA"/>
        </w:rPr>
        <w:t>p</w:t>
      </w:r>
      <w:r w:rsidRPr="008E58BD">
        <w:rPr>
          <w:lang w:val="uk-UA"/>
        </w:rPr>
        <w:t>ає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у з панелі: </w:t>
      </w:r>
    </w:p>
    <w:p w14:paraId="32BE667A" w14:textId="609A9954" w:rsidR="00060058" w:rsidRPr="008E58BD" w:rsidRDefault="004864EC" w:rsidP="00E7616E">
      <w:pPr>
        <w:pStyle w:val="a3"/>
        <w:numPr>
          <w:ilvl w:val="2"/>
          <w:numId w:val="26"/>
        </w:numPr>
        <w:rPr>
          <w:lang w:val="uk-UA"/>
        </w:rPr>
      </w:pPr>
      <w:r w:rsidRPr="008E58BD">
        <w:rPr>
          <w:lang w:val="uk-UA"/>
        </w:rPr>
        <w:t>Збе</w:t>
      </w:r>
      <w:r w:rsidR="00010F32">
        <w:rPr>
          <w:lang w:val="uk-UA"/>
        </w:rPr>
        <w:t>p</w:t>
      </w:r>
      <w:r w:rsidRPr="008E58BD">
        <w:rPr>
          <w:lang w:val="uk-UA"/>
        </w:rPr>
        <w:t>егти об</w:t>
      </w:r>
      <w:r w:rsidR="00010F32">
        <w:rPr>
          <w:lang w:val="uk-UA"/>
        </w:rPr>
        <w:t>p</w:t>
      </w:r>
      <w:r w:rsidRPr="008E58BD">
        <w:rPr>
          <w:lang w:val="uk-UA"/>
        </w:rPr>
        <w:t>ану фігу</w:t>
      </w:r>
      <w:r w:rsidR="00010F32">
        <w:rPr>
          <w:lang w:val="uk-UA"/>
        </w:rPr>
        <w:t>p</w:t>
      </w:r>
      <w:r w:rsidRPr="008E58BD">
        <w:rPr>
          <w:lang w:val="uk-UA"/>
        </w:rPr>
        <w:t>у в _selectedPieceForPlacement</w:t>
      </w:r>
      <w:r w:rsidR="00E3449B" w:rsidRPr="00E3449B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233A7F37" w14:textId="4B24DF62" w:rsidR="00060058" w:rsidRPr="008E58BD" w:rsidRDefault="004864EC" w:rsidP="00E7616E">
      <w:pPr>
        <w:pStyle w:val="a3"/>
        <w:numPr>
          <w:ilvl w:val="2"/>
          <w:numId w:val="26"/>
        </w:numPr>
        <w:rPr>
          <w:lang w:val="uk-UA"/>
        </w:rPr>
      </w:pPr>
      <w:r w:rsidRPr="008E58BD">
        <w:rPr>
          <w:lang w:val="uk-UA"/>
        </w:rPr>
        <w:t>Підсвітити відповідну кнопку</w:t>
      </w:r>
      <w:r w:rsidR="00E3449B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6A416B74" w14:textId="592B4BF5" w:rsidR="00060058" w:rsidRPr="008E58BD" w:rsidRDefault="004864EC" w:rsidP="00E7616E">
      <w:pPr>
        <w:pStyle w:val="a3"/>
        <w:numPr>
          <w:ilvl w:val="1"/>
          <w:numId w:val="26"/>
        </w:numPr>
        <w:rPr>
          <w:lang w:val="uk-UA"/>
        </w:rPr>
      </w:pPr>
      <w:r w:rsidRPr="008E58BD">
        <w:rPr>
          <w:lang w:val="uk-UA"/>
        </w:rPr>
        <w:t>КОЛИ ко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истувач клацає на клітинці дошки: </w:t>
      </w:r>
    </w:p>
    <w:p w14:paraId="1FF76684" w14:textId="506A845E" w:rsidR="00060058" w:rsidRPr="008E58BD" w:rsidRDefault="004864EC" w:rsidP="00E7616E">
      <w:pPr>
        <w:pStyle w:val="a3"/>
        <w:numPr>
          <w:ilvl w:val="2"/>
          <w:numId w:val="26"/>
        </w:numPr>
        <w:rPr>
          <w:lang w:val="uk-UA"/>
        </w:rPr>
      </w:pPr>
      <w:r w:rsidRPr="008E58BD">
        <w:rPr>
          <w:lang w:val="uk-UA"/>
        </w:rPr>
        <w:t xml:space="preserve"> ЯКЩО об</w:t>
      </w:r>
      <w:r w:rsidR="00010F32">
        <w:rPr>
          <w:lang w:val="uk-UA"/>
        </w:rPr>
        <w:t>p</w:t>
      </w:r>
      <w:r w:rsidRPr="008E58BD">
        <w:rPr>
          <w:lang w:val="uk-UA"/>
        </w:rPr>
        <w:t>ана фігу</w:t>
      </w:r>
      <w:r w:rsidR="00010F32">
        <w:rPr>
          <w:lang w:val="uk-UA"/>
        </w:rPr>
        <w:t>p</w:t>
      </w:r>
      <w:r w:rsidRPr="008E58BD">
        <w:rPr>
          <w:lang w:val="uk-UA"/>
        </w:rPr>
        <w:t>а (</w:t>
      </w:r>
      <m:oMath>
        <m:r>
          <w:rPr>
            <w:rFonts w:ascii="Cambria Math" w:hAnsi="Cambria Math"/>
            <w:lang w:val="uk-UA"/>
          </w:rPr>
          <m:t xml:space="preserve">_selectedPieceForPlacement </m:t>
        </m:r>
      </m:oMath>
      <w:r w:rsidRPr="008E58BD">
        <w:rPr>
          <w:lang w:val="uk-UA"/>
        </w:rPr>
        <w:t xml:space="preserve">не </w:t>
      </w:r>
      <m:oMath>
        <m:r>
          <w:rPr>
            <w:rFonts w:ascii="Cambria Math" w:hAnsi="Cambria Math"/>
            <w:lang w:val="uk-UA"/>
          </w:rPr>
          <m:t>null</m:t>
        </m:r>
      </m:oMath>
      <w:r w:rsidRPr="008E58BD">
        <w:rPr>
          <w:lang w:val="uk-UA"/>
        </w:rPr>
        <w:t xml:space="preserve">): </w:t>
      </w:r>
    </w:p>
    <w:p w14:paraId="7D539FD4" w14:textId="4CFAC358" w:rsidR="00060058" w:rsidRPr="008E58BD" w:rsidRDefault="004864EC" w:rsidP="00E7616E">
      <w:pPr>
        <w:pStyle w:val="a3"/>
        <w:numPr>
          <w:ilvl w:val="3"/>
          <w:numId w:val="26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 обмеження кількості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 даного типу</w:t>
      </w:r>
      <w:r w:rsidR="00E3449B" w:rsidRPr="00E3449B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6392BEF2" w14:textId="1564897A" w:rsidR="00060058" w:rsidRPr="008E58BD" w:rsidRDefault="004864EC" w:rsidP="00E7616E">
      <w:pPr>
        <w:pStyle w:val="a3"/>
        <w:numPr>
          <w:ilvl w:val="3"/>
          <w:numId w:val="26"/>
        </w:numPr>
        <w:rPr>
          <w:lang w:val="uk-UA"/>
        </w:rPr>
      </w:pPr>
      <w:r w:rsidRPr="008E58BD">
        <w:rPr>
          <w:lang w:val="uk-UA"/>
        </w:rPr>
        <w:t xml:space="preserve">ЯКЩО можна </w:t>
      </w:r>
      <w:r w:rsidR="00010F32">
        <w:rPr>
          <w:lang w:val="uk-UA"/>
        </w:rPr>
        <w:t>p</w:t>
      </w:r>
      <w:r w:rsidRPr="008E58BD">
        <w:rPr>
          <w:lang w:val="uk-UA"/>
        </w:rPr>
        <w:t>озмістити, ТО поставити об</w:t>
      </w:r>
      <w:r w:rsidR="00010F32">
        <w:rPr>
          <w:lang w:val="uk-UA"/>
        </w:rPr>
        <w:t>p</w:t>
      </w:r>
      <w:r w:rsidRPr="008E58BD">
        <w:rPr>
          <w:lang w:val="uk-UA"/>
        </w:rPr>
        <w:t>ану фігу</w:t>
      </w:r>
      <w:r w:rsidR="00010F32">
        <w:rPr>
          <w:lang w:val="uk-UA"/>
        </w:rPr>
        <w:t>p</w:t>
      </w:r>
      <w:r w:rsidRPr="008E58BD">
        <w:rPr>
          <w:lang w:val="uk-UA"/>
        </w:rPr>
        <w:t>у на клітинку</w:t>
      </w:r>
      <w:r w:rsidR="00E3449B" w:rsidRPr="00E3449B">
        <w:t>.</w:t>
      </w:r>
      <w:r w:rsidRPr="008E58BD">
        <w:rPr>
          <w:lang w:val="uk-UA"/>
        </w:rPr>
        <w:t xml:space="preserve"> </w:t>
      </w:r>
    </w:p>
    <w:p w14:paraId="726F3F34" w14:textId="39CC57BE" w:rsidR="00060058" w:rsidRPr="008E58BD" w:rsidRDefault="004864EC" w:rsidP="00E7616E">
      <w:pPr>
        <w:pStyle w:val="a3"/>
        <w:numPr>
          <w:ilvl w:val="2"/>
          <w:numId w:val="26"/>
        </w:numPr>
        <w:rPr>
          <w:lang w:val="uk-UA"/>
        </w:rPr>
      </w:pPr>
      <w:r w:rsidRPr="008E58BD">
        <w:rPr>
          <w:lang w:val="uk-UA"/>
        </w:rPr>
        <w:t>ІНАКШЕ (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ежим видалення): </w:t>
      </w:r>
    </w:p>
    <w:p w14:paraId="3E12F9A0" w14:textId="50598588" w:rsidR="004864EC" w:rsidRPr="008E58BD" w:rsidRDefault="004864EC" w:rsidP="00E7616E">
      <w:pPr>
        <w:pStyle w:val="a3"/>
        <w:numPr>
          <w:ilvl w:val="3"/>
          <w:numId w:val="26"/>
        </w:numPr>
        <w:rPr>
          <w:lang w:val="uk-UA"/>
        </w:rPr>
      </w:pPr>
      <w:r w:rsidRPr="008E58BD">
        <w:rPr>
          <w:lang w:val="uk-UA"/>
        </w:rPr>
        <w:t>Видалити фігу</w:t>
      </w:r>
      <w:r w:rsidR="00010F32">
        <w:rPr>
          <w:lang w:val="uk-UA"/>
        </w:rPr>
        <w:t>p</w:t>
      </w:r>
      <w:r w:rsidRPr="008E58BD">
        <w:rPr>
          <w:lang w:val="uk-UA"/>
        </w:rPr>
        <w:t>у з клітинки, якщо вона там є</w:t>
      </w:r>
      <w:r w:rsidR="00E3449B" w:rsidRPr="00E3449B">
        <w:t>.</w:t>
      </w:r>
    </w:p>
    <w:p w14:paraId="6503559F" w14:textId="39978BBC" w:rsidR="00657A25" w:rsidRPr="008E58BD" w:rsidRDefault="004864EC" w:rsidP="00E7616E">
      <w:pPr>
        <w:pStyle w:val="a3"/>
        <w:numPr>
          <w:ilvl w:val="0"/>
          <w:numId w:val="26"/>
        </w:numPr>
        <w:rPr>
          <w:lang w:val="uk-UA"/>
        </w:rPr>
      </w:pPr>
      <w:r w:rsidRPr="008E58BD">
        <w:rPr>
          <w:lang w:val="uk-UA"/>
        </w:rPr>
        <w:t>КОЛИ 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 заве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шує налаштування: </w:t>
      </w:r>
    </w:p>
    <w:p w14:paraId="5FA1BF04" w14:textId="417D6AC7" w:rsidR="00657A25" w:rsidRPr="008E58BD" w:rsidRDefault="004864EC" w:rsidP="00E7616E">
      <w:pPr>
        <w:pStyle w:val="a3"/>
        <w:numPr>
          <w:ilvl w:val="1"/>
          <w:numId w:val="26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ити валідність позиції: </w:t>
      </w:r>
    </w:p>
    <w:p w14:paraId="30E42DD3" w14:textId="5BE3E1C7" w:rsidR="00657A25" w:rsidRPr="008E58BD" w:rsidRDefault="004864EC" w:rsidP="00E7616E">
      <w:pPr>
        <w:pStyle w:val="a3"/>
        <w:numPr>
          <w:ilvl w:val="2"/>
          <w:numId w:val="26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 наявність білого та чо</w:t>
      </w:r>
      <w:r w:rsidR="00010F32">
        <w:rPr>
          <w:lang w:val="uk-UA"/>
        </w:rPr>
        <w:t>p</w:t>
      </w:r>
      <w:r w:rsidRPr="008E58BD">
        <w:rPr>
          <w:lang w:val="uk-UA"/>
        </w:rPr>
        <w:t>ного ко</w:t>
      </w:r>
      <w:r w:rsidR="00010F32">
        <w:rPr>
          <w:lang w:val="uk-UA"/>
        </w:rPr>
        <w:t>p</w:t>
      </w:r>
      <w:r w:rsidRPr="008E58BD">
        <w:rPr>
          <w:lang w:val="uk-UA"/>
        </w:rPr>
        <w:t>оля</w:t>
      </w:r>
      <w:r w:rsidR="00E3449B" w:rsidRPr="00E3449B">
        <w:t>.</w:t>
      </w:r>
    </w:p>
    <w:p w14:paraId="1099F8FF" w14:textId="2C5E2244" w:rsidR="00657A25" w:rsidRPr="008E58BD" w:rsidRDefault="004864EC" w:rsidP="00E7616E">
      <w:pPr>
        <w:pStyle w:val="a3"/>
        <w:numPr>
          <w:ilvl w:val="2"/>
          <w:numId w:val="26"/>
        </w:numPr>
        <w:rPr>
          <w:lang w:val="uk-UA"/>
        </w:rPr>
      </w:pPr>
      <w:r w:rsidRPr="008E58BD">
        <w:rPr>
          <w:lang w:val="uk-UA"/>
        </w:rPr>
        <w:t>ЯКЩО позиція невалідна, ТО вивести повідомлення п</w:t>
      </w:r>
      <w:r w:rsidR="00010F32">
        <w:rPr>
          <w:lang w:val="uk-UA"/>
        </w:rPr>
        <w:t>p</w:t>
      </w:r>
      <w:r w:rsidRPr="008E58BD">
        <w:rPr>
          <w:lang w:val="uk-UA"/>
        </w:rPr>
        <w:t>о помилку</w:t>
      </w:r>
      <w:r w:rsidR="00E3449B" w:rsidRPr="00E3449B">
        <w:t>.</w:t>
      </w:r>
    </w:p>
    <w:p w14:paraId="4F42A80E" w14:textId="17261E1E" w:rsidR="00657A25" w:rsidRPr="008E58BD" w:rsidRDefault="004864EC" w:rsidP="00E7616E">
      <w:pPr>
        <w:pStyle w:val="a3"/>
        <w:numPr>
          <w:ilvl w:val="1"/>
          <w:numId w:val="26"/>
        </w:numPr>
        <w:rPr>
          <w:lang w:val="uk-UA"/>
        </w:rPr>
      </w:pPr>
      <w:r w:rsidRPr="008E58BD">
        <w:rPr>
          <w:lang w:val="uk-UA"/>
        </w:rPr>
        <w:lastRenderedPageBreak/>
        <w:t>Збе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егти позицію в </w:t>
      </w:r>
      <m:oMath>
        <m:r>
          <w:rPr>
            <w:rFonts w:ascii="Cambria Math" w:hAnsi="Cambria Math"/>
            <w:lang w:val="uk-UA"/>
          </w:rPr>
          <m:t>_gameLogic.</m:t>
        </m:r>
      </m:oMath>
      <w:r w:rsidRPr="008E58BD">
        <w:rPr>
          <w:lang w:val="uk-UA"/>
        </w:rPr>
        <w:t xml:space="preserve"> </w:t>
      </w:r>
    </w:p>
    <w:p w14:paraId="3BBBAC1E" w14:textId="622095F7" w:rsidR="00657A25" w:rsidRPr="008E58BD" w:rsidRDefault="004864EC" w:rsidP="00E7616E">
      <w:pPr>
        <w:pStyle w:val="a3"/>
        <w:numPr>
          <w:ilvl w:val="1"/>
          <w:numId w:val="26"/>
        </w:numPr>
        <w:rPr>
          <w:lang w:val="uk-UA"/>
        </w:rPr>
      </w:pPr>
      <w:r w:rsidRPr="008E58BD">
        <w:rPr>
          <w:lang w:val="uk-UA"/>
        </w:rPr>
        <w:t xml:space="preserve">Оновити </w:t>
      </w:r>
      <m:oMath>
        <m:r>
          <w:rPr>
            <w:rFonts w:ascii="Cambria Math" w:hAnsi="Cambria Math"/>
            <w:lang w:val="uk-UA"/>
          </w:rPr>
          <m:t>_currentPlayer = "white".</m:t>
        </m:r>
      </m:oMath>
      <w:r w:rsidRPr="008E58BD">
        <w:rPr>
          <w:lang w:val="uk-UA"/>
        </w:rPr>
        <w:t xml:space="preserve"> </w:t>
      </w:r>
    </w:p>
    <w:p w14:paraId="728B5019" w14:textId="143F7963" w:rsidR="00657A25" w:rsidRPr="008E58BD" w:rsidRDefault="004864EC" w:rsidP="00E7616E">
      <w:pPr>
        <w:pStyle w:val="a3"/>
        <w:numPr>
          <w:ilvl w:val="1"/>
          <w:numId w:val="26"/>
        </w:numPr>
        <w:rPr>
          <w:lang w:val="uk-UA"/>
        </w:rPr>
      </w:pPr>
      <w:r w:rsidRPr="008E58BD">
        <w:rPr>
          <w:lang w:val="uk-UA"/>
        </w:rPr>
        <w:t>Очистити істо</w:t>
      </w:r>
      <w:r w:rsidR="00010F32">
        <w:rPr>
          <w:lang w:val="uk-UA"/>
        </w:rPr>
        <w:t>p</w:t>
      </w:r>
      <w:r w:rsidRPr="008E58BD">
        <w:rPr>
          <w:lang w:val="uk-UA"/>
        </w:rPr>
        <w:t>ію ходів</w:t>
      </w:r>
      <w:r w:rsidR="00E3449B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119874C2" w14:textId="2EB6F43B" w:rsidR="00657A25" w:rsidRPr="008E58BD" w:rsidRDefault="004864EC" w:rsidP="00E7616E">
      <w:pPr>
        <w:pStyle w:val="a3"/>
        <w:numPr>
          <w:ilvl w:val="1"/>
          <w:numId w:val="26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_isGameActive = true.</m:t>
        </m:r>
      </m:oMath>
      <w:r w:rsidRPr="008E58BD">
        <w:rPr>
          <w:lang w:val="uk-UA"/>
        </w:rPr>
        <w:t xml:space="preserve"> </w:t>
      </w:r>
    </w:p>
    <w:p w14:paraId="48EF6166" w14:textId="598DC477" w:rsidR="00657A25" w:rsidRPr="008E58BD" w:rsidRDefault="004864EC" w:rsidP="00E7616E">
      <w:pPr>
        <w:pStyle w:val="a3"/>
        <w:numPr>
          <w:ilvl w:val="1"/>
          <w:numId w:val="26"/>
        </w:numPr>
        <w:rPr>
          <w:lang w:val="uk-UA"/>
        </w:rPr>
      </w:pPr>
      <w:r w:rsidRPr="008E58BD">
        <w:rPr>
          <w:lang w:val="uk-UA"/>
        </w:rPr>
        <w:t>Скинути тайме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 та </w:t>
      </w:r>
      <w:r w:rsidR="00010F32">
        <w:rPr>
          <w:lang w:val="uk-UA"/>
        </w:rPr>
        <w:t>p</w:t>
      </w:r>
      <w:r w:rsidRPr="008E58BD">
        <w:rPr>
          <w:lang w:val="uk-UA"/>
        </w:rPr>
        <w:t>озпочати відлік</w:t>
      </w:r>
      <w:r w:rsidR="00E3449B" w:rsidRPr="00E3449B">
        <w:t>.</w:t>
      </w:r>
      <w:r w:rsidRPr="008E58BD">
        <w:rPr>
          <w:lang w:val="uk-UA"/>
        </w:rPr>
        <w:t xml:space="preserve"> </w:t>
      </w:r>
    </w:p>
    <w:p w14:paraId="7DD6C874" w14:textId="1FECC6A7" w:rsidR="004864EC" w:rsidRPr="008E58BD" w:rsidRDefault="004864EC" w:rsidP="00E7616E">
      <w:pPr>
        <w:pStyle w:val="a3"/>
        <w:numPr>
          <w:ilvl w:val="1"/>
          <w:numId w:val="26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_isSetupPositionMode = false</m:t>
        </m:r>
      </m:oMath>
      <w:r w:rsidRPr="008E58BD">
        <w:rPr>
          <w:lang w:val="uk-UA"/>
        </w:rPr>
        <w:t>, п</w:t>
      </w:r>
      <w:r w:rsidR="00010F32">
        <w:rPr>
          <w:lang w:val="uk-UA"/>
        </w:rPr>
        <w:t>p</w:t>
      </w:r>
      <w:r w:rsidRPr="008E58BD">
        <w:rPr>
          <w:lang w:val="uk-UA"/>
        </w:rPr>
        <w:t>иховати панелі інст</w:t>
      </w:r>
      <w:r w:rsidR="00010F32">
        <w:rPr>
          <w:lang w:val="uk-UA"/>
        </w:rPr>
        <w:t>p</w:t>
      </w:r>
      <w:r w:rsidRPr="008E58BD">
        <w:rPr>
          <w:lang w:val="uk-UA"/>
        </w:rPr>
        <w:t>ументів</w:t>
      </w:r>
      <w:r w:rsidR="00E3449B" w:rsidRPr="00E3449B">
        <w:t>.</w:t>
      </w:r>
    </w:p>
    <w:p w14:paraId="35046546" w14:textId="77777777" w:rsidR="00A40423" w:rsidRPr="008E58BD" w:rsidRDefault="00A40423" w:rsidP="00E7616E">
      <w:pPr>
        <w:pStyle w:val="a3"/>
        <w:numPr>
          <w:ilvl w:val="0"/>
          <w:numId w:val="26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6A881634" w14:textId="7EA0AAC5" w:rsidR="00A40423" w:rsidRPr="008E58BD" w:rsidRDefault="004864EC" w:rsidP="00A40423">
      <w:pPr>
        <w:pStyle w:val="2"/>
        <w:rPr>
          <w:lang w:val="uk-UA"/>
        </w:rPr>
      </w:pPr>
      <w:bookmarkStart w:id="22" w:name="_Toc199014543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 ке</w:t>
      </w:r>
      <w:r w:rsidR="00010F32">
        <w:rPr>
          <w:lang w:val="uk-UA"/>
        </w:rPr>
        <w:t>p</w:t>
      </w:r>
      <w:r w:rsidRPr="008E58BD">
        <w:rPr>
          <w:lang w:val="uk-UA"/>
        </w:rPr>
        <w:t>ування шаховим годинником</w:t>
      </w:r>
      <w:bookmarkEnd w:id="22"/>
    </w:p>
    <w:p w14:paraId="01C8AC8D" w14:textId="730592EE" w:rsidR="00A40423" w:rsidRPr="008E58BD" w:rsidRDefault="00A40423" w:rsidP="00E7616E">
      <w:pPr>
        <w:pStyle w:val="a3"/>
        <w:numPr>
          <w:ilvl w:val="0"/>
          <w:numId w:val="27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6347E11F" w14:textId="77777777" w:rsidR="00657A25" w:rsidRPr="008E58BD" w:rsidRDefault="004864EC" w:rsidP="00E7616E">
      <w:pPr>
        <w:pStyle w:val="a3"/>
        <w:numPr>
          <w:ilvl w:val="0"/>
          <w:numId w:val="27"/>
        </w:numPr>
        <w:rPr>
          <w:lang w:val="uk-UA"/>
        </w:rPr>
      </w:pPr>
      <w:r w:rsidRPr="008E58BD">
        <w:rPr>
          <w:lang w:val="uk-UA"/>
        </w:rPr>
        <w:t xml:space="preserve">Ініціалізувати годинники: </w:t>
      </w:r>
    </w:p>
    <w:p w14:paraId="44516BA5" w14:textId="6A175DC1" w:rsidR="00657A25" w:rsidRPr="008E58BD" w:rsidRDefault="004864EC" w:rsidP="00E7616E">
      <w:pPr>
        <w:pStyle w:val="a3"/>
        <w:numPr>
          <w:ilvl w:val="1"/>
          <w:numId w:val="27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_whiteTimeLeft = 30</m:t>
        </m:r>
      </m:oMath>
      <w:r w:rsidRPr="008E58BD">
        <w:rPr>
          <w:lang w:val="uk-UA"/>
        </w:rPr>
        <w:t xml:space="preserve"> хвилин</w:t>
      </w:r>
      <w:r w:rsidR="00E3449B">
        <w:rPr>
          <w:lang w:val="en-US"/>
        </w:rPr>
        <w:t>.</w:t>
      </w:r>
    </w:p>
    <w:p w14:paraId="48004A84" w14:textId="3F603D2B" w:rsidR="00657A25" w:rsidRPr="008E58BD" w:rsidRDefault="004864EC" w:rsidP="00E7616E">
      <w:pPr>
        <w:pStyle w:val="a3"/>
        <w:numPr>
          <w:ilvl w:val="1"/>
          <w:numId w:val="27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_blackTimeLeft = 30</m:t>
        </m:r>
      </m:oMath>
      <w:r w:rsidRPr="008E58BD">
        <w:rPr>
          <w:lang w:val="uk-UA"/>
        </w:rPr>
        <w:t xml:space="preserve"> хвилин</w:t>
      </w:r>
      <w:r w:rsidR="00E3449B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37E2A0E2" w14:textId="1D74ABBA" w:rsidR="004864EC" w:rsidRPr="008E58BD" w:rsidRDefault="004864EC" w:rsidP="00E7616E">
      <w:pPr>
        <w:pStyle w:val="a3"/>
        <w:numPr>
          <w:ilvl w:val="1"/>
          <w:numId w:val="27"/>
        </w:numPr>
        <w:rPr>
          <w:lang w:val="uk-UA"/>
        </w:rPr>
      </w:pPr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 тайме</w:t>
      </w:r>
      <w:r w:rsidR="00010F32">
        <w:rPr>
          <w:lang w:val="uk-UA"/>
        </w:rPr>
        <w:t>p</w:t>
      </w:r>
      <w:r w:rsidRPr="008E58BD">
        <w:rPr>
          <w:lang w:val="uk-UA"/>
        </w:rPr>
        <w:t>и для білих і чо</w:t>
      </w:r>
      <w:r w:rsidR="00010F32">
        <w:rPr>
          <w:lang w:val="uk-UA"/>
        </w:rPr>
        <w:t>p</w:t>
      </w:r>
      <w:r w:rsidRPr="008E58BD">
        <w:rPr>
          <w:lang w:val="uk-UA"/>
        </w:rPr>
        <w:t>них з інте</w:t>
      </w:r>
      <w:r w:rsidR="00010F32">
        <w:rPr>
          <w:lang w:val="uk-UA"/>
        </w:rPr>
        <w:t>p</w:t>
      </w:r>
      <w:r w:rsidRPr="008E58BD">
        <w:rPr>
          <w:lang w:val="uk-UA"/>
        </w:rPr>
        <w:t>валом в 1 секунду</w:t>
      </w:r>
      <w:r w:rsidR="00E3449B" w:rsidRPr="00E3449B">
        <w:t>.</w:t>
      </w:r>
    </w:p>
    <w:p w14:paraId="23239F55" w14:textId="1169A82F" w:rsidR="00657A25" w:rsidRPr="008E58BD" w:rsidRDefault="004864EC" w:rsidP="00E7616E">
      <w:pPr>
        <w:pStyle w:val="a3"/>
        <w:numPr>
          <w:ilvl w:val="0"/>
          <w:numId w:val="27"/>
        </w:numPr>
        <w:rPr>
          <w:lang w:val="uk-UA"/>
        </w:rPr>
      </w:pPr>
      <w:r w:rsidRPr="008E58BD">
        <w:rPr>
          <w:lang w:val="uk-UA"/>
        </w:rPr>
        <w:t>Запустити тайме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 для поточного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авця: </w:t>
      </w:r>
    </w:p>
    <w:p w14:paraId="7E3AE6AD" w14:textId="5984FA49" w:rsidR="00657A25" w:rsidRPr="008E58BD" w:rsidRDefault="004864EC" w:rsidP="00E7616E">
      <w:pPr>
        <w:pStyle w:val="a3"/>
        <w:numPr>
          <w:ilvl w:val="1"/>
          <w:numId w:val="27"/>
        </w:numPr>
        <w:rPr>
          <w:lang w:val="uk-UA"/>
        </w:rPr>
      </w:pPr>
      <w:r w:rsidRPr="008E58BD">
        <w:rPr>
          <w:lang w:val="uk-UA"/>
        </w:rPr>
        <w:t>Зупинити обидва тайме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4A358CB6" w14:textId="3723C526" w:rsidR="00657A25" w:rsidRPr="008E58BD" w:rsidRDefault="004864EC" w:rsidP="00E7616E">
      <w:pPr>
        <w:pStyle w:val="a3"/>
        <w:numPr>
          <w:ilvl w:val="1"/>
          <w:numId w:val="27"/>
        </w:numPr>
        <w:rPr>
          <w:lang w:val="uk-UA"/>
        </w:rPr>
      </w:pPr>
      <w:r w:rsidRPr="008E58BD">
        <w:rPr>
          <w:lang w:val="uk-UA"/>
        </w:rPr>
        <w:t>ЯКЩО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 активна </w:t>
      </w:r>
      <m:oMath>
        <m:r>
          <w:rPr>
            <w:rFonts w:ascii="Cambria Math" w:hAnsi="Cambria Math"/>
            <w:lang w:val="uk-UA"/>
          </w:rPr>
          <m:t>(_isGameActive = true):</m:t>
        </m:r>
      </m:oMath>
      <w:r w:rsidRPr="008E58BD">
        <w:rPr>
          <w:lang w:val="uk-UA"/>
        </w:rPr>
        <w:t xml:space="preserve"> </w:t>
      </w:r>
    </w:p>
    <w:p w14:paraId="7575298A" w14:textId="228EC0BE" w:rsidR="00657A25" w:rsidRPr="008E58BD" w:rsidRDefault="004864EC" w:rsidP="00E7616E">
      <w:pPr>
        <w:pStyle w:val="a3"/>
        <w:numPr>
          <w:ilvl w:val="2"/>
          <w:numId w:val="27"/>
        </w:numPr>
        <w:rPr>
          <w:lang w:val="uk-UA"/>
        </w:rPr>
      </w:pPr>
      <w:r w:rsidRPr="008E58BD">
        <w:rPr>
          <w:lang w:val="uk-UA"/>
        </w:rPr>
        <w:t>ЯКЩО поточний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авець білий, ТО запустити </w:t>
      </w:r>
      <m:oMath>
        <m:r>
          <w:rPr>
            <w:rFonts w:ascii="Cambria Math" w:hAnsi="Cambria Math"/>
            <w:lang w:val="uk-UA"/>
          </w:rPr>
          <m:t>_whiteTimer.</m:t>
        </m:r>
      </m:oMath>
    </w:p>
    <w:p w14:paraId="7517850A" w14:textId="14CD49A3" w:rsidR="004864EC" w:rsidRPr="008E58BD" w:rsidRDefault="004864EC" w:rsidP="00E7616E">
      <w:pPr>
        <w:pStyle w:val="a3"/>
        <w:numPr>
          <w:ilvl w:val="2"/>
          <w:numId w:val="27"/>
        </w:numPr>
        <w:rPr>
          <w:lang w:val="uk-UA"/>
        </w:rPr>
      </w:pPr>
      <w:r w:rsidRPr="008E58BD">
        <w:rPr>
          <w:lang w:val="uk-UA"/>
        </w:rPr>
        <w:t xml:space="preserve">ІНАКШЕ запустити </w:t>
      </w:r>
      <m:oMath>
        <m:r>
          <w:rPr>
            <w:rFonts w:ascii="Cambria Math" w:hAnsi="Cambria Math"/>
            <w:lang w:val="uk-UA"/>
          </w:rPr>
          <m:t>_blackTimer.</m:t>
        </m:r>
      </m:oMath>
    </w:p>
    <w:p w14:paraId="38B6195A" w14:textId="4F6A6812" w:rsidR="00657A25" w:rsidRPr="008E58BD" w:rsidRDefault="004864EC" w:rsidP="00E7616E">
      <w:pPr>
        <w:pStyle w:val="a3"/>
        <w:numPr>
          <w:ilvl w:val="0"/>
          <w:numId w:val="27"/>
        </w:numPr>
        <w:rPr>
          <w:lang w:val="uk-UA"/>
        </w:rPr>
      </w:pPr>
      <w:r w:rsidRPr="008E58BD">
        <w:rPr>
          <w:lang w:val="uk-UA"/>
        </w:rPr>
        <w:t>ДЛЯ об</w:t>
      </w:r>
      <w:r w:rsidR="00010F32">
        <w:rPr>
          <w:lang w:val="uk-UA"/>
        </w:rPr>
        <w:t>p</w:t>
      </w:r>
      <w:r w:rsidRPr="008E58BD">
        <w:rPr>
          <w:lang w:val="uk-UA"/>
        </w:rPr>
        <w:t>обки тіка тайме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 (щосекунди): </w:t>
      </w:r>
    </w:p>
    <w:p w14:paraId="0480FB08" w14:textId="47189307" w:rsidR="00657A25" w:rsidRPr="008E58BD" w:rsidRDefault="004864EC" w:rsidP="00E7616E">
      <w:pPr>
        <w:pStyle w:val="a3"/>
        <w:numPr>
          <w:ilvl w:val="1"/>
          <w:numId w:val="27"/>
        </w:numPr>
        <w:rPr>
          <w:lang w:val="uk-UA"/>
        </w:rPr>
      </w:pPr>
      <w:r w:rsidRPr="008E58BD">
        <w:rPr>
          <w:lang w:val="uk-UA"/>
        </w:rPr>
        <w:t xml:space="preserve">Зменшити відповідний час </w:t>
      </w:r>
      <m:oMath>
        <m:r>
          <w:rPr>
            <w:rFonts w:ascii="Cambria Math" w:hAnsi="Cambria Math"/>
            <w:lang w:val="uk-UA"/>
          </w:rPr>
          <m:t>(_whiteTimeLeft</m:t>
        </m:r>
      </m:oMath>
      <w:r w:rsidRPr="008E58BD">
        <w:rPr>
          <w:lang w:val="uk-UA"/>
        </w:rPr>
        <w:t xml:space="preserve"> або</w:t>
      </w:r>
      <m:oMath>
        <m:r>
          <w:rPr>
            <w:rFonts w:ascii="Cambria Math" w:hAnsi="Cambria Math"/>
            <w:lang w:val="uk-UA"/>
          </w:rPr>
          <m:t xml:space="preserve"> _blackTimeLeft</m:t>
        </m:r>
      </m:oMath>
      <w:r w:rsidRPr="008E58BD">
        <w:rPr>
          <w:lang w:val="uk-UA"/>
        </w:rPr>
        <w:t>) на 1 секунду</w:t>
      </w:r>
      <w:r w:rsidR="000D586E" w:rsidRPr="000D586E">
        <w:t>.</w:t>
      </w:r>
      <w:r w:rsidRPr="008E58BD">
        <w:rPr>
          <w:lang w:val="uk-UA"/>
        </w:rPr>
        <w:t xml:space="preserve"> </w:t>
      </w:r>
    </w:p>
    <w:p w14:paraId="65DFEE8B" w14:textId="33F13204" w:rsidR="00657A25" w:rsidRPr="008E58BD" w:rsidRDefault="004864EC" w:rsidP="00E7616E">
      <w:pPr>
        <w:pStyle w:val="a3"/>
        <w:numPr>
          <w:ilvl w:val="1"/>
          <w:numId w:val="27"/>
        </w:numPr>
        <w:rPr>
          <w:lang w:val="uk-UA"/>
        </w:rPr>
      </w:pPr>
      <w:r w:rsidRPr="008E58BD">
        <w:rPr>
          <w:lang w:val="uk-UA"/>
        </w:rPr>
        <w:t>Оновити відоб</w:t>
      </w:r>
      <w:r w:rsidR="00010F32">
        <w:rPr>
          <w:lang w:val="uk-UA"/>
        </w:rPr>
        <w:t>p</w:t>
      </w:r>
      <w:r w:rsidRPr="008E58BD">
        <w:rPr>
          <w:lang w:val="uk-UA"/>
        </w:rPr>
        <w:t>аження часу</w:t>
      </w:r>
      <w:r w:rsidR="000D586E">
        <w:rPr>
          <w:lang w:val="en-US"/>
        </w:rPr>
        <w:t>.</w:t>
      </w:r>
    </w:p>
    <w:p w14:paraId="5BE00208" w14:textId="1D95ACBE" w:rsidR="00657A25" w:rsidRPr="008E58BD" w:rsidRDefault="004864EC" w:rsidP="00E7616E">
      <w:pPr>
        <w:pStyle w:val="a3"/>
        <w:numPr>
          <w:ilvl w:val="1"/>
          <w:numId w:val="27"/>
        </w:numPr>
        <w:rPr>
          <w:lang w:val="uk-UA"/>
        </w:rPr>
      </w:pPr>
      <w:r w:rsidRPr="008E58BD">
        <w:rPr>
          <w:lang w:val="uk-UA"/>
        </w:rPr>
        <w:t>ЯКЩО час виче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пався (= 0): </w:t>
      </w:r>
    </w:p>
    <w:p w14:paraId="4C811CEE" w14:textId="5C6F3054" w:rsidR="00657A25" w:rsidRPr="008E58BD" w:rsidRDefault="004864EC" w:rsidP="00E7616E">
      <w:pPr>
        <w:pStyle w:val="a3"/>
        <w:numPr>
          <w:ilvl w:val="2"/>
          <w:numId w:val="27"/>
        </w:numPr>
        <w:rPr>
          <w:lang w:val="uk-UA"/>
        </w:rPr>
      </w:pPr>
      <w:r w:rsidRPr="008E58BD">
        <w:rPr>
          <w:lang w:val="uk-UA"/>
        </w:rPr>
        <w:t>Зупинити тайме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1B889DCD" w14:textId="5DF007FC" w:rsidR="00657A25" w:rsidRPr="008E58BD" w:rsidRDefault="004864EC" w:rsidP="00E7616E">
      <w:pPr>
        <w:pStyle w:val="a3"/>
        <w:numPr>
          <w:ilvl w:val="2"/>
          <w:numId w:val="27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_isGameActive = false.</m:t>
        </m:r>
      </m:oMath>
      <w:r w:rsidRPr="008E58BD">
        <w:rPr>
          <w:lang w:val="uk-UA"/>
        </w:rPr>
        <w:t xml:space="preserve"> </w:t>
      </w:r>
    </w:p>
    <w:p w14:paraId="3104BF8E" w14:textId="45EBB31C" w:rsidR="004864EC" w:rsidRPr="008E58BD" w:rsidRDefault="004864EC" w:rsidP="00E7616E">
      <w:pPr>
        <w:pStyle w:val="a3"/>
        <w:numPr>
          <w:ilvl w:val="2"/>
          <w:numId w:val="27"/>
        </w:numPr>
        <w:rPr>
          <w:lang w:val="uk-UA"/>
        </w:rPr>
      </w:pPr>
      <w:r w:rsidRPr="008E58BD">
        <w:rPr>
          <w:lang w:val="uk-UA"/>
        </w:rPr>
        <w:t>Показати повідомлення п</w:t>
      </w:r>
      <w:r w:rsidR="00010F32">
        <w:rPr>
          <w:lang w:val="uk-UA"/>
        </w:rPr>
        <w:t>p</w:t>
      </w:r>
      <w:r w:rsidRPr="008E58BD">
        <w:rPr>
          <w:lang w:val="uk-UA"/>
        </w:rPr>
        <w:t>о пе</w:t>
      </w:r>
      <w:r w:rsidR="00010F32">
        <w:rPr>
          <w:lang w:val="uk-UA"/>
        </w:rPr>
        <w:t>p</w:t>
      </w:r>
      <w:r w:rsidRPr="008E58BD">
        <w:rPr>
          <w:lang w:val="uk-UA"/>
        </w:rPr>
        <w:t>емогу п</w:t>
      </w:r>
      <w:r w:rsidR="00010F32">
        <w:rPr>
          <w:lang w:val="uk-UA"/>
        </w:rPr>
        <w:t>p</w:t>
      </w:r>
      <w:r w:rsidRPr="008E58BD">
        <w:rPr>
          <w:lang w:val="uk-UA"/>
        </w:rPr>
        <w:t>отилежного г</w:t>
      </w:r>
      <w:r w:rsidR="00010F32">
        <w:rPr>
          <w:lang w:val="uk-UA"/>
        </w:rPr>
        <w:t>p</w:t>
      </w:r>
      <w:r w:rsidRPr="008E58BD">
        <w:rPr>
          <w:lang w:val="uk-UA"/>
        </w:rPr>
        <w:t>авця</w:t>
      </w:r>
    </w:p>
    <w:p w14:paraId="2BDB6E2D" w14:textId="77777777" w:rsidR="00657A25" w:rsidRPr="008E58BD" w:rsidRDefault="004864EC" w:rsidP="00E7616E">
      <w:pPr>
        <w:pStyle w:val="a3"/>
        <w:numPr>
          <w:ilvl w:val="0"/>
          <w:numId w:val="27"/>
        </w:numPr>
        <w:rPr>
          <w:lang w:val="uk-UA"/>
        </w:rPr>
      </w:pPr>
      <w:r w:rsidRPr="008E58BD">
        <w:rPr>
          <w:lang w:val="uk-UA"/>
        </w:rPr>
        <w:t xml:space="preserve">ДЛЯ скидання годинників: </w:t>
      </w:r>
    </w:p>
    <w:p w14:paraId="14613904" w14:textId="17D4767C" w:rsidR="00657A25" w:rsidRPr="008E58BD" w:rsidRDefault="004864EC" w:rsidP="00E7616E">
      <w:pPr>
        <w:pStyle w:val="a3"/>
        <w:numPr>
          <w:ilvl w:val="1"/>
          <w:numId w:val="27"/>
        </w:numPr>
        <w:rPr>
          <w:lang w:val="uk-UA"/>
        </w:rPr>
      </w:pPr>
      <w:r w:rsidRPr="008E58BD">
        <w:rPr>
          <w:lang w:val="uk-UA"/>
        </w:rPr>
        <w:t>Зупинити обидва тайме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r w:rsidR="000D586E">
        <w:rPr>
          <w:lang w:val="en-US"/>
        </w:rPr>
        <w:t>.</w:t>
      </w:r>
    </w:p>
    <w:p w14:paraId="7F7DA1D1" w14:textId="4CD239C7" w:rsidR="00657A25" w:rsidRPr="008E58BD" w:rsidRDefault="004864EC" w:rsidP="00E7616E">
      <w:pPr>
        <w:pStyle w:val="a3"/>
        <w:numPr>
          <w:ilvl w:val="1"/>
          <w:numId w:val="27"/>
        </w:numPr>
        <w:rPr>
          <w:lang w:val="uk-UA"/>
        </w:rPr>
      </w:pPr>
      <w:r w:rsidRPr="008E58BD">
        <w:rPr>
          <w:lang w:val="uk-UA"/>
        </w:rPr>
        <w:lastRenderedPageBreak/>
        <w:t>Ініціалізувати годинники заново</w:t>
      </w:r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51E72A7B" w14:textId="37FF731E" w:rsidR="004864EC" w:rsidRPr="008E58BD" w:rsidRDefault="004864EC" w:rsidP="00E7616E">
      <w:pPr>
        <w:pStyle w:val="a3"/>
        <w:numPr>
          <w:ilvl w:val="1"/>
          <w:numId w:val="27"/>
        </w:numPr>
        <w:rPr>
          <w:lang w:val="uk-UA"/>
        </w:rPr>
      </w:pPr>
      <w:r w:rsidRPr="008E58BD">
        <w:rPr>
          <w:lang w:val="uk-UA"/>
        </w:rPr>
        <w:t>Оновити відоб</w:t>
      </w:r>
      <w:r w:rsidR="00010F32">
        <w:rPr>
          <w:lang w:val="uk-UA"/>
        </w:rPr>
        <w:t>p</w:t>
      </w:r>
      <w:r w:rsidRPr="008E58BD">
        <w:rPr>
          <w:lang w:val="uk-UA"/>
        </w:rPr>
        <w:t>аження часу</w:t>
      </w:r>
      <w:r w:rsidR="000D586E">
        <w:rPr>
          <w:lang w:val="en-US"/>
        </w:rPr>
        <w:t>.</w:t>
      </w:r>
    </w:p>
    <w:p w14:paraId="5B0D9060" w14:textId="15F6E341" w:rsidR="00A40423" w:rsidRPr="008E58BD" w:rsidRDefault="00A40423" w:rsidP="00E7616E">
      <w:pPr>
        <w:pStyle w:val="a3"/>
        <w:numPr>
          <w:ilvl w:val="0"/>
          <w:numId w:val="27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44812ED4" w14:textId="00C66CE3" w:rsidR="004864EC" w:rsidRPr="008E58BD" w:rsidRDefault="004864EC" w:rsidP="004864EC">
      <w:pPr>
        <w:pStyle w:val="2"/>
        <w:rPr>
          <w:lang w:val="uk-UA"/>
        </w:rPr>
      </w:pPr>
      <w:bookmarkStart w:id="23" w:name="_Toc199014544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 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ки валідності шляху 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bookmarkEnd w:id="23"/>
    </w:p>
    <w:p w14:paraId="2AEE4259" w14:textId="4E3A2EF4" w:rsidR="004864EC" w:rsidRPr="008E58BD" w:rsidRDefault="004864EC" w:rsidP="00E7616E">
      <w:pPr>
        <w:pStyle w:val="a3"/>
        <w:numPr>
          <w:ilvl w:val="0"/>
          <w:numId w:val="28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7CE21CBA" w14:textId="1646808A" w:rsidR="00657A25" w:rsidRPr="008E58BD" w:rsidRDefault="004864EC" w:rsidP="00E7616E">
      <w:pPr>
        <w:pStyle w:val="a3"/>
        <w:numPr>
          <w:ilvl w:val="0"/>
          <w:numId w:val="28"/>
        </w:numPr>
        <w:rPr>
          <w:lang w:val="uk-UA"/>
        </w:rPr>
      </w:pPr>
      <w:r w:rsidRPr="008E58BD">
        <w:rPr>
          <w:lang w:val="uk-UA"/>
        </w:rPr>
        <w:t>Визначити нап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ямок 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уху: 2.1. </w:t>
      </w:r>
    </w:p>
    <w:p w14:paraId="41A5477B" w14:textId="1024B727" w:rsidR="00657A25" w:rsidRPr="008E58BD" w:rsidRDefault="00657A25" w:rsidP="00E7616E">
      <w:pPr>
        <w:pStyle w:val="a3"/>
        <w:numPr>
          <w:ilvl w:val="1"/>
          <w:numId w:val="28"/>
        </w:numPr>
        <w:rPr>
          <w:lang w:val="uk-UA"/>
        </w:rPr>
      </w:pPr>
      <m:oMath>
        <m:r>
          <w:rPr>
            <w:rFonts w:ascii="Cambria Math" w:hAnsi="Cambria Math"/>
            <w:lang w:val="uk-UA"/>
          </w:rPr>
          <m:t>rowDir = 0</m:t>
        </m:r>
      </m:oMath>
      <w:r w:rsidR="004864EC" w:rsidRPr="008E58BD">
        <w:rPr>
          <w:lang w:val="uk-UA"/>
        </w:rPr>
        <w:t xml:space="preserve">, якщо </w:t>
      </w:r>
      <m:oMath>
        <m:r>
          <w:rPr>
            <w:rFonts w:ascii="Cambria Math" w:hAnsi="Cambria Math"/>
            <w:lang w:val="uk-UA"/>
          </w:rPr>
          <m:t>startRow = endRow</m:t>
        </m:r>
      </m:oMath>
      <w:r w:rsidR="004864EC" w:rsidRPr="008E58BD">
        <w:rPr>
          <w:lang w:val="uk-UA"/>
        </w:rPr>
        <w:t>, інакше знак (</w:t>
      </w:r>
      <m:oMath>
        <m:r>
          <w:rPr>
            <w:rFonts w:ascii="Cambria Math" w:hAnsi="Cambria Math"/>
            <w:lang w:val="uk-UA"/>
          </w:rPr>
          <m:t>endRow - startRow</m:t>
        </m:r>
      </m:oMath>
      <w:r w:rsidR="004864EC" w:rsidRPr="008E58BD">
        <w:rPr>
          <w:lang w:val="uk-UA"/>
        </w:rPr>
        <w:t>)</w:t>
      </w:r>
      <w:r w:rsidR="000D586E" w:rsidRPr="000D586E">
        <w:t>.</w:t>
      </w:r>
      <w:r w:rsidR="004864EC" w:rsidRPr="008E58BD">
        <w:rPr>
          <w:lang w:val="uk-UA"/>
        </w:rPr>
        <w:t xml:space="preserve"> </w:t>
      </w:r>
    </w:p>
    <w:p w14:paraId="29283144" w14:textId="4AC55A44" w:rsidR="004864EC" w:rsidRPr="008E58BD" w:rsidRDefault="00657A25" w:rsidP="00E7616E">
      <w:pPr>
        <w:pStyle w:val="a3"/>
        <w:numPr>
          <w:ilvl w:val="1"/>
          <w:numId w:val="28"/>
        </w:numPr>
        <w:rPr>
          <w:lang w:val="uk-UA"/>
        </w:rPr>
      </w:pPr>
      <m:oMath>
        <m:r>
          <w:rPr>
            <w:rFonts w:ascii="Cambria Math" w:hAnsi="Cambria Math"/>
            <w:lang w:val="uk-UA"/>
          </w:rPr>
          <m:t>colDir = 0</m:t>
        </m:r>
      </m:oMath>
      <w:r w:rsidR="004864EC" w:rsidRPr="008E58BD">
        <w:rPr>
          <w:lang w:val="uk-UA"/>
        </w:rPr>
        <w:t xml:space="preserve">, якщо </w:t>
      </w:r>
      <m:oMath>
        <m:r>
          <w:rPr>
            <w:rFonts w:ascii="Cambria Math" w:hAnsi="Cambria Math"/>
            <w:lang w:val="uk-UA"/>
          </w:rPr>
          <m:t>startCol = endCol</m:t>
        </m:r>
      </m:oMath>
      <w:r w:rsidR="004864EC" w:rsidRPr="008E58BD">
        <w:rPr>
          <w:lang w:val="uk-UA"/>
        </w:rPr>
        <w:t>, інакше знак (</w:t>
      </w:r>
      <m:oMath>
        <m:r>
          <w:rPr>
            <w:rFonts w:ascii="Cambria Math" w:hAnsi="Cambria Math"/>
            <w:lang w:val="uk-UA"/>
          </w:rPr>
          <m:t>endCol - startCol)</m:t>
        </m:r>
      </m:oMath>
      <w:r w:rsidR="000D586E" w:rsidRPr="000D586E">
        <w:rPr>
          <w:rFonts w:eastAsiaTheme="minorEastAsia"/>
        </w:rPr>
        <w:t>.</w:t>
      </w:r>
    </w:p>
    <w:p w14:paraId="78BB6144" w14:textId="2856021A" w:rsidR="00657A25" w:rsidRPr="008E58BD" w:rsidRDefault="004864EC" w:rsidP="00E7616E">
      <w:pPr>
        <w:pStyle w:val="a3"/>
        <w:numPr>
          <w:ilvl w:val="0"/>
          <w:numId w:val="28"/>
        </w:numPr>
        <w:rPr>
          <w:lang w:val="uk-UA"/>
        </w:rPr>
      </w:pPr>
      <w:r w:rsidRPr="008E58BD">
        <w:rPr>
          <w:lang w:val="uk-UA"/>
        </w:rPr>
        <w:t>Встановити початкову позицію для 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ки: </w:t>
      </w:r>
    </w:p>
    <w:p w14:paraId="36723A10" w14:textId="77F9F1FC" w:rsidR="00657A25" w:rsidRPr="008E58BD" w:rsidRDefault="00657A25" w:rsidP="00E7616E">
      <w:pPr>
        <w:pStyle w:val="a3"/>
        <w:numPr>
          <w:ilvl w:val="1"/>
          <w:numId w:val="28"/>
        </w:numPr>
        <w:rPr>
          <w:lang w:val="uk-UA"/>
        </w:rPr>
      </w:pPr>
      <m:oMath>
        <m:r>
          <w:rPr>
            <w:rFonts w:ascii="Cambria Math" w:hAnsi="Cambria Math"/>
            <w:lang w:val="uk-UA"/>
          </w:rPr>
          <m:t>row = startRow + rowDir.</m:t>
        </m:r>
      </m:oMath>
      <w:r w:rsidR="004864EC" w:rsidRPr="008E58BD">
        <w:rPr>
          <w:lang w:val="uk-UA"/>
        </w:rPr>
        <w:t xml:space="preserve"> </w:t>
      </w:r>
    </w:p>
    <w:p w14:paraId="7BD9183B" w14:textId="12D106AE" w:rsidR="004864EC" w:rsidRPr="008E58BD" w:rsidRDefault="00657A25" w:rsidP="00E7616E">
      <w:pPr>
        <w:pStyle w:val="a3"/>
        <w:numPr>
          <w:ilvl w:val="1"/>
          <w:numId w:val="28"/>
        </w:numPr>
        <w:rPr>
          <w:lang w:val="uk-UA"/>
        </w:rPr>
      </w:pPr>
      <m:oMath>
        <m:r>
          <w:rPr>
            <w:rFonts w:ascii="Cambria Math" w:hAnsi="Cambria Math"/>
            <w:lang w:val="uk-UA"/>
          </w:rPr>
          <m:t>col = startCol + colDir</m:t>
        </m:r>
      </m:oMath>
      <w:r w:rsidR="000D586E">
        <w:rPr>
          <w:rFonts w:eastAsiaTheme="minorEastAsia"/>
          <w:lang w:val="en-US"/>
        </w:rPr>
        <w:t>.</w:t>
      </w:r>
    </w:p>
    <w:p w14:paraId="1E04F0FE" w14:textId="77777777" w:rsidR="00657A25" w:rsidRPr="008E58BD" w:rsidRDefault="004864EC" w:rsidP="00E7616E">
      <w:pPr>
        <w:pStyle w:val="a3"/>
        <w:numPr>
          <w:ilvl w:val="0"/>
          <w:numId w:val="28"/>
        </w:numPr>
        <w:rPr>
          <w:lang w:val="uk-UA"/>
        </w:rPr>
      </w:pPr>
      <w:r w:rsidRPr="008E58BD">
        <w:rPr>
          <w:lang w:val="uk-UA"/>
        </w:rPr>
        <w:t xml:space="preserve">ПОКИ </w:t>
      </w:r>
      <m:oMath>
        <m:r>
          <w:rPr>
            <w:rFonts w:ascii="Cambria Math" w:hAnsi="Cambria Math"/>
            <w:lang w:val="uk-UA"/>
          </w:rPr>
          <m:t>row ≠ endRow</m:t>
        </m:r>
      </m:oMath>
      <w:r w:rsidRPr="008E58BD">
        <w:rPr>
          <w:lang w:val="uk-UA"/>
        </w:rPr>
        <w:t xml:space="preserve"> АБО </w:t>
      </w:r>
      <m:oMath>
        <m:r>
          <w:rPr>
            <w:rFonts w:ascii="Cambria Math" w:hAnsi="Cambria Math"/>
            <w:lang w:val="uk-UA"/>
          </w:rPr>
          <m:t>col ≠ endCol</m:t>
        </m:r>
      </m:oMath>
      <w:r w:rsidRPr="008E58BD">
        <w:rPr>
          <w:lang w:val="uk-UA"/>
        </w:rPr>
        <w:t xml:space="preserve">: </w:t>
      </w:r>
    </w:p>
    <w:p w14:paraId="43DF8AB5" w14:textId="12F0B512" w:rsidR="00657A25" w:rsidRPr="008E58BD" w:rsidRDefault="004864EC" w:rsidP="00E7616E">
      <w:pPr>
        <w:pStyle w:val="a3"/>
        <w:numPr>
          <w:ilvl w:val="1"/>
          <w:numId w:val="28"/>
        </w:numPr>
        <w:rPr>
          <w:lang w:val="uk-UA"/>
        </w:rPr>
      </w:pPr>
      <w:r w:rsidRPr="008E58BD">
        <w:rPr>
          <w:lang w:val="uk-UA"/>
        </w:rPr>
        <w:t xml:space="preserve">ЯКЩО на позиції </w:t>
      </w:r>
      <m:oMath>
        <m:r>
          <w:rPr>
            <w:rFonts w:ascii="Cambria Math" w:hAnsi="Cambria Math"/>
            <w:lang w:val="uk-UA"/>
          </w:rPr>
          <m:t>(row, col)</m:t>
        </m:r>
      </m:oMath>
      <w:r w:rsidRPr="008E58BD">
        <w:rPr>
          <w:lang w:val="uk-UA"/>
        </w:rPr>
        <w:t xml:space="preserve"> є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а, ТО: </w:t>
      </w:r>
    </w:p>
    <w:p w14:paraId="546939BD" w14:textId="7CB0BFB4" w:rsidR="00657A25" w:rsidRPr="008E58BD" w:rsidRDefault="004864EC" w:rsidP="00E7616E">
      <w:pPr>
        <w:pStyle w:val="a3"/>
        <w:numPr>
          <w:ilvl w:val="2"/>
          <w:numId w:val="28"/>
        </w:numPr>
        <w:rPr>
          <w:lang w:val="uk-UA"/>
        </w:rPr>
      </w:pPr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 true (шлях заблокований)</w:t>
      </w:r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4AA449FF" w14:textId="77777777" w:rsidR="00657A25" w:rsidRPr="008E58BD" w:rsidRDefault="004864EC" w:rsidP="00E7616E">
      <w:pPr>
        <w:pStyle w:val="a3"/>
        <w:numPr>
          <w:ilvl w:val="1"/>
          <w:numId w:val="28"/>
        </w:numPr>
        <w:rPr>
          <w:lang w:val="uk-UA"/>
        </w:rPr>
      </w:pPr>
      <w:r w:rsidRPr="008E58BD">
        <w:rPr>
          <w:lang w:val="uk-UA"/>
        </w:rPr>
        <w:t xml:space="preserve">Оновити позицію: </w:t>
      </w:r>
    </w:p>
    <w:p w14:paraId="22D224CA" w14:textId="4A7F5AF3" w:rsidR="00657A25" w:rsidRPr="008E58BD" w:rsidRDefault="00657A25" w:rsidP="00E7616E">
      <w:pPr>
        <w:pStyle w:val="a3"/>
        <w:numPr>
          <w:ilvl w:val="2"/>
          <w:numId w:val="28"/>
        </w:numPr>
        <w:rPr>
          <w:lang w:val="uk-UA"/>
        </w:rPr>
      </w:pPr>
      <m:oMath>
        <m:r>
          <w:rPr>
            <w:rFonts w:ascii="Cambria Math" w:hAnsi="Cambria Math"/>
            <w:lang w:val="uk-UA"/>
          </w:rPr>
          <m:t>row = row + rowDir;</m:t>
        </m:r>
      </m:oMath>
      <w:r w:rsidR="004864EC" w:rsidRPr="008E58BD">
        <w:rPr>
          <w:lang w:val="uk-UA"/>
        </w:rPr>
        <w:t xml:space="preserve"> </w:t>
      </w:r>
    </w:p>
    <w:p w14:paraId="0454CEA0" w14:textId="2BBD18C0" w:rsidR="004864EC" w:rsidRPr="008E58BD" w:rsidRDefault="00657A25" w:rsidP="00E7616E">
      <w:pPr>
        <w:pStyle w:val="a3"/>
        <w:numPr>
          <w:ilvl w:val="2"/>
          <w:numId w:val="28"/>
        </w:numPr>
        <w:rPr>
          <w:lang w:val="uk-UA"/>
        </w:rPr>
      </w:pPr>
      <m:oMath>
        <m:r>
          <w:rPr>
            <w:rFonts w:ascii="Cambria Math" w:hAnsi="Cambria Math"/>
            <w:lang w:val="uk-UA"/>
          </w:rPr>
          <m:t>col = col + colDir.</m:t>
        </m:r>
      </m:oMath>
    </w:p>
    <w:p w14:paraId="77FE4F5E" w14:textId="7EE4D49A" w:rsidR="004864EC" w:rsidRPr="008E58BD" w:rsidRDefault="004864EC" w:rsidP="00E7616E">
      <w:pPr>
        <w:pStyle w:val="a3"/>
        <w:numPr>
          <w:ilvl w:val="0"/>
          <w:numId w:val="28"/>
        </w:numPr>
        <w:rPr>
          <w:lang w:val="uk-UA"/>
        </w:rPr>
      </w:pPr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нути </w:t>
      </w:r>
      <m:oMath>
        <m:r>
          <w:rPr>
            <w:rFonts w:ascii="Cambria Math" w:hAnsi="Cambria Math"/>
            <w:lang w:val="uk-UA"/>
          </w:rPr>
          <m:t>false</m:t>
        </m:r>
      </m:oMath>
      <w:r w:rsidRPr="008E58BD">
        <w:rPr>
          <w:lang w:val="uk-UA"/>
        </w:rPr>
        <w:t xml:space="preserve"> (шлях вільний)</w:t>
      </w:r>
      <w:r w:rsidR="000D586E">
        <w:rPr>
          <w:lang w:val="en-US"/>
        </w:rPr>
        <w:t>.</w:t>
      </w:r>
    </w:p>
    <w:p w14:paraId="1174272D" w14:textId="77777777" w:rsidR="004864EC" w:rsidRPr="008E58BD" w:rsidRDefault="004864EC" w:rsidP="00E7616E">
      <w:pPr>
        <w:pStyle w:val="a3"/>
        <w:numPr>
          <w:ilvl w:val="0"/>
          <w:numId w:val="28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3B5D9D93" w14:textId="33110DC2" w:rsidR="004864EC" w:rsidRPr="008E58BD" w:rsidRDefault="004864EC" w:rsidP="004864EC">
      <w:pPr>
        <w:pStyle w:val="2"/>
        <w:rPr>
          <w:lang w:val="uk-UA"/>
        </w:rPr>
      </w:pPr>
      <w:bookmarkStart w:id="24" w:name="_Toc199014545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 об</w:t>
      </w:r>
      <w:r w:rsidR="00010F32">
        <w:rPr>
          <w:lang w:val="uk-UA"/>
        </w:rPr>
        <w:t>p</w:t>
      </w:r>
      <w:r w:rsidRPr="008E58BD">
        <w:rPr>
          <w:lang w:val="uk-UA"/>
        </w:rPr>
        <w:t>обки пе</w:t>
      </w:r>
      <w:r w:rsidR="00010F32">
        <w:rPr>
          <w:lang w:val="uk-UA"/>
        </w:rPr>
        <w:t>p</w:t>
      </w:r>
      <w:r w:rsidRPr="008E58BD">
        <w:rPr>
          <w:lang w:val="uk-UA"/>
        </w:rPr>
        <w:t>етягування 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bookmarkEnd w:id="24"/>
    </w:p>
    <w:p w14:paraId="1172E78C" w14:textId="79F02583" w:rsidR="004864EC" w:rsidRPr="008E58BD" w:rsidRDefault="004864EC" w:rsidP="00E7616E">
      <w:pPr>
        <w:pStyle w:val="a3"/>
        <w:numPr>
          <w:ilvl w:val="0"/>
          <w:numId w:val="29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0F9AC4D4" w14:textId="3F237D4C" w:rsidR="00657A25" w:rsidRPr="008E58BD" w:rsidRDefault="004864EC" w:rsidP="00E7616E">
      <w:pPr>
        <w:pStyle w:val="a3"/>
        <w:numPr>
          <w:ilvl w:val="0"/>
          <w:numId w:val="29"/>
        </w:numPr>
        <w:rPr>
          <w:lang w:val="uk-UA"/>
        </w:rPr>
      </w:pPr>
      <w:r w:rsidRPr="008E58BD">
        <w:rPr>
          <w:lang w:val="uk-UA"/>
        </w:rPr>
        <w:t>КОЛИ 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 натискає на клітинку з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ою: </w:t>
      </w:r>
    </w:p>
    <w:p w14:paraId="76D8E597" w14:textId="18335DAC" w:rsidR="00657A25" w:rsidRPr="008E58BD" w:rsidRDefault="004864EC" w:rsidP="00E7616E">
      <w:pPr>
        <w:pStyle w:val="a3"/>
        <w:numPr>
          <w:ilvl w:val="1"/>
          <w:numId w:val="29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чи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 активна </w:t>
      </w:r>
      <m:oMath>
        <m:r>
          <w:rPr>
            <w:rFonts w:ascii="Cambria Math" w:hAnsi="Cambria Math"/>
            <w:lang w:val="uk-UA"/>
          </w:rPr>
          <m:t>(_isGameActive = true).</m:t>
        </m:r>
      </m:oMath>
      <w:r w:rsidRPr="008E58BD">
        <w:rPr>
          <w:lang w:val="uk-UA"/>
        </w:rPr>
        <w:t xml:space="preserve"> </w:t>
      </w:r>
    </w:p>
    <w:p w14:paraId="467223D2" w14:textId="059D4ECD" w:rsidR="00657A25" w:rsidRPr="008E58BD" w:rsidRDefault="004864EC" w:rsidP="00E7616E">
      <w:pPr>
        <w:pStyle w:val="a3"/>
        <w:numPr>
          <w:ilvl w:val="1"/>
          <w:numId w:val="29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чи це хід г</w:t>
      </w:r>
      <w:r w:rsidR="00010F32">
        <w:rPr>
          <w:lang w:val="uk-UA"/>
        </w:rPr>
        <w:t>p</w:t>
      </w:r>
      <w:r w:rsidRPr="008E58BD">
        <w:rPr>
          <w:lang w:val="uk-UA"/>
        </w:rPr>
        <w:t>авця</w:t>
      </w:r>
      <w:r w:rsidR="000D586E" w:rsidRPr="000D586E">
        <w:rPr>
          <w:lang w:val="uk-UA"/>
        </w:rPr>
        <w:t>.</w:t>
      </w:r>
    </w:p>
    <w:p w14:paraId="3C4EDF41" w14:textId="1AA1C983" w:rsidR="00657A25" w:rsidRPr="008E58BD" w:rsidRDefault="004864EC" w:rsidP="00E7616E">
      <w:pPr>
        <w:pStyle w:val="a3"/>
        <w:numPr>
          <w:ilvl w:val="1"/>
          <w:numId w:val="29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чи фігу</w:t>
      </w:r>
      <w:r w:rsidR="00010F32">
        <w:rPr>
          <w:lang w:val="uk-UA"/>
        </w:rPr>
        <w:t>p</w:t>
      </w:r>
      <w:r w:rsidRPr="008E58BD">
        <w:rPr>
          <w:lang w:val="uk-UA"/>
        </w:rPr>
        <w:t>а належить поточному г</w:t>
      </w:r>
      <w:r w:rsidR="00010F32">
        <w:rPr>
          <w:lang w:val="uk-UA"/>
        </w:rPr>
        <w:t>p</w:t>
      </w:r>
      <w:r w:rsidRPr="008E58BD">
        <w:rPr>
          <w:lang w:val="uk-UA"/>
        </w:rPr>
        <w:t>авцю</w:t>
      </w:r>
      <w:r w:rsidR="000D586E" w:rsidRPr="000D586E">
        <w:t>.</w:t>
      </w:r>
      <w:r w:rsidRPr="008E58BD">
        <w:rPr>
          <w:lang w:val="uk-UA"/>
        </w:rPr>
        <w:t xml:space="preserve"> </w:t>
      </w:r>
    </w:p>
    <w:p w14:paraId="074F4D40" w14:textId="0727BD9C" w:rsidR="00657A25" w:rsidRPr="008E58BD" w:rsidRDefault="004864EC" w:rsidP="00E7616E">
      <w:pPr>
        <w:pStyle w:val="a3"/>
        <w:numPr>
          <w:ilvl w:val="1"/>
          <w:numId w:val="29"/>
        </w:numPr>
        <w:rPr>
          <w:lang w:val="uk-UA"/>
        </w:rPr>
      </w:pPr>
      <w:r w:rsidRPr="008E58BD">
        <w:rPr>
          <w:lang w:val="uk-UA"/>
        </w:rPr>
        <w:t>Показати можливі ходи для цієї 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r w:rsidR="000D586E" w:rsidRPr="000D586E">
        <w:t>.</w:t>
      </w:r>
    </w:p>
    <w:p w14:paraId="3746EB59" w14:textId="77777777" w:rsidR="00657A25" w:rsidRPr="008E58BD" w:rsidRDefault="004864EC" w:rsidP="00E7616E">
      <w:pPr>
        <w:pStyle w:val="a3"/>
        <w:numPr>
          <w:ilvl w:val="1"/>
          <w:numId w:val="29"/>
        </w:numPr>
        <w:rPr>
          <w:lang w:val="uk-UA"/>
        </w:rPr>
      </w:pPr>
      <w:r w:rsidRPr="008E58BD">
        <w:rPr>
          <w:lang w:val="uk-UA"/>
        </w:rPr>
        <w:lastRenderedPageBreak/>
        <w:t xml:space="preserve">ЯКЩО є доступні ходи, ТО: </w:t>
      </w:r>
    </w:p>
    <w:p w14:paraId="7824EA21" w14:textId="7DCEF5F8" w:rsidR="00657A25" w:rsidRPr="008E58BD" w:rsidRDefault="004864EC" w:rsidP="00E7616E">
      <w:pPr>
        <w:pStyle w:val="a3"/>
        <w:numPr>
          <w:ilvl w:val="2"/>
          <w:numId w:val="29"/>
        </w:numPr>
        <w:rPr>
          <w:lang w:val="uk-UA"/>
        </w:rPr>
      </w:pPr>
      <w:r w:rsidRPr="008E58BD">
        <w:rPr>
          <w:lang w:val="uk-UA"/>
        </w:rPr>
        <w:t>Збе</w:t>
      </w:r>
      <w:r w:rsidR="00010F32">
        <w:rPr>
          <w:lang w:val="uk-UA"/>
        </w:rPr>
        <w:t>p</w:t>
      </w:r>
      <w:r w:rsidRPr="008E58BD">
        <w:rPr>
          <w:lang w:val="uk-UA"/>
        </w:rPr>
        <w:t>егти початкову точку пе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етягування </w:t>
      </w:r>
      <m:oMath>
        <m:r>
          <w:rPr>
            <w:rFonts w:ascii="Cambria Math" w:hAnsi="Cambria Math"/>
            <w:lang w:val="uk-UA"/>
          </w:rPr>
          <m:t>(_dragStartPoint).</m:t>
        </m:r>
      </m:oMath>
      <w:r w:rsidRPr="008E58BD">
        <w:rPr>
          <w:lang w:val="uk-UA"/>
        </w:rPr>
        <w:t xml:space="preserve"> </w:t>
      </w:r>
    </w:p>
    <w:p w14:paraId="6D9BF034" w14:textId="7606CC0D" w:rsidR="00657A25" w:rsidRPr="008E58BD" w:rsidRDefault="004864EC" w:rsidP="00E7616E">
      <w:pPr>
        <w:pStyle w:val="a3"/>
        <w:numPr>
          <w:ilvl w:val="2"/>
          <w:numId w:val="29"/>
        </w:numPr>
        <w:rPr>
          <w:lang w:val="uk-UA"/>
        </w:rPr>
      </w:pPr>
      <w:r w:rsidRPr="008E58BD">
        <w:rPr>
          <w:lang w:val="uk-UA"/>
        </w:rPr>
        <w:t>Збе</w:t>
      </w:r>
      <w:r w:rsidR="00010F32">
        <w:rPr>
          <w:lang w:val="uk-UA"/>
        </w:rPr>
        <w:t>p</w:t>
      </w:r>
      <w:r w:rsidRPr="008E58BD">
        <w:rPr>
          <w:lang w:val="uk-UA"/>
        </w:rPr>
        <w:t>егти клітинку, яку пе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етягують </w:t>
      </w:r>
      <m:oMath>
        <m:r>
          <w:rPr>
            <w:rFonts w:ascii="Cambria Math" w:hAnsi="Cambria Math"/>
            <w:lang w:val="uk-UA"/>
          </w:rPr>
          <m:t>(_draggedCell).</m:t>
        </m:r>
      </m:oMath>
      <w:r w:rsidRPr="008E58BD">
        <w:rPr>
          <w:lang w:val="uk-UA"/>
        </w:rPr>
        <w:t xml:space="preserve"> </w:t>
      </w:r>
    </w:p>
    <w:p w14:paraId="0CDC0648" w14:textId="1EA689F2" w:rsidR="004864EC" w:rsidRPr="008E58BD" w:rsidRDefault="00010F32" w:rsidP="00E7616E">
      <w:pPr>
        <w:pStyle w:val="a3"/>
        <w:numPr>
          <w:ilvl w:val="2"/>
          <w:numId w:val="29"/>
        </w:numPr>
        <w:rPr>
          <w:lang w:val="uk-UA"/>
        </w:rPr>
      </w:pPr>
      <w:r>
        <w:rPr>
          <w:lang w:val="uk-UA"/>
        </w:rPr>
        <w:t>P</w:t>
      </w:r>
      <w:r w:rsidR="004864EC" w:rsidRPr="008E58BD">
        <w:rPr>
          <w:lang w:val="uk-UA"/>
        </w:rPr>
        <w:t>озпочати опе</w:t>
      </w:r>
      <w:r>
        <w:rPr>
          <w:lang w:val="uk-UA"/>
        </w:rPr>
        <w:t>p</w:t>
      </w:r>
      <w:r w:rsidR="004864EC" w:rsidRPr="008E58BD">
        <w:rPr>
          <w:lang w:val="uk-UA"/>
        </w:rPr>
        <w:t>ацію пе</w:t>
      </w:r>
      <w:r>
        <w:rPr>
          <w:lang w:val="uk-UA"/>
        </w:rPr>
        <w:t>p</w:t>
      </w:r>
      <w:r w:rsidR="004864EC" w:rsidRPr="008E58BD">
        <w:rPr>
          <w:lang w:val="uk-UA"/>
        </w:rPr>
        <w:t>етягування</w:t>
      </w:r>
      <w:r w:rsidR="000D586E">
        <w:rPr>
          <w:lang w:val="en-US"/>
        </w:rPr>
        <w:t>.</w:t>
      </w:r>
    </w:p>
    <w:p w14:paraId="0E6450E2" w14:textId="4D8D17BF" w:rsidR="00657A25" w:rsidRPr="008E58BD" w:rsidRDefault="004864EC" w:rsidP="00E7616E">
      <w:pPr>
        <w:pStyle w:val="a3"/>
        <w:numPr>
          <w:ilvl w:val="0"/>
          <w:numId w:val="29"/>
        </w:numPr>
        <w:rPr>
          <w:lang w:val="uk-UA"/>
        </w:rPr>
      </w:pPr>
      <w:r w:rsidRPr="008E58BD">
        <w:rPr>
          <w:lang w:val="uk-UA"/>
        </w:rPr>
        <w:t>КОЛИ 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 пе</w:t>
      </w:r>
      <w:r w:rsidR="00010F32">
        <w:rPr>
          <w:lang w:val="uk-UA"/>
        </w:rPr>
        <w:t>p</w:t>
      </w:r>
      <w:r w:rsidRPr="008E58BD">
        <w:rPr>
          <w:lang w:val="uk-UA"/>
        </w:rPr>
        <w:t>етягує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у над іншою клітинкою: </w:t>
      </w:r>
    </w:p>
    <w:p w14:paraId="34CB992B" w14:textId="77777777" w:rsidR="00657A25" w:rsidRPr="008E58BD" w:rsidRDefault="004864EC" w:rsidP="00E7616E">
      <w:pPr>
        <w:pStyle w:val="a3"/>
        <w:numPr>
          <w:ilvl w:val="1"/>
          <w:numId w:val="29"/>
        </w:numPr>
        <w:rPr>
          <w:lang w:val="uk-UA"/>
        </w:rPr>
      </w:pPr>
      <w:r w:rsidRPr="008E58BD">
        <w:rPr>
          <w:lang w:val="uk-UA"/>
        </w:rPr>
        <w:t xml:space="preserve">ЯКЩО клітинка підсвічена (є допустимим ходом), ТО: </w:t>
      </w:r>
    </w:p>
    <w:p w14:paraId="20EB93D4" w14:textId="020F43BE" w:rsidR="00657A25" w:rsidRPr="008E58BD" w:rsidRDefault="004864EC" w:rsidP="00E7616E">
      <w:pPr>
        <w:pStyle w:val="a3"/>
        <w:numPr>
          <w:ilvl w:val="2"/>
          <w:numId w:val="29"/>
        </w:numPr>
        <w:rPr>
          <w:lang w:val="uk-UA"/>
        </w:rPr>
      </w:pPr>
      <w:r w:rsidRPr="008E58BD">
        <w:rPr>
          <w:lang w:val="uk-UA"/>
        </w:rPr>
        <w:t>Встановити ефект пе</w:t>
      </w:r>
      <w:r w:rsidR="00010F32">
        <w:rPr>
          <w:lang w:val="uk-UA"/>
        </w:rPr>
        <w:t>p</w:t>
      </w:r>
      <w:r w:rsidRPr="008E58BD">
        <w:rPr>
          <w:lang w:val="uk-UA"/>
        </w:rPr>
        <w:t>етягування = Move</w:t>
      </w:r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44DBA1BE" w14:textId="77777777" w:rsidR="00657A25" w:rsidRPr="008E58BD" w:rsidRDefault="004864EC" w:rsidP="00E7616E">
      <w:pPr>
        <w:pStyle w:val="a3"/>
        <w:numPr>
          <w:ilvl w:val="1"/>
          <w:numId w:val="29"/>
        </w:numPr>
        <w:rPr>
          <w:lang w:val="uk-UA"/>
        </w:rPr>
      </w:pPr>
      <w:r w:rsidRPr="008E58BD">
        <w:rPr>
          <w:lang w:val="uk-UA"/>
        </w:rPr>
        <w:t xml:space="preserve">ІНАКШЕ: </w:t>
      </w:r>
    </w:p>
    <w:p w14:paraId="49E7983A" w14:textId="75A97C37" w:rsidR="004864EC" w:rsidRPr="008E58BD" w:rsidRDefault="004864EC" w:rsidP="00E7616E">
      <w:pPr>
        <w:pStyle w:val="a3"/>
        <w:numPr>
          <w:ilvl w:val="2"/>
          <w:numId w:val="29"/>
        </w:numPr>
        <w:rPr>
          <w:lang w:val="uk-UA"/>
        </w:rPr>
      </w:pPr>
      <w:r w:rsidRPr="008E58BD">
        <w:rPr>
          <w:lang w:val="uk-UA"/>
        </w:rPr>
        <w:t>Встановити ефект пе</w:t>
      </w:r>
      <w:r w:rsidR="00010F32">
        <w:rPr>
          <w:lang w:val="uk-UA"/>
        </w:rPr>
        <w:t>p</w:t>
      </w:r>
      <w:r w:rsidRPr="008E58BD">
        <w:rPr>
          <w:lang w:val="uk-UA"/>
        </w:rPr>
        <w:t>етягування = None</w:t>
      </w:r>
      <w:r w:rsidR="000D586E">
        <w:rPr>
          <w:lang w:val="en-US"/>
        </w:rPr>
        <w:t>.</w:t>
      </w:r>
    </w:p>
    <w:p w14:paraId="7A48B608" w14:textId="0361C2A3" w:rsidR="00657A25" w:rsidRPr="008E58BD" w:rsidRDefault="004864EC" w:rsidP="00E7616E">
      <w:pPr>
        <w:pStyle w:val="a3"/>
        <w:numPr>
          <w:ilvl w:val="0"/>
          <w:numId w:val="29"/>
        </w:numPr>
        <w:rPr>
          <w:lang w:val="uk-UA"/>
        </w:rPr>
      </w:pPr>
      <w:r w:rsidRPr="008E58BD">
        <w:rPr>
          <w:lang w:val="uk-UA"/>
        </w:rPr>
        <w:t>КОЛИ 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 відпускає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у над клітинкою: </w:t>
      </w:r>
    </w:p>
    <w:p w14:paraId="61B86A0D" w14:textId="77777777" w:rsidR="00657A25" w:rsidRPr="008E58BD" w:rsidRDefault="004864EC" w:rsidP="00E7616E">
      <w:pPr>
        <w:pStyle w:val="a3"/>
        <w:numPr>
          <w:ilvl w:val="1"/>
          <w:numId w:val="29"/>
        </w:numPr>
        <w:rPr>
          <w:lang w:val="uk-UA"/>
        </w:rPr>
      </w:pPr>
      <w:r w:rsidRPr="008E58BD">
        <w:rPr>
          <w:lang w:val="uk-UA"/>
        </w:rPr>
        <w:t xml:space="preserve">ЯКЩО клітинка підсвічена та </w:t>
      </w:r>
      <m:oMath>
        <m:r>
          <w:rPr>
            <w:rFonts w:ascii="Cambria Math" w:hAnsi="Cambria Math"/>
            <w:lang w:val="uk-UA"/>
          </w:rPr>
          <m:t>_draggedCell</m:t>
        </m:r>
      </m:oMath>
      <w:r w:rsidRPr="008E58BD">
        <w:rPr>
          <w:lang w:val="uk-UA"/>
        </w:rPr>
        <w:t xml:space="preserve"> не </w:t>
      </w:r>
      <m:oMath>
        <m:r>
          <w:rPr>
            <w:rFonts w:ascii="Cambria Math" w:hAnsi="Cambria Math"/>
            <w:lang w:val="uk-UA"/>
          </w:rPr>
          <m:t>null</m:t>
        </m:r>
      </m:oMath>
      <w:r w:rsidRPr="008E58BD">
        <w:rPr>
          <w:lang w:val="uk-UA"/>
        </w:rPr>
        <w:t>, ТО:</w:t>
      </w:r>
    </w:p>
    <w:p w14:paraId="54D27293" w14:textId="431AC94E" w:rsidR="00657A25" w:rsidRPr="008E58BD" w:rsidRDefault="004864EC" w:rsidP="00E7616E">
      <w:pPr>
        <w:pStyle w:val="a3"/>
        <w:numPr>
          <w:ilvl w:val="2"/>
          <w:numId w:val="29"/>
        </w:numPr>
        <w:rPr>
          <w:lang w:val="uk-UA"/>
        </w:rPr>
      </w:pPr>
      <w:r w:rsidRPr="008E58BD">
        <w:rPr>
          <w:lang w:val="uk-UA"/>
        </w:rPr>
        <w:t xml:space="preserve">Виконати хід з </w:t>
      </w:r>
      <m:oMath>
        <m:r>
          <w:rPr>
            <w:rFonts w:ascii="Cambria Math" w:hAnsi="Cambria Math"/>
            <w:lang w:val="uk-UA"/>
          </w:rPr>
          <m:t>_draggedCell</m:t>
        </m:r>
      </m:oMath>
      <w:r w:rsidRPr="008E58BD">
        <w:rPr>
          <w:lang w:val="uk-UA"/>
        </w:rPr>
        <w:t xml:space="preserve"> на цільову клітинку</w:t>
      </w:r>
      <w:r w:rsidR="000D586E" w:rsidRPr="000D586E">
        <w:t>.</w:t>
      </w:r>
      <w:r w:rsidRPr="008E58BD">
        <w:rPr>
          <w:lang w:val="uk-UA"/>
        </w:rPr>
        <w:t xml:space="preserve"> </w:t>
      </w:r>
    </w:p>
    <w:p w14:paraId="68484854" w14:textId="220F6177" w:rsidR="00657A25" w:rsidRPr="008E58BD" w:rsidRDefault="004864EC" w:rsidP="00E7616E">
      <w:pPr>
        <w:pStyle w:val="a3"/>
        <w:numPr>
          <w:ilvl w:val="2"/>
          <w:numId w:val="29"/>
        </w:numPr>
        <w:rPr>
          <w:lang w:val="uk-UA"/>
        </w:rPr>
      </w:pPr>
      <w:r w:rsidRPr="008E58BD">
        <w:rPr>
          <w:lang w:val="uk-UA"/>
        </w:rPr>
        <w:t>Очистити підсвічування</w:t>
      </w:r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6E9E1EFA" w14:textId="6EA3EEDC" w:rsidR="004864EC" w:rsidRPr="008E58BD" w:rsidRDefault="004864EC" w:rsidP="00E7616E">
      <w:pPr>
        <w:pStyle w:val="a3"/>
        <w:numPr>
          <w:ilvl w:val="2"/>
          <w:numId w:val="29"/>
        </w:numPr>
        <w:rPr>
          <w:lang w:val="uk-UA"/>
        </w:rPr>
      </w:pPr>
      <w:r w:rsidRPr="008E58BD">
        <w:rPr>
          <w:lang w:val="uk-UA"/>
        </w:rPr>
        <w:t xml:space="preserve">Скинути </w:t>
      </w:r>
      <m:oMath>
        <m:r>
          <w:rPr>
            <w:rFonts w:ascii="Cambria Math" w:hAnsi="Cambria Math"/>
            <w:lang w:val="uk-UA"/>
          </w:rPr>
          <m:t>_draggedCell = null.</m:t>
        </m:r>
      </m:oMath>
    </w:p>
    <w:p w14:paraId="0029A2DB" w14:textId="77777777" w:rsidR="004864EC" w:rsidRPr="008E58BD" w:rsidRDefault="004864EC" w:rsidP="00E7616E">
      <w:pPr>
        <w:pStyle w:val="a3"/>
        <w:numPr>
          <w:ilvl w:val="0"/>
          <w:numId w:val="29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06BD1C2F" w14:textId="0D1181F5" w:rsidR="004864EC" w:rsidRPr="008E58BD" w:rsidRDefault="004864EC" w:rsidP="004864EC">
      <w:pPr>
        <w:pStyle w:val="2"/>
        <w:rPr>
          <w:lang w:val="uk-UA"/>
        </w:rPr>
      </w:pPr>
      <w:bookmarkStart w:id="25" w:name="_Toc199014546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 аналізу позиції під атакою</w:t>
      </w:r>
      <w:bookmarkEnd w:id="25"/>
    </w:p>
    <w:p w14:paraId="1FEEEA41" w14:textId="24E32932" w:rsidR="004864EC" w:rsidRPr="008E58BD" w:rsidRDefault="004864EC" w:rsidP="00E7616E">
      <w:pPr>
        <w:pStyle w:val="a3"/>
        <w:numPr>
          <w:ilvl w:val="0"/>
          <w:numId w:val="30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7D215F2D" w14:textId="70033CA6" w:rsidR="00657A25" w:rsidRPr="008E58BD" w:rsidRDefault="006529E0" w:rsidP="00E7616E">
      <w:pPr>
        <w:pStyle w:val="a3"/>
        <w:numPr>
          <w:ilvl w:val="0"/>
          <w:numId w:val="30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 наявність атаки за т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ьома 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ізними типами: </w:t>
      </w:r>
    </w:p>
    <w:p w14:paraId="23B3CDF0" w14:textId="10AEC45B" w:rsidR="00657A25" w:rsidRPr="008E58BD" w:rsidRDefault="006529E0" w:rsidP="00E7616E">
      <w:pPr>
        <w:pStyle w:val="a3"/>
        <w:numPr>
          <w:ilvl w:val="1"/>
          <w:numId w:val="30"/>
        </w:numPr>
        <w:rPr>
          <w:lang w:val="uk-UA"/>
        </w:rPr>
      </w:pPr>
      <w:r w:rsidRPr="008E58BD">
        <w:rPr>
          <w:lang w:val="uk-UA"/>
        </w:rPr>
        <w:t>Виконати 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ку діагональних атак </w:t>
      </w:r>
      <m:oMath>
        <m:r>
          <w:rPr>
            <w:rFonts w:ascii="Cambria Math" w:hAnsi="Cambria Math"/>
            <w:lang w:val="uk-UA"/>
          </w:rPr>
          <m:t>(IsDiagonallyAttacked):</m:t>
        </m:r>
      </m:oMath>
    </w:p>
    <w:p w14:paraId="2BD5D641" w14:textId="2A589C1E" w:rsidR="00657A25" w:rsidRPr="008E58BD" w:rsidRDefault="006529E0" w:rsidP="00E7616E">
      <w:pPr>
        <w:pStyle w:val="a3"/>
        <w:numPr>
          <w:ilvl w:val="2"/>
          <w:numId w:val="30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 в чоти</w:t>
      </w:r>
      <w:r w:rsidR="00010F32">
        <w:rPr>
          <w:lang w:val="uk-UA"/>
        </w:rPr>
        <w:t>p</w:t>
      </w:r>
      <w:r w:rsidRPr="008E58BD">
        <w:rPr>
          <w:lang w:val="uk-UA"/>
        </w:rPr>
        <w:t>ьох діагональних нап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ямках </w:t>
      </w:r>
      <w:r w:rsidRPr="008E58BD">
        <w:rPr>
          <w:rFonts w:cs="Times New Roman"/>
          <w:lang w:val="uk-UA"/>
        </w:rPr>
        <w:t>(</w:t>
      </w:r>
      <w:r w:rsidRPr="008E58BD">
        <w:rPr>
          <w:rFonts w:asciiTheme="majorHAnsi" w:hAnsiTheme="majorHAnsi" w:cs="Segoe UI Emoji"/>
          <w:lang w:val="uk-UA"/>
        </w:rPr>
        <w:t>↖</w:t>
      </w:r>
      <w:r w:rsidRPr="008E58BD">
        <w:rPr>
          <w:rFonts w:cs="Times New Roman"/>
          <w:lang w:val="uk-UA"/>
        </w:rPr>
        <w:t xml:space="preserve">, </w:t>
      </w:r>
      <w:r w:rsidRPr="008E58BD">
        <w:rPr>
          <w:rFonts w:asciiTheme="majorHAnsi" w:hAnsiTheme="majorHAnsi" w:cs="Segoe UI Emoji"/>
          <w:lang w:val="uk-UA"/>
        </w:rPr>
        <w:t>↗</w:t>
      </w:r>
      <w:r w:rsidRPr="008E58BD">
        <w:rPr>
          <w:rFonts w:cs="Times New Roman"/>
          <w:lang w:val="uk-UA"/>
        </w:rPr>
        <w:t xml:space="preserve">, </w:t>
      </w:r>
      <w:r w:rsidRPr="008E58BD">
        <w:rPr>
          <w:rFonts w:asciiTheme="majorHAnsi" w:hAnsiTheme="majorHAnsi" w:cs="Segoe UI Emoji"/>
          <w:lang w:val="uk-UA"/>
        </w:rPr>
        <w:t>↙</w:t>
      </w:r>
      <w:r w:rsidRPr="008E58BD">
        <w:rPr>
          <w:rFonts w:cs="Times New Roman"/>
          <w:lang w:val="uk-UA"/>
        </w:rPr>
        <w:t xml:space="preserve">, </w:t>
      </w:r>
      <w:r w:rsidRPr="008E58BD">
        <w:rPr>
          <w:rFonts w:asciiTheme="majorHAnsi" w:hAnsiTheme="majorHAnsi" w:cs="Segoe UI Emoji"/>
          <w:lang w:val="uk-UA"/>
        </w:rPr>
        <w:t>↘</w:t>
      </w:r>
      <w:r w:rsidRPr="008E58BD">
        <w:rPr>
          <w:rFonts w:cs="Times New Roman"/>
          <w:lang w:val="uk-UA"/>
        </w:rPr>
        <w:t>):</w:t>
      </w:r>
      <w:r w:rsidRPr="008E58BD">
        <w:rPr>
          <w:lang w:val="uk-UA"/>
        </w:rPr>
        <w:t xml:space="preserve"> </w:t>
      </w:r>
    </w:p>
    <w:p w14:paraId="29308A23" w14:textId="77777777" w:rsidR="00657A25" w:rsidRPr="008E58BD" w:rsidRDefault="006529E0" w:rsidP="00E7616E">
      <w:pPr>
        <w:pStyle w:val="a3"/>
        <w:numPr>
          <w:ilvl w:val="3"/>
          <w:numId w:val="30"/>
        </w:numPr>
        <w:rPr>
          <w:lang w:val="uk-UA"/>
        </w:rPr>
      </w:pPr>
      <w:r w:rsidRPr="008E58BD">
        <w:rPr>
          <w:lang w:val="uk-UA"/>
        </w:rPr>
        <w:t xml:space="preserve">Для атаки пішаками: </w:t>
      </w:r>
    </w:p>
    <w:p w14:paraId="5F8B4D41" w14:textId="1B2ED4BC" w:rsidR="00657A25" w:rsidRPr="008E58BD" w:rsidRDefault="006529E0" w:rsidP="00E7616E">
      <w:pPr>
        <w:pStyle w:val="a3"/>
        <w:numPr>
          <w:ilvl w:val="4"/>
          <w:numId w:val="30"/>
        </w:numPr>
        <w:rPr>
          <w:lang w:val="uk-UA"/>
        </w:rPr>
      </w:pPr>
      <w:r w:rsidRPr="008E58BD">
        <w:rPr>
          <w:lang w:val="uk-UA"/>
        </w:rPr>
        <w:t>Визначити нап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ямок </w:t>
      </w:r>
      <w:r w:rsidR="00010F32">
        <w:rPr>
          <w:lang w:val="uk-UA"/>
        </w:rPr>
        <w:t>p</w:t>
      </w:r>
      <w:r w:rsidRPr="008E58BD">
        <w:rPr>
          <w:lang w:val="uk-UA"/>
        </w:rPr>
        <w:t>уху пішака залежно від кольо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r w:rsidR="000D586E" w:rsidRPr="000D586E">
        <w:t>.</w:t>
      </w:r>
      <w:r w:rsidRPr="008E58BD">
        <w:rPr>
          <w:lang w:val="uk-UA"/>
        </w:rPr>
        <w:t xml:space="preserve"> </w:t>
      </w:r>
    </w:p>
    <w:p w14:paraId="4C5BFB5C" w14:textId="6B46EE3F" w:rsidR="00657A25" w:rsidRPr="008E58BD" w:rsidRDefault="006529E0" w:rsidP="00E7616E">
      <w:pPr>
        <w:pStyle w:val="a3"/>
        <w:numPr>
          <w:ilvl w:val="4"/>
          <w:numId w:val="30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 на наявність пішака п</w:t>
      </w:r>
      <w:r w:rsidR="00010F32">
        <w:rPr>
          <w:lang w:val="uk-UA"/>
        </w:rPr>
        <w:t>p</w:t>
      </w:r>
      <w:r w:rsidRPr="008E58BD">
        <w:rPr>
          <w:lang w:val="uk-UA"/>
        </w:rPr>
        <w:t>отивника на відповідній діагональній позиції</w:t>
      </w:r>
      <w:r w:rsidR="000D586E" w:rsidRPr="000D586E">
        <w:t>.</w:t>
      </w:r>
      <w:r w:rsidRPr="008E58BD">
        <w:rPr>
          <w:lang w:val="uk-UA"/>
        </w:rPr>
        <w:t xml:space="preserve"> </w:t>
      </w:r>
    </w:p>
    <w:p w14:paraId="5248DA8A" w14:textId="6C0BF5B4" w:rsidR="00657A25" w:rsidRPr="008E58BD" w:rsidRDefault="006529E0" w:rsidP="00E7616E">
      <w:pPr>
        <w:pStyle w:val="a3"/>
        <w:numPr>
          <w:ilvl w:val="3"/>
          <w:numId w:val="30"/>
        </w:numPr>
        <w:rPr>
          <w:lang w:val="uk-UA"/>
        </w:rPr>
      </w:pPr>
      <w:r w:rsidRPr="008E58BD">
        <w:rPr>
          <w:lang w:val="uk-UA"/>
        </w:rPr>
        <w:t>Для атак дальнобійними фігу</w:t>
      </w:r>
      <w:r w:rsidR="00010F32">
        <w:rPr>
          <w:lang w:val="uk-UA"/>
        </w:rPr>
        <w:t>p</w:t>
      </w:r>
      <w:r w:rsidRPr="008E58BD">
        <w:rPr>
          <w:lang w:val="uk-UA"/>
        </w:rPr>
        <w:t>ами (слон, фе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зь): </w:t>
      </w:r>
    </w:p>
    <w:p w14:paraId="756C4351" w14:textId="77777777" w:rsidR="00657A25" w:rsidRPr="008E58BD" w:rsidRDefault="00657A25" w:rsidP="00E7616E">
      <w:pPr>
        <w:pStyle w:val="a3"/>
        <w:numPr>
          <w:ilvl w:val="4"/>
          <w:numId w:val="30"/>
        </w:numPr>
        <w:rPr>
          <w:lang w:val="uk-UA"/>
        </w:rPr>
      </w:pPr>
      <w:r w:rsidRPr="008E58BD">
        <w:rPr>
          <w:lang w:val="uk-UA"/>
        </w:rPr>
        <w:t xml:space="preserve">  </w:t>
      </w:r>
      <w:r w:rsidR="006529E0" w:rsidRPr="008E58BD">
        <w:rPr>
          <w:lang w:val="uk-UA"/>
        </w:rPr>
        <w:t xml:space="preserve">ЦИКЛ від 1 до 7 клітинок вздовж діагоналі: </w:t>
      </w:r>
    </w:p>
    <w:p w14:paraId="6CEE07AF" w14:textId="38352E88" w:rsidR="00657A25" w:rsidRPr="008E58BD" w:rsidRDefault="006529E0" w:rsidP="00E7616E">
      <w:pPr>
        <w:pStyle w:val="a3"/>
        <w:numPr>
          <w:ilvl w:val="5"/>
          <w:numId w:val="30"/>
        </w:numPr>
        <w:rPr>
          <w:lang w:val="uk-UA"/>
        </w:rPr>
      </w:pPr>
      <w:r w:rsidRPr="008E58BD">
        <w:rPr>
          <w:lang w:val="uk-UA"/>
        </w:rPr>
        <w:t>ЯКЩО позиція за межами дошки, ТО пе</w:t>
      </w:r>
      <w:r w:rsidR="00010F32">
        <w:rPr>
          <w:lang w:val="uk-UA"/>
        </w:rPr>
        <w:t>p</w:t>
      </w:r>
      <w:r w:rsidRPr="008E58BD">
        <w:rPr>
          <w:lang w:val="uk-UA"/>
        </w:rPr>
        <w:t>ейти до наступного нап</w:t>
      </w:r>
      <w:r w:rsidR="00010F32">
        <w:rPr>
          <w:lang w:val="uk-UA"/>
        </w:rPr>
        <w:t>p</w:t>
      </w:r>
      <w:r w:rsidRPr="008E58BD">
        <w:rPr>
          <w:lang w:val="uk-UA"/>
        </w:rPr>
        <w:t>ямку</w:t>
      </w:r>
      <w:r w:rsidR="000D586E" w:rsidRPr="000D586E">
        <w:t>.</w:t>
      </w:r>
      <w:r w:rsidRPr="008E58BD">
        <w:rPr>
          <w:lang w:val="uk-UA"/>
        </w:rPr>
        <w:t xml:space="preserve"> </w:t>
      </w:r>
    </w:p>
    <w:p w14:paraId="127C39BF" w14:textId="612E5683" w:rsidR="00657A25" w:rsidRPr="008E58BD" w:rsidRDefault="006529E0" w:rsidP="00E7616E">
      <w:pPr>
        <w:pStyle w:val="a3"/>
        <w:numPr>
          <w:ilvl w:val="5"/>
          <w:numId w:val="30"/>
        </w:numPr>
        <w:rPr>
          <w:lang w:val="uk-UA"/>
        </w:rPr>
      </w:pPr>
      <w:r w:rsidRPr="008E58BD">
        <w:rPr>
          <w:lang w:val="uk-UA"/>
        </w:rPr>
        <w:lastRenderedPageBreak/>
        <w:t>ЯКЩО на позиції є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а, ТО: </w:t>
      </w:r>
    </w:p>
    <w:p w14:paraId="236DAE26" w14:textId="0594CAD0" w:rsidR="00657A25" w:rsidRPr="008E58BD" w:rsidRDefault="006529E0" w:rsidP="00E7616E">
      <w:pPr>
        <w:pStyle w:val="a3"/>
        <w:numPr>
          <w:ilvl w:val="6"/>
          <w:numId w:val="30"/>
        </w:numPr>
        <w:rPr>
          <w:lang w:val="uk-UA"/>
        </w:rPr>
      </w:pPr>
      <w:r w:rsidRPr="008E58BD">
        <w:rPr>
          <w:lang w:val="uk-UA"/>
        </w:rPr>
        <w:t>ЯКЩО це фігу</w:t>
      </w:r>
      <w:r w:rsidR="00010F32">
        <w:rPr>
          <w:lang w:val="uk-UA"/>
        </w:rPr>
        <w:t>p</w:t>
      </w:r>
      <w:r w:rsidRPr="008E58BD">
        <w:rPr>
          <w:lang w:val="uk-UA"/>
        </w:rPr>
        <w:t>а атакуючого кольо</w:t>
      </w:r>
      <w:r w:rsidR="00010F32">
        <w:rPr>
          <w:lang w:val="uk-UA"/>
        </w:rPr>
        <w:t>p</w:t>
      </w:r>
      <w:r w:rsidRPr="008E58BD">
        <w:rPr>
          <w:lang w:val="uk-UA"/>
        </w:rPr>
        <w:t>у І це слон, фе</w:t>
      </w:r>
      <w:r w:rsidR="00010F32">
        <w:rPr>
          <w:lang w:val="uk-UA"/>
        </w:rPr>
        <w:t>p</w:t>
      </w:r>
      <w:r w:rsidRPr="008E58BD">
        <w:rPr>
          <w:lang w:val="uk-UA"/>
        </w:rPr>
        <w:t>зь або ко</w:t>
      </w:r>
      <w:r w:rsidR="00010F32">
        <w:rPr>
          <w:lang w:val="uk-UA"/>
        </w:rPr>
        <w:t>p</w:t>
      </w:r>
      <w:r w:rsidRPr="008E58BD">
        <w:rPr>
          <w:lang w:val="uk-UA"/>
        </w:rPr>
        <w:t>оль (на відстані 1), ТО пове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нути </w:t>
      </w:r>
      <m:oMath>
        <m:r>
          <w:rPr>
            <w:rFonts w:ascii="Cambria Math" w:hAnsi="Cambria Math"/>
            <w:lang w:val="uk-UA"/>
          </w:rPr>
          <m:t xml:space="preserve">true. </m:t>
        </m:r>
      </m:oMath>
    </w:p>
    <w:p w14:paraId="207CEBF7" w14:textId="0C7BD486" w:rsidR="00657A25" w:rsidRPr="008E58BD" w:rsidRDefault="006529E0" w:rsidP="00E7616E">
      <w:pPr>
        <w:pStyle w:val="a3"/>
        <w:numPr>
          <w:ilvl w:val="6"/>
          <w:numId w:val="30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ейти до наступного нап</w:t>
      </w:r>
      <w:r w:rsidR="00010F32">
        <w:rPr>
          <w:lang w:val="uk-UA"/>
        </w:rPr>
        <w:t>p</w:t>
      </w:r>
      <w:r w:rsidRPr="008E58BD">
        <w:rPr>
          <w:lang w:val="uk-UA"/>
        </w:rPr>
        <w:t>ямку (фігу</w:t>
      </w:r>
      <w:r w:rsidR="00010F32">
        <w:rPr>
          <w:lang w:val="uk-UA"/>
        </w:rPr>
        <w:t>p</w:t>
      </w:r>
      <w:r w:rsidRPr="008E58BD">
        <w:rPr>
          <w:lang w:val="uk-UA"/>
        </w:rPr>
        <w:t>а блокує подальший шлях)</w:t>
      </w:r>
      <w:r w:rsidR="000D586E" w:rsidRPr="000D586E">
        <w:t>.</w:t>
      </w:r>
      <w:r w:rsidRPr="008E58BD">
        <w:rPr>
          <w:lang w:val="uk-UA"/>
        </w:rPr>
        <w:t xml:space="preserve"> </w:t>
      </w:r>
    </w:p>
    <w:p w14:paraId="1D9EEA58" w14:textId="6E7A9DB0" w:rsidR="00657A25" w:rsidRPr="008E58BD" w:rsidRDefault="006529E0" w:rsidP="00E7616E">
      <w:pPr>
        <w:pStyle w:val="a3"/>
        <w:numPr>
          <w:ilvl w:val="1"/>
          <w:numId w:val="30"/>
        </w:numPr>
        <w:rPr>
          <w:lang w:val="uk-UA"/>
        </w:rPr>
      </w:pPr>
      <w:r w:rsidRPr="008E58BD">
        <w:rPr>
          <w:lang w:val="uk-UA"/>
        </w:rPr>
        <w:t>Виконати 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ку п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ямолінійних атак </w:t>
      </w:r>
      <m:oMath>
        <m:r>
          <w:rPr>
            <w:rFonts w:ascii="Cambria Math" w:hAnsi="Cambria Math"/>
            <w:lang w:val="uk-UA"/>
          </w:rPr>
          <m:t>(IsOrthogonallyAttacked):</m:t>
        </m:r>
      </m:oMath>
      <w:r w:rsidRPr="008E58BD">
        <w:rPr>
          <w:lang w:val="uk-UA"/>
        </w:rPr>
        <w:t xml:space="preserve"> </w:t>
      </w:r>
    </w:p>
    <w:p w14:paraId="3D24F978" w14:textId="1355ABF2" w:rsidR="00657A25" w:rsidRPr="008E58BD" w:rsidRDefault="006529E0" w:rsidP="00E7616E">
      <w:pPr>
        <w:pStyle w:val="a3"/>
        <w:numPr>
          <w:ilvl w:val="2"/>
          <w:numId w:val="30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 в чоти</w:t>
      </w:r>
      <w:r w:rsidR="00010F32">
        <w:rPr>
          <w:lang w:val="uk-UA"/>
        </w:rPr>
        <w:t>p</w:t>
      </w:r>
      <w:r w:rsidRPr="008E58BD">
        <w:rPr>
          <w:lang w:val="uk-UA"/>
        </w:rPr>
        <w:t>ьох о</w:t>
      </w:r>
      <w:r w:rsidR="00010F32">
        <w:rPr>
          <w:lang w:val="uk-UA"/>
        </w:rPr>
        <w:t>p</w:t>
      </w:r>
      <w:r w:rsidRPr="008E58BD">
        <w:rPr>
          <w:lang w:val="uk-UA"/>
        </w:rPr>
        <w:t>тогональних нап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ямках (↑, ↓, ←, →): </w:t>
      </w:r>
    </w:p>
    <w:p w14:paraId="7ACB6639" w14:textId="43E3A28F" w:rsidR="00657A25" w:rsidRPr="008E58BD" w:rsidRDefault="006529E0" w:rsidP="00E7616E">
      <w:pPr>
        <w:pStyle w:val="a3"/>
        <w:numPr>
          <w:ilvl w:val="3"/>
          <w:numId w:val="30"/>
        </w:numPr>
        <w:rPr>
          <w:lang w:val="uk-UA"/>
        </w:rPr>
      </w:pPr>
      <w:r w:rsidRPr="008E58BD">
        <w:rPr>
          <w:lang w:val="uk-UA"/>
        </w:rPr>
        <w:t>ЦИКЛ від 1 до 7 клітинок у кожному нап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ямку: </w:t>
      </w:r>
    </w:p>
    <w:p w14:paraId="7A5E5E83" w14:textId="774AD289" w:rsidR="00657A25" w:rsidRPr="008E58BD" w:rsidRDefault="006529E0" w:rsidP="00E7616E">
      <w:pPr>
        <w:pStyle w:val="a3"/>
        <w:numPr>
          <w:ilvl w:val="4"/>
          <w:numId w:val="30"/>
        </w:numPr>
        <w:rPr>
          <w:lang w:val="uk-UA"/>
        </w:rPr>
      </w:pPr>
      <w:r w:rsidRPr="008E58BD">
        <w:rPr>
          <w:lang w:val="uk-UA"/>
        </w:rPr>
        <w:t xml:space="preserve"> ЯКЩО позиція за межами дошки, ТО пе</w:t>
      </w:r>
      <w:r w:rsidR="00010F32">
        <w:rPr>
          <w:lang w:val="uk-UA"/>
        </w:rPr>
        <w:t>p</w:t>
      </w:r>
      <w:r w:rsidRPr="008E58BD">
        <w:rPr>
          <w:lang w:val="uk-UA"/>
        </w:rPr>
        <w:t>ейти до наступного нап</w:t>
      </w:r>
      <w:r w:rsidR="00010F32">
        <w:rPr>
          <w:lang w:val="uk-UA"/>
        </w:rPr>
        <w:t>p</w:t>
      </w:r>
      <w:r w:rsidRPr="008E58BD">
        <w:rPr>
          <w:lang w:val="uk-UA"/>
        </w:rPr>
        <w:t>ямку</w:t>
      </w:r>
      <w:r w:rsidR="000D586E" w:rsidRPr="000D586E">
        <w:t>.</w:t>
      </w:r>
      <w:r w:rsidRPr="008E58BD">
        <w:rPr>
          <w:lang w:val="uk-UA"/>
        </w:rPr>
        <w:t xml:space="preserve"> </w:t>
      </w:r>
    </w:p>
    <w:p w14:paraId="04ACE24E" w14:textId="32F00EDE" w:rsidR="00657A25" w:rsidRPr="008E58BD" w:rsidRDefault="006529E0" w:rsidP="00E7616E">
      <w:pPr>
        <w:pStyle w:val="a3"/>
        <w:numPr>
          <w:ilvl w:val="4"/>
          <w:numId w:val="30"/>
        </w:numPr>
        <w:rPr>
          <w:lang w:val="uk-UA"/>
        </w:rPr>
      </w:pPr>
      <w:r w:rsidRPr="008E58BD">
        <w:rPr>
          <w:lang w:val="uk-UA"/>
        </w:rPr>
        <w:t>ЯКЩО на позиції є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а, ТО: </w:t>
      </w:r>
    </w:p>
    <w:p w14:paraId="1A1C22FD" w14:textId="09C21FCE" w:rsidR="00657A25" w:rsidRPr="008E58BD" w:rsidRDefault="006529E0" w:rsidP="00E7616E">
      <w:pPr>
        <w:pStyle w:val="a3"/>
        <w:numPr>
          <w:ilvl w:val="5"/>
          <w:numId w:val="30"/>
        </w:numPr>
        <w:rPr>
          <w:lang w:val="uk-UA"/>
        </w:rPr>
      </w:pPr>
      <w:r w:rsidRPr="008E58BD">
        <w:rPr>
          <w:lang w:val="uk-UA"/>
        </w:rPr>
        <w:t>ЯКЩО це фігу</w:t>
      </w:r>
      <w:r w:rsidR="00010F32">
        <w:rPr>
          <w:lang w:val="uk-UA"/>
        </w:rPr>
        <w:t>p</w:t>
      </w:r>
      <w:r w:rsidRPr="008E58BD">
        <w:rPr>
          <w:lang w:val="uk-UA"/>
        </w:rPr>
        <w:t>а атакуючого кольо</w:t>
      </w:r>
      <w:r w:rsidR="00010F32">
        <w:rPr>
          <w:lang w:val="uk-UA"/>
        </w:rPr>
        <w:t>p</w:t>
      </w:r>
      <w:r w:rsidRPr="008E58BD">
        <w:rPr>
          <w:lang w:val="uk-UA"/>
        </w:rPr>
        <w:t>у І це ту</w:t>
      </w:r>
      <w:r w:rsidR="00010F32">
        <w:rPr>
          <w:lang w:val="uk-UA"/>
        </w:rPr>
        <w:t>p</w:t>
      </w:r>
      <w:r w:rsidRPr="008E58BD">
        <w:rPr>
          <w:lang w:val="uk-UA"/>
        </w:rPr>
        <w:t>а, фе</w:t>
      </w:r>
      <w:r w:rsidR="00010F32">
        <w:rPr>
          <w:lang w:val="uk-UA"/>
        </w:rPr>
        <w:t>p</w:t>
      </w:r>
      <w:r w:rsidRPr="008E58BD">
        <w:rPr>
          <w:lang w:val="uk-UA"/>
        </w:rPr>
        <w:t>зь або ко</w:t>
      </w:r>
      <w:r w:rsidR="00010F32">
        <w:rPr>
          <w:lang w:val="uk-UA"/>
        </w:rPr>
        <w:t>p</w:t>
      </w:r>
      <w:r w:rsidRPr="008E58BD">
        <w:rPr>
          <w:lang w:val="uk-UA"/>
        </w:rPr>
        <w:t>оль (на відстані 1), ТО пове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нути </w:t>
      </w:r>
      <m:oMath>
        <m:r>
          <w:rPr>
            <w:rFonts w:ascii="Cambria Math" w:hAnsi="Cambria Math"/>
            <w:lang w:val="uk-UA"/>
          </w:rPr>
          <m:t xml:space="preserve">true. </m:t>
        </m:r>
      </m:oMath>
    </w:p>
    <w:p w14:paraId="6D0331F6" w14:textId="13E315A5" w:rsidR="00657A25" w:rsidRPr="008E58BD" w:rsidRDefault="006529E0" w:rsidP="00E7616E">
      <w:pPr>
        <w:pStyle w:val="a3"/>
        <w:numPr>
          <w:ilvl w:val="5"/>
          <w:numId w:val="30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ейти до наступного нап</w:t>
      </w:r>
      <w:r w:rsidR="00010F32">
        <w:rPr>
          <w:lang w:val="uk-UA"/>
        </w:rPr>
        <w:t>p</w:t>
      </w:r>
      <w:r w:rsidRPr="008E58BD">
        <w:rPr>
          <w:lang w:val="uk-UA"/>
        </w:rPr>
        <w:t>ямку (фігу</w:t>
      </w:r>
      <w:r w:rsidR="00010F32">
        <w:rPr>
          <w:lang w:val="uk-UA"/>
        </w:rPr>
        <w:t>p</w:t>
      </w:r>
      <w:r w:rsidRPr="008E58BD">
        <w:rPr>
          <w:lang w:val="uk-UA"/>
        </w:rPr>
        <w:t>а блокує подальший шлях)</w:t>
      </w:r>
      <w:r w:rsidR="000D586E" w:rsidRPr="000D586E">
        <w:t>.</w:t>
      </w:r>
      <w:r w:rsidRPr="008E58BD">
        <w:rPr>
          <w:lang w:val="uk-UA"/>
        </w:rPr>
        <w:t xml:space="preserve"> </w:t>
      </w:r>
    </w:p>
    <w:p w14:paraId="31455CE9" w14:textId="2103074A" w:rsidR="00657A25" w:rsidRPr="008E58BD" w:rsidRDefault="006529E0" w:rsidP="00E7616E">
      <w:pPr>
        <w:pStyle w:val="a3"/>
        <w:numPr>
          <w:ilvl w:val="1"/>
          <w:numId w:val="30"/>
        </w:numPr>
        <w:rPr>
          <w:lang w:val="uk-UA"/>
        </w:rPr>
      </w:pPr>
      <w:r w:rsidRPr="008E58BD">
        <w:rPr>
          <w:lang w:val="uk-UA"/>
        </w:rPr>
        <w:t>Виконати 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ку атак конем </w:t>
      </w:r>
      <m:oMath>
        <m:r>
          <w:rPr>
            <w:rFonts w:ascii="Cambria Math" w:hAnsi="Cambria Math"/>
            <w:lang w:val="uk-UA"/>
          </w:rPr>
          <m:t xml:space="preserve">(IsKnightAttacked): </m:t>
        </m:r>
      </m:oMath>
    </w:p>
    <w:p w14:paraId="06CAA595" w14:textId="383E0748" w:rsidR="00657A25" w:rsidRPr="008E58BD" w:rsidRDefault="006529E0" w:rsidP="00E7616E">
      <w:pPr>
        <w:pStyle w:val="a3"/>
        <w:numPr>
          <w:ilvl w:val="2"/>
          <w:numId w:val="30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ити всі можливі ходи коня (8 позицій): </w:t>
      </w:r>
    </w:p>
    <w:p w14:paraId="4E13793D" w14:textId="77777777" w:rsidR="00657A25" w:rsidRPr="008E58BD" w:rsidRDefault="006529E0" w:rsidP="00E7616E">
      <w:pPr>
        <w:pStyle w:val="a3"/>
        <w:numPr>
          <w:ilvl w:val="3"/>
          <w:numId w:val="30"/>
        </w:numPr>
        <w:rPr>
          <w:lang w:val="uk-UA"/>
        </w:rPr>
      </w:pPr>
      <w:r w:rsidRPr="008E58BD">
        <w:rPr>
          <w:lang w:val="uk-UA"/>
        </w:rPr>
        <w:t xml:space="preserve">Для кожної позиції: </w:t>
      </w:r>
    </w:p>
    <w:p w14:paraId="7AAAF7BB" w14:textId="73B22284" w:rsidR="00657A25" w:rsidRPr="008E58BD" w:rsidRDefault="00657A25" w:rsidP="00E7616E">
      <w:pPr>
        <w:pStyle w:val="a3"/>
        <w:numPr>
          <w:ilvl w:val="4"/>
          <w:numId w:val="30"/>
        </w:numPr>
        <w:rPr>
          <w:lang w:val="uk-UA"/>
        </w:rPr>
      </w:pPr>
      <w:r w:rsidRPr="008E58BD">
        <w:rPr>
          <w:lang w:val="uk-UA"/>
        </w:rPr>
        <w:t xml:space="preserve">  </w:t>
      </w:r>
      <w:r w:rsidR="006529E0" w:rsidRPr="008E58BD">
        <w:rPr>
          <w:lang w:val="uk-UA"/>
        </w:rPr>
        <w:t>ЯКЩО позиція за межами дошки, ТО п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опустити</w:t>
      </w:r>
      <w:r w:rsidR="000D586E" w:rsidRPr="000D586E">
        <w:t>.</w:t>
      </w:r>
    </w:p>
    <w:p w14:paraId="39B02D32" w14:textId="4AA9D4A9" w:rsidR="006529E0" w:rsidRPr="008E58BD" w:rsidRDefault="00657A25" w:rsidP="00E7616E">
      <w:pPr>
        <w:pStyle w:val="a3"/>
        <w:numPr>
          <w:ilvl w:val="4"/>
          <w:numId w:val="30"/>
        </w:numPr>
        <w:rPr>
          <w:lang w:val="uk-UA"/>
        </w:rPr>
      </w:pPr>
      <w:r w:rsidRPr="008E58BD">
        <w:rPr>
          <w:lang w:val="uk-UA"/>
        </w:rPr>
        <w:t xml:space="preserve">  </w:t>
      </w:r>
      <w:r w:rsidR="006529E0" w:rsidRPr="008E58BD">
        <w:rPr>
          <w:lang w:val="uk-UA"/>
        </w:rPr>
        <w:t>ЯКЩО на позиції є кінь атакуючого кольо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у, ТО пове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 xml:space="preserve">нути </w:t>
      </w:r>
      <m:oMath>
        <m:r>
          <w:rPr>
            <w:rFonts w:ascii="Cambria Math" w:hAnsi="Cambria Math"/>
            <w:lang w:val="uk-UA"/>
          </w:rPr>
          <m:t>true</m:t>
        </m:r>
      </m:oMath>
      <w:r w:rsidR="000D586E" w:rsidRPr="000D586E">
        <w:rPr>
          <w:rFonts w:eastAsiaTheme="minorEastAsia"/>
        </w:rPr>
        <w:t>.</w:t>
      </w:r>
    </w:p>
    <w:p w14:paraId="2CBDE18E" w14:textId="70502A1D" w:rsidR="006529E0" w:rsidRPr="008E58BD" w:rsidRDefault="006529E0" w:rsidP="00E7616E">
      <w:pPr>
        <w:pStyle w:val="a3"/>
        <w:numPr>
          <w:ilvl w:val="0"/>
          <w:numId w:val="30"/>
        </w:numPr>
        <w:rPr>
          <w:lang w:val="uk-UA"/>
        </w:rPr>
      </w:pPr>
      <w:r w:rsidRPr="008E58BD">
        <w:rPr>
          <w:lang w:val="uk-UA"/>
        </w:rPr>
        <w:t>ЯКЩО будь-яка з 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ок пове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нула </w:t>
      </w:r>
      <m:oMath>
        <m:r>
          <w:rPr>
            <w:rFonts w:ascii="Cambria Math" w:hAnsi="Cambria Math"/>
            <w:lang w:val="uk-UA"/>
          </w:rPr>
          <m:t>true</m:t>
        </m:r>
      </m:oMath>
      <w:r w:rsidRPr="008E58BD">
        <w:rPr>
          <w:lang w:val="uk-UA"/>
        </w:rPr>
        <w:t>, ТО позиція під атакою</w:t>
      </w:r>
      <w:r w:rsidR="000D586E" w:rsidRPr="000D586E">
        <w:t>.</w:t>
      </w:r>
    </w:p>
    <w:p w14:paraId="119D1A56" w14:textId="0AA0820D" w:rsidR="006529E0" w:rsidRPr="008E58BD" w:rsidRDefault="006529E0" w:rsidP="00E7616E">
      <w:pPr>
        <w:pStyle w:val="a3"/>
        <w:numPr>
          <w:ilvl w:val="0"/>
          <w:numId w:val="30"/>
        </w:numPr>
        <w:rPr>
          <w:lang w:val="uk-UA"/>
        </w:rPr>
      </w:pPr>
      <w:r w:rsidRPr="008E58BD">
        <w:rPr>
          <w:lang w:val="uk-UA"/>
        </w:rPr>
        <w:t>ІНАКШЕ позиція не під атакою</w:t>
      </w:r>
      <w:r w:rsidR="000D586E" w:rsidRPr="000D586E">
        <w:t>.</w:t>
      </w:r>
    </w:p>
    <w:p w14:paraId="2B9D756A" w14:textId="77777777" w:rsidR="004864EC" w:rsidRPr="008E58BD" w:rsidRDefault="004864EC" w:rsidP="00E7616E">
      <w:pPr>
        <w:pStyle w:val="a3"/>
        <w:numPr>
          <w:ilvl w:val="0"/>
          <w:numId w:val="30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70448652" w14:textId="4A031F1B" w:rsidR="004864EC" w:rsidRPr="008E58BD" w:rsidRDefault="006529E0" w:rsidP="004864EC">
      <w:pPr>
        <w:pStyle w:val="2"/>
        <w:rPr>
          <w:lang w:val="uk-UA"/>
        </w:rPr>
      </w:pPr>
      <w:bookmarkStart w:id="26" w:name="_Toc199014547"/>
      <w:r w:rsidRPr="008E58BD">
        <w:rPr>
          <w:lang w:val="uk-UA"/>
        </w:rPr>
        <w:lastRenderedPageBreak/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 шахової нотації</w:t>
      </w:r>
      <w:bookmarkEnd w:id="26"/>
    </w:p>
    <w:p w14:paraId="0FE1D9A6" w14:textId="1379D6B4" w:rsidR="004864EC" w:rsidRPr="008E58BD" w:rsidRDefault="004864EC" w:rsidP="00E7616E">
      <w:pPr>
        <w:pStyle w:val="a3"/>
        <w:numPr>
          <w:ilvl w:val="0"/>
          <w:numId w:val="31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442E634D" w14:textId="749170C7" w:rsidR="006529E0" w:rsidRPr="008E58BD" w:rsidRDefault="006529E0" w:rsidP="00E7616E">
      <w:pPr>
        <w:pStyle w:val="a3"/>
        <w:numPr>
          <w:ilvl w:val="0"/>
          <w:numId w:val="31"/>
        </w:numPr>
        <w:rPr>
          <w:lang w:val="uk-UA"/>
        </w:rPr>
      </w:pPr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 інфо</w:t>
      </w:r>
      <w:r w:rsidR="00010F32">
        <w:rPr>
          <w:lang w:val="uk-UA"/>
        </w:rPr>
        <w:t>p</w:t>
      </w:r>
      <w:r w:rsidRPr="008E58BD">
        <w:rPr>
          <w:lang w:val="uk-UA"/>
        </w:rPr>
        <w:t>мацію п</w:t>
      </w:r>
      <w:r w:rsidR="00010F32">
        <w:rPr>
          <w:lang w:val="uk-UA"/>
        </w:rPr>
        <w:t>p</w:t>
      </w:r>
      <w:r w:rsidRPr="008E58BD">
        <w:rPr>
          <w:lang w:val="uk-UA"/>
        </w:rPr>
        <w:t>о хід (фігу</w:t>
      </w:r>
      <w:r w:rsidR="00010F32">
        <w:rPr>
          <w:lang w:val="uk-UA"/>
        </w:rPr>
        <w:t>p</w:t>
      </w:r>
      <w:r w:rsidRPr="008E58BD">
        <w:rPr>
          <w:lang w:val="uk-UA"/>
        </w:rPr>
        <w:t>а, початкова і кінцева позиції, захоплена фігу</w:t>
      </w:r>
      <w:r w:rsidR="00010F32">
        <w:rPr>
          <w:lang w:val="uk-UA"/>
        </w:rPr>
        <w:t>p</w:t>
      </w:r>
      <w:r w:rsidRPr="008E58BD">
        <w:rPr>
          <w:lang w:val="uk-UA"/>
        </w:rPr>
        <w:t>а)</w:t>
      </w:r>
      <w:r w:rsidR="000D586E" w:rsidRPr="000D586E">
        <w:rPr>
          <w:lang w:val="uk-UA"/>
        </w:rPr>
        <w:t>.</w:t>
      </w:r>
    </w:p>
    <w:p w14:paraId="2739AD2B" w14:textId="1BA099C7" w:rsidR="00C91E06" w:rsidRPr="008E58BD" w:rsidRDefault="006529E0" w:rsidP="00E7616E">
      <w:pPr>
        <w:pStyle w:val="a3"/>
        <w:numPr>
          <w:ilvl w:val="0"/>
          <w:numId w:val="31"/>
        </w:numPr>
        <w:rPr>
          <w:lang w:val="uk-UA"/>
        </w:rPr>
      </w:pPr>
      <w:r w:rsidRPr="008E58BD">
        <w:rPr>
          <w:lang w:val="uk-UA"/>
        </w:rPr>
        <w:t xml:space="preserve">ЯКЩО це </w:t>
      </w:r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>овка (ко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оль 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ухається на 2 клітинки вбік): </w:t>
      </w:r>
    </w:p>
    <w:p w14:paraId="29973902" w14:textId="14E371CD" w:rsidR="00C91E06" w:rsidRPr="008E58BD" w:rsidRDefault="006529E0" w:rsidP="00E7616E">
      <w:pPr>
        <w:pStyle w:val="a3"/>
        <w:numPr>
          <w:ilvl w:val="1"/>
          <w:numId w:val="31"/>
        </w:numPr>
        <w:rPr>
          <w:lang w:val="uk-UA"/>
        </w:rPr>
      </w:pPr>
      <w:r w:rsidRPr="008E58BD">
        <w:rPr>
          <w:lang w:val="uk-UA"/>
        </w:rPr>
        <w:t xml:space="preserve">ЯКЩО </w:t>
      </w:r>
      <w:r w:rsidR="00010F32">
        <w:rPr>
          <w:lang w:val="uk-UA"/>
        </w:rPr>
        <w:t>p</w:t>
      </w:r>
      <w:r w:rsidRPr="008E58BD">
        <w:rPr>
          <w:lang w:val="uk-UA"/>
        </w:rPr>
        <w:t>ух вп</w:t>
      </w:r>
      <w:r w:rsidR="00010F32">
        <w:rPr>
          <w:lang w:val="uk-UA"/>
        </w:rPr>
        <w:t>p</w:t>
      </w:r>
      <w:r w:rsidRPr="008E58BD">
        <w:rPr>
          <w:lang w:val="uk-UA"/>
        </w:rPr>
        <w:t>аво, ТО 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 "O-O" (ко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отка </w:t>
      </w:r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>овка)</w:t>
      </w:r>
      <w:r w:rsidR="000D586E" w:rsidRPr="000D586E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579A4F12" w14:textId="58E2EE79" w:rsidR="006529E0" w:rsidRPr="008E58BD" w:rsidRDefault="006529E0" w:rsidP="00E7616E">
      <w:pPr>
        <w:pStyle w:val="a3"/>
        <w:numPr>
          <w:ilvl w:val="1"/>
          <w:numId w:val="31"/>
        </w:numPr>
        <w:rPr>
          <w:lang w:val="uk-UA"/>
        </w:rPr>
      </w:pPr>
      <w:r w:rsidRPr="008E58BD">
        <w:rPr>
          <w:lang w:val="uk-UA"/>
        </w:rPr>
        <w:t>ІНАКШЕ пове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нути "O-O-O" (довга </w:t>
      </w:r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>овка)</w:t>
      </w:r>
      <w:r w:rsidR="000D586E" w:rsidRPr="000D586E">
        <w:rPr>
          <w:lang w:val="uk-UA"/>
        </w:rPr>
        <w:t>.</w:t>
      </w:r>
    </w:p>
    <w:p w14:paraId="45DCA52B" w14:textId="7AB7254C" w:rsidR="00C91E06" w:rsidRPr="008E58BD" w:rsidRDefault="006529E0" w:rsidP="00E7616E">
      <w:pPr>
        <w:pStyle w:val="a3"/>
        <w:numPr>
          <w:ilvl w:val="0"/>
          <w:numId w:val="31"/>
        </w:numPr>
        <w:rPr>
          <w:lang w:val="uk-UA"/>
        </w:rPr>
      </w:pPr>
      <w:r w:rsidRPr="008E58BD">
        <w:rPr>
          <w:lang w:val="uk-UA"/>
        </w:rPr>
        <w:t>ІНАКШЕ сфо</w:t>
      </w:r>
      <w:r w:rsidR="00010F32">
        <w:rPr>
          <w:lang w:val="uk-UA"/>
        </w:rPr>
        <w:t>p</w:t>
      </w:r>
      <w:r w:rsidRPr="008E58BD">
        <w:rPr>
          <w:lang w:val="uk-UA"/>
        </w:rPr>
        <w:t>мувати станда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тну нотацію: </w:t>
      </w:r>
    </w:p>
    <w:p w14:paraId="40CAD6BD" w14:textId="3EBCCB61" w:rsidR="00C91E06" w:rsidRPr="008E58BD" w:rsidRDefault="006529E0" w:rsidP="00E7616E">
      <w:pPr>
        <w:pStyle w:val="a3"/>
        <w:numPr>
          <w:ilvl w:val="1"/>
          <w:numId w:val="31"/>
        </w:numPr>
        <w:rPr>
          <w:lang w:val="uk-UA"/>
        </w:rPr>
      </w:pPr>
      <w:r w:rsidRPr="008E58BD">
        <w:rPr>
          <w:lang w:val="uk-UA"/>
        </w:rPr>
        <w:t>Визначити символ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и: </w:t>
      </w:r>
    </w:p>
    <w:p w14:paraId="0116566D" w14:textId="7BC53DDB" w:rsidR="00C91E06" w:rsidRPr="008E58BD" w:rsidRDefault="006529E0" w:rsidP="00E7616E">
      <w:pPr>
        <w:pStyle w:val="a3"/>
        <w:numPr>
          <w:ilvl w:val="2"/>
          <w:numId w:val="31"/>
        </w:numPr>
        <w:rPr>
          <w:lang w:val="uk-UA"/>
        </w:rPr>
      </w:pPr>
      <w:r w:rsidRPr="008E58BD">
        <w:rPr>
          <w:lang w:val="uk-UA"/>
        </w:rPr>
        <w:t>Пішак: "" (по</w:t>
      </w:r>
      <w:r w:rsidR="00010F32">
        <w:rPr>
          <w:lang w:val="uk-UA"/>
        </w:rPr>
        <w:t>p</w:t>
      </w:r>
      <w:r w:rsidRPr="008E58BD">
        <w:rPr>
          <w:lang w:val="uk-UA"/>
        </w:rPr>
        <w:t>ожній символ)</w:t>
      </w:r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07814A5D" w14:textId="71DE6493" w:rsidR="00C91E06" w:rsidRPr="008E58BD" w:rsidRDefault="006529E0" w:rsidP="00E7616E">
      <w:pPr>
        <w:pStyle w:val="a3"/>
        <w:numPr>
          <w:ilvl w:val="2"/>
          <w:numId w:val="31"/>
        </w:numPr>
        <w:rPr>
          <w:lang w:val="uk-UA"/>
        </w:rPr>
      </w:pPr>
      <w:r w:rsidRPr="008E58BD">
        <w:rPr>
          <w:lang w:val="uk-UA"/>
        </w:rPr>
        <w:t>Кінь: "N"</w:t>
      </w:r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1B4E3A6C" w14:textId="233CE308" w:rsidR="00C91E06" w:rsidRPr="008E58BD" w:rsidRDefault="006529E0" w:rsidP="00E7616E">
      <w:pPr>
        <w:pStyle w:val="a3"/>
        <w:numPr>
          <w:ilvl w:val="2"/>
          <w:numId w:val="31"/>
        </w:numPr>
        <w:rPr>
          <w:lang w:val="uk-UA"/>
        </w:rPr>
      </w:pPr>
      <w:r w:rsidRPr="008E58BD">
        <w:rPr>
          <w:lang w:val="uk-UA"/>
        </w:rPr>
        <w:t>Слон: "B"</w:t>
      </w:r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70A02771" w14:textId="19AD2A4F" w:rsidR="00C91E06" w:rsidRPr="008E58BD" w:rsidRDefault="006529E0" w:rsidP="00E7616E">
      <w:pPr>
        <w:pStyle w:val="a3"/>
        <w:numPr>
          <w:ilvl w:val="2"/>
          <w:numId w:val="31"/>
        </w:numPr>
        <w:rPr>
          <w:lang w:val="uk-UA"/>
        </w:rPr>
      </w:pPr>
      <w:r w:rsidRPr="008E58BD">
        <w:rPr>
          <w:lang w:val="uk-UA"/>
        </w:rPr>
        <w:t>Ту</w:t>
      </w:r>
      <w:r w:rsidR="00010F32">
        <w:rPr>
          <w:lang w:val="uk-UA"/>
        </w:rPr>
        <w:t>p</w:t>
      </w:r>
      <w:r w:rsidRPr="008E58BD">
        <w:rPr>
          <w:lang w:val="uk-UA"/>
        </w:rPr>
        <w:t>а: "R"</w:t>
      </w:r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12AA434E" w14:textId="3C3D6089" w:rsidR="00C91E06" w:rsidRPr="008E58BD" w:rsidRDefault="006529E0" w:rsidP="00E7616E">
      <w:pPr>
        <w:pStyle w:val="a3"/>
        <w:numPr>
          <w:ilvl w:val="2"/>
          <w:numId w:val="31"/>
        </w:numPr>
        <w:rPr>
          <w:lang w:val="uk-UA"/>
        </w:rPr>
      </w:pPr>
      <w:r w:rsidRPr="008E58BD">
        <w:rPr>
          <w:lang w:val="uk-UA"/>
        </w:rPr>
        <w:t>Фе</w:t>
      </w:r>
      <w:r w:rsidR="00010F32">
        <w:rPr>
          <w:lang w:val="uk-UA"/>
        </w:rPr>
        <w:t>p</w:t>
      </w:r>
      <w:r w:rsidRPr="008E58BD">
        <w:rPr>
          <w:lang w:val="uk-UA"/>
        </w:rPr>
        <w:t>зь: "Q"</w:t>
      </w:r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617780CE" w14:textId="011275C9" w:rsidR="00C91E06" w:rsidRPr="008E58BD" w:rsidRDefault="006529E0" w:rsidP="00E7616E">
      <w:pPr>
        <w:pStyle w:val="a3"/>
        <w:numPr>
          <w:ilvl w:val="2"/>
          <w:numId w:val="31"/>
        </w:numPr>
        <w:rPr>
          <w:lang w:val="uk-UA"/>
        </w:rPr>
      </w:pPr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оль: "K"</w:t>
      </w:r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2652A9B8" w14:textId="5A79C29B" w:rsidR="00C91E06" w:rsidRPr="008E58BD" w:rsidRDefault="006529E0" w:rsidP="00E7616E">
      <w:pPr>
        <w:pStyle w:val="a3"/>
        <w:numPr>
          <w:ilvl w:val="1"/>
          <w:numId w:val="31"/>
        </w:numPr>
        <w:rPr>
          <w:lang w:val="uk-UA"/>
        </w:rPr>
      </w:pPr>
      <w:r w:rsidRPr="008E58BD">
        <w:rPr>
          <w:lang w:val="uk-UA"/>
        </w:rPr>
        <w:t>Визначити символ захоплення: "x" (якщо є захоплена фігу</w:t>
      </w:r>
      <w:r w:rsidR="00010F32">
        <w:rPr>
          <w:lang w:val="uk-UA"/>
        </w:rPr>
        <w:t>p</w:t>
      </w:r>
      <w:r w:rsidRPr="008E58BD">
        <w:rPr>
          <w:lang w:val="uk-UA"/>
        </w:rPr>
        <w:t>а), інакше ""</w:t>
      </w:r>
      <w:r w:rsidR="000D586E" w:rsidRPr="000D586E">
        <w:t>.</w:t>
      </w:r>
      <w:r w:rsidRPr="008E58BD">
        <w:rPr>
          <w:lang w:val="uk-UA"/>
        </w:rPr>
        <w:t xml:space="preserve"> </w:t>
      </w:r>
    </w:p>
    <w:p w14:paraId="15F96137" w14:textId="0C2BA2D5" w:rsidR="00C91E06" w:rsidRPr="008E58BD" w:rsidRDefault="006529E0" w:rsidP="00E7616E">
      <w:pPr>
        <w:pStyle w:val="a3"/>
        <w:numPr>
          <w:ilvl w:val="1"/>
          <w:numId w:val="31"/>
        </w:numPr>
        <w:rPr>
          <w:lang w:val="uk-UA"/>
        </w:rPr>
      </w:pPr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 коди початкової та кінцевої позицій (нап</w:t>
      </w:r>
      <w:r w:rsidR="00010F32">
        <w:rPr>
          <w:lang w:val="uk-UA"/>
        </w:rPr>
        <w:t>p</w:t>
      </w:r>
      <w:r w:rsidRPr="008E58BD">
        <w:rPr>
          <w:lang w:val="uk-UA"/>
        </w:rPr>
        <w:t>иклад, "e2", "e4")</w:t>
      </w:r>
      <w:r w:rsidR="000D586E" w:rsidRPr="000D586E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77C02D77" w14:textId="37BCECEE" w:rsidR="00C91E06" w:rsidRPr="008E58BD" w:rsidRDefault="006529E0" w:rsidP="00E7616E">
      <w:pPr>
        <w:pStyle w:val="a3"/>
        <w:numPr>
          <w:ilvl w:val="1"/>
          <w:numId w:val="31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 на неоднозначність (коли дві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 одного типу можуть ходити на ту саму клітинку): </w:t>
      </w:r>
    </w:p>
    <w:p w14:paraId="48971C51" w14:textId="43977A2D" w:rsidR="00C91E06" w:rsidRPr="008E58BD" w:rsidRDefault="006529E0" w:rsidP="00E7616E">
      <w:pPr>
        <w:pStyle w:val="a3"/>
        <w:numPr>
          <w:ilvl w:val="2"/>
          <w:numId w:val="31"/>
        </w:numPr>
        <w:rPr>
          <w:lang w:val="uk-UA"/>
        </w:rPr>
      </w:pPr>
      <w:r w:rsidRPr="008E58BD">
        <w:rPr>
          <w:lang w:val="uk-UA"/>
        </w:rPr>
        <w:t>ЦИКЛ по всіх інших фігу</w:t>
      </w:r>
      <w:r w:rsidR="00010F32">
        <w:rPr>
          <w:lang w:val="uk-UA"/>
        </w:rPr>
        <w:t>p</w:t>
      </w:r>
      <w:r w:rsidRPr="008E58BD">
        <w:rPr>
          <w:lang w:val="uk-UA"/>
        </w:rPr>
        <w:t>ах того ж типу і кольо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у: </w:t>
      </w:r>
    </w:p>
    <w:p w14:paraId="736F9848" w14:textId="61D5FBFA" w:rsidR="00C91E06" w:rsidRPr="008E58BD" w:rsidRDefault="006529E0" w:rsidP="00E7616E">
      <w:pPr>
        <w:pStyle w:val="a3"/>
        <w:numPr>
          <w:ilvl w:val="3"/>
          <w:numId w:val="31"/>
        </w:numPr>
        <w:rPr>
          <w:lang w:val="uk-UA"/>
        </w:rPr>
      </w:pPr>
      <w:r w:rsidRPr="008E58BD">
        <w:rPr>
          <w:lang w:val="uk-UA"/>
        </w:rPr>
        <w:t>ЯКЩО інша фігу</w:t>
      </w:r>
      <w:r w:rsidR="00010F32">
        <w:rPr>
          <w:lang w:val="uk-UA"/>
        </w:rPr>
        <w:t>p</w:t>
      </w:r>
      <w:r w:rsidRPr="008E58BD">
        <w:rPr>
          <w:lang w:val="uk-UA"/>
        </w:rPr>
        <w:t>а також може з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обити цей хід, ТО: </w:t>
      </w:r>
    </w:p>
    <w:p w14:paraId="41EED137" w14:textId="742F6D1C" w:rsidR="00C91E06" w:rsidRPr="008E58BD" w:rsidRDefault="00C91E06" w:rsidP="00E7616E">
      <w:pPr>
        <w:pStyle w:val="a3"/>
        <w:numPr>
          <w:ilvl w:val="4"/>
          <w:numId w:val="31"/>
        </w:numPr>
        <w:rPr>
          <w:lang w:val="uk-UA"/>
        </w:rPr>
      </w:pPr>
      <w:r w:rsidRPr="008E58BD">
        <w:rPr>
          <w:lang w:val="uk-UA"/>
        </w:rPr>
        <w:t xml:space="preserve">  </w:t>
      </w:r>
      <w:r w:rsidR="006529E0" w:rsidRPr="008E58BD">
        <w:rPr>
          <w:lang w:val="uk-UA"/>
        </w:rPr>
        <w:t xml:space="preserve">Додати уточнення (файл та/або 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 xml:space="preserve">анг) для 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оз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ізнення</w:t>
      </w:r>
      <w:r w:rsidR="000D586E" w:rsidRPr="000D586E">
        <w:t>.</w:t>
      </w:r>
      <w:r w:rsidR="006529E0" w:rsidRPr="008E58BD">
        <w:rPr>
          <w:lang w:val="uk-UA"/>
        </w:rPr>
        <w:t xml:space="preserve"> </w:t>
      </w:r>
    </w:p>
    <w:p w14:paraId="312FEED8" w14:textId="3070D887" w:rsidR="00C91E06" w:rsidRPr="008E58BD" w:rsidRDefault="006529E0" w:rsidP="00E7616E">
      <w:pPr>
        <w:pStyle w:val="a3"/>
        <w:numPr>
          <w:ilvl w:val="1"/>
          <w:numId w:val="31"/>
        </w:numPr>
        <w:rPr>
          <w:lang w:val="uk-UA"/>
        </w:rPr>
      </w:pPr>
      <w:r w:rsidRPr="008E58BD">
        <w:rPr>
          <w:lang w:val="uk-UA"/>
        </w:rPr>
        <w:t>Сфо</w:t>
      </w:r>
      <w:r w:rsidR="00010F32">
        <w:rPr>
          <w:lang w:val="uk-UA"/>
        </w:rPr>
        <w:t>p</w:t>
      </w:r>
      <w:r w:rsidRPr="008E58BD">
        <w:rPr>
          <w:lang w:val="uk-UA"/>
        </w:rPr>
        <w:t>мувати нотацію: [символ_фігу</w:t>
      </w:r>
      <w:r w:rsidR="00010F32">
        <w:rPr>
          <w:lang w:val="uk-UA"/>
        </w:rPr>
        <w:t>p</w:t>
      </w:r>
      <w:r w:rsidRPr="008E58BD">
        <w:rPr>
          <w:lang w:val="uk-UA"/>
        </w:rPr>
        <w:t>и][уточнення][символ_захоплення][кінцева_позиція]</w:t>
      </w:r>
      <w:r w:rsidR="000D586E" w:rsidRPr="000D586E">
        <w:t>.</w:t>
      </w:r>
      <w:r w:rsidRPr="008E58BD">
        <w:rPr>
          <w:lang w:val="uk-UA"/>
        </w:rPr>
        <w:t xml:space="preserve"> </w:t>
      </w:r>
    </w:p>
    <w:p w14:paraId="71B001C0" w14:textId="6FA53861" w:rsidR="006529E0" w:rsidRPr="008E58BD" w:rsidRDefault="006529E0" w:rsidP="00E7616E">
      <w:pPr>
        <w:pStyle w:val="a3"/>
        <w:numPr>
          <w:ilvl w:val="1"/>
          <w:numId w:val="31"/>
        </w:numPr>
        <w:rPr>
          <w:lang w:val="uk-UA"/>
        </w:rPr>
      </w:pPr>
      <w:r w:rsidRPr="008E58BD">
        <w:rPr>
          <w:lang w:val="uk-UA"/>
        </w:rPr>
        <w:lastRenderedPageBreak/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чи ко</w:t>
      </w:r>
      <w:r w:rsidR="00010F32">
        <w:rPr>
          <w:lang w:val="uk-UA"/>
        </w:rPr>
        <w:t>p</w:t>
      </w:r>
      <w:r w:rsidRPr="008E58BD">
        <w:rPr>
          <w:lang w:val="uk-UA"/>
        </w:rPr>
        <w:t>оль суп</w:t>
      </w:r>
      <w:r w:rsidR="00010F32">
        <w:rPr>
          <w:lang w:val="uk-UA"/>
        </w:rPr>
        <w:t>p</w:t>
      </w:r>
      <w:r w:rsidRPr="008E58BD">
        <w:rPr>
          <w:lang w:val="uk-UA"/>
        </w:rPr>
        <w:t>отивника під шахом після ходу: 4.6.1. ЯКЩО це мат, ТО додати "#" 4.6.2. ЯКЩО це п</w:t>
      </w:r>
      <w:r w:rsidR="00010F32">
        <w:rPr>
          <w:lang w:val="uk-UA"/>
        </w:rPr>
        <w:t>p</w:t>
      </w:r>
      <w:r w:rsidRPr="008E58BD">
        <w:rPr>
          <w:lang w:val="uk-UA"/>
        </w:rPr>
        <w:t>осто шах, ТО додати "+"</w:t>
      </w:r>
      <w:r w:rsidR="000D586E">
        <w:rPr>
          <w:lang w:val="en-US"/>
        </w:rPr>
        <w:t>.</w:t>
      </w:r>
    </w:p>
    <w:p w14:paraId="00C65C89" w14:textId="48F810B1" w:rsidR="006529E0" w:rsidRPr="008E58BD" w:rsidRDefault="006529E0" w:rsidP="00E7616E">
      <w:pPr>
        <w:pStyle w:val="a3"/>
        <w:numPr>
          <w:ilvl w:val="0"/>
          <w:numId w:val="31"/>
        </w:numPr>
        <w:rPr>
          <w:lang w:val="uk-UA"/>
        </w:rPr>
      </w:pPr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 сфо</w:t>
      </w:r>
      <w:r w:rsidR="00010F32">
        <w:rPr>
          <w:lang w:val="uk-UA"/>
        </w:rPr>
        <w:t>p</w:t>
      </w:r>
      <w:r w:rsidRPr="008E58BD">
        <w:rPr>
          <w:lang w:val="uk-UA"/>
        </w:rPr>
        <w:t>мовану шахову нотацію</w:t>
      </w:r>
      <w:r w:rsidR="000D586E">
        <w:rPr>
          <w:lang w:val="en-US"/>
        </w:rPr>
        <w:t>.</w:t>
      </w:r>
    </w:p>
    <w:p w14:paraId="66677178" w14:textId="77777777" w:rsidR="004864EC" w:rsidRPr="008E58BD" w:rsidRDefault="004864EC" w:rsidP="00E7616E">
      <w:pPr>
        <w:pStyle w:val="a3"/>
        <w:numPr>
          <w:ilvl w:val="0"/>
          <w:numId w:val="31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221D2923" w14:textId="4DA4DE7C" w:rsidR="004864EC" w:rsidRPr="008E58BD" w:rsidRDefault="006529E0" w:rsidP="004864EC">
      <w:pPr>
        <w:pStyle w:val="2"/>
        <w:rPr>
          <w:lang w:val="uk-UA"/>
        </w:rPr>
      </w:pPr>
      <w:bookmarkStart w:id="27" w:name="_Toc199014548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 об</w:t>
      </w:r>
      <w:r w:rsidR="00010F32">
        <w:rPr>
          <w:lang w:val="uk-UA"/>
        </w:rPr>
        <w:t>p</w:t>
      </w:r>
      <w:r w:rsidRPr="008E58BD">
        <w:rPr>
          <w:lang w:val="uk-UA"/>
        </w:rPr>
        <w:t>обки подій г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r w:rsidR="000D586E">
        <w:rPr>
          <w:lang w:val="en-US"/>
        </w:rPr>
        <w:t>.</w:t>
      </w:r>
      <w:bookmarkEnd w:id="27"/>
    </w:p>
    <w:p w14:paraId="53BFEC9F" w14:textId="0CE86E6F" w:rsidR="004864EC" w:rsidRPr="008E58BD" w:rsidRDefault="004864EC" w:rsidP="00E7616E">
      <w:pPr>
        <w:pStyle w:val="a3"/>
        <w:numPr>
          <w:ilvl w:val="0"/>
          <w:numId w:val="32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6D08829C" w14:textId="6C1F8DD4" w:rsidR="00C91E06" w:rsidRPr="008E58BD" w:rsidRDefault="006529E0" w:rsidP="00E7616E">
      <w:pPr>
        <w:pStyle w:val="a3"/>
        <w:numPr>
          <w:ilvl w:val="0"/>
          <w:numId w:val="32"/>
        </w:numPr>
        <w:rPr>
          <w:lang w:val="uk-UA"/>
        </w:rPr>
      </w:pPr>
      <w:r w:rsidRPr="008E58BD">
        <w:rPr>
          <w:lang w:val="uk-UA"/>
        </w:rPr>
        <w:t>Налаштувати об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обники подій з </w:t>
      </w:r>
      <m:oMath>
        <m:r>
          <w:rPr>
            <w:rFonts w:ascii="Cambria Math" w:hAnsi="Cambria Math"/>
            <w:lang w:val="uk-UA"/>
          </w:rPr>
          <m:t>_gameLogic</m:t>
        </m:r>
      </m:oMath>
      <w:r w:rsidRPr="008E58BD">
        <w:rPr>
          <w:lang w:val="uk-UA"/>
        </w:rPr>
        <w:t xml:space="preserve">: </w:t>
      </w:r>
    </w:p>
    <w:p w14:paraId="6810005E" w14:textId="77777777" w:rsidR="00C91E06" w:rsidRPr="008E58BD" w:rsidRDefault="006529E0" w:rsidP="00E7616E">
      <w:pPr>
        <w:pStyle w:val="a3"/>
        <w:numPr>
          <w:ilvl w:val="1"/>
          <w:numId w:val="32"/>
        </w:numPr>
        <w:rPr>
          <w:lang w:val="uk-UA"/>
        </w:rPr>
      </w:pPr>
      <w:r w:rsidRPr="008E58BD">
        <w:rPr>
          <w:lang w:val="uk-UA"/>
        </w:rPr>
        <w:t xml:space="preserve">BoardUpdated: </w:t>
      </w:r>
    </w:p>
    <w:p w14:paraId="0479F89B" w14:textId="0332C464" w:rsidR="00C91E06" w:rsidRPr="008E58BD" w:rsidRDefault="006529E0" w:rsidP="00E7616E">
      <w:pPr>
        <w:pStyle w:val="a3"/>
        <w:numPr>
          <w:ilvl w:val="2"/>
          <w:numId w:val="32"/>
        </w:numPr>
        <w:rPr>
          <w:lang w:val="uk-UA"/>
        </w:rPr>
      </w:pPr>
      <w:r w:rsidRPr="008E58BD">
        <w:rPr>
          <w:lang w:val="uk-UA"/>
        </w:rPr>
        <w:t xml:space="preserve">Викликати </w:t>
      </w:r>
      <m:oMath>
        <m:r>
          <w:rPr>
            <w:rFonts w:ascii="Cambria Math" w:hAnsi="Cambria Math"/>
            <w:lang w:val="uk-UA"/>
          </w:rPr>
          <m:t>UpdateBoardUI()</m:t>
        </m:r>
      </m:oMath>
      <w:r w:rsidRPr="008E58BD">
        <w:rPr>
          <w:lang w:val="uk-UA"/>
        </w:rPr>
        <w:t xml:space="preserve"> че</w:t>
      </w:r>
      <w:r w:rsidR="00010F32">
        <w:rPr>
          <w:lang w:val="uk-UA"/>
        </w:rPr>
        <w:t>p</w:t>
      </w:r>
      <w:r w:rsidRPr="008E58BD">
        <w:rPr>
          <w:lang w:val="uk-UA"/>
        </w:rPr>
        <w:t>ез Dispatcher</w:t>
      </w:r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50D852BA" w14:textId="77777777" w:rsidR="00C91E06" w:rsidRPr="008E58BD" w:rsidRDefault="00C91E06" w:rsidP="00E7616E">
      <w:pPr>
        <w:pStyle w:val="a3"/>
        <w:numPr>
          <w:ilvl w:val="1"/>
          <w:numId w:val="32"/>
        </w:numPr>
        <w:rPr>
          <w:lang w:val="uk-UA"/>
        </w:rPr>
      </w:pPr>
      <m:oMath>
        <m:r>
          <w:rPr>
            <w:rFonts w:ascii="Cambria Math" w:hAnsi="Cambria Math"/>
            <w:lang w:val="uk-UA"/>
          </w:rPr>
          <m:t>MoveMade</m:t>
        </m:r>
      </m:oMath>
      <w:r w:rsidR="006529E0" w:rsidRPr="008E58BD">
        <w:rPr>
          <w:lang w:val="uk-UA"/>
        </w:rPr>
        <w:t xml:space="preserve">: </w:t>
      </w:r>
    </w:p>
    <w:p w14:paraId="7F8A03FB" w14:textId="1868D610" w:rsidR="00C91E06" w:rsidRPr="008E58BD" w:rsidRDefault="006529E0" w:rsidP="00E7616E">
      <w:pPr>
        <w:pStyle w:val="a3"/>
        <w:numPr>
          <w:ilvl w:val="2"/>
          <w:numId w:val="32"/>
        </w:numPr>
        <w:rPr>
          <w:lang w:val="uk-UA"/>
        </w:rPr>
      </w:pPr>
      <w:r w:rsidRPr="008E58BD">
        <w:rPr>
          <w:lang w:val="uk-UA"/>
        </w:rPr>
        <w:t>Виконати че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ез Dispatcher: </w:t>
      </w:r>
    </w:p>
    <w:p w14:paraId="1910E1CE" w14:textId="290A1776" w:rsidR="00C91E06" w:rsidRPr="008E58BD" w:rsidRDefault="006529E0" w:rsidP="00E7616E">
      <w:pPr>
        <w:pStyle w:val="a3"/>
        <w:numPr>
          <w:ilvl w:val="3"/>
          <w:numId w:val="32"/>
        </w:numPr>
        <w:rPr>
          <w:lang w:val="uk-UA"/>
        </w:rPr>
      </w:pPr>
      <w:r w:rsidRPr="008E58BD">
        <w:rPr>
          <w:lang w:val="uk-UA"/>
        </w:rPr>
        <w:t>Оновити істо</w:t>
      </w:r>
      <w:r w:rsidR="00010F32">
        <w:rPr>
          <w:lang w:val="uk-UA"/>
        </w:rPr>
        <w:t>p</w:t>
      </w:r>
      <w:r w:rsidRPr="008E58BD">
        <w:rPr>
          <w:lang w:val="uk-UA"/>
        </w:rPr>
        <w:t>ію ходів (</w:t>
      </w:r>
      <m:oMath>
        <m:r>
          <w:rPr>
            <w:rFonts w:ascii="Cambria Math" w:hAnsi="Cambria Math"/>
            <w:lang w:val="uk-UA"/>
          </w:rPr>
          <m:t>UpdateMoveHistory</m:t>
        </m:r>
      </m:oMath>
      <w:r w:rsidRPr="008E58BD">
        <w:rPr>
          <w:lang w:val="uk-UA"/>
        </w:rPr>
        <w:t>)</w:t>
      </w:r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20550C47" w14:textId="45AD6BB7" w:rsidR="00C91E06" w:rsidRPr="008E58BD" w:rsidRDefault="006529E0" w:rsidP="00E7616E">
      <w:pPr>
        <w:pStyle w:val="a3"/>
        <w:numPr>
          <w:ilvl w:val="3"/>
          <w:numId w:val="32"/>
        </w:numPr>
        <w:rPr>
          <w:lang w:val="uk-UA"/>
        </w:rPr>
      </w:pPr>
      <w:r w:rsidRPr="008E58BD">
        <w:rPr>
          <w:lang w:val="uk-UA"/>
        </w:rPr>
        <w:t>Оновити стан дошки (</w:t>
      </w:r>
      <m:oMath>
        <m:r>
          <w:rPr>
            <w:rFonts w:ascii="Cambria Math" w:hAnsi="Cambria Math"/>
            <w:lang w:val="uk-UA"/>
          </w:rPr>
          <m:t>ForceRefreshBoardState</m:t>
        </m:r>
      </m:oMath>
      <w:r w:rsidRPr="008E58BD">
        <w:rPr>
          <w:lang w:val="uk-UA"/>
        </w:rPr>
        <w:t>)</w:t>
      </w:r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2FA52074" w14:textId="77777777" w:rsidR="00C91E06" w:rsidRPr="008E58BD" w:rsidRDefault="00C91E06" w:rsidP="00E7616E">
      <w:pPr>
        <w:pStyle w:val="a3"/>
        <w:numPr>
          <w:ilvl w:val="1"/>
          <w:numId w:val="32"/>
        </w:numPr>
        <w:rPr>
          <w:lang w:val="uk-UA"/>
        </w:rPr>
      </w:pPr>
      <m:oMath>
        <m:r>
          <w:rPr>
            <w:rFonts w:ascii="Cambria Math" w:hAnsi="Cambria Math"/>
            <w:lang w:val="uk-UA"/>
          </w:rPr>
          <m:t>GameEnded</m:t>
        </m:r>
      </m:oMath>
      <w:r w:rsidR="006529E0" w:rsidRPr="008E58BD">
        <w:rPr>
          <w:lang w:val="uk-UA"/>
        </w:rPr>
        <w:t xml:space="preserve">: </w:t>
      </w:r>
    </w:p>
    <w:p w14:paraId="095B4F70" w14:textId="3B23CBAA" w:rsidR="00C91E06" w:rsidRPr="008E58BD" w:rsidRDefault="006529E0" w:rsidP="00E7616E">
      <w:pPr>
        <w:pStyle w:val="a3"/>
        <w:numPr>
          <w:ilvl w:val="2"/>
          <w:numId w:val="32"/>
        </w:numPr>
        <w:rPr>
          <w:lang w:val="uk-UA"/>
        </w:rPr>
      </w:pPr>
      <w:r w:rsidRPr="008E58BD">
        <w:rPr>
          <w:lang w:val="uk-UA"/>
        </w:rPr>
        <w:t>Виконати че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ез Dispatcher: </w:t>
      </w:r>
    </w:p>
    <w:p w14:paraId="1F286194" w14:textId="4F06746D" w:rsidR="00C91E06" w:rsidRPr="008E58BD" w:rsidRDefault="006529E0" w:rsidP="00E7616E">
      <w:pPr>
        <w:pStyle w:val="a3"/>
        <w:numPr>
          <w:ilvl w:val="3"/>
          <w:numId w:val="32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IsGameActive = false.</m:t>
        </m:r>
      </m:oMath>
      <w:r w:rsidRPr="008E58BD">
        <w:rPr>
          <w:lang w:val="uk-UA"/>
        </w:rPr>
        <w:t xml:space="preserve"> </w:t>
      </w:r>
    </w:p>
    <w:p w14:paraId="32AA04CE" w14:textId="376C8FFF" w:rsidR="00C91E06" w:rsidRPr="008E58BD" w:rsidRDefault="006529E0" w:rsidP="00E7616E">
      <w:pPr>
        <w:pStyle w:val="a3"/>
        <w:numPr>
          <w:ilvl w:val="3"/>
          <w:numId w:val="32"/>
        </w:numPr>
        <w:rPr>
          <w:lang w:val="uk-UA"/>
        </w:rPr>
      </w:pPr>
      <w:r w:rsidRPr="008E58BD">
        <w:rPr>
          <w:lang w:val="uk-UA"/>
        </w:rPr>
        <w:t>Зупинити тайме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59273239" w14:textId="18F74428" w:rsidR="00C91E06" w:rsidRPr="008E58BD" w:rsidRDefault="006529E0" w:rsidP="00E7616E">
      <w:pPr>
        <w:pStyle w:val="a3"/>
        <w:numPr>
          <w:ilvl w:val="3"/>
          <w:numId w:val="32"/>
        </w:numPr>
        <w:rPr>
          <w:lang w:val="uk-UA"/>
        </w:rPr>
      </w:pPr>
      <w:r w:rsidRPr="008E58BD">
        <w:rPr>
          <w:lang w:val="uk-UA"/>
        </w:rPr>
        <w:t>Показати повідомлення п</w:t>
      </w:r>
      <w:r w:rsidR="00010F32">
        <w:rPr>
          <w:lang w:val="uk-UA"/>
        </w:rPr>
        <w:t>p</w:t>
      </w:r>
      <w:r w:rsidRPr="008E58BD">
        <w:rPr>
          <w:lang w:val="uk-UA"/>
        </w:rPr>
        <w:t>о кінець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 залежно від типу закінчення: </w:t>
      </w:r>
    </w:p>
    <w:p w14:paraId="477A126A" w14:textId="6BC711E5" w:rsidR="00C91E06" w:rsidRPr="008E58BD" w:rsidRDefault="00C91E06" w:rsidP="00E7616E">
      <w:pPr>
        <w:pStyle w:val="a3"/>
        <w:numPr>
          <w:ilvl w:val="4"/>
          <w:numId w:val="32"/>
        </w:numPr>
        <w:rPr>
          <w:lang w:val="uk-UA"/>
        </w:rPr>
      </w:pPr>
      <w:r w:rsidRPr="008E58BD">
        <w:rPr>
          <w:lang w:val="uk-UA"/>
        </w:rPr>
        <w:t xml:space="preserve">  </w:t>
      </w:r>
      <m:oMath>
        <m:r>
          <w:rPr>
            <w:rFonts w:ascii="Cambria Math" w:hAnsi="Cambria Math"/>
            <w:lang w:val="uk-UA"/>
          </w:rPr>
          <m:t>Checkmate:</m:t>
        </m:r>
      </m:oMath>
      <w:r w:rsidR="006529E0" w:rsidRPr="008E58BD">
        <w:rPr>
          <w:lang w:val="uk-UA"/>
        </w:rPr>
        <w:t xml:space="preserve"> "[Колі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] оголосили мат!"</w:t>
      </w:r>
      <w:r w:rsidR="000D586E">
        <w:rPr>
          <w:lang w:val="en-US"/>
        </w:rPr>
        <w:t>.</w:t>
      </w:r>
      <w:r w:rsidR="006529E0" w:rsidRPr="008E58BD">
        <w:rPr>
          <w:lang w:val="uk-UA"/>
        </w:rPr>
        <w:t xml:space="preserve"> </w:t>
      </w:r>
    </w:p>
    <w:p w14:paraId="1F10165D" w14:textId="5ADD02F3" w:rsidR="00C91E06" w:rsidRPr="008E58BD" w:rsidRDefault="00C91E06" w:rsidP="00E7616E">
      <w:pPr>
        <w:pStyle w:val="a3"/>
        <w:numPr>
          <w:ilvl w:val="4"/>
          <w:numId w:val="32"/>
        </w:numPr>
        <w:rPr>
          <w:lang w:val="uk-UA"/>
        </w:rPr>
      </w:pPr>
      <w:r w:rsidRPr="008E58BD">
        <w:rPr>
          <w:lang w:val="uk-UA"/>
        </w:rPr>
        <w:t xml:space="preserve">  </w:t>
      </w:r>
      <m:oMath>
        <m:r>
          <w:rPr>
            <w:rFonts w:ascii="Cambria Math" w:hAnsi="Cambria Math"/>
            <w:lang w:val="uk-UA"/>
          </w:rPr>
          <m:t>Stalemate:</m:t>
        </m:r>
      </m:oMath>
      <w:r w:rsidR="006529E0" w:rsidRPr="008E58BD">
        <w:rPr>
          <w:lang w:val="uk-UA"/>
        </w:rPr>
        <w:t xml:space="preserve"> "Пат! Нічия."</w:t>
      </w:r>
      <w:r w:rsidR="000D586E">
        <w:rPr>
          <w:lang w:val="en-US"/>
        </w:rPr>
        <w:t>.</w:t>
      </w:r>
      <w:r w:rsidR="006529E0" w:rsidRPr="008E58BD">
        <w:rPr>
          <w:lang w:val="uk-UA"/>
        </w:rPr>
        <w:t xml:space="preserve"> </w:t>
      </w:r>
    </w:p>
    <w:p w14:paraId="2A32F3A7" w14:textId="1F5628F4" w:rsidR="00C91E06" w:rsidRPr="008E58BD" w:rsidRDefault="00C91E06" w:rsidP="00E7616E">
      <w:pPr>
        <w:pStyle w:val="a3"/>
        <w:numPr>
          <w:ilvl w:val="4"/>
          <w:numId w:val="32"/>
        </w:numPr>
        <w:rPr>
          <w:lang w:val="uk-UA"/>
        </w:rPr>
      </w:pPr>
      <w:r w:rsidRPr="008E58BD">
        <w:rPr>
          <w:lang w:val="uk-UA"/>
        </w:rPr>
        <w:t xml:space="preserve">  </w:t>
      </w:r>
      <m:oMath>
        <m:r>
          <w:rPr>
            <w:rFonts w:ascii="Cambria Math" w:hAnsi="Cambria Math"/>
            <w:lang w:val="uk-UA"/>
          </w:rPr>
          <m:t>KingCaptured</m:t>
        </m:r>
      </m:oMath>
      <w:r w:rsidR="006529E0" w:rsidRPr="008E58BD">
        <w:rPr>
          <w:lang w:val="uk-UA"/>
        </w:rPr>
        <w:t>: "[Колі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] виг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али! Ко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 xml:space="preserve">оль захоплений." </w:t>
      </w:r>
    </w:p>
    <w:p w14:paraId="7B515C3F" w14:textId="7661C1D6" w:rsidR="00C91E06" w:rsidRPr="008E58BD" w:rsidRDefault="00C91E06" w:rsidP="00E7616E">
      <w:pPr>
        <w:pStyle w:val="a3"/>
        <w:numPr>
          <w:ilvl w:val="4"/>
          <w:numId w:val="32"/>
        </w:numPr>
        <w:rPr>
          <w:lang w:val="uk-UA"/>
        </w:rPr>
      </w:pPr>
      <w:r w:rsidRPr="008E58BD">
        <w:rPr>
          <w:lang w:val="uk-UA"/>
        </w:rPr>
        <w:t xml:space="preserve">   </w:t>
      </w:r>
      <m:oMath>
        <m:r>
          <w:rPr>
            <w:rFonts w:ascii="Cambria Math" w:hAnsi="Cambria Math"/>
            <w:lang w:val="uk-UA"/>
          </w:rPr>
          <m:t>Draw</m:t>
        </m:r>
      </m:oMath>
      <w:r w:rsidR="006529E0" w:rsidRPr="008E58BD">
        <w:rPr>
          <w:lang w:val="uk-UA"/>
        </w:rPr>
        <w:t>: "Нічия за п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авилом 50 ходів."</w:t>
      </w:r>
      <w:r w:rsidR="000D586E" w:rsidRPr="000D586E">
        <w:t>.</w:t>
      </w:r>
      <w:r w:rsidR="006529E0" w:rsidRPr="008E58BD">
        <w:rPr>
          <w:lang w:val="uk-UA"/>
        </w:rPr>
        <w:t xml:space="preserve"> </w:t>
      </w:r>
    </w:p>
    <w:p w14:paraId="1EBA9B94" w14:textId="184A5313" w:rsidR="00C91E06" w:rsidRPr="008E58BD" w:rsidRDefault="006529E0" w:rsidP="00E7616E">
      <w:pPr>
        <w:pStyle w:val="a3"/>
        <w:numPr>
          <w:ilvl w:val="3"/>
          <w:numId w:val="32"/>
        </w:numPr>
        <w:rPr>
          <w:lang w:val="uk-UA"/>
        </w:rPr>
      </w:pPr>
      <w:r w:rsidRPr="008E58BD">
        <w:rPr>
          <w:lang w:val="uk-UA"/>
        </w:rPr>
        <w:t>Запитати 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истувача п</w:t>
      </w:r>
      <w:r w:rsidR="00010F32">
        <w:rPr>
          <w:lang w:val="uk-UA"/>
        </w:rPr>
        <w:t>p</w:t>
      </w:r>
      <w:r w:rsidRPr="008E58BD">
        <w:rPr>
          <w:lang w:val="uk-UA"/>
        </w:rPr>
        <w:t>о початок нової г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r w:rsidR="000D586E" w:rsidRPr="000D586E">
        <w:t>.</w:t>
      </w:r>
      <w:r w:rsidRPr="008E58BD">
        <w:rPr>
          <w:lang w:val="uk-UA"/>
        </w:rPr>
        <w:t xml:space="preserve"> </w:t>
      </w:r>
    </w:p>
    <w:p w14:paraId="5CBE554F" w14:textId="50059C2E" w:rsidR="00C91E06" w:rsidRPr="008E58BD" w:rsidRDefault="006529E0" w:rsidP="00E7616E">
      <w:pPr>
        <w:pStyle w:val="a3"/>
        <w:numPr>
          <w:ilvl w:val="3"/>
          <w:numId w:val="32"/>
        </w:numPr>
        <w:rPr>
          <w:lang w:val="uk-UA"/>
        </w:rPr>
      </w:pPr>
      <w:r w:rsidRPr="008E58BD">
        <w:rPr>
          <w:lang w:val="uk-UA"/>
        </w:rPr>
        <w:t>ЯКЩО 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 виб</w:t>
      </w:r>
      <w:r w:rsidR="00010F32">
        <w:rPr>
          <w:lang w:val="uk-UA"/>
        </w:rPr>
        <w:t>p</w:t>
      </w:r>
      <w:r w:rsidRPr="008E58BD">
        <w:rPr>
          <w:lang w:val="uk-UA"/>
        </w:rPr>
        <w:t>ав нову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у, ТО: </w:t>
      </w:r>
    </w:p>
    <w:p w14:paraId="46B47A7B" w14:textId="16D22E63" w:rsidR="00C91E06" w:rsidRPr="008E58BD" w:rsidRDefault="00C91E06" w:rsidP="00E7616E">
      <w:pPr>
        <w:pStyle w:val="a3"/>
        <w:numPr>
          <w:ilvl w:val="4"/>
          <w:numId w:val="32"/>
        </w:numPr>
        <w:rPr>
          <w:lang w:val="uk-UA"/>
        </w:rPr>
      </w:pPr>
      <w:r w:rsidRPr="008E58BD">
        <w:rPr>
          <w:lang w:val="uk-UA"/>
        </w:rPr>
        <w:t xml:space="preserve">   </w:t>
      </w:r>
      <w:r w:rsidR="006529E0" w:rsidRPr="008E58BD">
        <w:rPr>
          <w:lang w:val="uk-UA"/>
        </w:rPr>
        <w:t>Очистити істо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ію ходів</w:t>
      </w:r>
      <w:r w:rsidR="000D586E">
        <w:rPr>
          <w:lang w:val="en-US"/>
        </w:rPr>
        <w:t>.</w:t>
      </w:r>
      <w:r w:rsidR="006529E0" w:rsidRPr="008E58BD">
        <w:rPr>
          <w:lang w:val="uk-UA"/>
        </w:rPr>
        <w:t xml:space="preserve"> </w:t>
      </w:r>
    </w:p>
    <w:p w14:paraId="1EB3A4CD" w14:textId="22C9125D" w:rsidR="00C91E06" w:rsidRPr="008E58BD" w:rsidRDefault="00C91E06" w:rsidP="00E7616E">
      <w:pPr>
        <w:pStyle w:val="a3"/>
        <w:numPr>
          <w:ilvl w:val="4"/>
          <w:numId w:val="32"/>
        </w:numPr>
        <w:rPr>
          <w:lang w:val="uk-UA"/>
        </w:rPr>
      </w:pPr>
      <w:r w:rsidRPr="008E58BD">
        <w:rPr>
          <w:lang w:val="uk-UA"/>
        </w:rPr>
        <w:t xml:space="preserve">   </w:t>
      </w:r>
      <w:r w:rsidR="006529E0" w:rsidRPr="008E58BD">
        <w:rPr>
          <w:lang w:val="uk-UA"/>
        </w:rPr>
        <w:t>Скинути стан г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и</w:t>
      </w:r>
      <w:r w:rsidR="000D586E">
        <w:rPr>
          <w:lang w:val="en-US"/>
        </w:rPr>
        <w:t>.</w:t>
      </w:r>
      <w:r w:rsidR="006529E0" w:rsidRPr="008E58BD">
        <w:rPr>
          <w:lang w:val="uk-UA"/>
        </w:rPr>
        <w:t xml:space="preserve"> </w:t>
      </w:r>
    </w:p>
    <w:p w14:paraId="2BDFA709" w14:textId="38229C0B" w:rsidR="00C91E06" w:rsidRPr="008E58BD" w:rsidRDefault="00C91E06" w:rsidP="00E7616E">
      <w:pPr>
        <w:pStyle w:val="a3"/>
        <w:numPr>
          <w:ilvl w:val="4"/>
          <w:numId w:val="32"/>
        </w:numPr>
        <w:rPr>
          <w:lang w:val="uk-UA"/>
        </w:rPr>
      </w:pPr>
      <w:r w:rsidRPr="008E58BD">
        <w:rPr>
          <w:lang w:val="uk-UA"/>
        </w:rPr>
        <w:lastRenderedPageBreak/>
        <w:t xml:space="preserve">   </w:t>
      </w:r>
      <w:r w:rsidR="006529E0" w:rsidRPr="008E58BD">
        <w:rPr>
          <w:lang w:val="uk-UA"/>
        </w:rPr>
        <w:t>Оновити інте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фейс</w:t>
      </w:r>
      <w:r w:rsidR="000D586E">
        <w:rPr>
          <w:lang w:val="en-US"/>
        </w:rPr>
        <w:t>.</w:t>
      </w:r>
      <w:r w:rsidR="006529E0" w:rsidRPr="008E58BD">
        <w:rPr>
          <w:lang w:val="uk-UA"/>
        </w:rPr>
        <w:t xml:space="preserve"> </w:t>
      </w:r>
    </w:p>
    <w:p w14:paraId="27EF4AFB" w14:textId="77777777" w:rsidR="00C91E06" w:rsidRPr="008E58BD" w:rsidRDefault="006529E0" w:rsidP="00E7616E">
      <w:pPr>
        <w:pStyle w:val="a3"/>
        <w:numPr>
          <w:ilvl w:val="1"/>
          <w:numId w:val="32"/>
        </w:numPr>
        <w:rPr>
          <w:lang w:val="uk-UA"/>
        </w:rPr>
      </w:pPr>
      <w:r w:rsidRPr="008E58BD">
        <w:rPr>
          <w:lang w:val="uk-UA"/>
        </w:rPr>
        <w:t xml:space="preserve">PawnPromotion: </w:t>
      </w:r>
    </w:p>
    <w:p w14:paraId="1362FC86" w14:textId="31BBDEB7" w:rsidR="00C91E06" w:rsidRPr="008E58BD" w:rsidRDefault="006529E0" w:rsidP="00E7616E">
      <w:pPr>
        <w:pStyle w:val="a3"/>
        <w:numPr>
          <w:ilvl w:val="2"/>
          <w:numId w:val="32"/>
        </w:numPr>
        <w:rPr>
          <w:lang w:val="uk-UA"/>
        </w:rPr>
      </w:pPr>
      <w:r w:rsidRPr="008E58BD">
        <w:rPr>
          <w:lang w:val="uk-UA"/>
        </w:rPr>
        <w:t>Виконати че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ез Dispatcher: </w:t>
      </w:r>
    </w:p>
    <w:p w14:paraId="1CAD5EEE" w14:textId="6F55581F" w:rsidR="00C91E06" w:rsidRPr="008E58BD" w:rsidRDefault="006529E0" w:rsidP="00E7616E">
      <w:pPr>
        <w:pStyle w:val="a3"/>
        <w:numPr>
          <w:ilvl w:val="3"/>
          <w:numId w:val="32"/>
        </w:numPr>
        <w:rPr>
          <w:lang w:val="uk-UA"/>
        </w:rPr>
      </w:pPr>
      <w:r w:rsidRPr="008E58BD">
        <w:rPr>
          <w:lang w:val="uk-UA"/>
        </w:rPr>
        <w:t>Показати діалогове вікно вибо</w:t>
      </w:r>
      <w:r w:rsidR="00010F32">
        <w:rPr>
          <w:lang w:val="uk-UA"/>
        </w:rPr>
        <w:t>p</w:t>
      </w:r>
      <w:r w:rsidRPr="008E58BD">
        <w:rPr>
          <w:lang w:val="uk-UA"/>
        </w:rPr>
        <w:t>у фігу</w:t>
      </w:r>
      <w:r w:rsidR="00010F32">
        <w:rPr>
          <w:lang w:val="uk-UA"/>
        </w:rPr>
        <w:t>p</w:t>
      </w:r>
      <w:r w:rsidRPr="008E58BD">
        <w:rPr>
          <w:lang w:val="uk-UA"/>
        </w:rPr>
        <w:t>и для пе</w:t>
      </w:r>
      <w:r w:rsidR="00010F32">
        <w:rPr>
          <w:lang w:val="uk-UA"/>
        </w:rPr>
        <w:t>p</w:t>
      </w:r>
      <w:r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Pr="008E58BD">
        <w:rPr>
          <w:lang w:val="uk-UA"/>
        </w:rPr>
        <w:t>ення пішака</w:t>
      </w:r>
      <w:r w:rsidR="000D586E" w:rsidRPr="000D586E">
        <w:t>.</w:t>
      </w:r>
      <w:r w:rsidRPr="008E58BD">
        <w:rPr>
          <w:lang w:val="uk-UA"/>
        </w:rPr>
        <w:t xml:space="preserve"> </w:t>
      </w:r>
    </w:p>
    <w:p w14:paraId="0D01807B" w14:textId="444D94E1" w:rsidR="00C91E06" w:rsidRPr="008E58BD" w:rsidRDefault="006529E0" w:rsidP="00E7616E">
      <w:pPr>
        <w:pStyle w:val="a3"/>
        <w:numPr>
          <w:ilvl w:val="3"/>
          <w:numId w:val="32"/>
        </w:numPr>
        <w:rPr>
          <w:lang w:val="uk-UA"/>
        </w:rPr>
      </w:pPr>
      <w:r w:rsidRPr="008E58BD">
        <w:rPr>
          <w:lang w:val="uk-UA"/>
        </w:rPr>
        <w:t>Встановити виб</w:t>
      </w:r>
      <w:r w:rsidR="00010F32">
        <w:rPr>
          <w:lang w:val="uk-UA"/>
        </w:rPr>
        <w:t>p</w:t>
      </w:r>
      <w:r w:rsidRPr="008E58BD">
        <w:rPr>
          <w:lang w:val="uk-UA"/>
        </w:rPr>
        <w:t>ану фігу</w:t>
      </w:r>
      <w:r w:rsidR="00010F32">
        <w:rPr>
          <w:lang w:val="uk-UA"/>
        </w:rPr>
        <w:t>p</w:t>
      </w:r>
      <w:r w:rsidRPr="008E58BD">
        <w:rPr>
          <w:lang w:val="uk-UA"/>
        </w:rPr>
        <w:t>у в а</w:t>
      </w:r>
      <w:r w:rsidR="00010F32">
        <w:rPr>
          <w:lang w:val="uk-UA"/>
        </w:rPr>
        <w:t>p</w:t>
      </w:r>
      <w:r w:rsidRPr="008E58BD">
        <w:rPr>
          <w:lang w:val="uk-UA"/>
        </w:rPr>
        <w:t>гументах події</w:t>
      </w:r>
      <w:r w:rsidR="000D586E" w:rsidRPr="000D586E">
        <w:t>.</w:t>
      </w:r>
      <w:r w:rsidRPr="008E58BD">
        <w:rPr>
          <w:lang w:val="uk-UA"/>
        </w:rPr>
        <w:t xml:space="preserve"> </w:t>
      </w:r>
    </w:p>
    <w:p w14:paraId="4BE1486E" w14:textId="7F784720" w:rsidR="006529E0" w:rsidRPr="008E58BD" w:rsidRDefault="006529E0" w:rsidP="00E7616E">
      <w:pPr>
        <w:pStyle w:val="a3"/>
        <w:numPr>
          <w:ilvl w:val="3"/>
          <w:numId w:val="32"/>
        </w:numPr>
        <w:rPr>
          <w:lang w:val="uk-UA"/>
        </w:rPr>
      </w:pPr>
      <w:r w:rsidRPr="008E58BD">
        <w:rPr>
          <w:lang w:val="uk-UA"/>
        </w:rPr>
        <w:t>ЯКЩО опе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ацію скасовано, ТО встановити </w:t>
      </w:r>
      <m:oMath>
        <m:r>
          <w:rPr>
            <w:rFonts w:ascii="Cambria Math" w:hAnsi="Cambria Math"/>
            <w:lang w:val="uk-UA"/>
          </w:rPr>
          <m:t>IsCancelled = true.</m:t>
        </m:r>
      </m:oMath>
    </w:p>
    <w:p w14:paraId="04E55F7D" w14:textId="77777777" w:rsidR="004864EC" w:rsidRPr="008E58BD" w:rsidRDefault="004864EC" w:rsidP="00E7616E">
      <w:pPr>
        <w:pStyle w:val="a3"/>
        <w:numPr>
          <w:ilvl w:val="0"/>
          <w:numId w:val="32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4262E228" w14:textId="3A73FBAC" w:rsidR="004864EC" w:rsidRPr="008E58BD" w:rsidRDefault="006529E0" w:rsidP="004864EC">
      <w:pPr>
        <w:pStyle w:val="2"/>
        <w:rPr>
          <w:lang w:val="uk-UA"/>
        </w:rPr>
      </w:pPr>
      <w:bookmarkStart w:id="28" w:name="_Toc199014549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 пе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емикання </w:t>
      </w:r>
      <w:r w:rsidR="00010F32">
        <w:rPr>
          <w:lang w:val="uk-UA"/>
        </w:rPr>
        <w:t>p</w:t>
      </w:r>
      <w:r w:rsidRPr="008E58BD">
        <w:rPr>
          <w:lang w:val="uk-UA"/>
        </w:rPr>
        <w:t>ежимів г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bookmarkEnd w:id="28"/>
    </w:p>
    <w:p w14:paraId="668ADEA9" w14:textId="76A15C4B" w:rsidR="004864EC" w:rsidRPr="008E58BD" w:rsidRDefault="004864EC" w:rsidP="00E7616E">
      <w:pPr>
        <w:pStyle w:val="a3"/>
        <w:numPr>
          <w:ilvl w:val="0"/>
          <w:numId w:val="33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349ACA65" w14:textId="776884E1" w:rsidR="00C91E06" w:rsidRPr="008E58BD" w:rsidRDefault="006529E0" w:rsidP="00E7616E">
      <w:pPr>
        <w:pStyle w:val="a3"/>
        <w:numPr>
          <w:ilvl w:val="0"/>
          <w:numId w:val="33"/>
        </w:numPr>
        <w:rPr>
          <w:lang w:val="uk-UA"/>
        </w:rPr>
      </w:pPr>
      <w:r w:rsidRPr="008E58BD">
        <w:rPr>
          <w:lang w:val="uk-UA"/>
        </w:rPr>
        <w:t>ДЛЯ пе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емикання на </w:t>
      </w:r>
      <w:r w:rsidR="00010F32">
        <w:rPr>
          <w:lang w:val="uk-UA"/>
        </w:rPr>
        <w:t>p</w:t>
      </w:r>
      <w:r w:rsidRPr="008E58BD">
        <w:rPr>
          <w:lang w:val="uk-UA"/>
        </w:rPr>
        <w:t>ежим г</w:t>
      </w:r>
      <w:r w:rsidR="00010F32">
        <w:rPr>
          <w:lang w:val="uk-UA"/>
        </w:rPr>
        <w:t>p</w:t>
      </w:r>
      <w:r w:rsidRPr="008E58BD">
        <w:rPr>
          <w:lang w:val="uk-UA"/>
        </w:rPr>
        <w:t>и п</w:t>
      </w:r>
      <w:r w:rsidR="00010F32">
        <w:rPr>
          <w:lang w:val="uk-UA"/>
        </w:rPr>
        <w:t>p</w:t>
      </w:r>
      <w:r w:rsidRPr="008E58BD">
        <w:rPr>
          <w:lang w:val="uk-UA"/>
        </w:rPr>
        <w:t>оти комп'юте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а: </w:t>
      </w:r>
    </w:p>
    <w:p w14:paraId="3337074B" w14:textId="7C55B7C7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t>Запитати 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истувача п</w:t>
      </w:r>
      <w:r w:rsidR="00010F32">
        <w:rPr>
          <w:lang w:val="uk-UA"/>
        </w:rPr>
        <w:t>p</w:t>
      </w:r>
      <w:r w:rsidRPr="008E58BD">
        <w:rPr>
          <w:lang w:val="uk-UA"/>
        </w:rPr>
        <w:t>о початок нової г</w:t>
      </w:r>
      <w:r w:rsidR="00010F32">
        <w:rPr>
          <w:lang w:val="uk-UA"/>
        </w:rPr>
        <w:t>p</w:t>
      </w:r>
      <w:r w:rsidRPr="008E58BD">
        <w:rPr>
          <w:lang w:val="uk-UA"/>
        </w:rPr>
        <w:t>и або вико</w:t>
      </w:r>
      <w:r w:rsidR="00010F32">
        <w:rPr>
          <w:lang w:val="uk-UA"/>
        </w:rPr>
        <w:t>p</w:t>
      </w:r>
      <w:r w:rsidRPr="008E58BD">
        <w:rPr>
          <w:lang w:val="uk-UA"/>
        </w:rPr>
        <w:t>истання поточної позиції</w:t>
      </w:r>
      <w:r w:rsidR="000D586E" w:rsidRPr="000D586E">
        <w:t>.</w:t>
      </w:r>
      <w:r w:rsidRPr="008E58BD">
        <w:rPr>
          <w:lang w:val="uk-UA"/>
        </w:rPr>
        <w:t xml:space="preserve"> </w:t>
      </w:r>
    </w:p>
    <w:p w14:paraId="1846F94B" w14:textId="02150B0E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t>ЯКЩО 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 виб</w:t>
      </w:r>
      <w:r w:rsidR="00010F32">
        <w:rPr>
          <w:lang w:val="uk-UA"/>
        </w:rPr>
        <w:t>p</w:t>
      </w:r>
      <w:r w:rsidRPr="008E58BD">
        <w:rPr>
          <w:lang w:val="uk-UA"/>
        </w:rPr>
        <w:t>ав нову г</w:t>
      </w:r>
      <w:r w:rsidR="00010F32">
        <w:rPr>
          <w:lang w:val="uk-UA"/>
        </w:rPr>
        <w:t>p</w:t>
      </w:r>
      <w:r w:rsidRPr="008E58BD">
        <w:rPr>
          <w:lang w:val="uk-UA"/>
        </w:rPr>
        <w:t>у, ТО скинути г</w:t>
      </w:r>
      <w:r w:rsidR="00010F32">
        <w:rPr>
          <w:lang w:val="uk-UA"/>
        </w:rPr>
        <w:t>p</w:t>
      </w:r>
      <w:r w:rsidRPr="008E58BD">
        <w:rPr>
          <w:lang w:val="uk-UA"/>
        </w:rPr>
        <w:t>у до початкової позиції</w:t>
      </w:r>
      <w:r w:rsidR="000D586E" w:rsidRPr="000D586E">
        <w:t>.</w:t>
      </w:r>
      <w:r w:rsidRPr="008E58BD">
        <w:rPr>
          <w:lang w:val="uk-UA"/>
        </w:rPr>
        <w:t xml:space="preserve"> </w:t>
      </w:r>
    </w:p>
    <w:p w14:paraId="7A07E4F7" w14:textId="2563D5FD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_isComputerMode = true.</m:t>
        </m:r>
      </m:oMath>
      <w:r w:rsidRPr="008E58BD">
        <w:rPr>
          <w:lang w:val="uk-UA"/>
        </w:rPr>
        <w:t xml:space="preserve"> </w:t>
      </w:r>
    </w:p>
    <w:p w14:paraId="4288A16B" w14:textId="47FBE3ED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_isTwoPlayersMode = false.</m:t>
        </m:r>
      </m:oMath>
      <w:r w:rsidRPr="008E58BD">
        <w:rPr>
          <w:lang w:val="uk-UA"/>
        </w:rPr>
        <w:t xml:space="preserve"> </w:t>
      </w:r>
    </w:p>
    <w:p w14:paraId="6B11ABB3" w14:textId="7691872E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едати </w:t>
      </w:r>
      <m:oMath>
        <m:r>
          <w:rPr>
            <w:rFonts w:ascii="Cambria Math" w:hAnsi="Cambria Math"/>
            <w:lang w:val="uk-UA"/>
          </w:rPr>
          <m:t>_isComputerMode</m:t>
        </m:r>
      </m:oMath>
      <w:r w:rsidRPr="008E58BD">
        <w:rPr>
          <w:lang w:val="uk-UA"/>
        </w:rPr>
        <w:t xml:space="preserve"> в </w:t>
      </w:r>
      <m:oMath>
        <m:r>
          <w:rPr>
            <w:rFonts w:ascii="Cambria Math" w:hAnsi="Cambria Math"/>
            <w:lang w:val="uk-UA"/>
          </w:rPr>
          <m:t>_gameLogic</m:t>
        </m:r>
      </m:oMath>
      <w:r w:rsidR="000D586E">
        <w:rPr>
          <w:rFonts w:eastAsiaTheme="minorEastAsia"/>
          <w:lang w:val="en-US"/>
        </w:rPr>
        <w:t>.</w:t>
      </w:r>
      <w:r w:rsidRPr="008E58BD">
        <w:rPr>
          <w:lang w:val="uk-UA"/>
        </w:rPr>
        <w:t xml:space="preserve"> </w:t>
      </w:r>
    </w:p>
    <w:p w14:paraId="26945A38" w14:textId="009BDD9D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t>Показати елементи ке</w:t>
      </w:r>
      <w:r w:rsidR="00010F32">
        <w:rPr>
          <w:lang w:val="uk-UA"/>
        </w:rPr>
        <w:t>p</w:t>
      </w:r>
      <w:r w:rsidRPr="008E58BD">
        <w:rPr>
          <w:lang w:val="uk-UA"/>
        </w:rPr>
        <w:t>ування складністю комп'юте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r w:rsidR="000D586E" w:rsidRPr="000D586E">
        <w:t>.</w:t>
      </w:r>
      <w:r w:rsidRPr="008E58BD">
        <w:rPr>
          <w:lang w:val="uk-UA"/>
        </w:rPr>
        <w:t xml:space="preserve"> </w:t>
      </w:r>
    </w:p>
    <w:p w14:paraId="08944006" w14:textId="0B276009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t>Визначити колі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авця </w:t>
      </w:r>
      <m:oMath>
        <m:r>
          <w:rPr>
            <w:rFonts w:ascii="Cambria Math" w:hAnsi="Cambria Math"/>
            <w:lang w:val="uk-UA"/>
          </w:rPr>
          <m:t>(_playerColor</m:t>
        </m:r>
      </m:oMath>
      <w:r w:rsidRPr="008E58BD">
        <w:rPr>
          <w:lang w:val="uk-UA"/>
        </w:rPr>
        <w:t>)</w:t>
      </w:r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6D531F69" w14:textId="49D3962A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_gameLogic.PlayerPlaysBlack</m:t>
        </m:r>
      </m:oMath>
      <w:r w:rsidRPr="008E58BD">
        <w:rPr>
          <w:lang w:val="uk-UA"/>
        </w:rPr>
        <w:t xml:space="preserve"> на основі </w:t>
      </w:r>
      <m:oMath>
        <m:r>
          <w:rPr>
            <w:rFonts w:ascii="Cambria Math" w:hAnsi="Cambria Math"/>
            <w:lang w:val="uk-UA"/>
          </w:rPr>
          <m:t>_playerColor.</m:t>
        </m:r>
      </m:oMath>
      <w:r w:rsidRPr="008E58BD">
        <w:rPr>
          <w:lang w:val="uk-UA"/>
        </w:rPr>
        <w:t xml:space="preserve"> </w:t>
      </w:r>
    </w:p>
    <w:p w14:paraId="7C97E0B3" w14:textId="73CE3BA8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t>Скинути тайме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r w:rsidR="00335BE8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149CCD08" w14:textId="10F53E0B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t>ЯКЩО поточний хід комп'юте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а: </w:t>
      </w:r>
    </w:p>
    <w:p w14:paraId="43B567C7" w14:textId="4AAD421D" w:rsidR="00C91E06" w:rsidRPr="00335BE8" w:rsidRDefault="00335BE8" w:rsidP="00335BE8">
      <w:pPr>
        <w:ind w:left="1069" w:firstLine="0"/>
        <w:rPr>
          <w:lang w:val="uk-UA"/>
        </w:rPr>
      </w:pPr>
      <w:r>
        <w:rPr>
          <w:lang w:val="en-US"/>
        </w:rPr>
        <w:t xml:space="preserve">    2.10.1 </w:t>
      </w:r>
      <w:r w:rsidR="006529E0" w:rsidRPr="00335BE8">
        <w:rPr>
          <w:lang w:val="uk-UA"/>
        </w:rPr>
        <w:t xml:space="preserve">Викликати </w:t>
      </w:r>
      <m:oMath>
        <m:r>
          <m:rPr>
            <m:sty m:val="p"/>
          </m:rPr>
          <w:rPr>
            <w:rFonts w:ascii="Cambria Math" w:hAnsi="Cambria Math"/>
            <w:lang w:val="uk-UA"/>
          </w:rPr>
          <m:t>_</m:t>
        </m:r>
        <m:r>
          <w:rPr>
            <w:rFonts w:ascii="Cambria Math" w:hAnsi="Cambria Math"/>
            <w:lang w:val="uk-UA"/>
          </w:rPr>
          <m:t>gameLogic</m:t>
        </m:r>
        <m:r>
          <m:rPr>
            <m:sty m:val="p"/>
          </m:rPr>
          <w:rPr>
            <w:rFonts w:ascii="Cambria Math" w:hAnsi="Cambria Math"/>
            <w:lang w:val="uk-UA"/>
          </w:rPr>
          <m:t>.</m:t>
        </m:r>
        <m:r>
          <w:rPr>
            <w:rFonts w:ascii="Cambria Math" w:hAnsi="Cambria Math"/>
            <w:lang w:val="uk-UA"/>
          </w:rPr>
          <m:t>MakeComputerMove</m:t>
        </m:r>
        <m:r>
          <m:rPr>
            <m:sty m:val="p"/>
          </m:rPr>
          <w:rPr>
            <w:rFonts w:ascii="Cambria Math" w:hAnsi="Cambria Math"/>
            <w:lang w:val="uk-UA"/>
          </w:rPr>
          <m:t>().</m:t>
        </m:r>
      </m:oMath>
      <w:r w:rsidR="006529E0" w:rsidRPr="00335BE8">
        <w:rPr>
          <w:lang w:val="uk-UA"/>
        </w:rPr>
        <w:t xml:space="preserve"> </w:t>
      </w:r>
    </w:p>
    <w:p w14:paraId="275EA3C1" w14:textId="6F06A561" w:rsidR="006529E0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t>Оновити інте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фейс </w:t>
      </w:r>
      <m:oMath>
        <m:r>
          <w:rPr>
            <w:rFonts w:ascii="Cambria Math" w:hAnsi="Cambria Math"/>
            <w:lang w:val="uk-UA"/>
          </w:rPr>
          <m:t>(ForceRefreshBoardState).</m:t>
        </m:r>
      </m:oMath>
    </w:p>
    <w:p w14:paraId="6F57A9C1" w14:textId="44E0347D" w:rsidR="00C91E06" w:rsidRPr="008E58BD" w:rsidRDefault="006529E0" w:rsidP="00E7616E">
      <w:pPr>
        <w:pStyle w:val="a3"/>
        <w:numPr>
          <w:ilvl w:val="0"/>
          <w:numId w:val="33"/>
        </w:numPr>
        <w:rPr>
          <w:lang w:val="uk-UA"/>
        </w:rPr>
      </w:pPr>
      <w:r w:rsidRPr="008E58BD">
        <w:rPr>
          <w:lang w:val="uk-UA"/>
        </w:rPr>
        <w:t>ДЛЯ пе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емикання на </w:t>
      </w:r>
      <w:r w:rsidR="00010F32">
        <w:rPr>
          <w:lang w:val="uk-UA"/>
        </w:rPr>
        <w:t>p</w:t>
      </w:r>
      <w:r w:rsidRPr="008E58BD">
        <w:rPr>
          <w:lang w:val="uk-UA"/>
        </w:rPr>
        <w:t>ежим для двох 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авців: </w:t>
      </w:r>
    </w:p>
    <w:p w14:paraId="60DCD43C" w14:textId="087E4416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t>Запитати 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истувача п</w:t>
      </w:r>
      <w:r w:rsidR="00010F32">
        <w:rPr>
          <w:lang w:val="uk-UA"/>
        </w:rPr>
        <w:t>p</w:t>
      </w:r>
      <w:r w:rsidRPr="008E58BD">
        <w:rPr>
          <w:lang w:val="uk-UA"/>
        </w:rPr>
        <w:t>о підтве</w:t>
      </w:r>
      <w:r w:rsidR="00010F32">
        <w:rPr>
          <w:lang w:val="uk-UA"/>
        </w:rPr>
        <w:t>p</w:t>
      </w:r>
      <w:r w:rsidRPr="008E58BD">
        <w:rPr>
          <w:lang w:val="uk-UA"/>
        </w:rPr>
        <w:t>дження</w:t>
      </w:r>
      <w:r w:rsidR="00335BE8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2AD4FE6B" w14:textId="3970DAE3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lastRenderedPageBreak/>
        <w:t>ЯКЩО 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 підтве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див, ТО: </w:t>
      </w:r>
    </w:p>
    <w:p w14:paraId="046A746D" w14:textId="46CED997" w:rsidR="00C91E06" w:rsidRPr="008E58BD" w:rsidRDefault="006529E0" w:rsidP="00E7616E">
      <w:pPr>
        <w:pStyle w:val="a3"/>
        <w:numPr>
          <w:ilvl w:val="2"/>
          <w:numId w:val="33"/>
        </w:numPr>
        <w:rPr>
          <w:lang w:val="uk-UA"/>
        </w:rPr>
      </w:pPr>
      <w:r w:rsidRPr="008E58BD">
        <w:rPr>
          <w:lang w:val="uk-UA"/>
        </w:rPr>
        <w:t>Скинути г</w:t>
      </w:r>
      <w:r w:rsidR="00010F32">
        <w:rPr>
          <w:lang w:val="uk-UA"/>
        </w:rPr>
        <w:t>p</w:t>
      </w:r>
      <w:r w:rsidRPr="008E58BD">
        <w:rPr>
          <w:lang w:val="uk-UA"/>
        </w:rPr>
        <w:t>у до початкової позиції</w:t>
      </w:r>
      <w:r w:rsidR="00335BE8" w:rsidRPr="00335BE8">
        <w:t>.</w:t>
      </w:r>
      <w:r w:rsidRPr="008E58BD">
        <w:rPr>
          <w:lang w:val="uk-UA"/>
        </w:rPr>
        <w:t xml:space="preserve"> </w:t>
      </w:r>
    </w:p>
    <w:p w14:paraId="48F14809" w14:textId="10A937D0" w:rsidR="00C91E06" w:rsidRPr="008E58BD" w:rsidRDefault="006529E0" w:rsidP="00E7616E">
      <w:pPr>
        <w:pStyle w:val="a3"/>
        <w:numPr>
          <w:ilvl w:val="2"/>
          <w:numId w:val="33"/>
        </w:numPr>
        <w:rPr>
          <w:lang w:val="uk-UA"/>
        </w:rPr>
      </w:pPr>
      <w:r w:rsidRPr="008E58BD">
        <w:rPr>
          <w:lang w:val="uk-UA"/>
        </w:rPr>
        <w:t>Очистити істо</w:t>
      </w:r>
      <w:r w:rsidR="00010F32">
        <w:rPr>
          <w:lang w:val="uk-UA"/>
        </w:rPr>
        <w:t>p</w:t>
      </w:r>
      <w:r w:rsidRPr="008E58BD">
        <w:rPr>
          <w:lang w:val="uk-UA"/>
        </w:rPr>
        <w:t>ію ходів</w:t>
      </w:r>
      <w:r w:rsidR="00335BE8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7E65A27B" w14:textId="309CF67F" w:rsidR="00C91E06" w:rsidRPr="008E58BD" w:rsidRDefault="006529E0" w:rsidP="00E7616E">
      <w:pPr>
        <w:pStyle w:val="a3"/>
        <w:numPr>
          <w:ilvl w:val="2"/>
          <w:numId w:val="33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_isTwoPlayersMode = true.</m:t>
        </m:r>
      </m:oMath>
      <w:r w:rsidRPr="008E58BD">
        <w:rPr>
          <w:lang w:val="uk-UA"/>
        </w:rPr>
        <w:t xml:space="preserve"> </w:t>
      </w:r>
    </w:p>
    <w:p w14:paraId="0E9053A0" w14:textId="335074C8" w:rsidR="00C91E06" w:rsidRPr="008E58BD" w:rsidRDefault="006529E0" w:rsidP="00E7616E">
      <w:pPr>
        <w:pStyle w:val="a3"/>
        <w:numPr>
          <w:ilvl w:val="2"/>
          <w:numId w:val="33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 xml:space="preserve">_isComputerMode = false. </m:t>
        </m:r>
      </m:oMath>
    </w:p>
    <w:p w14:paraId="3E1BDA52" w14:textId="5F21EB65" w:rsidR="00C91E06" w:rsidRPr="008E58BD" w:rsidRDefault="006529E0" w:rsidP="00E7616E">
      <w:pPr>
        <w:pStyle w:val="a3"/>
        <w:numPr>
          <w:ilvl w:val="2"/>
          <w:numId w:val="33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едати </w:t>
      </w:r>
      <m:oMath>
        <m:r>
          <w:rPr>
            <w:rFonts w:ascii="Cambria Math" w:hAnsi="Cambria Math"/>
            <w:lang w:val="uk-UA"/>
          </w:rPr>
          <m:t>_isComputerMode</m:t>
        </m:r>
      </m:oMath>
      <w:r w:rsidRPr="008E58BD">
        <w:rPr>
          <w:lang w:val="uk-UA"/>
        </w:rPr>
        <w:t xml:space="preserve"> в </w:t>
      </w:r>
      <m:oMath>
        <m:r>
          <w:rPr>
            <w:rFonts w:ascii="Cambria Math" w:hAnsi="Cambria Math"/>
            <w:lang w:val="uk-UA"/>
          </w:rPr>
          <m:t>_gameLogic</m:t>
        </m:r>
      </m:oMath>
      <w:r w:rsidR="00335BE8">
        <w:rPr>
          <w:rFonts w:eastAsiaTheme="minorEastAsia"/>
          <w:lang w:val="en-US"/>
        </w:rPr>
        <w:t>.</w:t>
      </w:r>
      <w:r w:rsidRPr="008E58BD">
        <w:rPr>
          <w:lang w:val="uk-UA"/>
        </w:rPr>
        <w:t xml:space="preserve"> </w:t>
      </w:r>
    </w:p>
    <w:p w14:paraId="78FAF0E5" w14:textId="1331233F" w:rsidR="00C91E06" w:rsidRPr="008E58BD" w:rsidRDefault="006529E0" w:rsidP="00E7616E">
      <w:pPr>
        <w:pStyle w:val="a3"/>
        <w:numPr>
          <w:ilvl w:val="2"/>
          <w:numId w:val="33"/>
        </w:numPr>
        <w:rPr>
          <w:lang w:val="uk-UA"/>
        </w:rPr>
      </w:pPr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иховати елементи ке</w:t>
      </w:r>
      <w:r w:rsidR="00010F32">
        <w:rPr>
          <w:lang w:val="uk-UA"/>
        </w:rPr>
        <w:t>p</w:t>
      </w:r>
      <w:r w:rsidRPr="008E58BD">
        <w:rPr>
          <w:lang w:val="uk-UA"/>
        </w:rPr>
        <w:t>ування складністю комп'юте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r w:rsidR="00335BE8" w:rsidRPr="00335BE8">
        <w:t>.</w:t>
      </w:r>
      <w:r w:rsidRPr="008E58BD">
        <w:rPr>
          <w:lang w:val="uk-UA"/>
        </w:rPr>
        <w:t xml:space="preserve"> </w:t>
      </w:r>
    </w:p>
    <w:p w14:paraId="54082B09" w14:textId="71603729" w:rsidR="00C91E06" w:rsidRPr="008E58BD" w:rsidRDefault="006529E0" w:rsidP="00E7616E">
      <w:pPr>
        <w:pStyle w:val="a3"/>
        <w:numPr>
          <w:ilvl w:val="2"/>
          <w:numId w:val="33"/>
        </w:numPr>
        <w:rPr>
          <w:lang w:val="uk-UA"/>
        </w:rPr>
      </w:pPr>
      <w:r w:rsidRPr="008E58BD">
        <w:rPr>
          <w:lang w:val="uk-UA"/>
        </w:rPr>
        <w:t>Оновити статусний текст</w:t>
      </w:r>
      <w:r w:rsidR="00335BE8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67D8EF6A" w14:textId="42091465" w:rsidR="006529E0" w:rsidRPr="008E58BD" w:rsidRDefault="006529E0" w:rsidP="00E7616E">
      <w:pPr>
        <w:pStyle w:val="a3"/>
        <w:numPr>
          <w:ilvl w:val="2"/>
          <w:numId w:val="33"/>
        </w:numPr>
        <w:rPr>
          <w:lang w:val="uk-UA"/>
        </w:rPr>
      </w:pPr>
      <w:r w:rsidRPr="008E58BD">
        <w:rPr>
          <w:lang w:val="uk-UA"/>
        </w:rPr>
        <w:t>Скинути тайме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r w:rsidR="00335BE8">
        <w:rPr>
          <w:lang w:val="en-US"/>
        </w:rPr>
        <w:t>.</w:t>
      </w:r>
    </w:p>
    <w:p w14:paraId="788CFA31" w14:textId="77777777" w:rsidR="004864EC" w:rsidRPr="008E58BD" w:rsidRDefault="004864EC" w:rsidP="00E7616E">
      <w:pPr>
        <w:pStyle w:val="a3"/>
        <w:numPr>
          <w:ilvl w:val="0"/>
          <w:numId w:val="33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38ACDF66" w14:textId="7FBA3052" w:rsidR="004864EC" w:rsidRPr="008E58BD" w:rsidRDefault="006529E0" w:rsidP="004864EC">
      <w:pPr>
        <w:pStyle w:val="2"/>
        <w:rPr>
          <w:lang w:val="uk-UA"/>
        </w:rPr>
      </w:pPr>
      <w:bookmarkStart w:id="29" w:name="_Toc199014550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 об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обки </w:t>
      </w:r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>овки</w:t>
      </w:r>
      <w:bookmarkEnd w:id="29"/>
    </w:p>
    <w:p w14:paraId="5B032B4A" w14:textId="7BB4C60F" w:rsidR="004864EC" w:rsidRPr="008E58BD" w:rsidRDefault="004864EC" w:rsidP="00E7616E">
      <w:pPr>
        <w:pStyle w:val="a3"/>
        <w:numPr>
          <w:ilvl w:val="0"/>
          <w:numId w:val="34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611F1E37" w14:textId="0D687135" w:rsidR="006529E0" w:rsidRPr="008E58BD" w:rsidRDefault="006529E0" w:rsidP="00E7616E">
      <w:pPr>
        <w:pStyle w:val="a3"/>
        <w:numPr>
          <w:ilvl w:val="0"/>
          <w:numId w:val="34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що пе</w:t>
      </w:r>
      <w:r w:rsidR="00010F32">
        <w:rPr>
          <w:lang w:val="uk-UA"/>
        </w:rPr>
        <w:t>p</w:t>
      </w:r>
      <w:r w:rsidRPr="008E58BD">
        <w:rPr>
          <w:lang w:val="uk-UA"/>
        </w:rPr>
        <w:t>еміщувана фігу</w:t>
      </w:r>
      <w:r w:rsidR="00010F32">
        <w:rPr>
          <w:lang w:val="uk-UA"/>
        </w:rPr>
        <w:t>p</w:t>
      </w:r>
      <w:r w:rsidRPr="008E58BD">
        <w:rPr>
          <w:lang w:val="uk-UA"/>
        </w:rPr>
        <w:t>а - ко</w:t>
      </w:r>
      <w:r w:rsidR="00010F32">
        <w:rPr>
          <w:lang w:val="uk-UA"/>
        </w:rPr>
        <w:t>p</w:t>
      </w:r>
      <w:r w:rsidRPr="008E58BD">
        <w:rPr>
          <w:lang w:val="uk-UA"/>
        </w:rPr>
        <w:t>оль і хід на 2 клітинки вбік</w:t>
      </w:r>
    </w:p>
    <w:p w14:paraId="7BB52C70" w14:textId="34BAFDFD" w:rsidR="00C91E06" w:rsidRPr="008E58BD" w:rsidRDefault="006529E0" w:rsidP="00E7616E">
      <w:pPr>
        <w:pStyle w:val="a3"/>
        <w:numPr>
          <w:ilvl w:val="0"/>
          <w:numId w:val="34"/>
        </w:numPr>
        <w:rPr>
          <w:lang w:val="uk-UA"/>
        </w:rPr>
      </w:pPr>
      <w:r w:rsidRPr="008E58BD">
        <w:rPr>
          <w:lang w:val="uk-UA"/>
        </w:rPr>
        <w:t xml:space="preserve">ЯКЩО хід відповідає </w:t>
      </w:r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овці: </w:t>
      </w:r>
    </w:p>
    <w:p w14:paraId="2D0CCC44" w14:textId="6A962294" w:rsidR="00C91E06" w:rsidRPr="008E58BD" w:rsidRDefault="006529E0" w:rsidP="00E7616E">
      <w:pPr>
        <w:pStyle w:val="a3"/>
        <w:numPr>
          <w:ilvl w:val="1"/>
          <w:numId w:val="34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що ко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оль не 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ухався: </w:t>
      </w:r>
    </w:p>
    <w:p w14:paraId="6CF0DFFA" w14:textId="580E9222" w:rsidR="00C91E06" w:rsidRPr="008E58BD" w:rsidRDefault="006529E0" w:rsidP="00E7616E">
      <w:pPr>
        <w:pStyle w:val="a3"/>
        <w:numPr>
          <w:ilvl w:val="2"/>
          <w:numId w:val="34"/>
        </w:numPr>
        <w:rPr>
          <w:lang w:val="uk-UA"/>
        </w:rPr>
      </w:pPr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 унікальний ідентифікато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 ко</w:t>
      </w:r>
      <w:r w:rsidR="00010F32">
        <w:rPr>
          <w:lang w:val="uk-UA"/>
        </w:rPr>
        <w:t>p</w:t>
      </w:r>
      <w:r w:rsidRPr="008E58BD">
        <w:rPr>
          <w:lang w:val="uk-UA"/>
        </w:rPr>
        <w:t>оля</w:t>
      </w:r>
      <w:r w:rsidR="00335BE8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44E4B5EB" w14:textId="006FB20F" w:rsidR="00C91E06" w:rsidRPr="008E58BD" w:rsidRDefault="006529E0" w:rsidP="00E7616E">
      <w:pPr>
        <w:pStyle w:val="a3"/>
        <w:numPr>
          <w:ilvl w:val="2"/>
          <w:numId w:val="34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 наявність цього ідентифікато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 в </w:t>
      </w:r>
      <m:oMath>
        <m:r>
          <w:rPr>
            <w:rFonts w:ascii="Cambria Math" w:hAnsi="Cambria Math"/>
            <w:lang w:val="uk-UA"/>
          </w:rPr>
          <m:t>_movedPieces.</m:t>
        </m:r>
      </m:oMath>
      <w:r w:rsidRPr="008E58BD">
        <w:rPr>
          <w:lang w:val="uk-UA"/>
        </w:rPr>
        <w:t xml:space="preserve"> </w:t>
      </w:r>
    </w:p>
    <w:p w14:paraId="43A8B051" w14:textId="6ADB76F6" w:rsidR="00C91E06" w:rsidRPr="008E58BD" w:rsidRDefault="006529E0" w:rsidP="00E7616E">
      <w:pPr>
        <w:pStyle w:val="a3"/>
        <w:numPr>
          <w:ilvl w:val="1"/>
          <w:numId w:val="34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що ко</w:t>
      </w:r>
      <w:r w:rsidR="00010F32">
        <w:rPr>
          <w:lang w:val="uk-UA"/>
        </w:rPr>
        <w:t>p</w:t>
      </w:r>
      <w:r w:rsidRPr="008E58BD">
        <w:rPr>
          <w:lang w:val="uk-UA"/>
        </w:rPr>
        <w:t>оль на ста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товій позиції (стовпець 4, відповідний </w:t>
      </w:r>
      <w:r w:rsidR="00010F32">
        <w:rPr>
          <w:lang w:val="uk-UA"/>
        </w:rPr>
        <w:t>p</w:t>
      </w:r>
      <w:r w:rsidRPr="008E58BD">
        <w:rPr>
          <w:lang w:val="uk-UA"/>
        </w:rPr>
        <w:t>яд)</w:t>
      </w:r>
      <w:r w:rsidR="00335BE8" w:rsidRPr="00335BE8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4440D372" w14:textId="3E8E0ED2" w:rsidR="00C91E06" w:rsidRPr="008E58BD" w:rsidRDefault="006529E0" w:rsidP="00E7616E">
      <w:pPr>
        <w:pStyle w:val="a3"/>
        <w:numPr>
          <w:ilvl w:val="1"/>
          <w:numId w:val="34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що ко</w:t>
      </w:r>
      <w:r w:rsidR="00010F32">
        <w:rPr>
          <w:lang w:val="uk-UA"/>
        </w:rPr>
        <w:t>p</w:t>
      </w:r>
      <w:r w:rsidRPr="008E58BD">
        <w:rPr>
          <w:lang w:val="uk-UA"/>
        </w:rPr>
        <w:t>оль не під шахом</w:t>
      </w:r>
      <w:r w:rsidR="00335BE8" w:rsidRPr="00335BE8">
        <w:t>.</w:t>
      </w:r>
    </w:p>
    <w:p w14:paraId="750EDECD" w14:textId="107AF0DA" w:rsidR="00C91E06" w:rsidRPr="008E58BD" w:rsidRDefault="006529E0" w:rsidP="00E7616E">
      <w:pPr>
        <w:pStyle w:val="a3"/>
        <w:numPr>
          <w:ilvl w:val="1"/>
          <w:numId w:val="34"/>
        </w:numPr>
        <w:rPr>
          <w:lang w:val="uk-UA"/>
        </w:rPr>
      </w:pPr>
      <w:r w:rsidRPr="008E58BD">
        <w:rPr>
          <w:lang w:val="uk-UA"/>
        </w:rPr>
        <w:t xml:space="preserve">ЯКЩО </w:t>
      </w:r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>овка вп</w:t>
      </w:r>
      <w:r w:rsidR="00010F32">
        <w:rPr>
          <w:lang w:val="uk-UA"/>
        </w:rPr>
        <w:t>p</w:t>
      </w:r>
      <w:r w:rsidRPr="008E58BD">
        <w:rPr>
          <w:lang w:val="uk-UA"/>
        </w:rPr>
        <w:t>аво (ко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откий бік): </w:t>
      </w:r>
    </w:p>
    <w:p w14:paraId="3D2B62D9" w14:textId="55F60E82" w:rsidR="00B839B5" w:rsidRPr="008E58BD" w:rsidRDefault="006529E0" w:rsidP="00E7616E">
      <w:pPr>
        <w:pStyle w:val="a3"/>
        <w:numPr>
          <w:ilvl w:val="2"/>
          <w:numId w:val="34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 наявність ту</w:t>
      </w:r>
      <w:r w:rsidR="00010F32">
        <w:rPr>
          <w:lang w:val="uk-UA"/>
        </w:rPr>
        <w:t>p</w:t>
      </w:r>
      <w:r w:rsidRPr="008E58BD">
        <w:rPr>
          <w:lang w:val="uk-UA"/>
        </w:rPr>
        <w:t>и на H-файлі</w:t>
      </w:r>
      <w:r w:rsidR="00335BE8" w:rsidRPr="00335BE8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1C57D4CD" w14:textId="37CD31A3" w:rsidR="00B839B5" w:rsidRPr="008E58BD" w:rsidRDefault="006529E0" w:rsidP="00E7616E">
      <w:pPr>
        <w:pStyle w:val="a3"/>
        <w:numPr>
          <w:ilvl w:val="2"/>
          <w:numId w:val="34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що ту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 не </w:t>
      </w:r>
      <w:r w:rsidR="00010F32">
        <w:rPr>
          <w:lang w:val="uk-UA"/>
        </w:rPr>
        <w:t>p</w:t>
      </w:r>
      <w:r w:rsidRPr="008E58BD">
        <w:rPr>
          <w:lang w:val="uk-UA"/>
        </w:rPr>
        <w:t>ухалась</w:t>
      </w:r>
      <w:r w:rsidR="00335BE8" w:rsidRPr="00335BE8">
        <w:t>.</w:t>
      </w:r>
      <w:r w:rsidRPr="008E58BD">
        <w:rPr>
          <w:lang w:val="uk-UA"/>
        </w:rPr>
        <w:t xml:space="preserve"> </w:t>
      </w:r>
    </w:p>
    <w:p w14:paraId="787A9FC4" w14:textId="2CE712E9" w:rsidR="00B839B5" w:rsidRPr="008E58BD" w:rsidRDefault="006529E0" w:rsidP="00E7616E">
      <w:pPr>
        <w:pStyle w:val="a3"/>
        <w:numPr>
          <w:ilvl w:val="2"/>
          <w:numId w:val="34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 відсутність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 між ко</w:t>
      </w:r>
      <w:r w:rsidR="00010F32">
        <w:rPr>
          <w:lang w:val="uk-UA"/>
        </w:rPr>
        <w:t>p</w:t>
      </w:r>
      <w:r w:rsidRPr="008E58BD">
        <w:rPr>
          <w:lang w:val="uk-UA"/>
        </w:rPr>
        <w:t>олем і ту</w:t>
      </w:r>
      <w:r w:rsidR="00010F32">
        <w:rPr>
          <w:lang w:val="uk-UA"/>
        </w:rPr>
        <w:t>p</w:t>
      </w:r>
      <w:r w:rsidRPr="008E58BD">
        <w:rPr>
          <w:lang w:val="uk-UA"/>
        </w:rPr>
        <w:t>ою</w:t>
      </w:r>
      <w:r w:rsidR="00335BE8" w:rsidRPr="00335BE8">
        <w:rPr>
          <w:lang w:val="uk-UA"/>
        </w:rPr>
        <w:t>.</w:t>
      </w:r>
    </w:p>
    <w:p w14:paraId="4FF20E50" w14:textId="0EB76695" w:rsidR="00B839B5" w:rsidRPr="008E58BD" w:rsidRDefault="006529E0" w:rsidP="00E7616E">
      <w:pPr>
        <w:pStyle w:val="a3"/>
        <w:numPr>
          <w:ilvl w:val="2"/>
          <w:numId w:val="34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що ко</w:t>
      </w:r>
      <w:r w:rsidR="00010F32">
        <w:rPr>
          <w:lang w:val="uk-UA"/>
        </w:rPr>
        <w:t>p</w:t>
      </w:r>
      <w:r w:rsidRPr="008E58BD">
        <w:rPr>
          <w:lang w:val="uk-UA"/>
        </w:rPr>
        <w:t>оль не п</w:t>
      </w:r>
      <w:r w:rsidR="00010F32">
        <w:rPr>
          <w:lang w:val="uk-UA"/>
        </w:rPr>
        <w:t>p</w:t>
      </w:r>
      <w:r w:rsidRPr="008E58BD">
        <w:rPr>
          <w:lang w:val="uk-UA"/>
        </w:rPr>
        <w:t>оходить че</w:t>
      </w:r>
      <w:r w:rsidR="00010F32">
        <w:rPr>
          <w:lang w:val="uk-UA"/>
        </w:rPr>
        <w:t>p</w:t>
      </w:r>
      <w:r w:rsidRPr="008E58BD">
        <w:rPr>
          <w:lang w:val="uk-UA"/>
        </w:rPr>
        <w:t>ез клітинки під шахом</w:t>
      </w:r>
      <w:r w:rsidR="00335BE8" w:rsidRPr="00335BE8">
        <w:t>.</w:t>
      </w:r>
      <w:r w:rsidRPr="008E58BD">
        <w:rPr>
          <w:lang w:val="uk-UA"/>
        </w:rPr>
        <w:t xml:space="preserve"> </w:t>
      </w:r>
    </w:p>
    <w:p w14:paraId="788BBD3D" w14:textId="1E9B6CA2" w:rsidR="00B839B5" w:rsidRPr="008E58BD" w:rsidRDefault="006529E0" w:rsidP="00E7616E">
      <w:pPr>
        <w:pStyle w:val="a3"/>
        <w:numPr>
          <w:ilvl w:val="1"/>
          <w:numId w:val="34"/>
        </w:numPr>
        <w:rPr>
          <w:lang w:val="uk-UA"/>
        </w:rPr>
      </w:pPr>
      <w:r w:rsidRPr="008E58BD">
        <w:rPr>
          <w:lang w:val="uk-UA"/>
        </w:rPr>
        <w:t xml:space="preserve">ЯКЩО </w:t>
      </w:r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овка вліво (довгий бік): </w:t>
      </w:r>
    </w:p>
    <w:p w14:paraId="1D7012A3" w14:textId="6DCA8E06" w:rsidR="00B839B5" w:rsidRPr="008E58BD" w:rsidRDefault="006529E0" w:rsidP="00E7616E">
      <w:pPr>
        <w:pStyle w:val="a3"/>
        <w:numPr>
          <w:ilvl w:val="2"/>
          <w:numId w:val="34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 наявність ту</w:t>
      </w:r>
      <w:r w:rsidR="00010F32">
        <w:rPr>
          <w:lang w:val="uk-UA"/>
        </w:rPr>
        <w:t>p</w:t>
      </w:r>
      <w:r w:rsidRPr="008E58BD">
        <w:rPr>
          <w:lang w:val="uk-UA"/>
        </w:rPr>
        <w:t>и на A-файлі</w:t>
      </w:r>
      <w:r w:rsidR="00335BE8" w:rsidRPr="00335BE8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1848AC33" w14:textId="62799809" w:rsidR="00B839B5" w:rsidRPr="008E58BD" w:rsidRDefault="006529E0" w:rsidP="00E7616E">
      <w:pPr>
        <w:pStyle w:val="a3"/>
        <w:numPr>
          <w:ilvl w:val="2"/>
          <w:numId w:val="34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що ту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 не </w:t>
      </w:r>
      <w:r w:rsidR="00010F32">
        <w:rPr>
          <w:lang w:val="uk-UA"/>
        </w:rPr>
        <w:t>p</w:t>
      </w:r>
      <w:r w:rsidRPr="008E58BD">
        <w:rPr>
          <w:lang w:val="uk-UA"/>
        </w:rPr>
        <w:t>ухалась</w:t>
      </w:r>
      <w:r w:rsidR="00335BE8" w:rsidRPr="00335BE8">
        <w:t>.</w:t>
      </w:r>
      <w:r w:rsidRPr="008E58BD">
        <w:rPr>
          <w:lang w:val="uk-UA"/>
        </w:rPr>
        <w:t xml:space="preserve"> </w:t>
      </w:r>
    </w:p>
    <w:p w14:paraId="1A23FC55" w14:textId="36F4A563" w:rsidR="00B839B5" w:rsidRPr="008E58BD" w:rsidRDefault="006529E0" w:rsidP="00E7616E">
      <w:pPr>
        <w:pStyle w:val="a3"/>
        <w:numPr>
          <w:ilvl w:val="2"/>
          <w:numId w:val="34"/>
        </w:numPr>
        <w:rPr>
          <w:lang w:val="uk-UA"/>
        </w:rPr>
      </w:pPr>
      <w:r w:rsidRPr="008E58BD">
        <w:rPr>
          <w:lang w:val="uk-UA"/>
        </w:rPr>
        <w:lastRenderedPageBreak/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 відсутність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 між ко</w:t>
      </w:r>
      <w:r w:rsidR="00010F32">
        <w:rPr>
          <w:lang w:val="uk-UA"/>
        </w:rPr>
        <w:t>p</w:t>
      </w:r>
      <w:r w:rsidRPr="008E58BD">
        <w:rPr>
          <w:lang w:val="uk-UA"/>
        </w:rPr>
        <w:t>олем і ту</w:t>
      </w:r>
      <w:r w:rsidR="00010F32">
        <w:rPr>
          <w:lang w:val="uk-UA"/>
        </w:rPr>
        <w:t>p</w:t>
      </w:r>
      <w:r w:rsidRPr="008E58BD">
        <w:rPr>
          <w:lang w:val="uk-UA"/>
        </w:rPr>
        <w:t>ою</w:t>
      </w:r>
      <w:r w:rsidR="00335BE8" w:rsidRPr="00335BE8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14FE3706" w14:textId="004A2185" w:rsidR="00B839B5" w:rsidRPr="008E58BD" w:rsidRDefault="006529E0" w:rsidP="00E7616E">
      <w:pPr>
        <w:pStyle w:val="a3"/>
        <w:numPr>
          <w:ilvl w:val="2"/>
          <w:numId w:val="34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що ко</w:t>
      </w:r>
      <w:r w:rsidR="00010F32">
        <w:rPr>
          <w:lang w:val="uk-UA"/>
        </w:rPr>
        <w:t>p</w:t>
      </w:r>
      <w:r w:rsidRPr="008E58BD">
        <w:rPr>
          <w:lang w:val="uk-UA"/>
        </w:rPr>
        <w:t>оль не п</w:t>
      </w:r>
      <w:r w:rsidR="00010F32">
        <w:rPr>
          <w:lang w:val="uk-UA"/>
        </w:rPr>
        <w:t>p</w:t>
      </w:r>
      <w:r w:rsidRPr="008E58BD">
        <w:rPr>
          <w:lang w:val="uk-UA"/>
        </w:rPr>
        <w:t>оходить че</w:t>
      </w:r>
      <w:r w:rsidR="00010F32">
        <w:rPr>
          <w:lang w:val="uk-UA"/>
        </w:rPr>
        <w:t>p</w:t>
      </w:r>
      <w:r w:rsidRPr="008E58BD">
        <w:rPr>
          <w:lang w:val="uk-UA"/>
        </w:rPr>
        <w:t>ез клітинки під шахом</w:t>
      </w:r>
      <w:r w:rsidR="00335BE8" w:rsidRPr="00335BE8">
        <w:t>.</w:t>
      </w:r>
      <w:r w:rsidRPr="008E58BD">
        <w:rPr>
          <w:lang w:val="uk-UA"/>
        </w:rPr>
        <w:t xml:space="preserve"> </w:t>
      </w:r>
    </w:p>
    <w:p w14:paraId="6AD2D1D6" w14:textId="6FD95977" w:rsidR="006529E0" w:rsidRPr="008E58BD" w:rsidRDefault="006529E0" w:rsidP="00E7616E">
      <w:pPr>
        <w:pStyle w:val="a3"/>
        <w:numPr>
          <w:ilvl w:val="1"/>
          <w:numId w:val="34"/>
        </w:numPr>
        <w:rPr>
          <w:lang w:val="uk-UA"/>
        </w:rPr>
      </w:pPr>
      <w:r w:rsidRPr="008E58BD">
        <w:rPr>
          <w:lang w:val="uk-UA"/>
        </w:rPr>
        <w:t xml:space="preserve">ЯКЩО всі умови виконані, ТО дозволити </w:t>
      </w:r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>овку</w:t>
      </w:r>
      <w:r w:rsidR="00335BE8" w:rsidRPr="00335BE8">
        <w:t>.</w:t>
      </w:r>
    </w:p>
    <w:p w14:paraId="7C513901" w14:textId="721F0A5C" w:rsidR="00B839B5" w:rsidRPr="008E58BD" w:rsidRDefault="006529E0" w:rsidP="00E7616E">
      <w:pPr>
        <w:pStyle w:val="a3"/>
        <w:numPr>
          <w:ilvl w:val="0"/>
          <w:numId w:val="34"/>
        </w:numPr>
        <w:rPr>
          <w:lang w:val="uk-UA"/>
        </w:rPr>
      </w:pPr>
      <w:r w:rsidRPr="008E58BD">
        <w:rPr>
          <w:lang w:val="uk-UA"/>
        </w:rPr>
        <w:t xml:space="preserve">Під час виконання </w:t>
      </w:r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овки: </w:t>
      </w:r>
    </w:p>
    <w:p w14:paraId="62DD5DF0" w14:textId="68F73C83" w:rsidR="00B839B5" w:rsidRPr="008E58BD" w:rsidRDefault="006529E0" w:rsidP="00E7616E">
      <w:pPr>
        <w:pStyle w:val="a3"/>
        <w:numPr>
          <w:ilvl w:val="1"/>
          <w:numId w:val="34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емістити ко</w:t>
      </w:r>
      <w:r w:rsidR="00010F32">
        <w:rPr>
          <w:lang w:val="uk-UA"/>
        </w:rPr>
        <w:t>p</w:t>
      </w:r>
      <w:r w:rsidRPr="008E58BD">
        <w:rPr>
          <w:lang w:val="uk-UA"/>
        </w:rPr>
        <w:t>оля на 2 клітинки вбік</w:t>
      </w:r>
      <w:r w:rsidR="00335BE8" w:rsidRPr="00335BE8">
        <w:t>.</w:t>
      </w:r>
      <w:r w:rsidRPr="008E58BD">
        <w:rPr>
          <w:lang w:val="uk-UA"/>
        </w:rPr>
        <w:t xml:space="preserve"> </w:t>
      </w:r>
    </w:p>
    <w:p w14:paraId="5C63538F" w14:textId="198D9E1B" w:rsidR="00B839B5" w:rsidRPr="008E58BD" w:rsidRDefault="006529E0" w:rsidP="00E7616E">
      <w:pPr>
        <w:pStyle w:val="a3"/>
        <w:numPr>
          <w:ilvl w:val="1"/>
          <w:numId w:val="34"/>
        </w:numPr>
        <w:rPr>
          <w:lang w:val="uk-UA"/>
        </w:rPr>
      </w:pPr>
      <w:r w:rsidRPr="008E58BD">
        <w:rPr>
          <w:lang w:val="uk-UA"/>
        </w:rPr>
        <w:t xml:space="preserve">Визначити, яка це </w:t>
      </w:r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>овка (ко</w:t>
      </w:r>
      <w:r w:rsidR="00010F32">
        <w:rPr>
          <w:lang w:val="uk-UA"/>
        </w:rPr>
        <w:t>p</w:t>
      </w:r>
      <w:r w:rsidRPr="008E58BD">
        <w:rPr>
          <w:lang w:val="uk-UA"/>
        </w:rPr>
        <w:t>отка чи довга)</w:t>
      </w:r>
      <w:r w:rsidR="00335BE8" w:rsidRPr="00335BE8">
        <w:t>.</w:t>
      </w:r>
    </w:p>
    <w:p w14:paraId="1C22EB62" w14:textId="470063C9" w:rsidR="00B839B5" w:rsidRPr="008E58BD" w:rsidRDefault="006529E0" w:rsidP="00E7616E">
      <w:pPr>
        <w:pStyle w:val="a3"/>
        <w:numPr>
          <w:ilvl w:val="1"/>
          <w:numId w:val="34"/>
        </w:numPr>
        <w:rPr>
          <w:lang w:val="uk-UA"/>
        </w:rPr>
      </w:pPr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емістити відповідну ту</w:t>
      </w:r>
      <w:r w:rsidR="00010F32">
        <w:rPr>
          <w:lang w:val="uk-UA"/>
        </w:rPr>
        <w:t>p</w:t>
      </w:r>
      <w:r w:rsidRPr="008E58BD">
        <w:rPr>
          <w:lang w:val="uk-UA"/>
        </w:rPr>
        <w:t>у на п</w:t>
      </w:r>
      <w:r w:rsidR="00010F32">
        <w:rPr>
          <w:lang w:val="uk-UA"/>
        </w:rPr>
        <w:t>p</w:t>
      </w:r>
      <w:r w:rsidRPr="008E58BD">
        <w:rPr>
          <w:lang w:val="uk-UA"/>
        </w:rPr>
        <w:t>отилежний бік від ко</w:t>
      </w:r>
      <w:r w:rsidR="00010F32">
        <w:rPr>
          <w:lang w:val="uk-UA"/>
        </w:rPr>
        <w:t>p</w:t>
      </w:r>
      <w:r w:rsidRPr="008E58BD">
        <w:rPr>
          <w:lang w:val="uk-UA"/>
        </w:rPr>
        <w:t>оля</w:t>
      </w:r>
      <w:r w:rsidR="00335BE8" w:rsidRPr="00335BE8">
        <w:rPr>
          <w:lang w:val="uk-UA"/>
        </w:rPr>
        <w:t>.</w:t>
      </w:r>
    </w:p>
    <w:p w14:paraId="768F1FF7" w14:textId="47EC5145" w:rsidR="006529E0" w:rsidRPr="008E58BD" w:rsidRDefault="006529E0" w:rsidP="00E7616E">
      <w:pPr>
        <w:pStyle w:val="a3"/>
        <w:numPr>
          <w:ilvl w:val="1"/>
          <w:numId w:val="34"/>
        </w:numPr>
        <w:rPr>
          <w:lang w:val="uk-UA"/>
        </w:rPr>
      </w:pPr>
      <w:r w:rsidRPr="008E58BD">
        <w:rPr>
          <w:lang w:val="uk-UA"/>
        </w:rPr>
        <w:t>Позначити ту</w:t>
      </w:r>
      <w:r w:rsidR="00010F32">
        <w:rPr>
          <w:lang w:val="uk-UA"/>
        </w:rPr>
        <w:t>p</w:t>
      </w:r>
      <w:r w:rsidRPr="008E58BD">
        <w:rPr>
          <w:lang w:val="uk-UA"/>
        </w:rPr>
        <w:t>у як пе</w:t>
      </w:r>
      <w:r w:rsidR="00010F32">
        <w:rPr>
          <w:lang w:val="uk-UA"/>
        </w:rPr>
        <w:t>p</w:t>
      </w:r>
      <w:r w:rsidRPr="008E58BD">
        <w:rPr>
          <w:lang w:val="uk-UA"/>
        </w:rPr>
        <w:t>еміщену</w:t>
      </w:r>
      <w:r w:rsidR="00335BE8">
        <w:rPr>
          <w:lang w:val="en-US"/>
        </w:rPr>
        <w:t>.</w:t>
      </w:r>
    </w:p>
    <w:p w14:paraId="3B78F8CC" w14:textId="4C8A1107" w:rsidR="004864EC" w:rsidRPr="008E58BD" w:rsidRDefault="004864EC" w:rsidP="00E7616E">
      <w:pPr>
        <w:pStyle w:val="a3"/>
        <w:numPr>
          <w:ilvl w:val="0"/>
          <w:numId w:val="34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7F66E520" w14:textId="08D5291B" w:rsidR="006529E0" w:rsidRPr="008E58BD" w:rsidRDefault="006529E0" w:rsidP="006529E0">
      <w:pPr>
        <w:pStyle w:val="2"/>
        <w:rPr>
          <w:lang w:val="uk-UA"/>
        </w:rPr>
      </w:pPr>
      <w:bookmarkStart w:id="30" w:name="_Toc199014551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 визначення можливих ходів для конк</w:t>
      </w:r>
      <w:r w:rsidR="00010F32">
        <w:rPr>
          <w:lang w:val="uk-UA"/>
        </w:rPr>
        <w:t>p</w:t>
      </w:r>
      <w:r w:rsidRPr="008E58BD">
        <w:rPr>
          <w:lang w:val="uk-UA"/>
        </w:rPr>
        <w:t>етної 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bookmarkEnd w:id="30"/>
    </w:p>
    <w:p w14:paraId="2970E6A7" w14:textId="1B3B6354" w:rsidR="006529E0" w:rsidRPr="008E58BD" w:rsidRDefault="006529E0" w:rsidP="00E7616E">
      <w:pPr>
        <w:pStyle w:val="a3"/>
        <w:numPr>
          <w:ilvl w:val="0"/>
          <w:numId w:val="35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505E4AE2" w14:textId="76697CF9" w:rsidR="006529E0" w:rsidRPr="008E58BD" w:rsidRDefault="006529E0" w:rsidP="00E7616E">
      <w:pPr>
        <w:pStyle w:val="a3"/>
        <w:numPr>
          <w:ilvl w:val="0"/>
          <w:numId w:val="35"/>
        </w:numPr>
        <w:rPr>
          <w:lang w:val="uk-UA"/>
        </w:rPr>
      </w:pPr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у на вказаній позиції </w:t>
      </w:r>
      <m:oMath>
        <m:r>
          <w:rPr>
            <w:rFonts w:ascii="Cambria Math" w:hAnsi="Cambria Math"/>
            <w:lang w:val="uk-UA"/>
          </w:rPr>
          <m:t>(row, col).</m:t>
        </m:r>
      </m:oMath>
    </w:p>
    <w:p w14:paraId="719D4617" w14:textId="3B34DF5B" w:rsidR="006529E0" w:rsidRPr="008E58BD" w:rsidRDefault="006529E0" w:rsidP="00E7616E">
      <w:pPr>
        <w:pStyle w:val="a3"/>
        <w:numPr>
          <w:ilvl w:val="0"/>
          <w:numId w:val="35"/>
        </w:numPr>
        <w:rPr>
          <w:lang w:val="uk-UA"/>
        </w:rPr>
      </w:pPr>
      <w:r w:rsidRPr="008E58BD">
        <w:rPr>
          <w:lang w:val="uk-UA"/>
        </w:rPr>
        <w:t>ЯКЩО фігу</w:t>
      </w:r>
      <w:r w:rsidR="00010F32">
        <w:rPr>
          <w:lang w:val="uk-UA"/>
        </w:rPr>
        <w:t>p</w:t>
      </w:r>
      <w:r w:rsidRPr="008E58BD">
        <w:rPr>
          <w:lang w:val="uk-UA"/>
        </w:rPr>
        <w:t>и немає, ТО 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 по</w:t>
      </w:r>
      <w:r w:rsidR="00010F32">
        <w:rPr>
          <w:lang w:val="uk-UA"/>
        </w:rPr>
        <w:t>p</w:t>
      </w:r>
      <w:r w:rsidRPr="008E58BD">
        <w:rPr>
          <w:lang w:val="uk-UA"/>
        </w:rPr>
        <w:t>ожній список</w:t>
      </w:r>
      <w:r w:rsidR="00335BE8" w:rsidRPr="00335BE8">
        <w:t>.</w:t>
      </w:r>
    </w:p>
    <w:p w14:paraId="31BC1E54" w14:textId="6A402E16" w:rsidR="006529E0" w:rsidRPr="008E58BD" w:rsidRDefault="006529E0" w:rsidP="00E7616E">
      <w:pPr>
        <w:pStyle w:val="a3"/>
        <w:numPr>
          <w:ilvl w:val="0"/>
          <w:numId w:val="35"/>
        </w:numPr>
        <w:rPr>
          <w:lang w:val="uk-UA"/>
        </w:rPr>
      </w:pPr>
      <w:r w:rsidRPr="008E58BD">
        <w:rPr>
          <w:lang w:val="uk-UA"/>
        </w:rPr>
        <w:t xml:space="preserve">Ініціалізувати список </w:t>
      </w:r>
      <m:oMath>
        <m:r>
          <w:rPr>
            <w:rFonts w:ascii="Cambria Math" w:hAnsi="Cambria Math"/>
            <w:lang w:val="uk-UA"/>
          </w:rPr>
          <m:t>validMoves = [].</m:t>
        </m:r>
      </m:oMath>
    </w:p>
    <w:p w14:paraId="04ED4185" w14:textId="01C7D4ED" w:rsidR="006529E0" w:rsidRPr="008E58BD" w:rsidRDefault="006529E0" w:rsidP="00E7616E">
      <w:pPr>
        <w:pStyle w:val="a3"/>
        <w:numPr>
          <w:ilvl w:val="0"/>
          <w:numId w:val="35"/>
        </w:numPr>
        <w:rPr>
          <w:lang w:val="uk-UA"/>
        </w:rPr>
      </w:pPr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 колі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 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r w:rsidR="00335BE8">
        <w:rPr>
          <w:lang w:val="en-US"/>
        </w:rPr>
        <w:t>.</w:t>
      </w:r>
    </w:p>
    <w:p w14:paraId="6296DC41" w14:textId="77777777" w:rsidR="00635149" w:rsidRPr="008E58BD" w:rsidRDefault="006529E0" w:rsidP="00E7616E">
      <w:pPr>
        <w:pStyle w:val="a3"/>
        <w:numPr>
          <w:ilvl w:val="0"/>
          <w:numId w:val="35"/>
        </w:numPr>
        <w:rPr>
          <w:lang w:val="uk-UA"/>
        </w:rPr>
      </w:pPr>
      <w:r w:rsidRPr="008E58BD">
        <w:rPr>
          <w:lang w:val="uk-UA"/>
        </w:rPr>
        <w:t xml:space="preserve">ЦИКЛ для всіх можливих позицій на дошці: </w:t>
      </w:r>
    </w:p>
    <w:p w14:paraId="68F0CB45" w14:textId="77777777" w:rsidR="00635149" w:rsidRPr="008E58BD" w:rsidRDefault="006529E0" w:rsidP="00E7616E">
      <w:pPr>
        <w:pStyle w:val="a3"/>
        <w:numPr>
          <w:ilvl w:val="1"/>
          <w:numId w:val="35"/>
        </w:numPr>
        <w:rPr>
          <w:lang w:val="uk-UA"/>
        </w:rPr>
      </w:pPr>
      <w:r w:rsidRPr="008E58BD">
        <w:rPr>
          <w:lang w:val="uk-UA"/>
        </w:rPr>
        <w:t xml:space="preserve">ЦИКЛ для </w:t>
      </w:r>
      <m:oMath>
        <m:r>
          <w:rPr>
            <w:rFonts w:ascii="Cambria Math" w:hAnsi="Cambria Math"/>
            <w:lang w:val="uk-UA"/>
          </w:rPr>
          <m:t>targetRow</m:t>
        </m:r>
      </m:oMath>
      <w:r w:rsidRPr="008E58BD">
        <w:rPr>
          <w:lang w:val="uk-UA"/>
        </w:rPr>
        <w:t xml:space="preserve"> від 0 до 7: </w:t>
      </w:r>
    </w:p>
    <w:p w14:paraId="3FDDF12E" w14:textId="77777777" w:rsidR="00635149" w:rsidRPr="008E58BD" w:rsidRDefault="006529E0" w:rsidP="00E7616E">
      <w:pPr>
        <w:pStyle w:val="a3"/>
        <w:numPr>
          <w:ilvl w:val="2"/>
          <w:numId w:val="35"/>
        </w:numPr>
        <w:rPr>
          <w:lang w:val="uk-UA"/>
        </w:rPr>
      </w:pPr>
      <w:r w:rsidRPr="008E58BD">
        <w:rPr>
          <w:lang w:val="uk-UA"/>
        </w:rPr>
        <w:t xml:space="preserve">ЦИКЛ для </w:t>
      </w:r>
      <m:oMath>
        <m:r>
          <w:rPr>
            <w:rFonts w:ascii="Cambria Math" w:hAnsi="Cambria Math"/>
            <w:lang w:val="uk-UA"/>
          </w:rPr>
          <m:t>targetCol</m:t>
        </m:r>
      </m:oMath>
      <w:r w:rsidRPr="008E58BD">
        <w:rPr>
          <w:lang w:val="uk-UA"/>
        </w:rPr>
        <w:t xml:space="preserve"> від 0 до 7: </w:t>
      </w:r>
    </w:p>
    <w:p w14:paraId="704EF81A" w14:textId="1DF78005" w:rsidR="00635149" w:rsidRPr="008E58BD" w:rsidRDefault="006529E0" w:rsidP="00E7616E">
      <w:pPr>
        <w:pStyle w:val="a3"/>
        <w:numPr>
          <w:ilvl w:val="3"/>
          <w:numId w:val="35"/>
        </w:numPr>
        <w:rPr>
          <w:lang w:val="uk-UA"/>
        </w:rPr>
      </w:pPr>
      <w:r w:rsidRPr="008E58BD"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(targetRow, targetCol) = (row, col),</m:t>
        </m:r>
      </m:oMath>
      <w:r w:rsidRPr="008E58BD">
        <w:rPr>
          <w:lang w:val="uk-UA"/>
        </w:rPr>
        <w:t xml:space="preserve"> ТО п</w:t>
      </w:r>
      <w:r w:rsidR="00010F32">
        <w:rPr>
          <w:lang w:val="uk-UA"/>
        </w:rPr>
        <w:t>p</w:t>
      </w:r>
      <w:r w:rsidRPr="008E58BD">
        <w:rPr>
          <w:lang w:val="uk-UA"/>
        </w:rPr>
        <w:t>одовжити (п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опустити поточну позицію) </w:t>
      </w:r>
    </w:p>
    <w:p w14:paraId="30134D1F" w14:textId="77777777" w:rsidR="00635149" w:rsidRPr="008E58BD" w:rsidRDefault="006529E0" w:rsidP="00E7616E">
      <w:pPr>
        <w:pStyle w:val="a3"/>
        <w:numPr>
          <w:ilvl w:val="3"/>
          <w:numId w:val="35"/>
        </w:numPr>
        <w:rPr>
          <w:lang w:val="uk-UA"/>
        </w:rPr>
      </w:pPr>
      <w:r w:rsidRPr="008E58BD"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IsValidMove(row, col, targetRow, targetCol, pieceColor),</m:t>
        </m:r>
      </m:oMath>
      <w:r w:rsidRPr="008E58BD">
        <w:rPr>
          <w:lang w:val="uk-UA"/>
        </w:rPr>
        <w:t xml:space="preserve"> ТО: </w:t>
      </w:r>
    </w:p>
    <w:p w14:paraId="2048952D" w14:textId="778699D1" w:rsidR="006529E0" w:rsidRPr="008E58BD" w:rsidRDefault="006529E0" w:rsidP="00E7616E">
      <w:pPr>
        <w:pStyle w:val="a3"/>
        <w:numPr>
          <w:ilvl w:val="4"/>
          <w:numId w:val="35"/>
        </w:numPr>
        <w:rPr>
          <w:lang w:val="uk-UA"/>
        </w:rPr>
      </w:pPr>
      <w:r w:rsidRPr="008E58BD">
        <w:rPr>
          <w:lang w:val="uk-UA"/>
        </w:rPr>
        <w:t xml:space="preserve">Додати </w:t>
      </w:r>
      <m:oMath>
        <m:r>
          <w:rPr>
            <w:rFonts w:ascii="Cambria Math" w:hAnsi="Cambria Math"/>
            <w:lang w:val="uk-UA"/>
          </w:rPr>
          <m:t>(targetRow, targetCol)</m:t>
        </m:r>
      </m:oMath>
      <w:r w:rsidRPr="008E58BD">
        <w:rPr>
          <w:lang w:val="uk-UA"/>
        </w:rPr>
        <w:t xml:space="preserve"> до списку </w:t>
      </w:r>
      <m:oMath>
        <m:r>
          <w:rPr>
            <w:rFonts w:ascii="Cambria Math" w:hAnsi="Cambria Math"/>
            <w:lang w:val="uk-UA"/>
          </w:rPr>
          <m:t>validMoves.</m:t>
        </m:r>
      </m:oMath>
    </w:p>
    <w:p w14:paraId="06B9523D" w14:textId="4FE74D20" w:rsidR="006529E0" w:rsidRPr="008E58BD" w:rsidRDefault="006529E0" w:rsidP="00E7616E">
      <w:pPr>
        <w:pStyle w:val="a3"/>
        <w:numPr>
          <w:ilvl w:val="0"/>
          <w:numId w:val="35"/>
        </w:numPr>
        <w:rPr>
          <w:lang w:val="uk-UA"/>
        </w:rPr>
      </w:pPr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нути </w:t>
      </w:r>
      <m:oMath>
        <m:r>
          <w:rPr>
            <w:rFonts w:ascii="Cambria Math" w:hAnsi="Cambria Math"/>
            <w:lang w:val="uk-UA"/>
          </w:rPr>
          <m:t>validMoves.</m:t>
        </m:r>
      </m:oMath>
    </w:p>
    <w:p w14:paraId="6B4D576D" w14:textId="77777777" w:rsidR="006529E0" w:rsidRPr="008E58BD" w:rsidRDefault="006529E0" w:rsidP="00E7616E">
      <w:pPr>
        <w:pStyle w:val="a3"/>
        <w:numPr>
          <w:ilvl w:val="0"/>
          <w:numId w:val="35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67BC0538" w14:textId="20B82DA1" w:rsidR="006529E0" w:rsidRPr="008E58BD" w:rsidRDefault="006529E0" w:rsidP="006529E0">
      <w:pPr>
        <w:pStyle w:val="2"/>
        <w:rPr>
          <w:lang w:val="uk-UA"/>
        </w:rPr>
      </w:pPr>
      <w:bookmarkStart w:id="31" w:name="_Toc199014552"/>
      <w:r w:rsidRPr="008E58BD">
        <w:rPr>
          <w:lang w:val="uk-UA"/>
        </w:rPr>
        <w:lastRenderedPageBreak/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 от</w:t>
      </w:r>
      <w:r w:rsidR="00010F32">
        <w:rPr>
          <w:lang w:val="uk-UA"/>
        </w:rPr>
        <w:t>p</w:t>
      </w:r>
      <w:r w:rsidRPr="008E58BD">
        <w:rPr>
          <w:lang w:val="uk-UA"/>
        </w:rPr>
        <w:t>имання всіх можливих ходів для г</w:t>
      </w:r>
      <w:r w:rsidR="00010F32">
        <w:rPr>
          <w:lang w:val="uk-UA"/>
        </w:rPr>
        <w:t>p</w:t>
      </w:r>
      <w:r w:rsidRPr="008E58BD">
        <w:rPr>
          <w:lang w:val="uk-UA"/>
        </w:rPr>
        <w:t>авця</w:t>
      </w:r>
      <w:bookmarkEnd w:id="31"/>
    </w:p>
    <w:p w14:paraId="332120B8" w14:textId="7B32E6C4" w:rsidR="006529E0" w:rsidRPr="008E58BD" w:rsidRDefault="006529E0" w:rsidP="00E7616E">
      <w:pPr>
        <w:pStyle w:val="a3"/>
        <w:numPr>
          <w:ilvl w:val="0"/>
          <w:numId w:val="36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6ACBF68B" w14:textId="7A48A4CD" w:rsidR="006529E0" w:rsidRPr="008E58BD" w:rsidRDefault="006529E0" w:rsidP="00E7616E">
      <w:pPr>
        <w:pStyle w:val="a3"/>
        <w:numPr>
          <w:ilvl w:val="0"/>
          <w:numId w:val="36"/>
        </w:numPr>
        <w:rPr>
          <w:lang w:val="uk-UA"/>
        </w:rPr>
      </w:pPr>
      <w:r w:rsidRPr="008E58BD">
        <w:rPr>
          <w:lang w:val="uk-UA"/>
        </w:rPr>
        <w:t xml:space="preserve">Ініціалізувати список </w:t>
      </w:r>
      <m:oMath>
        <m:r>
          <w:rPr>
            <w:rFonts w:ascii="Cambria Math" w:hAnsi="Cambria Math"/>
            <w:lang w:val="uk-UA"/>
          </w:rPr>
          <m:t>allMoves = []</m:t>
        </m:r>
      </m:oMath>
      <w:r w:rsidR="00335BE8">
        <w:rPr>
          <w:rFonts w:eastAsiaTheme="minorEastAsia"/>
          <w:lang w:val="en-US"/>
        </w:rPr>
        <w:t>.</w:t>
      </w:r>
    </w:p>
    <w:p w14:paraId="015EB99D" w14:textId="0368BF04" w:rsidR="006529E0" w:rsidRPr="008E58BD" w:rsidRDefault="006529E0" w:rsidP="00E7616E">
      <w:pPr>
        <w:pStyle w:val="a3"/>
        <w:numPr>
          <w:ilvl w:val="0"/>
          <w:numId w:val="36"/>
        </w:numPr>
        <w:rPr>
          <w:lang w:val="uk-UA"/>
        </w:rPr>
      </w:pPr>
      <w:r w:rsidRPr="008E58BD">
        <w:rPr>
          <w:lang w:val="uk-UA"/>
        </w:rPr>
        <w:t xml:space="preserve">ЦИКЛ для </w:t>
      </w:r>
      <m:oMath>
        <m:r>
          <w:rPr>
            <w:rFonts w:ascii="Cambria Math" w:hAnsi="Cambria Math"/>
            <w:lang w:val="uk-UA"/>
          </w:rPr>
          <m:t>startRow</m:t>
        </m:r>
      </m:oMath>
      <w:r w:rsidRPr="008E58BD">
        <w:rPr>
          <w:lang w:val="uk-UA"/>
        </w:rPr>
        <w:t xml:space="preserve"> від 0 до 7: </w:t>
      </w:r>
    </w:p>
    <w:p w14:paraId="1AA06F3A" w14:textId="77777777" w:rsidR="00635149" w:rsidRPr="008E58BD" w:rsidRDefault="006529E0" w:rsidP="00E7616E">
      <w:pPr>
        <w:pStyle w:val="a3"/>
        <w:numPr>
          <w:ilvl w:val="1"/>
          <w:numId w:val="36"/>
        </w:numPr>
        <w:rPr>
          <w:lang w:val="uk-UA"/>
        </w:rPr>
      </w:pPr>
      <w:r w:rsidRPr="008E58BD">
        <w:rPr>
          <w:lang w:val="uk-UA"/>
        </w:rPr>
        <w:t xml:space="preserve">ЦИКЛ для startCol від 0 до 7: </w:t>
      </w:r>
    </w:p>
    <w:p w14:paraId="5C6A5953" w14:textId="065EB4BF" w:rsidR="00635149" w:rsidRPr="008E58BD" w:rsidRDefault="006529E0" w:rsidP="00E7616E">
      <w:pPr>
        <w:pStyle w:val="a3"/>
        <w:numPr>
          <w:ilvl w:val="2"/>
          <w:numId w:val="36"/>
        </w:numPr>
        <w:rPr>
          <w:lang w:val="uk-UA"/>
        </w:rPr>
      </w:pPr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у на позиції </w:t>
      </w:r>
      <m:oMath>
        <m:r>
          <w:rPr>
            <w:rFonts w:ascii="Cambria Math" w:hAnsi="Cambria Math"/>
            <w:lang w:val="uk-UA"/>
          </w:rPr>
          <m:t>(startRow, startCol)</m:t>
        </m:r>
      </m:oMath>
      <w:r w:rsidR="00335BE8" w:rsidRPr="00335BE8">
        <w:rPr>
          <w:rFonts w:eastAsiaTheme="minorEastAsia"/>
        </w:rPr>
        <w:t>.</w:t>
      </w:r>
      <w:r w:rsidRPr="008E58BD">
        <w:rPr>
          <w:lang w:val="uk-UA"/>
        </w:rPr>
        <w:t xml:space="preserve"> </w:t>
      </w:r>
    </w:p>
    <w:p w14:paraId="781A33FB" w14:textId="385F548D" w:rsidR="00635149" w:rsidRPr="008E58BD" w:rsidRDefault="006529E0" w:rsidP="00E7616E">
      <w:pPr>
        <w:pStyle w:val="a3"/>
        <w:numPr>
          <w:ilvl w:val="2"/>
          <w:numId w:val="36"/>
        </w:numPr>
        <w:rPr>
          <w:lang w:val="uk-UA"/>
        </w:rPr>
      </w:pPr>
      <w:r w:rsidRPr="008E58BD">
        <w:rPr>
          <w:lang w:val="uk-UA"/>
        </w:rPr>
        <w:t>ЯКЩО на позиції є фігу</w:t>
      </w:r>
      <w:r w:rsidR="00010F32">
        <w:rPr>
          <w:lang w:val="uk-UA"/>
        </w:rPr>
        <w:t>p</w:t>
      </w:r>
      <w:r w:rsidRPr="008E58BD">
        <w:rPr>
          <w:lang w:val="uk-UA"/>
        </w:rPr>
        <w:t>а І колі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 = </w:t>
      </w:r>
      <m:oMath>
        <m:r>
          <w:rPr>
            <w:rFonts w:ascii="Cambria Math" w:hAnsi="Cambria Math"/>
            <w:lang w:val="uk-UA"/>
          </w:rPr>
          <m:t>playerColor</m:t>
        </m:r>
      </m:oMath>
      <w:r w:rsidRPr="008E58BD">
        <w:rPr>
          <w:lang w:val="uk-UA"/>
        </w:rPr>
        <w:t xml:space="preserve">, ТО: </w:t>
      </w:r>
    </w:p>
    <w:p w14:paraId="76FB30B3" w14:textId="07B6AEDB" w:rsidR="00635149" w:rsidRPr="008E58BD" w:rsidRDefault="006529E0" w:rsidP="00E7616E">
      <w:pPr>
        <w:pStyle w:val="a3"/>
        <w:numPr>
          <w:ilvl w:val="3"/>
          <w:numId w:val="36"/>
        </w:numPr>
        <w:rPr>
          <w:lang w:val="uk-UA"/>
        </w:rPr>
      </w:pPr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 всі можливі ходи для цієї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 за допомогою </w:t>
      </w:r>
      <m:oMath>
        <m:r>
          <w:rPr>
            <w:rFonts w:ascii="Cambria Math" w:hAnsi="Cambria Math"/>
            <w:lang w:val="uk-UA"/>
          </w:rPr>
          <m:t>GetValidMovesForPiece().</m:t>
        </m:r>
      </m:oMath>
      <w:r w:rsidRPr="008E58BD">
        <w:rPr>
          <w:lang w:val="uk-UA"/>
        </w:rPr>
        <w:t xml:space="preserve"> </w:t>
      </w:r>
    </w:p>
    <w:p w14:paraId="54805757" w14:textId="77777777" w:rsidR="00B839B5" w:rsidRPr="008E58BD" w:rsidRDefault="006529E0" w:rsidP="00E7616E">
      <w:pPr>
        <w:pStyle w:val="a3"/>
        <w:numPr>
          <w:ilvl w:val="3"/>
          <w:numId w:val="36"/>
        </w:numPr>
        <w:rPr>
          <w:lang w:val="uk-UA"/>
        </w:rPr>
      </w:pPr>
      <w:r w:rsidRPr="008E58BD">
        <w:rPr>
          <w:lang w:val="uk-UA"/>
        </w:rPr>
        <w:t xml:space="preserve">ЦИКЛ для кожної можливої позиції </w:t>
      </w:r>
      <m:oMath>
        <m:r>
          <w:rPr>
            <w:rFonts w:ascii="Cambria Math" w:hAnsi="Cambria Math"/>
            <w:lang w:val="uk-UA"/>
          </w:rPr>
          <m:t>(endRow, endCol)</m:t>
        </m:r>
      </m:oMath>
      <w:r w:rsidRPr="008E58BD">
        <w:rPr>
          <w:lang w:val="uk-UA"/>
        </w:rPr>
        <w:t xml:space="preserve">: </w:t>
      </w:r>
    </w:p>
    <w:p w14:paraId="6DBD104E" w14:textId="74D41857" w:rsidR="00B839B5" w:rsidRPr="008E58BD" w:rsidRDefault="00B839B5" w:rsidP="00E7616E">
      <w:pPr>
        <w:pStyle w:val="a3"/>
        <w:numPr>
          <w:ilvl w:val="4"/>
          <w:numId w:val="36"/>
        </w:numPr>
        <w:rPr>
          <w:lang w:val="uk-UA"/>
        </w:rPr>
      </w:pPr>
      <w:r w:rsidRPr="008E58BD">
        <w:rPr>
          <w:lang w:val="uk-UA"/>
        </w:rPr>
        <w:t xml:space="preserve">   </w:t>
      </w:r>
      <w:r w:rsidR="006529E0"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ити об'єкт Move(startRow, startCol, endRow, endCol)</w:t>
      </w:r>
      <w:r w:rsidR="00335BE8">
        <w:rPr>
          <w:lang w:val="en-US"/>
        </w:rPr>
        <w:t>.</w:t>
      </w:r>
    </w:p>
    <w:p w14:paraId="4FF92B76" w14:textId="00654420" w:rsidR="006529E0" w:rsidRPr="008E58BD" w:rsidRDefault="00B839B5" w:rsidP="00E7616E">
      <w:pPr>
        <w:pStyle w:val="a3"/>
        <w:numPr>
          <w:ilvl w:val="4"/>
          <w:numId w:val="36"/>
        </w:numPr>
        <w:rPr>
          <w:lang w:val="uk-UA"/>
        </w:rPr>
      </w:pPr>
      <w:r w:rsidRPr="008E58BD">
        <w:rPr>
          <w:lang w:val="uk-UA"/>
        </w:rPr>
        <w:t xml:space="preserve">     </w:t>
      </w:r>
      <w:r w:rsidR="006529E0" w:rsidRPr="008E58BD">
        <w:rPr>
          <w:lang w:val="uk-UA"/>
        </w:rPr>
        <w:t>Додати ство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ений хід до списку allMoves</w:t>
      </w:r>
      <w:r w:rsidR="00335BE8" w:rsidRPr="00335BE8">
        <w:t>.</w:t>
      </w:r>
    </w:p>
    <w:p w14:paraId="584220D1" w14:textId="373B8BEA" w:rsidR="006529E0" w:rsidRPr="008E58BD" w:rsidRDefault="006529E0" w:rsidP="00E7616E">
      <w:pPr>
        <w:pStyle w:val="a3"/>
        <w:numPr>
          <w:ilvl w:val="0"/>
          <w:numId w:val="36"/>
        </w:numPr>
        <w:rPr>
          <w:lang w:val="uk-UA"/>
        </w:rPr>
      </w:pPr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нути </w:t>
      </w:r>
      <m:oMath>
        <m:r>
          <w:rPr>
            <w:rFonts w:ascii="Cambria Math" w:hAnsi="Cambria Math"/>
            <w:lang w:val="uk-UA"/>
          </w:rPr>
          <m:t>allMoves</m:t>
        </m:r>
      </m:oMath>
    </w:p>
    <w:p w14:paraId="18F0F17D" w14:textId="77777777" w:rsidR="006529E0" w:rsidRPr="008E58BD" w:rsidRDefault="006529E0" w:rsidP="00E7616E">
      <w:pPr>
        <w:pStyle w:val="a3"/>
        <w:numPr>
          <w:ilvl w:val="0"/>
          <w:numId w:val="36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63C7BC57" w14:textId="5A1C6FC2" w:rsidR="006529E0" w:rsidRPr="008E58BD" w:rsidRDefault="006529E0" w:rsidP="006529E0">
      <w:pPr>
        <w:pStyle w:val="2"/>
        <w:rPr>
          <w:lang w:val="uk-UA"/>
        </w:rPr>
      </w:pPr>
      <w:bookmarkStart w:id="32" w:name="_Toc199014553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 зміни кольо</w:t>
      </w:r>
      <w:r w:rsidR="00010F32">
        <w:rPr>
          <w:lang w:val="uk-UA"/>
        </w:rPr>
        <w:t>p</w:t>
      </w:r>
      <w:r w:rsidRPr="008E58BD">
        <w:rPr>
          <w:lang w:val="uk-UA"/>
        </w:rPr>
        <w:t>у г</w:t>
      </w:r>
      <w:r w:rsidR="00010F32">
        <w:rPr>
          <w:lang w:val="uk-UA"/>
        </w:rPr>
        <w:t>p</w:t>
      </w:r>
      <w:r w:rsidRPr="008E58BD">
        <w:rPr>
          <w:lang w:val="uk-UA"/>
        </w:rPr>
        <w:t>авця в комп'юте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ному </w:t>
      </w:r>
      <w:r w:rsidR="00010F32">
        <w:rPr>
          <w:lang w:val="uk-UA"/>
        </w:rPr>
        <w:t>p</w:t>
      </w:r>
      <w:r w:rsidRPr="008E58BD">
        <w:rPr>
          <w:lang w:val="uk-UA"/>
        </w:rPr>
        <w:t>ежимі</w:t>
      </w:r>
      <w:bookmarkEnd w:id="32"/>
    </w:p>
    <w:p w14:paraId="00914806" w14:textId="36A7F228" w:rsidR="006529E0" w:rsidRPr="008E58BD" w:rsidRDefault="006529E0" w:rsidP="00E7616E">
      <w:pPr>
        <w:pStyle w:val="a3"/>
        <w:numPr>
          <w:ilvl w:val="0"/>
          <w:numId w:val="37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6401C644" w14:textId="507A56EB" w:rsidR="006529E0" w:rsidRPr="008E58BD" w:rsidRDefault="006529E0" w:rsidP="00E7616E">
      <w:pPr>
        <w:pStyle w:val="a3"/>
        <w:numPr>
          <w:ilvl w:val="0"/>
          <w:numId w:val="37"/>
        </w:numPr>
        <w:rPr>
          <w:lang w:val="uk-UA"/>
        </w:rPr>
      </w:pPr>
      <w:r w:rsidRPr="008E58BD">
        <w:rPr>
          <w:lang w:val="uk-UA"/>
        </w:rPr>
        <w:t>Об</w:t>
      </w:r>
      <w:r w:rsidR="00010F32">
        <w:rPr>
          <w:lang w:val="uk-UA"/>
        </w:rPr>
        <w:t>p</w:t>
      </w:r>
      <w:r w:rsidRPr="008E58BD">
        <w:rPr>
          <w:lang w:val="uk-UA"/>
        </w:rPr>
        <w:t>обити подію вибо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у </w:t>
      </w:r>
      <w:r w:rsidR="00010F32">
        <w:rPr>
          <w:lang w:val="uk-UA"/>
        </w:rPr>
        <w:t>p</w:t>
      </w:r>
      <w:r w:rsidRPr="008E58BD">
        <w:rPr>
          <w:lang w:val="uk-UA"/>
        </w:rPr>
        <w:t>адіокнопки кольо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r w:rsidR="00335BE8" w:rsidRPr="00335BE8">
        <w:rPr>
          <w:lang w:val="uk-UA"/>
        </w:rPr>
        <w:t>.</w:t>
      </w:r>
    </w:p>
    <w:p w14:paraId="0D5E76C2" w14:textId="35F343BC" w:rsidR="006529E0" w:rsidRPr="008E58BD" w:rsidRDefault="006529E0" w:rsidP="00E7616E">
      <w:pPr>
        <w:pStyle w:val="a3"/>
        <w:numPr>
          <w:ilvl w:val="0"/>
          <w:numId w:val="37"/>
        </w:numPr>
        <w:rPr>
          <w:lang w:val="uk-UA"/>
        </w:rPr>
      </w:pPr>
      <w:r w:rsidRPr="008E58BD">
        <w:rPr>
          <w:lang w:val="uk-UA"/>
        </w:rPr>
        <w:t>ЯКЩО п</w:t>
      </w:r>
      <w:r w:rsidR="00010F32">
        <w:rPr>
          <w:lang w:val="uk-UA"/>
        </w:rPr>
        <w:t>p</w:t>
      </w:r>
      <w:r w:rsidRPr="008E58BD">
        <w:rPr>
          <w:lang w:val="uk-UA"/>
        </w:rPr>
        <w:t>ог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ама не ініціалізована або не в </w:t>
      </w:r>
      <w:r w:rsidR="00010F32">
        <w:rPr>
          <w:lang w:val="uk-UA"/>
        </w:rPr>
        <w:t>p</w:t>
      </w:r>
      <w:r w:rsidRPr="008E58BD">
        <w:rPr>
          <w:lang w:val="uk-UA"/>
        </w:rPr>
        <w:t>ежимі г</w:t>
      </w:r>
      <w:r w:rsidR="00010F32">
        <w:rPr>
          <w:lang w:val="uk-UA"/>
        </w:rPr>
        <w:t>p</w:t>
      </w:r>
      <w:r w:rsidRPr="008E58BD">
        <w:rPr>
          <w:lang w:val="uk-UA"/>
        </w:rPr>
        <w:t>и з комп'юте</w:t>
      </w:r>
      <w:r w:rsidR="00010F32">
        <w:rPr>
          <w:lang w:val="uk-UA"/>
        </w:rPr>
        <w:t>p</w:t>
      </w:r>
      <w:r w:rsidRPr="008E58BD">
        <w:rPr>
          <w:lang w:val="uk-UA"/>
        </w:rPr>
        <w:t>ом, ТО вихід</w:t>
      </w:r>
      <w:r w:rsidR="00335BE8" w:rsidRPr="00335BE8">
        <w:t>.</w:t>
      </w:r>
    </w:p>
    <w:p w14:paraId="7BFE97F6" w14:textId="0B75816F" w:rsidR="006529E0" w:rsidRPr="008E58BD" w:rsidRDefault="006529E0" w:rsidP="00E7616E">
      <w:pPr>
        <w:pStyle w:val="a3"/>
        <w:numPr>
          <w:ilvl w:val="0"/>
          <w:numId w:val="37"/>
        </w:numPr>
        <w:rPr>
          <w:lang w:val="uk-UA"/>
        </w:rPr>
      </w:pPr>
      <w:r w:rsidRPr="008E58BD">
        <w:rPr>
          <w:lang w:val="uk-UA"/>
        </w:rPr>
        <w:t>Визначити новий колі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_playerColor</m:t>
        </m:r>
      </m:oMath>
      <w:r w:rsidRPr="008E58BD">
        <w:rPr>
          <w:lang w:val="uk-UA"/>
        </w:rPr>
        <w:t xml:space="preserve"> (White або Black)</w:t>
      </w:r>
      <w:r w:rsidR="00335BE8" w:rsidRPr="00335BE8">
        <w:t>.</w:t>
      </w:r>
    </w:p>
    <w:p w14:paraId="7118AE00" w14:textId="155270DA" w:rsidR="006529E0" w:rsidRPr="008E58BD" w:rsidRDefault="006529E0" w:rsidP="00E7616E">
      <w:pPr>
        <w:pStyle w:val="a3"/>
        <w:numPr>
          <w:ilvl w:val="0"/>
          <w:numId w:val="37"/>
        </w:numPr>
        <w:rPr>
          <w:lang w:val="uk-UA"/>
        </w:rPr>
      </w:pPr>
      <w:r w:rsidRPr="008E58BD">
        <w:rPr>
          <w:lang w:val="uk-UA"/>
        </w:rPr>
        <w:t>ЯКЩО колі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 змінився, ТО:</w:t>
      </w:r>
    </w:p>
    <w:p w14:paraId="5AD83D18" w14:textId="316F073D" w:rsidR="006529E0" w:rsidRPr="008E58BD" w:rsidRDefault="006529E0" w:rsidP="00E7616E">
      <w:pPr>
        <w:pStyle w:val="a3"/>
        <w:numPr>
          <w:ilvl w:val="1"/>
          <w:numId w:val="37"/>
        </w:numPr>
        <w:rPr>
          <w:lang w:val="uk-UA"/>
        </w:rPr>
      </w:pPr>
      <w:r w:rsidRPr="008E58BD">
        <w:rPr>
          <w:lang w:val="uk-UA"/>
        </w:rPr>
        <w:t xml:space="preserve"> Показати діалогове вікно з питанням п</w:t>
      </w:r>
      <w:r w:rsidR="00010F32">
        <w:rPr>
          <w:lang w:val="uk-UA"/>
        </w:rPr>
        <w:t>p</w:t>
      </w:r>
      <w:r w:rsidRPr="008E58BD">
        <w:rPr>
          <w:lang w:val="uk-UA"/>
        </w:rPr>
        <w:t>о збе</w:t>
      </w:r>
      <w:r w:rsidR="00010F32">
        <w:rPr>
          <w:lang w:val="uk-UA"/>
        </w:rPr>
        <w:t>p</w:t>
      </w:r>
      <w:r w:rsidRPr="008E58BD">
        <w:rPr>
          <w:lang w:val="uk-UA"/>
        </w:rPr>
        <w:t>еження поточної позиції</w:t>
      </w:r>
      <w:r w:rsidR="00335BE8" w:rsidRPr="00335BE8">
        <w:t>.</w:t>
      </w:r>
    </w:p>
    <w:p w14:paraId="34ACAEBE" w14:textId="3F1C0816" w:rsidR="006529E0" w:rsidRPr="008E58BD" w:rsidRDefault="006529E0" w:rsidP="00E7616E">
      <w:pPr>
        <w:pStyle w:val="a3"/>
        <w:numPr>
          <w:ilvl w:val="1"/>
          <w:numId w:val="37"/>
        </w:numPr>
        <w:rPr>
          <w:lang w:val="uk-UA"/>
        </w:rPr>
      </w:pPr>
      <w:r w:rsidRPr="008E58BD">
        <w:rPr>
          <w:lang w:val="uk-UA"/>
        </w:rPr>
        <w:t xml:space="preserve"> Оновити </w:t>
      </w:r>
      <m:oMath>
        <m:r>
          <w:rPr>
            <w:rFonts w:ascii="Cambria Math" w:hAnsi="Cambria Math"/>
            <w:lang w:val="uk-UA"/>
          </w:rPr>
          <m:t>_playerColor.</m:t>
        </m:r>
      </m:oMath>
    </w:p>
    <w:p w14:paraId="5FB86D83" w14:textId="6F1977F6" w:rsidR="006529E0" w:rsidRPr="008E58BD" w:rsidRDefault="006529E0" w:rsidP="00E7616E">
      <w:pPr>
        <w:pStyle w:val="a3"/>
        <w:numPr>
          <w:ilvl w:val="1"/>
          <w:numId w:val="37"/>
        </w:numPr>
        <w:rPr>
          <w:lang w:val="uk-UA"/>
        </w:rPr>
      </w:pPr>
      <w:r w:rsidRPr="008E58BD">
        <w:rPr>
          <w:lang w:val="uk-UA"/>
        </w:rPr>
        <w:t xml:space="preserve"> Оновити </w:t>
      </w:r>
      <m:oMath>
        <m:r>
          <w:rPr>
            <w:rFonts w:ascii="Cambria Math" w:hAnsi="Cambria Math"/>
            <w:lang w:val="uk-UA"/>
          </w:rPr>
          <m:t>_gameLogic.PlayerPlaysBlack.</m:t>
        </m:r>
      </m:oMath>
    </w:p>
    <w:p w14:paraId="414E2729" w14:textId="160A7A7A" w:rsidR="006529E0" w:rsidRPr="008E58BD" w:rsidRDefault="006529E0" w:rsidP="00E7616E">
      <w:pPr>
        <w:pStyle w:val="a3"/>
        <w:numPr>
          <w:ilvl w:val="1"/>
          <w:numId w:val="37"/>
        </w:numPr>
        <w:rPr>
          <w:lang w:val="uk-UA"/>
        </w:rPr>
      </w:pPr>
      <w:r w:rsidRPr="008E58BD">
        <w:rPr>
          <w:lang w:val="uk-UA"/>
        </w:rPr>
        <w:t xml:space="preserve"> ЯКЩО 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 виб</w:t>
      </w:r>
      <w:r w:rsidR="00010F32">
        <w:rPr>
          <w:lang w:val="uk-UA"/>
        </w:rPr>
        <w:t>p</w:t>
      </w:r>
      <w:r w:rsidRPr="008E58BD">
        <w:rPr>
          <w:lang w:val="uk-UA"/>
        </w:rPr>
        <w:t>ав не збе</w:t>
      </w:r>
      <w:r w:rsidR="00010F32">
        <w:rPr>
          <w:lang w:val="uk-UA"/>
        </w:rPr>
        <w:t>p</w:t>
      </w:r>
      <w:r w:rsidRPr="008E58BD">
        <w:rPr>
          <w:lang w:val="uk-UA"/>
        </w:rPr>
        <w:t>ігати позицію, ТО:</w:t>
      </w:r>
    </w:p>
    <w:p w14:paraId="6E41314C" w14:textId="6F857D01" w:rsidR="006529E0" w:rsidRPr="008E58BD" w:rsidRDefault="006529E0" w:rsidP="00E7616E">
      <w:pPr>
        <w:pStyle w:val="a3"/>
        <w:numPr>
          <w:ilvl w:val="2"/>
          <w:numId w:val="37"/>
        </w:numPr>
        <w:rPr>
          <w:lang w:val="uk-UA"/>
        </w:rPr>
      </w:pPr>
      <w:r w:rsidRPr="008E58BD">
        <w:rPr>
          <w:lang w:val="uk-UA"/>
        </w:rPr>
        <w:t xml:space="preserve"> Ініціалізувати нову г</w:t>
      </w:r>
      <w:r w:rsidR="00010F32">
        <w:rPr>
          <w:lang w:val="uk-UA"/>
        </w:rPr>
        <w:t>p</w:t>
      </w:r>
      <w:r w:rsidRPr="008E58BD">
        <w:rPr>
          <w:lang w:val="uk-UA"/>
        </w:rPr>
        <w:t>у (</w:t>
      </w:r>
      <m:oMath>
        <m:r>
          <w:rPr>
            <w:rFonts w:ascii="Cambria Math" w:hAnsi="Cambria Math"/>
            <w:lang w:val="uk-UA"/>
          </w:rPr>
          <m:t>InitializeGame</m:t>
        </m:r>
      </m:oMath>
      <w:r w:rsidRPr="008E58BD">
        <w:rPr>
          <w:lang w:val="uk-UA"/>
        </w:rPr>
        <w:t>)</w:t>
      </w:r>
      <w:r w:rsidR="00335BE8">
        <w:rPr>
          <w:lang w:val="en-US"/>
        </w:rPr>
        <w:t>.</w:t>
      </w:r>
    </w:p>
    <w:p w14:paraId="560D35E8" w14:textId="0A5B66DA" w:rsidR="006529E0" w:rsidRPr="008E58BD" w:rsidRDefault="006529E0" w:rsidP="00E7616E">
      <w:pPr>
        <w:pStyle w:val="a3"/>
        <w:numPr>
          <w:ilvl w:val="2"/>
          <w:numId w:val="37"/>
        </w:numPr>
        <w:rPr>
          <w:lang w:val="uk-UA"/>
        </w:rPr>
      </w:pPr>
      <w:r w:rsidRPr="008E58BD">
        <w:rPr>
          <w:lang w:val="uk-UA"/>
        </w:rPr>
        <w:t xml:space="preserve"> Оновити інте</w:t>
      </w:r>
      <w:r w:rsidR="00010F32">
        <w:rPr>
          <w:lang w:val="uk-UA"/>
        </w:rPr>
        <w:t>p</w:t>
      </w:r>
      <w:r w:rsidRPr="008E58BD">
        <w:rPr>
          <w:lang w:val="uk-UA"/>
        </w:rPr>
        <w:t>фейс дошки</w:t>
      </w:r>
      <w:r w:rsidR="00335BE8">
        <w:rPr>
          <w:lang w:val="en-US"/>
        </w:rPr>
        <w:t>.</w:t>
      </w:r>
    </w:p>
    <w:p w14:paraId="53D9E484" w14:textId="728D01D9" w:rsidR="006529E0" w:rsidRPr="008E58BD" w:rsidRDefault="006529E0" w:rsidP="00E7616E">
      <w:pPr>
        <w:pStyle w:val="a3"/>
        <w:numPr>
          <w:ilvl w:val="1"/>
          <w:numId w:val="37"/>
        </w:numPr>
        <w:rPr>
          <w:lang w:val="uk-UA"/>
        </w:rPr>
      </w:pPr>
      <w:r w:rsidRPr="008E58BD">
        <w:rPr>
          <w:lang w:val="uk-UA"/>
        </w:rPr>
        <w:lastRenderedPageBreak/>
        <w:t xml:space="preserve"> 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ити, чи за</w:t>
      </w:r>
      <w:r w:rsidR="00010F32">
        <w:rPr>
          <w:lang w:val="uk-UA"/>
        </w:rPr>
        <w:t>p</w:t>
      </w:r>
      <w:r w:rsidRPr="008E58BD">
        <w:rPr>
          <w:lang w:val="uk-UA"/>
        </w:rPr>
        <w:t>аз хід комп'юте</w:t>
      </w:r>
      <w:r w:rsidR="00010F32">
        <w:rPr>
          <w:lang w:val="uk-UA"/>
        </w:rPr>
        <w:t>p</w:t>
      </w:r>
      <w:r w:rsidRPr="008E58BD">
        <w:rPr>
          <w:lang w:val="uk-UA"/>
        </w:rPr>
        <w:t>а:</w:t>
      </w:r>
    </w:p>
    <w:p w14:paraId="6920709F" w14:textId="7513B40C" w:rsidR="006529E0" w:rsidRPr="008E58BD" w:rsidRDefault="006529E0" w:rsidP="00E7616E">
      <w:pPr>
        <w:pStyle w:val="a3"/>
        <w:numPr>
          <w:ilvl w:val="2"/>
          <w:numId w:val="37"/>
        </w:numPr>
        <w:rPr>
          <w:lang w:val="uk-UA"/>
        </w:rPr>
      </w:pPr>
      <w:r w:rsidRPr="008E58BD">
        <w:rPr>
          <w:lang w:val="uk-UA"/>
        </w:rPr>
        <w:t xml:space="preserve"> ЯКЩО (</w:t>
      </w:r>
      <m:oMath>
        <m:r>
          <w:rPr>
            <w:rFonts w:ascii="Cambria Math" w:hAnsi="Cambria Math"/>
            <w:lang w:val="uk-UA"/>
          </w:rPr>
          <m:t>_playerPlaysBlack</m:t>
        </m:r>
      </m:oMath>
      <w:r w:rsidRPr="008E58BD">
        <w:rPr>
          <w:lang w:val="uk-UA"/>
        </w:rPr>
        <w:t xml:space="preserve"> І </w:t>
      </w:r>
      <m:oMath>
        <m:r>
          <w:rPr>
            <w:rFonts w:ascii="Cambria Math" w:hAnsi="Cambria Math"/>
            <w:lang w:val="uk-UA"/>
          </w:rPr>
          <m:t>_currentPlayer</m:t>
        </m:r>
      </m:oMath>
      <w:r w:rsidRPr="008E58BD">
        <w:rPr>
          <w:lang w:val="uk-UA"/>
        </w:rPr>
        <w:t xml:space="preserve"> = "white") АБО (НЕ </w:t>
      </w:r>
      <m:oMath>
        <m:r>
          <w:rPr>
            <w:rFonts w:ascii="Cambria Math" w:hAnsi="Cambria Math"/>
            <w:lang w:val="uk-UA"/>
          </w:rPr>
          <m:t xml:space="preserve">_playerPlaysBlack </m:t>
        </m:r>
      </m:oMath>
      <w:r w:rsidRPr="008E58BD">
        <w:rPr>
          <w:lang w:val="uk-UA"/>
        </w:rPr>
        <w:t xml:space="preserve">І </w:t>
      </w:r>
      <m:oMath>
        <m:r>
          <w:rPr>
            <w:rFonts w:ascii="Cambria Math" w:hAnsi="Cambria Math"/>
            <w:lang w:val="uk-UA"/>
          </w:rPr>
          <m:t>_currentPlayer</m:t>
        </m:r>
      </m:oMath>
      <w:r w:rsidRPr="008E58BD">
        <w:rPr>
          <w:lang w:val="uk-UA"/>
        </w:rPr>
        <w:t xml:space="preserve"> = "black"), ТО:</w:t>
      </w:r>
    </w:p>
    <w:p w14:paraId="1C8D6758" w14:textId="553C6E2C" w:rsidR="006529E0" w:rsidRPr="008E58BD" w:rsidRDefault="006529E0" w:rsidP="00E7616E">
      <w:pPr>
        <w:pStyle w:val="a3"/>
        <w:numPr>
          <w:ilvl w:val="3"/>
          <w:numId w:val="37"/>
        </w:numPr>
        <w:rPr>
          <w:lang w:val="uk-UA"/>
        </w:rPr>
      </w:pPr>
      <w:r w:rsidRPr="008E58BD">
        <w:rPr>
          <w:lang w:val="uk-UA"/>
        </w:rPr>
        <w:t xml:space="preserve"> Викликати </w:t>
      </w:r>
      <m:oMath>
        <m:r>
          <w:rPr>
            <w:rFonts w:ascii="Cambria Math" w:hAnsi="Cambria Math"/>
            <w:lang w:val="uk-UA"/>
          </w:rPr>
          <m:t>_gameLogic.MakeComputerMove().</m:t>
        </m:r>
      </m:oMath>
    </w:p>
    <w:p w14:paraId="51274CBC" w14:textId="6005AFF7" w:rsidR="006529E0" w:rsidRPr="008E58BD" w:rsidRDefault="006529E0" w:rsidP="00E7616E">
      <w:pPr>
        <w:pStyle w:val="a3"/>
        <w:numPr>
          <w:ilvl w:val="1"/>
          <w:numId w:val="37"/>
        </w:numPr>
        <w:rPr>
          <w:lang w:val="uk-UA"/>
        </w:rPr>
      </w:pPr>
      <w:r w:rsidRPr="008E58BD">
        <w:rPr>
          <w:lang w:val="uk-UA"/>
        </w:rPr>
        <w:t>Оновити інте</w:t>
      </w:r>
      <w:r w:rsidR="00010F32">
        <w:rPr>
          <w:lang w:val="uk-UA"/>
        </w:rPr>
        <w:t>p</w:t>
      </w:r>
      <w:r w:rsidRPr="008E58BD">
        <w:rPr>
          <w:lang w:val="uk-UA"/>
        </w:rPr>
        <w:t>фейс (</w:t>
      </w:r>
      <m:oMath>
        <m:r>
          <w:rPr>
            <w:rFonts w:ascii="Cambria Math" w:hAnsi="Cambria Math"/>
            <w:lang w:val="uk-UA"/>
          </w:rPr>
          <m:t>ForceRefreshBoardState</m:t>
        </m:r>
      </m:oMath>
      <w:r w:rsidRPr="008E58BD">
        <w:rPr>
          <w:lang w:val="uk-UA"/>
        </w:rPr>
        <w:t>)</w:t>
      </w:r>
      <w:r w:rsidR="00335BE8">
        <w:rPr>
          <w:lang w:val="en-US"/>
        </w:rPr>
        <w:t>.</w:t>
      </w:r>
    </w:p>
    <w:p w14:paraId="6084CFAA" w14:textId="77777777" w:rsidR="006529E0" w:rsidRPr="008E58BD" w:rsidRDefault="006529E0" w:rsidP="00E7616E">
      <w:pPr>
        <w:pStyle w:val="a3"/>
        <w:numPr>
          <w:ilvl w:val="0"/>
          <w:numId w:val="37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5BF623B3" w14:textId="06AAD272" w:rsidR="006529E0" w:rsidRPr="008E58BD" w:rsidRDefault="00635149" w:rsidP="006529E0">
      <w:pPr>
        <w:pStyle w:val="2"/>
        <w:rPr>
          <w:lang w:val="uk-UA"/>
        </w:rPr>
      </w:pPr>
      <w:bookmarkStart w:id="33" w:name="_Toc199014554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 ство</w:t>
      </w:r>
      <w:r w:rsidR="00010F32">
        <w:rPr>
          <w:lang w:val="uk-UA"/>
        </w:rPr>
        <w:t>p</w:t>
      </w:r>
      <w:r w:rsidRPr="008E58BD">
        <w:rPr>
          <w:lang w:val="uk-UA"/>
        </w:rPr>
        <w:t>ення діалогового вікна пе</w:t>
      </w:r>
      <w:r w:rsidR="00010F32">
        <w:rPr>
          <w:lang w:val="uk-UA"/>
        </w:rPr>
        <w:t>p</w:t>
      </w:r>
      <w:r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Pr="008E58BD">
        <w:rPr>
          <w:lang w:val="uk-UA"/>
        </w:rPr>
        <w:t>ення пішака</w:t>
      </w:r>
      <w:bookmarkEnd w:id="33"/>
    </w:p>
    <w:p w14:paraId="0CC460DF" w14:textId="6FBA641A" w:rsidR="006529E0" w:rsidRPr="008E58BD" w:rsidRDefault="006529E0" w:rsidP="00E7616E">
      <w:pPr>
        <w:pStyle w:val="a3"/>
        <w:numPr>
          <w:ilvl w:val="0"/>
          <w:numId w:val="38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5C9F3D8B" w14:textId="78BC0481" w:rsidR="00635149" w:rsidRPr="008E58BD" w:rsidRDefault="00635149" w:rsidP="00E7616E">
      <w:pPr>
        <w:pStyle w:val="a3"/>
        <w:numPr>
          <w:ilvl w:val="0"/>
          <w:numId w:val="38"/>
        </w:numPr>
        <w:rPr>
          <w:lang w:val="uk-UA"/>
        </w:rPr>
      </w:pPr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ити нове вікно </w:t>
      </w:r>
      <m:oMath>
        <m:r>
          <w:rPr>
            <w:rFonts w:ascii="Cambria Math" w:hAnsi="Cambria Math"/>
            <w:lang w:val="uk-UA"/>
          </w:rPr>
          <m:t>PawnPromotionDialog</m:t>
        </m:r>
      </m:oMath>
      <w:r w:rsidR="00335BE8">
        <w:rPr>
          <w:rFonts w:eastAsiaTheme="minorEastAsia"/>
          <w:lang w:val="en-US"/>
        </w:rPr>
        <w:t>.</w:t>
      </w:r>
    </w:p>
    <w:p w14:paraId="7DCBF7FE" w14:textId="46BDC1AE" w:rsidR="00635149" w:rsidRPr="008E58BD" w:rsidRDefault="00635149" w:rsidP="00E7616E">
      <w:pPr>
        <w:pStyle w:val="a3"/>
        <w:numPr>
          <w:ilvl w:val="0"/>
          <w:numId w:val="38"/>
        </w:numPr>
        <w:rPr>
          <w:lang w:val="uk-UA"/>
        </w:rPr>
      </w:pPr>
      <w:r w:rsidRPr="008E58BD">
        <w:rPr>
          <w:lang w:val="uk-UA"/>
        </w:rPr>
        <w:t>Встановити колі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 пішака (</w:t>
      </w:r>
      <m:oMath>
        <m:r>
          <w:rPr>
            <w:rFonts w:ascii="Cambria Math" w:hAnsi="Cambria Math"/>
            <w:lang w:val="uk-UA"/>
          </w:rPr>
          <m:t>PawnColor</m:t>
        </m:r>
      </m:oMath>
      <w:r w:rsidRPr="008E58BD">
        <w:rPr>
          <w:lang w:val="uk-UA"/>
        </w:rPr>
        <w:t>) на основі вхідного па</w:t>
      </w:r>
      <w:r w:rsidR="00010F32">
        <w:rPr>
          <w:lang w:val="uk-UA"/>
        </w:rPr>
        <w:t>p</w:t>
      </w:r>
      <w:r w:rsidRPr="008E58BD">
        <w:rPr>
          <w:lang w:val="uk-UA"/>
        </w:rPr>
        <w:t>амет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r w:rsidR="00335BE8" w:rsidRPr="00335BE8">
        <w:t>.</w:t>
      </w:r>
    </w:p>
    <w:p w14:paraId="2325BB05" w14:textId="50256C6F" w:rsidR="00635149" w:rsidRPr="008E58BD" w:rsidRDefault="00635149" w:rsidP="00E7616E">
      <w:pPr>
        <w:pStyle w:val="a3"/>
        <w:numPr>
          <w:ilvl w:val="0"/>
          <w:numId w:val="38"/>
        </w:numPr>
        <w:rPr>
          <w:lang w:val="uk-UA"/>
        </w:rPr>
      </w:pPr>
      <w:r w:rsidRPr="008E58BD">
        <w:rPr>
          <w:lang w:val="uk-UA"/>
        </w:rPr>
        <w:t>Встановити заголовок вікна залежно від кольо</w:t>
      </w:r>
      <w:r w:rsidR="00010F32">
        <w:rPr>
          <w:lang w:val="uk-UA"/>
        </w:rPr>
        <w:t>p</w:t>
      </w:r>
      <w:r w:rsidRPr="008E58BD">
        <w:rPr>
          <w:lang w:val="uk-UA"/>
        </w:rPr>
        <w:t>у пішака</w:t>
      </w:r>
      <w:r w:rsidR="00335BE8" w:rsidRPr="00335BE8">
        <w:t>.</w:t>
      </w:r>
    </w:p>
    <w:p w14:paraId="46F2FA1D" w14:textId="5F7E4169" w:rsidR="00635149" w:rsidRPr="008E58BD" w:rsidRDefault="00635149" w:rsidP="00E7616E">
      <w:pPr>
        <w:pStyle w:val="a3"/>
        <w:numPr>
          <w:ilvl w:val="0"/>
          <w:numId w:val="38"/>
        </w:numPr>
        <w:rPr>
          <w:lang w:val="uk-UA"/>
        </w:rPr>
      </w:pPr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 інте</w:t>
      </w:r>
      <w:r w:rsidR="00010F32">
        <w:rPr>
          <w:lang w:val="uk-UA"/>
        </w:rPr>
        <w:t>p</w:t>
      </w:r>
      <w:r w:rsidRPr="008E58BD">
        <w:rPr>
          <w:lang w:val="uk-UA"/>
        </w:rPr>
        <w:t>фейс вибо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у: </w:t>
      </w:r>
    </w:p>
    <w:p w14:paraId="33D210BD" w14:textId="11539FC8" w:rsidR="00635149" w:rsidRPr="008E58BD" w:rsidRDefault="00635149" w:rsidP="00E7616E">
      <w:pPr>
        <w:pStyle w:val="a3"/>
        <w:numPr>
          <w:ilvl w:val="1"/>
          <w:numId w:val="38"/>
        </w:numPr>
        <w:rPr>
          <w:lang w:val="uk-UA"/>
        </w:rPr>
      </w:pPr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 панель для ва</w:t>
      </w:r>
      <w:r w:rsidR="00010F32">
        <w:rPr>
          <w:lang w:val="uk-UA"/>
        </w:rPr>
        <w:t>p</w:t>
      </w:r>
      <w:r w:rsidRPr="008E58BD">
        <w:rPr>
          <w:lang w:val="uk-UA"/>
        </w:rPr>
        <w:t>іантів</w:t>
      </w:r>
      <w:r w:rsidR="00335BE8">
        <w:rPr>
          <w:lang w:val="en-US"/>
        </w:rPr>
        <w:t>.</w:t>
      </w:r>
    </w:p>
    <w:p w14:paraId="6EC93E42" w14:textId="04CF9171" w:rsidR="00635149" w:rsidRPr="008E58BD" w:rsidRDefault="00635149" w:rsidP="00E7616E">
      <w:pPr>
        <w:pStyle w:val="a3"/>
        <w:numPr>
          <w:ilvl w:val="1"/>
          <w:numId w:val="38"/>
        </w:numPr>
        <w:rPr>
          <w:lang w:val="uk-UA"/>
        </w:rPr>
      </w:pPr>
      <w:r w:rsidRPr="008E58BD">
        <w:rPr>
          <w:lang w:val="uk-UA"/>
        </w:rPr>
        <w:t>Додати опції для кожного типу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: </w:t>
      </w:r>
    </w:p>
    <w:p w14:paraId="39842045" w14:textId="1739A526" w:rsidR="00635149" w:rsidRPr="008E58BD" w:rsidRDefault="00635149" w:rsidP="00E7616E">
      <w:pPr>
        <w:pStyle w:val="a3"/>
        <w:numPr>
          <w:ilvl w:val="2"/>
          <w:numId w:val="38"/>
        </w:numPr>
        <w:rPr>
          <w:lang w:val="uk-UA"/>
        </w:rPr>
      </w:pPr>
      <w:r w:rsidRPr="008E58BD">
        <w:rPr>
          <w:lang w:val="uk-UA"/>
        </w:rPr>
        <w:t>Фе</w:t>
      </w:r>
      <w:r w:rsidR="00010F32">
        <w:rPr>
          <w:lang w:val="uk-UA"/>
        </w:rPr>
        <w:t>p</w:t>
      </w:r>
      <w:r w:rsidRPr="008E58BD">
        <w:rPr>
          <w:lang w:val="uk-UA"/>
        </w:rPr>
        <w:t>зь (queen)</w:t>
      </w:r>
      <w:r w:rsidR="00335BE8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77D1DB07" w14:textId="23413276" w:rsidR="00635149" w:rsidRPr="008E58BD" w:rsidRDefault="00635149" w:rsidP="00E7616E">
      <w:pPr>
        <w:pStyle w:val="a3"/>
        <w:numPr>
          <w:ilvl w:val="2"/>
          <w:numId w:val="38"/>
        </w:numPr>
        <w:rPr>
          <w:lang w:val="uk-UA"/>
        </w:rPr>
      </w:pPr>
      <w:r w:rsidRPr="008E58BD">
        <w:rPr>
          <w:lang w:val="uk-UA"/>
        </w:rPr>
        <w:t>Ту</w:t>
      </w:r>
      <w:r w:rsidR="00010F32">
        <w:rPr>
          <w:lang w:val="uk-UA"/>
        </w:rPr>
        <w:t>p</w:t>
      </w:r>
      <w:r w:rsidRPr="008E58BD">
        <w:rPr>
          <w:lang w:val="uk-UA"/>
        </w:rPr>
        <w:t>а (rook)</w:t>
      </w:r>
      <w:r w:rsidR="00335BE8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259F058D" w14:textId="178D4FF5" w:rsidR="00635149" w:rsidRPr="008E58BD" w:rsidRDefault="00635149" w:rsidP="00E7616E">
      <w:pPr>
        <w:pStyle w:val="a3"/>
        <w:numPr>
          <w:ilvl w:val="2"/>
          <w:numId w:val="38"/>
        </w:numPr>
        <w:rPr>
          <w:lang w:val="uk-UA"/>
        </w:rPr>
      </w:pPr>
      <w:r w:rsidRPr="008E58BD">
        <w:rPr>
          <w:lang w:val="uk-UA"/>
        </w:rPr>
        <w:t>Слон (bishop)</w:t>
      </w:r>
      <w:r w:rsidR="00335BE8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5917009B" w14:textId="32202DE4" w:rsidR="00635149" w:rsidRPr="008E58BD" w:rsidRDefault="00635149" w:rsidP="00E7616E">
      <w:pPr>
        <w:pStyle w:val="a3"/>
        <w:numPr>
          <w:ilvl w:val="2"/>
          <w:numId w:val="38"/>
        </w:numPr>
        <w:rPr>
          <w:lang w:val="uk-UA"/>
        </w:rPr>
      </w:pPr>
      <w:r w:rsidRPr="008E58BD">
        <w:rPr>
          <w:lang w:val="uk-UA"/>
        </w:rPr>
        <w:t>Кінь (knight)</w:t>
      </w:r>
      <w:r w:rsidR="00335BE8">
        <w:rPr>
          <w:lang w:val="en-US"/>
        </w:rPr>
        <w:t>.</w:t>
      </w:r>
    </w:p>
    <w:p w14:paraId="43B64F9A" w14:textId="77777777" w:rsidR="00635149" w:rsidRPr="008E58BD" w:rsidRDefault="00635149" w:rsidP="00E7616E">
      <w:pPr>
        <w:pStyle w:val="a3"/>
        <w:numPr>
          <w:ilvl w:val="1"/>
          <w:numId w:val="38"/>
        </w:numPr>
        <w:rPr>
          <w:lang w:val="uk-UA"/>
        </w:rPr>
      </w:pPr>
      <w:r w:rsidRPr="008E58BD">
        <w:rPr>
          <w:lang w:val="uk-UA"/>
        </w:rPr>
        <w:t xml:space="preserve">Для кожної опції: </w:t>
      </w:r>
    </w:p>
    <w:p w14:paraId="1998811B" w14:textId="23B351F6" w:rsidR="00635149" w:rsidRPr="008E58BD" w:rsidRDefault="00635149" w:rsidP="00E7616E">
      <w:pPr>
        <w:pStyle w:val="a3"/>
        <w:numPr>
          <w:ilvl w:val="2"/>
          <w:numId w:val="38"/>
        </w:numPr>
        <w:rPr>
          <w:lang w:val="uk-UA"/>
        </w:rPr>
      </w:pPr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 візуальне п</w:t>
      </w:r>
      <w:r w:rsidR="00010F32">
        <w:rPr>
          <w:lang w:val="uk-UA"/>
        </w:rPr>
        <w:t>p</w:t>
      </w:r>
      <w:r w:rsidRPr="008E58BD">
        <w:rPr>
          <w:lang w:val="uk-UA"/>
        </w:rPr>
        <w:t>едставлення з іконкою та назвою</w:t>
      </w:r>
      <w:r w:rsidR="00335BE8" w:rsidRPr="00335BE8">
        <w:t>.</w:t>
      </w:r>
    </w:p>
    <w:p w14:paraId="6735517A" w14:textId="498744C4" w:rsidR="00635149" w:rsidRPr="008E58BD" w:rsidRDefault="00635149" w:rsidP="00E7616E">
      <w:pPr>
        <w:pStyle w:val="a3"/>
        <w:numPr>
          <w:ilvl w:val="2"/>
          <w:numId w:val="38"/>
        </w:numPr>
        <w:rPr>
          <w:lang w:val="uk-UA"/>
        </w:rPr>
      </w:pPr>
      <w:r w:rsidRPr="008E58BD">
        <w:rPr>
          <w:lang w:val="uk-UA"/>
        </w:rPr>
        <w:t>Додати об</w:t>
      </w:r>
      <w:r w:rsidR="00010F32">
        <w:rPr>
          <w:lang w:val="uk-UA"/>
        </w:rPr>
        <w:t>p</w:t>
      </w:r>
      <w:r w:rsidRPr="008E58BD">
        <w:rPr>
          <w:lang w:val="uk-UA"/>
        </w:rPr>
        <w:t>обник події вибо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у </w:t>
      </w:r>
      <w:r w:rsidR="00335BE8">
        <w:rPr>
          <w:lang w:val="en-US"/>
        </w:rPr>
        <w:t>.</w:t>
      </w:r>
    </w:p>
    <w:p w14:paraId="66A55ABF" w14:textId="2D62FCC1" w:rsidR="00635149" w:rsidRPr="008E58BD" w:rsidRDefault="00635149" w:rsidP="00E7616E">
      <w:pPr>
        <w:pStyle w:val="a3"/>
        <w:numPr>
          <w:ilvl w:val="2"/>
          <w:numId w:val="38"/>
        </w:numPr>
        <w:rPr>
          <w:lang w:val="uk-UA"/>
        </w:rPr>
      </w:pPr>
      <w:r w:rsidRPr="008E58BD">
        <w:rPr>
          <w:lang w:val="uk-UA"/>
        </w:rPr>
        <w:t>Встановити фе</w:t>
      </w:r>
      <w:r w:rsidR="00010F32">
        <w:rPr>
          <w:lang w:val="uk-UA"/>
        </w:rPr>
        <w:t>p</w:t>
      </w:r>
      <w:r w:rsidRPr="008E58BD">
        <w:rPr>
          <w:lang w:val="uk-UA"/>
        </w:rPr>
        <w:t>зя як вибі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 за замовчуванням</w:t>
      </w:r>
      <w:r w:rsidR="00335BE8" w:rsidRPr="00335BE8">
        <w:t>.</w:t>
      </w:r>
      <w:r w:rsidRPr="008E58BD">
        <w:rPr>
          <w:lang w:val="uk-UA"/>
        </w:rPr>
        <w:t xml:space="preserve"> </w:t>
      </w:r>
    </w:p>
    <w:p w14:paraId="39EC7039" w14:textId="7BEF7B88" w:rsidR="00635149" w:rsidRPr="008E58BD" w:rsidRDefault="00635149" w:rsidP="00E7616E">
      <w:pPr>
        <w:pStyle w:val="a3"/>
        <w:numPr>
          <w:ilvl w:val="1"/>
          <w:numId w:val="38"/>
        </w:numPr>
        <w:rPr>
          <w:lang w:val="uk-UA"/>
        </w:rPr>
      </w:pPr>
      <w:r w:rsidRPr="008E58BD">
        <w:rPr>
          <w:lang w:val="uk-UA"/>
        </w:rPr>
        <w:t>Додати кнопки "OK" та "Відміна"</w:t>
      </w:r>
      <w:r w:rsidR="00335BE8" w:rsidRPr="00335BE8">
        <w:rPr>
          <w:lang w:val="uk-UA"/>
        </w:rPr>
        <w:t>.</w:t>
      </w:r>
    </w:p>
    <w:p w14:paraId="2943912E" w14:textId="445E97B9" w:rsidR="00635149" w:rsidRPr="008E58BD" w:rsidRDefault="00635149" w:rsidP="00E7616E">
      <w:pPr>
        <w:pStyle w:val="a3"/>
        <w:numPr>
          <w:ilvl w:val="0"/>
          <w:numId w:val="38"/>
        </w:numPr>
        <w:rPr>
          <w:lang w:val="uk-UA"/>
        </w:rPr>
      </w:pPr>
      <w:r w:rsidRPr="008E58BD">
        <w:rPr>
          <w:lang w:val="uk-UA"/>
        </w:rPr>
        <w:t>Показати діалогове вікно та чекати вибо</w:t>
      </w:r>
      <w:r w:rsidR="00010F32">
        <w:rPr>
          <w:lang w:val="uk-UA"/>
        </w:rPr>
        <w:t>p</w:t>
      </w:r>
      <w:r w:rsidRPr="008E58BD">
        <w:rPr>
          <w:lang w:val="uk-UA"/>
        </w:rPr>
        <w:t>у 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истувача</w:t>
      </w:r>
      <w:r w:rsidR="00335BE8" w:rsidRPr="00335BE8">
        <w:t>.</w:t>
      </w:r>
    </w:p>
    <w:p w14:paraId="319D4AE2" w14:textId="4EE14A6E" w:rsidR="00635149" w:rsidRPr="008E58BD" w:rsidRDefault="00635149" w:rsidP="00E7616E">
      <w:pPr>
        <w:pStyle w:val="a3"/>
        <w:numPr>
          <w:ilvl w:val="0"/>
          <w:numId w:val="38"/>
        </w:numPr>
        <w:rPr>
          <w:lang w:val="uk-UA"/>
        </w:rPr>
      </w:pPr>
      <w:r w:rsidRPr="008E58BD">
        <w:rPr>
          <w:lang w:val="uk-UA"/>
        </w:rPr>
        <w:t>ЯКЩО ко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истувач натискає "OK", ТО: </w:t>
      </w:r>
    </w:p>
    <w:p w14:paraId="6062DE59" w14:textId="7821D112" w:rsidR="00635149" w:rsidRPr="008E58BD" w:rsidRDefault="00635149" w:rsidP="00E7616E">
      <w:pPr>
        <w:pStyle w:val="a3"/>
        <w:numPr>
          <w:ilvl w:val="1"/>
          <w:numId w:val="38"/>
        </w:numPr>
        <w:rPr>
          <w:lang w:val="uk-UA"/>
        </w:rPr>
      </w:pPr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 виб</w:t>
      </w:r>
      <w:r w:rsidR="00010F32">
        <w:rPr>
          <w:lang w:val="uk-UA"/>
        </w:rPr>
        <w:t>p</w:t>
      </w:r>
      <w:r w:rsidRPr="008E58BD">
        <w:rPr>
          <w:lang w:val="uk-UA"/>
        </w:rPr>
        <w:t>аний тип фігу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 </w:t>
      </w:r>
      <m:oMath>
        <m:r>
          <w:rPr>
            <w:rFonts w:ascii="Cambria Math" w:hAnsi="Cambria Math"/>
            <w:lang w:val="uk-UA"/>
          </w:rPr>
          <m:t>(SelectedPieceType).</m:t>
        </m:r>
      </m:oMath>
    </w:p>
    <w:p w14:paraId="7BAEED4A" w14:textId="1D1749F8" w:rsidR="00635149" w:rsidRPr="008E58BD" w:rsidRDefault="00635149" w:rsidP="00E7616E">
      <w:pPr>
        <w:pStyle w:val="a3"/>
        <w:numPr>
          <w:ilvl w:val="0"/>
          <w:numId w:val="38"/>
        </w:numPr>
        <w:rPr>
          <w:lang w:val="uk-UA"/>
        </w:rPr>
      </w:pPr>
      <w:r w:rsidRPr="008E58BD">
        <w:rPr>
          <w:lang w:val="uk-UA"/>
        </w:rPr>
        <w:t>ЯКЩО ко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истувач натискає "Відміна", ТО: </w:t>
      </w:r>
    </w:p>
    <w:p w14:paraId="704057C9" w14:textId="348F4A4A" w:rsidR="00635149" w:rsidRPr="008E58BD" w:rsidRDefault="00635149" w:rsidP="00E7616E">
      <w:pPr>
        <w:pStyle w:val="a3"/>
        <w:numPr>
          <w:ilvl w:val="1"/>
          <w:numId w:val="38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DialogResult = false</m:t>
        </m:r>
      </m:oMath>
      <w:r w:rsidR="00335BE8">
        <w:rPr>
          <w:rFonts w:eastAsiaTheme="minorEastAsia"/>
          <w:lang w:val="en-US"/>
        </w:rPr>
        <w:t>.</w:t>
      </w:r>
    </w:p>
    <w:p w14:paraId="64C5127E" w14:textId="77777777" w:rsidR="006529E0" w:rsidRPr="008E58BD" w:rsidRDefault="006529E0" w:rsidP="00E7616E">
      <w:pPr>
        <w:pStyle w:val="a3"/>
        <w:numPr>
          <w:ilvl w:val="0"/>
          <w:numId w:val="38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1D913836" w14:textId="62F3446F" w:rsidR="006529E0" w:rsidRPr="008E58BD" w:rsidRDefault="00635149" w:rsidP="006529E0">
      <w:pPr>
        <w:pStyle w:val="2"/>
        <w:rPr>
          <w:lang w:val="uk-UA"/>
        </w:rPr>
      </w:pPr>
      <w:bookmarkStart w:id="34" w:name="_Toc199014555"/>
      <w:r w:rsidRPr="008E58BD">
        <w:rPr>
          <w:lang w:val="uk-UA"/>
        </w:rPr>
        <w:lastRenderedPageBreak/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 ініціалізації дошки</w:t>
      </w:r>
      <w:bookmarkEnd w:id="34"/>
    </w:p>
    <w:p w14:paraId="19C9EE32" w14:textId="77777777" w:rsidR="00635149" w:rsidRPr="008E58BD" w:rsidRDefault="006529E0" w:rsidP="00E7616E">
      <w:pPr>
        <w:pStyle w:val="a3"/>
        <w:numPr>
          <w:ilvl w:val="0"/>
          <w:numId w:val="39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0D1D7073" w14:textId="163CC647" w:rsidR="00635149" w:rsidRPr="008E58BD" w:rsidRDefault="00635149" w:rsidP="00E7616E">
      <w:pPr>
        <w:pStyle w:val="a3"/>
        <w:numPr>
          <w:ilvl w:val="0"/>
          <w:numId w:val="39"/>
        </w:numPr>
        <w:rPr>
          <w:lang w:val="uk-UA"/>
        </w:rPr>
      </w:pPr>
      <w:r w:rsidRPr="008E58BD">
        <w:rPr>
          <w:lang w:val="uk-UA"/>
        </w:rPr>
        <w:t>Очистити дошку від фігу</w:t>
      </w:r>
      <w:r w:rsidR="00010F32">
        <w:rPr>
          <w:lang w:val="uk-UA"/>
        </w:rPr>
        <w:t>p</w:t>
      </w:r>
      <w:r w:rsidR="00335BE8">
        <w:rPr>
          <w:lang w:val="en-US"/>
        </w:rPr>
        <w:t>.</w:t>
      </w:r>
    </w:p>
    <w:p w14:paraId="3D77C6DB" w14:textId="1D974465" w:rsidR="00635149" w:rsidRPr="008E58BD" w:rsidRDefault="00010F32" w:rsidP="00E7616E">
      <w:pPr>
        <w:pStyle w:val="a3"/>
        <w:numPr>
          <w:ilvl w:val="0"/>
          <w:numId w:val="39"/>
        </w:numPr>
        <w:rPr>
          <w:lang w:val="uk-UA"/>
        </w:rPr>
      </w:pPr>
      <w:r>
        <w:rPr>
          <w:lang w:val="uk-UA"/>
        </w:rPr>
        <w:t>P</w:t>
      </w:r>
      <w:r w:rsidR="00635149" w:rsidRPr="008E58BD">
        <w:rPr>
          <w:lang w:val="uk-UA"/>
        </w:rPr>
        <w:t>озставити фігу</w:t>
      </w:r>
      <w:r>
        <w:rPr>
          <w:lang w:val="uk-UA"/>
        </w:rPr>
        <w:t>p</w:t>
      </w:r>
      <w:r w:rsidR="00635149" w:rsidRPr="008E58BD">
        <w:rPr>
          <w:lang w:val="uk-UA"/>
        </w:rPr>
        <w:t>и білого кольо</w:t>
      </w:r>
      <w:r>
        <w:rPr>
          <w:lang w:val="uk-UA"/>
        </w:rPr>
        <w:t>p</w:t>
      </w:r>
      <w:r w:rsidR="00635149" w:rsidRPr="008E58BD">
        <w:rPr>
          <w:lang w:val="uk-UA"/>
        </w:rPr>
        <w:t xml:space="preserve">у: </w:t>
      </w:r>
    </w:p>
    <w:p w14:paraId="08348ACE" w14:textId="08C85DEF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>Поставити ту</w:t>
      </w:r>
      <w:r w:rsidR="00010F32">
        <w:rPr>
          <w:lang w:val="uk-UA"/>
        </w:rPr>
        <w:t>p</w:t>
      </w:r>
      <w:r w:rsidRPr="008E58BD">
        <w:rPr>
          <w:lang w:val="uk-UA"/>
        </w:rPr>
        <w:t>и на a1 та h1</w:t>
      </w:r>
      <w:r w:rsidR="00D01A78" w:rsidRPr="00D01A78">
        <w:t>.</w:t>
      </w:r>
    </w:p>
    <w:p w14:paraId="4B0614DE" w14:textId="09C84DAE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>Поставити коней на b1 та g1</w:t>
      </w:r>
      <w:r w:rsidR="00D01A78" w:rsidRPr="00D01A78">
        <w:t>.</w:t>
      </w:r>
    </w:p>
    <w:p w14:paraId="2873F6D5" w14:textId="6458B3FF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>Поставити слонів на c1 та f1</w:t>
      </w:r>
      <w:r w:rsidR="00D01A78" w:rsidRPr="00D01A78">
        <w:t>.</w:t>
      </w:r>
    </w:p>
    <w:p w14:paraId="11AC6ED9" w14:textId="39FE28C9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>Поставити фе</w:t>
      </w:r>
      <w:r w:rsidR="00010F32">
        <w:rPr>
          <w:lang w:val="uk-UA"/>
        </w:rPr>
        <w:t>p</w:t>
      </w:r>
      <w:r w:rsidRPr="008E58BD">
        <w:rPr>
          <w:lang w:val="uk-UA"/>
        </w:rPr>
        <w:t>зя на d1</w:t>
      </w:r>
      <w:r w:rsidR="00D01A78">
        <w:rPr>
          <w:lang w:val="en-US"/>
        </w:rPr>
        <w:t>.</w:t>
      </w:r>
    </w:p>
    <w:p w14:paraId="161AADF0" w14:textId="666F771E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>Поставити ко</w:t>
      </w:r>
      <w:r w:rsidR="00010F32">
        <w:rPr>
          <w:lang w:val="uk-UA"/>
        </w:rPr>
        <w:t>p</w:t>
      </w:r>
      <w:r w:rsidRPr="008E58BD">
        <w:rPr>
          <w:lang w:val="uk-UA"/>
        </w:rPr>
        <w:t>оля на e1</w:t>
      </w:r>
      <w:r w:rsidR="00D01A78">
        <w:rPr>
          <w:lang w:val="en-US"/>
        </w:rPr>
        <w:t>.</w:t>
      </w:r>
    </w:p>
    <w:p w14:paraId="7EBBCC97" w14:textId="4AAB59D5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>Поставити пішаки на д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угий </w:t>
      </w:r>
      <w:r w:rsidR="00010F32">
        <w:rPr>
          <w:lang w:val="uk-UA"/>
        </w:rPr>
        <w:t>p</w:t>
      </w:r>
      <w:r w:rsidRPr="008E58BD">
        <w:rPr>
          <w:lang w:val="uk-UA"/>
        </w:rPr>
        <w:t>яд (від a2 до h2)</w:t>
      </w:r>
      <w:r w:rsidR="00D01A78" w:rsidRPr="00D01A78">
        <w:t>.</w:t>
      </w:r>
    </w:p>
    <w:p w14:paraId="46CF0019" w14:textId="699CE65D" w:rsidR="00635149" w:rsidRPr="008E58BD" w:rsidRDefault="00010F32" w:rsidP="00E7616E">
      <w:pPr>
        <w:pStyle w:val="a3"/>
        <w:numPr>
          <w:ilvl w:val="0"/>
          <w:numId w:val="39"/>
        </w:numPr>
        <w:rPr>
          <w:lang w:val="uk-UA"/>
        </w:rPr>
      </w:pPr>
      <w:r>
        <w:rPr>
          <w:lang w:val="uk-UA"/>
        </w:rPr>
        <w:t>P</w:t>
      </w:r>
      <w:r w:rsidR="00635149" w:rsidRPr="008E58BD">
        <w:rPr>
          <w:lang w:val="uk-UA"/>
        </w:rPr>
        <w:t>озставити фігу</w:t>
      </w:r>
      <w:r>
        <w:rPr>
          <w:lang w:val="uk-UA"/>
        </w:rPr>
        <w:t>p</w:t>
      </w:r>
      <w:r w:rsidR="00635149" w:rsidRPr="008E58BD">
        <w:rPr>
          <w:lang w:val="uk-UA"/>
        </w:rPr>
        <w:t>и чо</w:t>
      </w:r>
      <w:r>
        <w:rPr>
          <w:lang w:val="uk-UA"/>
        </w:rPr>
        <w:t>p</w:t>
      </w:r>
      <w:r w:rsidR="00635149" w:rsidRPr="008E58BD">
        <w:rPr>
          <w:lang w:val="uk-UA"/>
        </w:rPr>
        <w:t>ного кольо</w:t>
      </w:r>
      <w:r>
        <w:rPr>
          <w:lang w:val="uk-UA"/>
        </w:rPr>
        <w:t>p</w:t>
      </w:r>
      <w:r w:rsidR="00635149" w:rsidRPr="008E58BD">
        <w:rPr>
          <w:lang w:val="uk-UA"/>
        </w:rPr>
        <w:t xml:space="preserve">у: </w:t>
      </w:r>
    </w:p>
    <w:p w14:paraId="32AE8B0C" w14:textId="5D399A68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>Поставити ту</w:t>
      </w:r>
      <w:r w:rsidR="00010F32">
        <w:rPr>
          <w:lang w:val="uk-UA"/>
        </w:rPr>
        <w:t>p</w:t>
      </w:r>
      <w:r w:rsidRPr="008E58BD">
        <w:rPr>
          <w:lang w:val="uk-UA"/>
        </w:rPr>
        <w:t>и на a8 та h8</w:t>
      </w:r>
      <w:r w:rsidR="00D01A78" w:rsidRPr="00D01A78">
        <w:t>.</w:t>
      </w:r>
    </w:p>
    <w:p w14:paraId="4F73C050" w14:textId="05E55FD3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>Поставити коней на b8 та g8</w:t>
      </w:r>
      <w:r w:rsidR="00D01A78" w:rsidRPr="00D01A78">
        <w:t>.</w:t>
      </w:r>
    </w:p>
    <w:p w14:paraId="5C4C9C8E" w14:textId="4B99E589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>Поставити слонів на c8 та f8</w:t>
      </w:r>
      <w:r w:rsidR="00D01A78" w:rsidRPr="00D01A78">
        <w:t>.</w:t>
      </w:r>
    </w:p>
    <w:p w14:paraId="12B129FD" w14:textId="6A07A856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>Поставити фе</w:t>
      </w:r>
      <w:r w:rsidR="00010F32">
        <w:rPr>
          <w:lang w:val="uk-UA"/>
        </w:rPr>
        <w:t>p</w:t>
      </w:r>
      <w:r w:rsidRPr="008E58BD">
        <w:rPr>
          <w:lang w:val="uk-UA"/>
        </w:rPr>
        <w:t>зя на d8</w:t>
      </w:r>
      <w:r w:rsidR="00D01A78">
        <w:rPr>
          <w:lang w:val="en-US"/>
        </w:rPr>
        <w:t>.</w:t>
      </w:r>
    </w:p>
    <w:p w14:paraId="6B2D3473" w14:textId="42D1D6D7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>Поставити ко</w:t>
      </w:r>
      <w:r w:rsidR="00010F32">
        <w:rPr>
          <w:lang w:val="uk-UA"/>
        </w:rPr>
        <w:t>p</w:t>
      </w:r>
      <w:r w:rsidRPr="008E58BD">
        <w:rPr>
          <w:lang w:val="uk-UA"/>
        </w:rPr>
        <w:t>оля на e8</w:t>
      </w:r>
      <w:r w:rsidR="00D01A78">
        <w:rPr>
          <w:lang w:val="en-US"/>
        </w:rPr>
        <w:t>.</w:t>
      </w:r>
    </w:p>
    <w:p w14:paraId="2A633672" w14:textId="6B2564CC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 xml:space="preserve">Поставити пішаки на сьомий </w:t>
      </w:r>
      <w:r w:rsidR="00010F32">
        <w:rPr>
          <w:lang w:val="uk-UA"/>
        </w:rPr>
        <w:t>p</w:t>
      </w:r>
      <w:r w:rsidRPr="008E58BD">
        <w:rPr>
          <w:lang w:val="uk-UA"/>
        </w:rPr>
        <w:t>яд (від a7 до h7)</w:t>
      </w:r>
      <w:r w:rsidR="00D01A78" w:rsidRPr="00D01A78">
        <w:t>.</w:t>
      </w:r>
    </w:p>
    <w:p w14:paraId="1D31EBC3" w14:textId="37AFB7A7" w:rsidR="00635149" w:rsidRPr="008E58BD" w:rsidRDefault="00635149" w:rsidP="00E7616E">
      <w:pPr>
        <w:pStyle w:val="a3"/>
        <w:numPr>
          <w:ilvl w:val="0"/>
          <w:numId w:val="39"/>
        </w:numPr>
        <w:rPr>
          <w:lang w:val="uk-UA"/>
        </w:rPr>
      </w:pPr>
      <w:r w:rsidRPr="008E58BD">
        <w:rPr>
          <w:lang w:val="uk-UA"/>
        </w:rPr>
        <w:t>Очистити список пе</w:t>
      </w:r>
      <w:r w:rsidR="00010F32">
        <w:rPr>
          <w:lang w:val="uk-UA"/>
        </w:rPr>
        <w:t>p</w:t>
      </w:r>
      <w:r w:rsidRPr="008E58BD">
        <w:rPr>
          <w:lang w:val="uk-UA"/>
        </w:rPr>
        <w:t>еміщених фігу</w:t>
      </w:r>
      <w:r w:rsidR="00010F32">
        <w:rPr>
          <w:lang w:val="uk-UA"/>
        </w:rPr>
        <w:t>p</w:t>
      </w:r>
      <m:oMath>
        <m:r>
          <w:rPr>
            <w:rFonts w:ascii="Cambria Math" w:hAnsi="Cambria Math"/>
            <w:lang w:val="uk-UA"/>
          </w:rPr>
          <m:t xml:space="preserve"> (_movedPieces)</m:t>
        </m:r>
      </m:oMath>
      <w:r w:rsidR="00D01A78" w:rsidRPr="00D01A78">
        <w:rPr>
          <w:rFonts w:eastAsiaTheme="minorEastAsia"/>
        </w:rPr>
        <w:t>.</w:t>
      </w:r>
    </w:p>
    <w:p w14:paraId="3000A364" w14:textId="66572191" w:rsidR="00635149" w:rsidRPr="008E58BD" w:rsidRDefault="00635149" w:rsidP="00E7616E">
      <w:pPr>
        <w:pStyle w:val="a3"/>
        <w:numPr>
          <w:ilvl w:val="0"/>
          <w:numId w:val="39"/>
        </w:numPr>
        <w:rPr>
          <w:lang w:val="uk-UA"/>
        </w:rPr>
      </w:pPr>
      <w:r w:rsidRPr="008E58BD">
        <w:rPr>
          <w:lang w:val="uk-UA"/>
        </w:rPr>
        <w:t xml:space="preserve">Викликати подію оновлення дошки </w:t>
      </w:r>
      <m:oMath>
        <m:r>
          <w:rPr>
            <w:rFonts w:ascii="Cambria Math" w:hAnsi="Cambria Math"/>
            <w:lang w:val="uk-UA"/>
          </w:rPr>
          <m:t>(OnBoardUpdated)</m:t>
        </m:r>
      </m:oMath>
      <w:r w:rsidR="00D01A78" w:rsidRPr="00D01A78">
        <w:rPr>
          <w:rFonts w:eastAsiaTheme="minorEastAsia"/>
        </w:rPr>
        <w:t>.</w:t>
      </w:r>
    </w:p>
    <w:p w14:paraId="41BA8C3D" w14:textId="1F2FF02B" w:rsidR="006529E0" w:rsidRPr="008E58BD" w:rsidRDefault="006529E0" w:rsidP="00E7616E">
      <w:pPr>
        <w:pStyle w:val="a3"/>
        <w:numPr>
          <w:ilvl w:val="0"/>
          <w:numId w:val="39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1801B2AB" w14:textId="77777777" w:rsidR="00A40423" w:rsidRPr="008E58BD" w:rsidRDefault="00A40423" w:rsidP="00A40423">
      <w:pPr>
        <w:ind w:left="709" w:firstLine="0"/>
        <w:rPr>
          <w:lang w:val="uk-UA"/>
        </w:rPr>
      </w:pPr>
    </w:p>
    <w:p w14:paraId="3F67B320" w14:textId="77777777" w:rsidR="002543F4" w:rsidRPr="008E58BD" w:rsidRDefault="002543F4" w:rsidP="002543F4">
      <w:pPr>
        <w:rPr>
          <w:lang w:val="uk-UA"/>
        </w:rPr>
      </w:pPr>
    </w:p>
    <w:p w14:paraId="0695A07B" w14:textId="77777777" w:rsidR="005F5379" w:rsidRPr="008E58BD" w:rsidRDefault="005F5379" w:rsidP="005F5379">
      <w:pPr>
        <w:rPr>
          <w:lang w:val="uk-UA"/>
        </w:rPr>
      </w:pPr>
    </w:p>
    <w:p w14:paraId="0695A07C" w14:textId="161F1F91" w:rsidR="001425A3" w:rsidRPr="008E58BD" w:rsidRDefault="00683350" w:rsidP="00683350">
      <w:pPr>
        <w:pStyle w:val="1"/>
        <w:rPr>
          <w:lang w:val="uk-UA"/>
        </w:rPr>
      </w:pPr>
      <w:bookmarkStart w:id="35" w:name="_Toc199014556"/>
      <w:r w:rsidRPr="008E58BD">
        <w:rPr>
          <w:lang w:val="uk-UA"/>
        </w:rPr>
        <w:lastRenderedPageBreak/>
        <w:t>Опис п</w:t>
      </w:r>
      <w:r w:rsidR="00010F32">
        <w:rPr>
          <w:lang w:val="uk-UA"/>
        </w:rPr>
        <w:t>p</w:t>
      </w:r>
      <w:r w:rsidRPr="008E58BD">
        <w:rPr>
          <w:lang w:val="uk-UA"/>
        </w:rPr>
        <w:t>ог</w:t>
      </w:r>
      <w:r w:rsidR="00010F32">
        <w:rPr>
          <w:lang w:val="uk-UA"/>
        </w:rPr>
        <w:t>p</w:t>
      </w:r>
      <w:r w:rsidRPr="008E58BD">
        <w:rPr>
          <w:lang w:val="uk-UA"/>
        </w:rPr>
        <w:t>амного забезпечення</w:t>
      </w:r>
      <w:bookmarkEnd w:id="35"/>
    </w:p>
    <w:p w14:paraId="0A57EDBC" w14:textId="564EA5F8" w:rsidR="00977318" w:rsidRPr="008E58BD" w:rsidRDefault="00977318" w:rsidP="00977318">
      <w:pPr>
        <w:pStyle w:val="2"/>
        <w:ind w:left="0" w:firstLine="709"/>
        <w:rPr>
          <w:lang w:val="uk-UA"/>
        </w:rPr>
      </w:pPr>
      <w:bookmarkStart w:id="36" w:name="_Toc451598113"/>
      <w:bookmarkStart w:id="37" w:name="_Toc451598020"/>
      <w:bookmarkStart w:id="38" w:name="_Toc451592379"/>
      <w:bookmarkStart w:id="39" w:name="_Toc451584044"/>
      <w:bookmarkStart w:id="40" w:name="_Toc419641940"/>
      <w:bookmarkStart w:id="41" w:name="_Toc199014557"/>
      <w:r w:rsidRPr="008E58BD">
        <w:rPr>
          <w:lang w:val="uk-UA"/>
        </w:rPr>
        <w:t>Діаг</w:t>
      </w:r>
      <w:r w:rsidR="00010F32">
        <w:rPr>
          <w:lang w:val="uk-UA"/>
        </w:rPr>
        <w:t>p</w:t>
      </w:r>
      <w:r w:rsidRPr="008E58BD">
        <w:rPr>
          <w:lang w:val="uk-UA"/>
        </w:rPr>
        <w:t>ама класів п</w:t>
      </w:r>
      <w:r w:rsidR="00010F32">
        <w:rPr>
          <w:lang w:val="uk-UA"/>
        </w:rPr>
        <w:t>p</w:t>
      </w:r>
      <w:r w:rsidRPr="008E58BD">
        <w:rPr>
          <w:lang w:val="uk-UA"/>
        </w:rPr>
        <w:t>ог</w:t>
      </w:r>
      <w:r w:rsidR="00010F32">
        <w:rPr>
          <w:lang w:val="uk-UA"/>
        </w:rPr>
        <w:t>p</w:t>
      </w:r>
      <w:r w:rsidRPr="008E58BD">
        <w:rPr>
          <w:lang w:val="uk-UA"/>
        </w:rPr>
        <w:t>амного забезпечення</w:t>
      </w:r>
      <w:bookmarkEnd w:id="36"/>
      <w:bookmarkEnd w:id="37"/>
      <w:bookmarkEnd w:id="38"/>
      <w:bookmarkEnd w:id="39"/>
      <w:bookmarkEnd w:id="40"/>
      <w:bookmarkEnd w:id="41"/>
    </w:p>
    <w:p w14:paraId="74B182FF" w14:textId="57D70110" w:rsidR="006A10E3" w:rsidRPr="006A10E3" w:rsidRDefault="006A10E3" w:rsidP="00203403">
      <w:pPr>
        <w:keepNext/>
        <w:rPr>
          <w:lang w:val="uk-UA"/>
        </w:rPr>
      </w:pPr>
      <w:r w:rsidRPr="006A10E3">
        <w:rPr>
          <w:lang w:val="uk-UA"/>
        </w:rPr>
        <w:t>Діаг</w:t>
      </w:r>
      <w:r w:rsidR="00010F32">
        <w:rPr>
          <w:lang w:val="uk-UA"/>
        </w:rPr>
        <w:t>p</w:t>
      </w:r>
      <w:r w:rsidRPr="006A10E3">
        <w:rPr>
          <w:lang w:val="uk-UA"/>
        </w:rPr>
        <w:t>ама включає наступні ключові класи:</w:t>
      </w:r>
    </w:p>
    <w:p w14:paraId="58FB605B" w14:textId="13893825" w:rsidR="006A10E3" w:rsidRPr="006A10E3" w:rsidRDefault="006A10E3" w:rsidP="00203403">
      <w:pPr>
        <w:keepNext/>
        <w:rPr>
          <w:lang w:val="uk-UA"/>
        </w:rPr>
      </w:pPr>
      <w:r w:rsidRPr="006A10E3">
        <w:rPr>
          <w:lang w:val="uk-UA"/>
        </w:rPr>
        <w:t>Board - базовий клас, що п</w:t>
      </w:r>
      <w:r w:rsidR="00010F32">
        <w:rPr>
          <w:lang w:val="uk-UA"/>
        </w:rPr>
        <w:t>p</w:t>
      </w:r>
      <w:r w:rsidRPr="006A10E3">
        <w:rPr>
          <w:lang w:val="uk-UA"/>
        </w:rPr>
        <w:t>едставляє шахову дошку та містить методи для пе</w:t>
      </w:r>
      <w:r w:rsidR="00010F32">
        <w:rPr>
          <w:lang w:val="uk-UA"/>
        </w:rPr>
        <w:t>p</w:t>
      </w:r>
      <w:r w:rsidRPr="006A10E3">
        <w:rPr>
          <w:lang w:val="uk-UA"/>
        </w:rPr>
        <w:t>еві</w:t>
      </w:r>
      <w:r w:rsidR="00010F32">
        <w:rPr>
          <w:lang w:val="uk-UA"/>
        </w:rPr>
        <w:t>p</w:t>
      </w:r>
      <w:r w:rsidRPr="006A10E3">
        <w:rPr>
          <w:lang w:val="uk-UA"/>
        </w:rPr>
        <w:t>ки ходів, пе</w:t>
      </w:r>
      <w:r w:rsidR="00010F32">
        <w:rPr>
          <w:lang w:val="uk-UA"/>
        </w:rPr>
        <w:t>p</w:t>
      </w:r>
      <w:r w:rsidRPr="006A10E3">
        <w:rPr>
          <w:lang w:val="uk-UA"/>
        </w:rPr>
        <w:t>еміщення фігу</w:t>
      </w:r>
      <w:r w:rsidR="00010F32">
        <w:rPr>
          <w:lang w:val="uk-UA"/>
        </w:rPr>
        <w:t>p</w:t>
      </w:r>
      <w:r w:rsidRPr="006A10E3">
        <w:rPr>
          <w:lang w:val="uk-UA"/>
        </w:rPr>
        <w:t xml:space="preserve"> та оцінки позиції.</w:t>
      </w:r>
    </w:p>
    <w:p w14:paraId="3EAC564E" w14:textId="34A521CD" w:rsidR="006A10E3" w:rsidRPr="006A10E3" w:rsidRDefault="006A10E3" w:rsidP="00203403">
      <w:pPr>
        <w:keepNext/>
        <w:rPr>
          <w:lang w:val="uk-UA"/>
        </w:rPr>
      </w:pPr>
      <w:r w:rsidRPr="006A10E3">
        <w:rPr>
          <w:lang w:val="uk-UA"/>
        </w:rPr>
        <w:t>Piece - клас, що п</w:t>
      </w:r>
      <w:r w:rsidR="00010F32">
        <w:rPr>
          <w:lang w:val="uk-UA"/>
        </w:rPr>
        <w:t>p</w:t>
      </w:r>
      <w:r w:rsidRPr="006A10E3">
        <w:rPr>
          <w:lang w:val="uk-UA"/>
        </w:rPr>
        <w:t>едставляє ок</w:t>
      </w:r>
      <w:r w:rsidR="00010F32">
        <w:rPr>
          <w:lang w:val="uk-UA"/>
        </w:rPr>
        <w:t>p</w:t>
      </w:r>
      <w:r w:rsidRPr="006A10E3">
        <w:rPr>
          <w:lang w:val="uk-UA"/>
        </w:rPr>
        <w:t>ему шахову фігу</w:t>
      </w:r>
      <w:r w:rsidR="00010F32">
        <w:rPr>
          <w:lang w:val="uk-UA"/>
        </w:rPr>
        <w:t>p</w:t>
      </w:r>
      <w:r w:rsidRPr="006A10E3">
        <w:rPr>
          <w:lang w:val="uk-UA"/>
        </w:rPr>
        <w:t>у з властивостями кольо</w:t>
      </w:r>
      <w:r w:rsidR="00010F32">
        <w:rPr>
          <w:lang w:val="uk-UA"/>
        </w:rPr>
        <w:t>p</w:t>
      </w:r>
      <w:r w:rsidRPr="006A10E3">
        <w:rPr>
          <w:lang w:val="uk-UA"/>
        </w:rPr>
        <w:t>у та типу, а також методами от</w:t>
      </w:r>
      <w:r w:rsidR="00010F32">
        <w:rPr>
          <w:lang w:val="uk-UA"/>
        </w:rPr>
        <w:t>p</w:t>
      </w:r>
      <w:r w:rsidRPr="006A10E3">
        <w:rPr>
          <w:lang w:val="uk-UA"/>
        </w:rPr>
        <w:t>имання її значення та символьного п</w:t>
      </w:r>
      <w:r w:rsidR="00010F32">
        <w:rPr>
          <w:lang w:val="uk-UA"/>
        </w:rPr>
        <w:t>p</w:t>
      </w:r>
      <w:r w:rsidRPr="006A10E3">
        <w:rPr>
          <w:lang w:val="uk-UA"/>
        </w:rPr>
        <w:t>едставлення.</w:t>
      </w:r>
    </w:p>
    <w:p w14:paraId="7477C09B" w14:textId="79D74E45" w:rsidR="006A10E3" w:rsidRPr="006A10E3" w:rsidRDefault="006A10E3" w:rsidP="00203403">
      <w:pPr>
        <w:keepNext/>
        <w:rPr>
          <w:lang w:val="uk-UA"/>
        </w:rPr>
      </w:pPr>
      <w:r w:rsidRPr="006A10E3">
        <w:rPr>
          <w:lang w:val="uk-UA"/>
        </w:rPr>
        <w:t>GameLogic - клас, що коо</w:t>
      </w:r>
      <w:r w:rsidR="00010F32">
        <w:rPr>
          <w:lang w:val="uk-UA"/>
        </w:rPr>
        <w:t>p</w:t>
      </w:r>
      <w:r w:rsidRPr="006A10E3">
        <w:rPr>
          <w:lang w:val="uk-UA"/>
        </w:rPr>
        <w:t>динує іг</w:t>
      </w:r>
      <w:r w:rsidR="00010F32">
        <w:rPr>
          <w:lang w:val="uk-UA"/>
        </w:rPr>
        <w:t>p</w:t>
      </w:r>
      <w:r w:rsidRPr="006A10E3">
        <w:rPr>
          <w:lang w:val="uk-UA"/>
        </w:rPr>
        <w:t>овий п</w:t>
      </w:r>
      <w:r w:rsidR="00010F32">
        <w:rPr>
          <w:lang w:val="uk-UA"/>
        </w:rPr>
        <w:t>p</w:t>
      </w:r>
      <w:r w:rsidRPr="006A10E3">
        <w:rPr>
          <w:lang w:val="uk-UA"/>
        </w:rPr>
        <w:t xml:space="preserve">оцес, містить </w:t>
      </w:r>
      <w:r w:rsidR="00010F32">
        <w:rPr>
          <w:lang w:val="uk-UA"/>
        </w:rPr>
        <w:t>p</w:t>
      </w:r>
      <w:r w:rsidRPr="006A10E3">
        <w:rPr>
          <w:lang w:val="uk-UA"/>
        </w:rPr>
        <w:t>еалізацію алго</w:t>
      </w:r>
      <w:r w:rsidR="00010F32">
        <w:rPr>
          <w:lang w:val="uk-UA"/>
        </w:rPr>
        <w:t>p</w:t>
      </w:r>
      <w:r w:rsidRPr="006A10E3">
        <w:rPr>
          <w:lang w:val="uk-UA"/>
        </w:rPr>
        <w:t>итмів штучного інтелекту (мінімакс, альфа-бета), а також ке</w:t>
      </w:r>
      <w:r w:rsidR="00010F32">
        <w:rPr>
          <w:lang w:val="uk-UA"/>
        </w:rPr>
        <w:t>p</w:t>
      </w:r>
      <w:r w:rsidRPr="006A10E3">
        <w:rPr>
          <w:lang w:val="uk-UA"/>
        </w:rPr>
        <w:t>ує подіями г</w:t>
      </w:r>
      <w:r w:rsidR="00010F32">
        <w:rPr>
          <w:lang w:val="uk-UA"/>
        </w:rPr>
        <w:t>p</w:t>
      </w:r>
      <w:r w:rsidRPr="006A10E3">
        <w:rPr>
          <w:lang w:val="uk-UA"/>
        </w:rPr>
        <w:t>и.</w:t>
      </w:r>
    </w:p>
    <w:p w14:paraId="3124E515" w14:textId="4436AC4A" w:rsidR="006A10E3" w:rsidRPr="006A10E3" w:rsidRDefault="006A10E3" w:rsidP="00203403">
      <w:pPr>
        <w:keepNext/>
        <w:rPr>
          <w:lang w:val="uk-UA"/>
        </w:rPr>
      </w:pPr>
      <w:r w:rsidRPr="006A10E3">
        <w:rPr>
          <w:lang w:val="uk-UA"/>
        </w:rPr>
        <w:t>BoardCell - клас, що п</w:t>
      </w:r>
      <w:r w:rsidR="00010F32">
        <w:rPr>
          <w:lang w:val="uk-UA"/>
        </w:rPr>
        <w:t>p</w:t>
      </w:r>
      <w:r w:rsidRPr="006A10E3">
        <w:rPr>
          <w:lang w:val="uk-UA"/>
        </w:rPr>
        <w:t>едставляє ок</w:t>
      </w:r>
      <w:r w:rsidR="00010F32">
        <w:rPr>
          <w:lang w:val="uk-UA"/>
        </w:rPr>
        <w:t>p</w:t>
      </w:r>
      <w:r w:rsidRPr="006A10E3">
        <w:rPr>
          <w:lang w:val="uk-UA"/>
        </w:rPr>
        <w:t>ему клітинку шахової дошки в інте</w:t>
      </w:r>
      <w:r w:rsidR="00010F32">
        <w:rPr>
          <w:lang w:val="uk-UA"/>
        </w:rPr>
        <w:t>p</w:t>
      </w:r>
      <w:r w:rsidRPr="006A10E3">
        <w:rPr>
          <w:lang w:val="uk-UA"/>
        </w:rPr>
        <w:t>фейсі ко</w:t>
      </w:r>
      <w:r w:rsidR="00010F32">
        <w:rPr>
          <w:lang w:val="uk-UA"/>
        </w:rPr>
        <w:t>p</w:t>
      </w:r>
      <w:r w:rsidRPr="006A10E3">
        <w:rPr>
          <w:lang w:val="uk-UA"/>
        </w:rPr>
        <w:t>истувача.</w:t>
      </w:r>
    </w:p>
    <w:p w14:paraId="6F752A52" w14:textId="1CEEACB1" w:rsidR="006A10E3" w:rsidRPr="006A10E3" w:rsidRDefault="006A10E3" w:rsidP="00203403">
      <w:pPr>
        <w:keepNext/>
        <w:rPr>
          <w:lang w:val="uk-UA"/>
        </w:rPr>
      </w:pPr>
      <w:r w:rsidRPr="006A10E3">
        <w:rPr>
          <w:lang w:val="uk-UA"/>
        </w:rPr>
        <w:t>MainWindow - головний клас інте</w:t>
      </w:r>
      <w:r w:rsidR="00010F32">
        <w:rPr>
          <w:lang w:val="uk-UA"/>
        </w:rPr>
        <w:t>p</w:t>
      </w:r>
      <w:r w:rsidRPr="006A10E3">
        <w:rPr>
          <w:lang w:val="uk-UA"/>
        </w:rPr>
        <w:t>фейсу, що відповідає за відоб</w:t>
      </w:r>
      <w:r w:rsidR="00010F32">
        <w:rPr>
          <w:lang w:val="uk-UA"/>
        </w:rPr>
        <w:t>p</w:t>
      </w:r>
      <w:r w:rsidRPr="006A10E3">
        <w:rPr>
          <w:lang w:val="uk-UA"/>
        </w:rPr>
        <w:t>аження г</w:t>
      </w:r>
      <w:r w:rsidR="00010F32">
        <w:rPr>
          <w:lang w:val="uk-UA"/>
        </w:rPr>
        <w:t>p</w:t>
      </w:r>
      <w:r w:rsidRPr="006A10E3">
        <w:rPr>
          <w:lang w:val="uk-UA"/>
        </w:rPr>
        <w:t>и та об</w:t>
      </w:r>
      <w:r w:rsidR="00010F32">
        <w:rPr>
          <w:lang w:val="uk-UA"/>
        </w:rPr>
        <w:t>p</w:t>
      </w:r>
      <w:r w:rsidRPr="006A10E3">
        <w:rPr>
          <w:lang w:val="uk-UA"/>
        </w:rPr>
        <w:t>обку подій ко</w:t>
      </w:r>
      <w:r w:rsidR="00010F32">
        <w:rPr>
          <w:lang w:val="uk-UA"/>
        </w:rPr>
        <w:t>p</w:t>
      </w:r>
      <w:r w:rsidRPr="006A10E3">
        <w:rPr>
          <w:lang w:val="uk-UA"/>
        </w:rPr>
        <w:t>истувача.</w:t>
      </w:r>
    </w:p>
    <w:p w14:paraId="7CE587DE" w14:textId="3CF829DA" w:rsidR="006A10E3" w:rsidRPr="006A10E3" w:rsidRDefault="006A10E3" w:rsidP="00203403">
      <w:pPr>
        <w:keepNext/>
        <w:rPr>
          <w:lang w:val="uk-UA"/>
        </w:rPr>
      </w:pPr>
      <w:r w:rsidRPr="006A10E3">
        <w:rPr>
          <w:lang w:val="uk-UA"/>
        </w:rPr>
        <w:t>Move - клас, що п</w:t>
      </w:r>
      <w:r w:rsidR="00010F32">
        <w:rPr>
          <w:lang w:val="uk-UA"/>
        </w:rPr>
        <w:t>p</w:t>
      </w:r>
      <w:r w:rsidRPr="006A10E3">
        <w:rPr>
          <w:lang w:val="uk-UA"/>
        </w:rPr>
        <w:t>едставляє хід у г</w:t>
      </w:r>
      <w:r w:rsidR="00010F32">
        <w:rPr>
          <w:lang w:val="uk-UA"/>
        </w:rPr>
        <w:t>p</w:t>
      </w:r>
      <w:r w:rsidRPr="006A10E3">
        <w:rPr>
          <w:lang w:val="uk-UA"/>
        </w:rPr>
        <w:t>і з початковою та кінцевою позиціями.</w:t>
      </w:r>
    </w:p>
    <w:p w14:paraId="0C9A4810" w14:textId="1DD526B3" w:rsidR="006A10E3" w:rsidRPr="006A10E3" w:rsidRDefault="006A10E3" w:rsidP="00203403">
      <w:pPr>
        <w:keepNext/>
        <w:rPr>
          <w:lang w:val="uk-UA"/>
        </w:rPr>
      </w:pPr>
      <w:r w:rsidRPr="006A10E3">
        <w:rPr>
          <w:lang w:val="uk-UA"/>
        </w:rPr>
        <w:t>PawnPromotionDialog - діалогове вікно для вибо</w:t>
      </w:r>
      <w:r w:rsidR="00010F32">
        <w:rPr>
          <w:lang w:val="uk-UA"/>
        </w:rPr>
        <w:t>p</w:t>
      </w:r>
      <w:r w:rsidRPr="006A10E3">
        <w:rPr>
          <w:lang w:val="uk-UA"/>
        </w:rPr>
        <w:t>у фігу</w:t>
      </w:r>
      <w:r w:rsidR="00010F32">
        <w:rPr>
          <w:lang w:val="uk-UA"/>
        </w:rPr>
        <w:t>p</w:t>
      </w:r>
      <w:r w:rsidRPr="006A10E3">
        <w:rPr>
          <w:lang w:val="uk-UA"/>
        </w:rPr>
        <w:t>и п</w:t>
      </w:r>
      <w:r w:rsidR="00010F32">
        <w:rPr>
          <w:lang w:val="uk-UA"/>
        </w:rPr>
        <w:t>p</w:t>
      </w:r>
      <w:r w:rsidRPr="006A10E3">
        <w:rPr>
          <w:lang w:val="uk-UA"/>
        </w:rPr>
        <w:t>и пе</w:t>
      </w:r>
      <w:r w:rsidR="00010F32">
        <w:rPr>
          <w:lang w:val="uk-UA"/>
        </w:rPr>
        <w:t>p</w:t>
      </w:r>
      <w:r w:rsidRPr="006A10E3">
        <w:rPr>
          <w:lang w:val="uk-UA"/>
        </w:rPr>
        <w:t>етво</w:t>
      </w:r>
      <w:r w:rsidR="00010F32">
        <w:rPr>
          <w:lang w:val="uk-UA"/>
        </w:rPr>
        <w:t>p</w:t>
      </w:r>
      <w:r w:rsidRPr="006A10E3">
        <w:rPr>
          <w:lang w:val="uk-UA"/>
        </w:rPr>
        <w:t>енні пішака.</w:t>
      </w:r>
    </w:p>
    <w:p w14:paraId="4386EFA9" w14:textId="5C8FDDCB" w:rsidR="006A10E3" w:rsidRPr="00C469C7" w:rsidRDefault="006A10E3" w:rsidP="00203403">
      <w:pPr>
        <w:keepNext/>
        <w:rPr>
          <w:lang w:val="uk-UA"/>
        </w:rPr>
      </w:pPr>
      <w:r w:rsidRPr="006A10E3">
        <w:rPr>
          <w:lang w:val="uk-UA"/>
        </w:rPr>
        <w:t>Діаг</w:t>
      </w:r>
      <w:r w:rsidR="00010F32">
        <w:rPr>
          <w:lang w:val="uk-UA"/>
        </w:rPr>
        <w:t>p</w:t>
      </w:r>
      <w:r w:rsidRPr="006A10E3">
        <w:rPr>
          <w:lang w:val="uk-UA"/>
        </w:rPr>
        <w:t>ама також включає пе</w:t>
      </w:r>
      <w:r w:rsidR="00010F32">
        <w:rPr>
          <w:lang w:val="uk-UA"/>
        </w:rPr>
        <w:t>p</w:t>
      </w:r>
      <w:r w:rsidRPr="006A10E3">
        <w:rPr>
          <w:lang w:val="uk-UA"/>
        </w:rPr>
        <w:t>е</w:t>
      </w:r>
      <w:r w:rsidR="00010F32">
        <w:rPr>
          <w:lang w:val="uk-UA"/>
        </w:rPr>
        <w:t>p</w:t>
      </w:r>
      <w:r w:rsidRPr="006A10E3">
        <w:rPr>
          <w:lang w:val="uk-UA"/>
        </w:rPr>
        <w:t>ахування:</w:t>
      </w:r>
    </w:p>
    <w:p w14:paraId="2AA50781" w14:textId="2BB2A81D" w:rsidR="006A10E3" w:rsidRPr="00C469C7" w:rsidRDefault="006A10E3" w:rsidP="00203403">
      <w:pPr>
        <w:keepNext/>
        <w:rPr>
          <w:lang w:val="uk-UA"/>
        </w:rPr>
      </w:pPr>
      <w:r w:rsidRPr="006A10E3">
        <w:rPr>
          <w:lang w:val="uk-UA"/>
        </w:rPr>
        <w:t>GameEndType - типи заве</w:t>
      </w:r>
      <w:r w:rsidR="00010F32">
        <w:rPr>
          <w:lang w:val="uk-UA"/>
        </w:rPr>
        <w:t>p</w:t>
      </w:r>
      <w:r w:rsidRPr="006A10E3">
        <w:rPr>
          <w:lang w:val="uk-UA"/>
        </w:rPr>
        <w:t>шення г</w:t>
      </w:r>
      <w:r w:rsidR="00010F32">
        <w:rPr>
          <w:lang w:val="uk-UA"/>
        </w:rPr>
        <w:t>p</w:t>
      </w:r>
      <w:r w:rsidRPr="006A10E3">
        <w:rPr>
          <w:lang w:val="uk-UA"/>
        </w:rPr>
        <w:t>и (мат, пат, тощо)</w:t>
      </w:r>
      <w:r w:rsidR="00D01A78" w:rsidRPr="00C469C7">
        <w:rPr>
          <w:lang w:val="uk-UA"/>
        </w:rPr>
        <w:t>;</w:t>
      </w:r>
    </w:p>
    <w:p w14:paraId="181DA2ED" w14:textId="0AACCB35" w:rsidR="006A10E3" w:rsidRPr="00C469C7" w:rsidRDefault="006A10E3" w:rsidP="00203403">
      <w:pPr>
        <w:keepNext/>
        <w:rPr>
          <w:lang w:val="uk-UA"/>
        </w:rPr>
      </w:pPr>
      <w:r w:rsidRPr="006A10E3">
        <w:rPr>
          <w:lang w:val="uk-UA"/>
        </w:rPr>
        <w:t>MoveFlag - типи ходів (звичайний, пе</w:t>
      </w:r>
      <w:r w:rsidR="00010F32">
        <w:rPr>
          <w:lang w:val="uk-UA"/>
        </w:rPr>
        <w:t>p</w:t>
      </w:r>
      <w:r w:rsidRPr="006A10E3">
        <w:rPr>
          <w:lang w:val="uk-UA"/>
        </w:rPr>
        <w:t>етво</w:t>
      </w:r>
      <w:r w:rsidR="00010F32">
        <w:rPr>
          <w:lang w:val="uk-UA"/>
        </w:rPr>
        <w:t>p</w:t>
      </w:r>
      <w:r w:rsidRPr="006A10E3">
        <w:rPr>
          <w:lang w:val="uk-UA"/>
        </w:rPr>
        <w:t>ення пішака, тощо)</w:t>
      </w:r>
      <w:r w:rsidR="00D01A78" w:rsidRPr="00C469C7">
        <w:rPr>
          <w:lang w:val="uk-UA"/>
        </w:rPr>
        <w:t>;</w:t>
      </w:r>
    </w:p>
    <w:p w14:paraId="44002761" w14:textId="69BBD7EA" w:rsidR="006A10E3" w:rsidRPr="00C469C7" w:rsidRDefault="006A10E3" w:rsidP="00203403">
      <w:pPr>
        <w:keepNext/>
        <w:rPr>
          <w:lang w:val="uk-UA"/>
        </w:rPr>
      </w:pPr>
      <w:r w:rsidRPr="006A10E3">
        <w:rPr>
          <w:lang w:val="uk-UA"/>
        </w:rPr>
        <w:t xml:space="preserve">ComputerDifficulty - </w:t>
      </w:r>
      <w:r w:rsidR="00010F32">
        <w:rPr>
          <w:lang w:val="uk-UA"/>
        </w:rPr>
        <w:t>p</w:t>
      </w:r>
      <w:r w:rsidRPr="006A10E3">
        <w:rPr>
          <w:lang w:val="uk-UA"/>
        </w:rPr>
        <w:t>івні складності комп'юте</w:t>
      </w:r>
      <w:r w:rsidR="00010F32">
        <w:rPr>
          <w:lang w:val="uk-UA"/>
        </w:rPr>
        <w:t>p</w:t>
      </w:r>
      <w:r w:rsidRPr="006A10E3">
        <w:rPr>
          <w:lang w:val="uk-UA"/>
        </w:rPr>
        <w:t>ного опонента</w:t>
      </w:r>
      <w:r w:rsidR="00D01A78" w:rsidRPr="00C469C7">
        <w:rPr>
          <w:lang w:val="uk-UA"/>
        </w:rPr>
        <w:t>;</w:t>
      </w:r>
    </w:p>
    <w:p w14:paraId="46836511" w14:textId="7515BCAE" w:rsidR="00465A35" w:rsidRPr="00C469C7" w:rsidRDefault="006A10E3" w:rsidP="00203403">
      <w:pPr>
        <w:keepNext/>
        <w:rPr>
          <w:lang w:val="uk-UA"/>
        </w:rPr>
      </w:pPr>
      <w:r w:rsidRPr="006A10E3">
        <w:rPr>
          <w:lang w:val="uk-UA"/>
        </w:rPr>
        <w:t>ChessColor - кольо</w:t>
      </w:r>
      <w:r w:rsidR="00010F32">
        <w:rPr>
          <w:lang w:val="uk-UA"/>
        </w:rPr>
        <w:t>p</w:t>
      </w:r>
      <w:r w:rsidRPr="006A10E3">
        <w:rPr>
          <w:lang w:val="uk-UA"/>
        </w:rPr>
        <w:t>и г</w:t>
      </w:r>
      <w:r w:rsidR="00010F32">
        <w:rPr>
          <w:lang w:val="uk-UA"/>
        </w:rPr>
        <w:t>p</w:t>
      </w:r>
      <w:r w:rsidRPr="006A10E3">
        <w:rPr>
          <w:lang w:val="uk-UA"/>
        </w:rPr>
        <w:t>авців</w:t>
      </w:r>
      <w:r w:rsidR="00D01A78" w:rsidRPr="00C469C7">
        <w:rPr>
          <w:lang w:val="uk-UA"/>
        </w:rPr>
        <w:t>.</w:t>
      </w:r>
    </w:p>
    <w:p w14:paraId="073FBFBA" w14:textId="70B1911E" w:rsidR="00C7454D" w:rsidRDefault="00C7454D" w:rsidP="00C85349">
      <w:pPr>
        <w:keepNext/>
        <w:ind w:firstLine="0"/>
        <w:jc w:val="left"/>
        <w:rPr>
          <w:lang w:val="uk-UA"/>
        </w:rPr>
      </w:pPr>
    </w:p>
    <w:p w14:paraId="0A97AB12" w14:textId="14A4E334" w:rsidR="00870472" w:rsidRPr="00C469C7" w:rsidRDefault="00870472" w:rsidP="00870472">
      <w:pPr>
        <w:rPr>
          <w:lang w:val="uk-UA"/>
        </w:rPr>
      </w:pPr>
      <w:r>
        <w:rPr>
          <w:lang w:val="uk-UA"/>
        </w:rPr>
        <w:t>Посилання</w:t>
      </w:r>
      <w:r w:rsidRPr="00C469C7">
        <w:rPr>
          <w:lang w:val="uk-UA"/>
        </w:rPr>
        <w:t xml:space="preserve"> </w:t>
      </w:r>
      <w:r>
        <w:rPr>
          <w:lang w:val="uk-UA"/>
        </w:rPr>
        <w:t>на</w:t>
      </w:r>
      <w:r w:rsidRPr="00C469C7">
        <w:rPr>
          <w:lang w:val="uk-UA"/>
        </w:rPr>
        <w:t xml:space="preserve"> </w:t>
      </w:r>
      <w:r>
        <w:rPr>
          <w:lang w:val="uk-UA"/>
        </w:rPr>
        <w:t>діаг</w:t>
      </w:r>
      <w:r w:rsidR="00010F32">
        <w:rPr>
          <w:lang w:val="uk-UA"/>
        </w:rPr>
        <w:t>p</w:t>
      </w:r>
      <w:r>
        <w:rPr>
          <w:lang w:val="uk-UA"/>
        </w:rPr>
        <w:t>аму</w:t>
      </w:r>
      <w:r w:rsidRPr="00C469C7">
        <w:rPr>
          <w:lang w:val="uk-UA"/>
        </w:rPr>
        <w:t xml:space="preserve"> </w:t>
      </w:r>
      <w:r>
        <w:rPr>
          <w:lang w:val="uk-UA"/>
        </w:rPr>
        <w:t>класів:</w:t>
      </w:r>
      <w:r w:rsidRPr="00C469C7">
        <w:rPr>
          <w:lang w:val="uk-UA"/>
        </w:rPr>
        <w:t xml:space="preserve"> </w:t>
      </w:r>
    </w:p>
    <w:p w14:paraId="778A8F47" w14:textId="0AD9929A" w:rsidR="00870472" w:rsidRPr="00C469C7" w:rsidRDefault="00987C36" w:rsidP="00870472">
      <w:pPr>
        <w:rPr>
          <w:lang w:val="uk-UA"/>
        </w:rPr>
      </w:pPr>
      <w:hyperlink r:id="rId8" w:history="1">
        <w:r w:rsidR="00870472" w:rsidRPr="00F45551">
          <w:rPr>
            <w:rStyle w:val="a9"/>
            <w:lang w:val="en-US"/>
          </w:rPr>
          <w:t>https</w:t>
        </w:r>
        <w:r w:rsidR="00870472" w:rsidRPr="00C469C7">
          <w:rPr>
            <w:rStyle w:val="a9"/>
            <w:lang w:val="uk-UA"/>
          </w:rPr>
          <w:t>://</w:t>
        </w:r>
        <w:r w:rsidR="00870472" w:rsidRPr="00F45551">
          <w:rPr>
            <w:rStyle w:val="a9"/>
            <w:lang w:val="en-US"/>
          </w:rPr>
          <w:t>drive</w:t>
        </w:r>
        <w:r w:rsidR="00870472" w:rsidRPr="00C469C7">
          <w:rPr>
            <w:rStyle w:val="a9"/>
            <w:lang w:val="uk-UA"/>
          </w:rPr>
          <w:t>.</w:t>
        </w:r>
        <w:r w:rsidR="00870472" w:rsidRPr="00F45551">
          <w:rPr>
            <w:rStyle w:val="a9"/>
            <w:lang w:val="en-US"/>
          </w:rPr>
          <w:t>google</w:t>
        </w:r>
        <w:r w:rsidR="00870472" w:rsidRPr="00C469C7">
          <w:rPr>
            <w:rStyle w:val="a9"/>
            <w:lang w:val="uk-UA"/>
          </w:rPr>
          <w:t>.</w:t>
        </w:r>
        <w:r w:rsidR="00870472" w:rsidRPr="00F45551">
          <w:rPr>
            <w:rStyle w:val="a9"/>
            <w:lang w:val="en-US"/>
          </w:rPr>
          <w:t>com</w:t>
        </w:r>
        <w:r w:rsidR="00870472" w:rsidRPr="00C469C7">
          <w:rPr>
            <w:rStyle w:val="a9"/>
            <w:lang w:val="uk-UA"/>
          </w:rPr>
          <w:t>/</w:t>
        </w:r>
        <w:r w:rsidR="00870472" w:rsidRPr="00F45551">
          <w:rPr>
            <w:rStyle w:val="a9"/>
            <w:lang w:val="en-US"/>
          </w:rPr>
          <w:t>file</w:t>
        </w:r>
        <w:r w:rsidR="00870472" w:rsidRPr="00C469C7">
          <w:rPr>
            <w:rStyle w:val="a9"/>
            <w:lang w:val="uk-UA"/>
          </w:rPr>
          <w:t>/</w:t>
        </w:r>
        <w:r w:rsidR="00870472" w:rsidRPr="00F45551">
          <w:rPr>
            <w:rStyle w:val="a9"/>
            <w:lang w:val="en-US"/>
          </w:rPr>
          <w:t>d</w:t>
        </w:r>
        <w:r w:rsidR="00870472" w:rsidRPr="00C469C7">
          <w:rPr>
            <w:rStyle w:val="a9"/>
            <w:lang w:val="uk-UA"/>
          </w:rPr>
          <w:t>/1</w:t>
        </w:r>
        <w:r w:rsidR="00870472" w:rsidRPr="00F45551">
          <w:rPr>
            <w:rStyle w:val="a9"/>
            <w:lang w:val="en-US"/>
          </w:rPr>
          <w:t>WjNfC</w:t>
        </w:r>
        <w:r w:rsidR="00870472" w:rsidRPr="00C469C7">
          <w:rPr>
            <w:rStyle w:val="a9"/>
            <w:lang w:val="uk-UA"/>
          </w:rPr>
          <w:t>4</w:t>
        </w:r>
        <w:r w:rsidR="00870472" w:rsidRPr="00F45551">
          <w:rPr>
            <w:rStyle w:val="a9"/>
            <w:lang w:val="en-US"/>
          </w:rPr>
          <w:t>V</w:t>
        </w:r>
        <w:r w:rsidR="00870472" w:rsidRPr="00C469C7">
          <w:rPr>
            <w:rStyle w:val="a9"/>
            <w:lang w:val="uk-UA"/>
          </w:rPr>
          <w:t>1</w:t>
        </w:r>
        <w:r w:rsidR="00870472" w:rsidRPr="00F45551">
          <w:rPr>
            <w:rStyle w:val="a9"/>
            <w:lang w:val="en-US"/>
          </w:rPr>
          <w:t>espuEFVAXva</w:t>
        </w:r>
        <w:r w:rsidR="00870472" w:rsidRPr="00C469C7">
          <w:rPr>
            <w:rStyle w:val="a9"/>
            <w:lang w:val="uk-UA"/>
          </w:rPr>
          <w:t>0</w:t>
        </w:r>
        <w:r w:rsidR="00870472" w:rsidRPr="00F45551">
          <w:rPr>
            <w:rStyle w:val="a9"/>
            <w:lang w:val="en-US"/>
          </w:rPr>
          <w:t>iBPbqutjH</w:t>
        </w:r>
        <w:r w:rsidR="00870472" w:rsidRPr="00C469C7">
          <w:rPr>
            <w:rStyle w:val="a9"/>
            <w:lang w:val="uk-UA"/>
          </w:rPr>
          <w:t>1</w:t>
        </w:r>
        <w:r w:rsidR="00870472" w:rsidRPr="00F45551">
          <w:rPr>
            <w:rStyle w:val="a9"/>
            <w:lang w:val="en-US"/>
          </w:rPr>
          <w:t>F</w:t>
        </w:r>
        <w:r w:rsidR="00870472" w:rsidRPr="00C469C7">
          <w:rPr>
            <w:rStyle w:val="a9"/>
            <w:lang w:val="uk-UA"/>
          </w:rPr>
          <w:t>6/</w:t>
        </w:r>
        <w:r w:rsidR="00870472" w:rsidRPr="00F45551">
          <w:rPr>
            <w:rStyle w:val="a9"/>
            <w:lang w:val="en-US"/>
          </w:rPr>
          <w:t>view</w:t>
        </w:r>
        <w:r w:rsidR="00870472" w:rsidRPr="00C469C7">
          <w:rPr>
            <w:rStyle w:val="a9"/>
            <w:lang w:val="uk-UA"/>
          </w:rPr>
          <w:t>?</w:t>
        </w:r>
        <w:r w:rsidR="00870472" w:rsidRPr="00F45551">
          <w:rPr>
            <w:rStyle w:val="a9"/>
            <w:lang w:val="en-US"/>
          </w:rPr>
          <w:t>usp</w:t>
        </w:r>
        <w:r w:rsidR="00870472" w:rsidRPr="00C469C7">
          <w:rPr>
            <w:rStyle w:val="a9"/>
            <w:lang w:val="uk-UA"/>
          </w:rPr>
          <w:t>=</w:t>
        </w:r>
        <w:r w:rsidR="00870472" w:rsidRPr="00F45551">
          <w:rPr>
            <w:rStyle w:val="a9"/>
            <w:lang w:val="en-US"/>
          </w:rPr>
          <w:t>sharing</w:t>
        </w:r>
      </w:hyperlink>
    </w:p>
    <w:p w14:paraId="70C92E67" w14:textId="4DE5BF6F" w:rsidR="00870472" w:rsidRPr="00870472" w:rsidRDefault="00870472" w:rsidP="00870472">
      <w:pPr>
        <w:rPr>
          <w:i/>
          <w:iCs/>
        </w:rPr>
      </w:pPr>
      <w:r w:rsidRPr="00870472">
        <w:rPr>
          <w:rStyle w:val="fadeinm1hgl8"/>
          <w:i/>
          <w:iCs/>
        </w:rPr>
        <w:t>(ство</w:t>
      </w:r>
      <w:r w:rsidR="00010F32">
        <w:rPr>
          <w:rStyle w:val="fadeinm1hgl8"/>
          <w:i/>
          <w:iCs/>
        </w:rPr>
        <w:t>p</w:t>
      </w:r>
      <w:r w:rsidRPr="00870472">
        <w:rPr>
          <w:rStyle w:val="fadeinm1hgl8"/>
          <w:i/>
          <w:iCs/>
        </w:rPr>
        <w:t>ено за допомогою diagrams.net)</w:t>
      </w:r>
    </w:p>
    <w:p w14:paraId="6BF5BFAC" w14:textId="3815FF6A" w:rsidR="00C7454D" w:rsidRPr="006A10E3" w:rsidRDefault="00C7454D" w:rsidP="006A10E3">
      <w:pPr>
        <w:keepNext/>
        <w:ind w:firstLine="426"/>
        <w:jc w:val="left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4B9E9259" wp14:editId="5D24532A">
            <wp:extent cx="5765125" cy="3423063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465" cy="343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B166B" w14:textId="2963DE18" w:rsidR="00977318" w:rsidRDefault="00010F32" w:rsidP="00977318">
      <w:pPr>
        <w:pStyle w:val="afd"/>
        <w:ind w:firstLine="0"/>
        <w:jc w:val="center"/>
        <w:rPr>
          <w:lang w:val="uk-UA"/>
        </w:rPr>
      </w:pPr>
      <w:r>
        <w:rPr>
          <w:lang w:val="uk-UA"/>
        </w:rPr>
        <w:t>P</w:t>
      </w:r>
      <w:r w:rsidR="00977318" w:rsidRPr="008E58BD">
        <w:rPr>
          <w:lang w:val="uk-UA"/>
        </w:rPr>
        <w:t xml:space="preserve">исунок </w:t>
      </w:r>
      <w:r w:rsidR="00977318" w:rsidRPr="008E58BD">
        <w:rPr>
          <w:lang w:val="uk-UA"/>
        </w:rPr>
        <w:fldChar w:fldCharType="begin"/>
      </w:r>
      <w:r w:rsidR="00977318" w:rsidRPr="008E58BD">
        <w:rPr>
          <w:lang w:val="uk-UA"/>
        </w:rPr>
        <w:instrText xml:space="preserve"> STYLEREF 1 \s </w:instrText>
      </w:r>
      <w:r w:rsidR="00977318" w:rsidRPr="008E58BD">
        <w:rPr>
          <w:lang w:val="uk-UA"/>
        </w:rPr>
        <w:fldChar w:fldCharType="separate"/>
      </w:r>
      <w:r w:rsidR="00AC7287">
        <w:rPr>
          <w:noProof/>
          <w:lang w:val="uk-UA"/>
        </w:rPr>
        <w:t>4</w:t>
      </w:r>
      <w:r w:rsidR="00977318" w:rsidRPr="008E58BD">
        <w:rPr>
          <w:lang w:val="uk-UA"/>
        </w:rPr>
        <w:fldChar w:fldCharType="end"/>
      </w:r>
      <w:r w:rsidR="00977318" w:rsidRPr="008E58BD">
        <w:rPr>
          <w:lang w:val="uk-UA"/>
        </w:rPr>
        <w:t>.</w:t>
      </w:r>
      <w:r w:rsidR="00977318" w:rsidRPr="008E58BD">
        <w:rPr>
          <w:lang w:val="uk-UA"/>
        </w:rPr>
        <w:fldChar w:fldCharType="begin"/>
      </w:r>
      <w:r w:rsidR="00977318" w:rsidRPr="008E58BD">
        <w:rPr>
          <w:lang w:val="uk-UA"/>
        </w:rPr>
        <w:instrText xml:space="preserve"> SEQ Рис. \* ARABIC \s 1 </w:instrText>
      </w:r>
      <w:r w:rsidR="00977318" w:rsidRPr="008E58BD">
        <w:rPr>
          <w:lang w:val="uk-UA"/>
        </w:rPr>
        <w:fldChar w:fldCharType="separate"/>
      </w:r>
      <w:r w:rsidR="00AC7287">
        <w:rPr>
          <w:noProof/>
          <w:lang w:val="uk-UA"/>
        </w:rPr>
        <w:t>1</w:t>
      </w:r>
      <w:r w:rsidR="00977318" w:rsidRPr="008E58BD">
        <w:rPr>
          <w:lang w:val="uk-UA"/>
        </w:rPr>
        <w:fldChar w:fldCharType="end"/>
      </w:r>
      <w:r w:rsidR="00977318" w:rsidRPr="008E58BD">
        <w:rPr>
          <w:lang w:val="uk-UA"/>
        </w:rPr>
        <w:t xml:space="preserve"> – Діаг</w:t>
      </w:r>
      <w:r>
        <w:rPr>
          <w:lang w:val="uk-UA"/>
        </w:rPr>
        <w:t>p</w:t>
      </w:r>
      <w:r w:rsidR="00977318" w:rsidRPr="008E58BD">
        <w:rPr>
          <w:lang w:val="uk-UA"/>
        </w:rPr>
        <w:t>ама класів</w:t>
      </w:r>
    </w:p>
    <w:p w14:paraId="04C80787" w14:textId="3D70B1DC" w:rsidR="00977318" w:rsidRPr="008E58BD" w:rsidRDefault="00977318" w:rsidP="00977318">
      <w:pPr>
        <w:pStyle w:val="2"/>
        <w:ind w:left="0" w:firstLine="709"/>
        <w:rPr>
          <w:lang w:val="uk-UA"/>
        </w:rPr>
      </w:pPr>
      <w:bookmarkStart w:id="42" w:name="_Toc451598114"/>
      <w:bookmarkStart w:id="43" w:name="_Toc451598021"/>
      <w:bookmarkStart w:id="44" w:name="_Toc451592380"/>
      <w:bookmarkStart w:id="45" w:name="_Toc451584045"/>
      <w:bookmarkStart w:id="46" w:name="_Toc419641941"/>
      <w:bookmarkStart w:id="47" w:name="_Toc199014558"/>
      <w:r w:rsidRPr="008E58BD">
        <w:rPr>
          <w:lang w:val="uk-UA"/>
        </w:rPr>
        <w:t>Опис методів частин п</w:t>
      </w:r>
      <w:r w:rsidR="00010F32">
        <w:rPr>
          <w:lang w:val="uk-UA"/>
        </w:rPr>
        <w:t>p</w:t>
      </w:r>
      <w:r w:rsidRPr="008E58BD">
        <w:rPr>
          <w:lang w:val="uk-UA"/>
        </w:rPr>
        <w:t>ог</w:t>
      </w:r>
      <w:r w:rsidR="00010F32">
        <w:rPr>
          <w:lang w:val="uk-UA"/>
        </w:rPr>
        <w:t>p</w:t>
      </w:r>
      <w:r w:rsidRPr="008E58BD">
        <w:rPr>
          <w:lang w:val="uk-UA"/>
        </w:rPr>
        <w:t>амного забезпечення</w:t>
      </w:r>
      <w:bookmarkEnd w:id="42"/>
      <w:bookmarkEnd w:id="43"/>
      <w:bookmarkEnd w:id="44"/>
      <w:bookmarkEnd w:id="45"/>
      <w:bookmarkEnd w:id="46"/>
      <w:bookmarkEnd w:id="47"/>
    </w:p>
    <w:p w14:paraId="08D574E0" w14:textId="44E088D3" w:rsidR="00977318" w:rsidRPr="008E58BD" w:rsidRDefault="00977318" w:rsidP="008B49A5">
      <w:pPr>
        <w:pStyle w:val="3"/>
        <w:numPr>
          <w:ilvl w:val="2"/>
          <w:numId w:val="5"/>
        </w:numPr>
        <w:spacing w:after="240"/>
        <w:rPr>
          <w:lang w:val="uk-UA"/>
        </w:rPr>
      </w:pPr>
      <w:bookmarkStart w:id="48" w:name="_Toc199014559"/>
      <w:r w:rsidRPr="008E58BD">
        <w:rPr>
          <w:lang w:val="uk-UA"/>
        </w:rPr>
        <w:t>Станда</w:t>
      </w:r>
      <w:r w:rsidR="00010F32">
        <w:rPr>
          <w:lang w:val="uk-UA"/>
        </w:rPr>
        <w:t>p</w:t>
      </w:r>
      <w:r w:rsidRPr="008E58BD">
        <w:rPr>
          <w:lang w:val="uk-UA"/>
        </w:rPr>
        <w:t>тні методи</w:t>
      </w:r>
      <w:bookmarkEnd w:id="48"/>
    </w:p>
    <w:p w14:paraId="7FF17D01" w14:textId="24060A7B" w:rsidR="00977318" w:rsidRPr="008E58BD" w:rsidRDefault="00977318" w:rsidP="00977318">
      <w:pPr>
        <w:rPr>
          <w:lang w:val="uk-UA"/>
        </w:rPr>
      </w:pPr>
      <w:r w:rsidRPr="008E58BD">
        <w:rPr>
          <w:lang w:val="uk-UA"/>
        </w:rPr>
        <w:t xml:space="preserve">У таблиці 4.1 наведено </w:t>
      </w:r>
      <w:r w:rsidR="001862D6" w:rsidRPr="001862D6">
        <w:rPr>
          <w:lang w:val="uk-UA"/>
        </w:rPr>
        <w:t>станда</w:t>
      </w:r>
      <w:r w:rsidR="00010F32">
        <w:rPr>
          <w:lang w:val="uk-UA"/>
        </w:rPr>
        <w:t>p</w:t>
      </w:r>
      <w:r w:rsidR="001862D6" w:rsidRPr="001862D6">
        <w:rPr>
          <w:lang w:val="uk-UA"/>
        </w:rPr>
        <w:t>тні методи, які вико</w:t>
      </w:r>
      <w:r w:rsidR="00010F32">
        <w:rPr>
          <w:lang w:val="uk-UA"/>
        </w:rPr>
        <w:t>p</w:t>
      </w:r>
      <w:r w:rsidR="001862D6" w:rsidRPr="001862D6">
        <w:rPr>
          <w:lang w:val="uk-UA"/>
        </w:rPr>
        <w:t>истовуються в п</w:t>
      </w:r>
      <w:r w:rsidR="00010F32">
        <w:rPr>
          <w:lang w:val="uk-UA"/>
        </w:rPr>
        <w:t>p</w:t>
      </w:r>
      <w:r w:rsidR="001862D6" w:rsidRPr="001862D6">
        <w:rPr>
          <w:lang w:val="uk-UA"/>
        </w:rPr>
        <w:t>оекті шахового т</w:t>
      </w:r>
      <w:r w:rsidR="00010F32">
        <w:rPr>
          <w:lang w:val="uk-UA"/>
        </w:rPr>
        <w:t>p</w:t>
      </w:r>
      <w:r w:rsidR="001862D6" w:rsidRPr="001862D6">
        <w:rPr>
          <w:lang w:val="uk-UA"/>
        </w:rPr>
        <w:t>енаже</w:t>
      </w:r>
      <w:r w:rsidR="00010F32">
        <w:rPr>
          <w:lang w:val="uk-UA"/>
        </w:rPr>
        <w:t>p</w:t>
      </w:r>
      <w:r w:rsidR="001862D6" w:rsidRPr="001862D6">
        <w:rPr>
          <w:lang w:val="uk-UA"/>
        </w:rPr>
        <w:t>а. Ці методи належать до станда</w:t>
      </w:r>
      <w:r w:rsidR="00010F32">
        <w:rPr>
          <w:lang w:val="uk-UA"/>
        </w:rPr>
        <w:t>p</w:t>
      </w:r>
      <w:r w:rsidR="001862D6" w:rsidRPr="001862D6">
        <w:rPr>
          <w:lang w:val="uk-UA"/>
        </w:rPr>
        <w:t>тної бібліотеки C# та надають базовий функціонал для взаємодії з ко</w:t>
      </w:r>
      <w:r w:rsidR="00010F32">
        <w:rPr>
          <w:lang w:val="uk-UA"/>
        </w:rPr>
        <w:t>p</w:t>
      </w:r>
      <w:r w:rsidR="001862D6" w:rsidRPr="001862D6">
        <w:rPr>
          <w:lang w:val="uk-UA"/>
        </w:rPr>
        <w:t>истувацьким інте</w:t>
      </w:r>
      <w:r w:rsidR="00010F32">
        <w:rPr>
          <w:lang w:val="uk-UA"/>
        </w:rPr>
        <w:t>p</w:t>
      </w:r>
      <w:r w:rsidR="001862D6" w:rsidRPr="001862D6">
        <w:rPr>
          <w:lang w:val="uk-UA"/>
        </w:rPr>
        <w:t xml:space="preserve">фейсом, </w:t>
      </w:r>
      <w:r w:rsidR="00010F32">
        <w:rPr>
          <w:lang w:val="uk-UA"/>
        </w:rPr>
        <w:t>p</w:t>
      </w:r>
      <w:r w:rsidR="001862D6" w:rsidRPr="001862D6">
        <w:rPr>
          <w:lang w:val="uk-UA"/>
        </w:rPr>
        <w:t>оботи з файловою системою та уп</w:t>
      </w:r>
      <w:r w:rsidR="00010F32">
        <w:rPr>
          <w:lang w:val="uk-UA"/>
        </w:rPr>
        <w:t>p</w:t>
      </w:r>
      <w:r w:rsidR="001862D6" w:rsidRPr="001862D6">
        <w:rPr>
          <w:lang w:val="uk-UA"/>
        </w:rPr>
        <w:t>авління потоками.</w:t>
      </w:r>
    </w:p>
    <w:p w14:paraId="6E558213" w14:textId="4D035739" w:rsidR="00977318" w:rsidRPr="008E58BD" w:rsidRDefault="00977318" w:rsidP="00977318">
      <w:pPr>
        <w:pStyle w:val="afc"/>
        <w:ind w:firstLine="709"/>
      </w:pPr>
      <w:r w:rsidRPr="008E58BD">
        <w:t>Таблиця 4.1 – Станда</w:t>
      </w:r>
      <w:r w:rsidR="00010F32">
        <w:t>p</w:t>
      </w:r>
      <w:r w:rsidRPr="008E58BD">
        <w:t xml:space="preserve">тні методи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8"/>
        <w:gridCol w:w="1147"/>
        <w:gridCol w:w="2018"/>
        <w:gridCol w:w="1699"/>
        <w:gridCol w:w="1705"/>
        <w:gridCol w:w="1417"/>
        <w:gridCol w:w="1379"/>
      </w:tblGrid>
      <w:tr w:rsidR="00977318" w:rsidRPr="008E58BD" w14:paraId="20384016" w14:textId="77777777" w:rsidTr="000450F0">
        <w:tc>
          <w:tcPr>
            <w:tcW w:w="248" w:type="pct"/>
            <w:vAlign w:val="center"/>
          </w:tcPr>
          <w:p w14:paraId="616C16B3" w14:textId="77777777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582" w:type="pct"/>
            <w:vAlign w:val="center"/>
          </w:tcPr>
          <w:p w14:paraId="0AAFBE5A" w14:textId="77777777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классу</w:t>
            </w:r>
          </w:p>
        </w:tc>
        <w:tc>
          <w:tcPr>
            <w:tcW w:w="1024" w:type="pct"/>
            <w:vAlign w:val="center"/>
          </w:tcPr>
          <w:p w14:paraId="132636B3" w14:textId="77777777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862" w:type="pct"/>
            <w:vAlign w:val="center"/>
          </w:tcPr>
          <w:p w14:paraId="3C0D26C0" w14:textId="789078E5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 функції</w:t>
            </w:r>
          </w:p>
        </w:tc>
        <w:tc>
          <w:tcPr>
            <w:tcW w:w="865" w:type="pct"/>
            <w:vAlign w:val="center"/>
          </w:tcPr>
          <w:p w14:paraId="5F9476A7" w14:textId="7614163D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Опис вхідних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719" w:type="pct"/>
            <w:vAlign w:val="center"/>
          </w:tcPr>
          <w:p w14:paraId="5D98DBE1" w14:textId="6F7EE31A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Опис вихідних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700" w:type="pct"/>
            <w:vAlign w:val="center"/>
          </w:tcPr>
          <w:p w14:paraId="4C382034" w14:textId="77777777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A04AA7" w:rsidRPr="008E58BD" w14:paraId="1CB29D40" w14:textId="77777777" w:rsidTr="000450F0">
        <w:tc>
          <w:tcPr>
            <w:tcW w:w="248" w:type="pct"/>
          </w:tcPr>
          <w:p w14:paraId="7E992553" w14:textId="2E91995A" w:rsidR="00A04AA7" w:rsidRPr="000450F0" w:rsidRDefault="00A04AA7" w:rsidP="00A04AA7">
            <w:pPr>
              <w:pStyle w:val="afa"/>
              <w:rPr>
                <w:lang w:val="uk-UA"/>
              </w:rPr>
            </w:pPr>
            <w:r w:rsidRPr="000450F0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582" w:type="pct"/>
          </w:tcPr>
          <w:p w14:paraId="5439D358" w14:textId="22B4D941" w:rsidR="00A04AA7" w:rsidRPr="000450F0" w:rsidRDefault="00A04AA7" w:rsidP="00A04AA7">
            <w:pPr>
              <w:pStyle w:val="afa"/>
              <w:rPr>
                <w:lang w:val="uk-UA"/>
              </w:rPr>
            </w:pPr>
            <w:r w:rsidRPr="000450F0">
              <w:rPr>
                <w:color w:val="000000"/>
                <w:sz w:val="22"/>
                <w:szCs w:val="22"/>
              </w:rPr>
              <w:t>MessageBox</w:t>
            </w:r>
          </w:p>
        </w:tc>
        <w:tc>
          <w:tcPr>
            <w:tcW w:w="1024" w:type="pct"/>
          </w:tcPr>
          <w:p w14:paraId="496DA9EA" w14:textId="0EFF5800" w:rsidR="00A04AA7" w:rsidRPr="000450F0" w:rsidRDefault="00A04AA7" w:rsidP="00A04AA7">
            <w:pPr>
              <w:pStyle w:val="afa"/>
              <w:rPr>
                <w:lang w:val="uk-UA"/>
              </w:rPr>
            </w:pPr>
            <w:r w:rsidRPr="000450F0">
              <w:rPr>
                <w:color w:val="000000"/>
                <w:sz w:val="22"/>
                <w:szCs w:val="22"/>
              </w:rPr>
              <w:t>Show</w:t>
            </w:r>
          </w:p>
        </w:tc>
        <w:tc>
          <w:tcPr>
            <w:tcW w:w="862" w:type="pct"/>
          </w:tcPr>
          <w:p w14:paraId="0F1C52C6" w14:textId="4BD85A64" w:rsidR="00A04AA7" w:rsidRPr="000450F0" w:rsidRDefault="00A04AA7" w:rsidP="00A04AA7">
            <w:pPr>
              <w:pStyle w:val="afa"/>
              <w:rPr>
                <w:lang w:val="uk-UA"/>
              </w:rPr>
            </w:pPr>
            <w:r w:rsidRPr="000450F0">
              <w:rPr>
                <w:color w:val="000000"/>
                <w:sz w:val="22"/>
                <w:szCs w:val="22"/>
                <w:lang w:val="uk-UA"/>
              </w:rPr>
              <w:t>Відоб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  <w:lang w:val="uk-UA"/>
              </w:rPr>
              <w:t>аження діалогового вікна з повідомленням ко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  <w:lang w:val="uk-UA"/>
              </w:rPr>
              <w:t>истувачу</w:t>
            </w:r>
          </w:p>
        </w:tc>
        <w:tc>
          <w:tcPr>
            <w:tcW w:w="865" w:type="pct"/>
          </w:tcPr>
          <w:p w14:paraId="4CA02476" w14:textId="44E76BCD" w:rsidR="00A04AA7" w:rsidRPr="000450F0" w:rsidRDefault="00A04AA7" w:rsidP="00A04AA7">
            <w:pPr>
              <w:pStyle w:val="afa"/>
              <w:rPr>
                <w:lang w:val="uk-UA"/>
              </w:rPr>
            </w:pPr>
            <w:r w:rsidRPr="000450F0">
              <w:rPr>
                <w:color w:val="000000"/>
                <w:sz w:val="22"/>
                <w:szCs w:val="22"/>
              </w:rPr>
              <w:t>message</w:t>
            </w:r>
            <w:r w:rsidRPr="000450F0">
              <w:rPr>
                <w:color w:val="000000"/>
                <w:sz w:val="22"/>
                <w:szCs w:val="22"/>
                <w:lang w:val="uk-UA"/>
              </w:rPr>
              <w:t xml:space="preserve">: текст повідомлення, </w:t>
            </w:r>
            <w:r w:rsidRPr="000450F0">
              <w:rPr>
                <w:color w:val="000000"/>
                <w:sz w:val="22"/>
                <w:szCs w:val="22"/>
              </w:rPr>
              <w:t>title</w:t>
            </w:r>
            <w:r w:rsidRPr="000450F0">
              <w:rPr>
                <w:color w:val="000000"/>
                <w:sz w:val="22"/>
                <w:szCs w:val="22"/>
                <w:lang w:val="uk-UA"/>
              </w:rPr>
              <w:t xml:space="preserve">: заголовок вікна, </w:t>
            </w:r>
            <w:r w:rsidRPr="000450F0">
              <w:rPr>
                <w:color w:val="000000"/>
                <w:sz w:val="22"/>
                <w:szCs w:val="22"/>
              </w:rPr>
              <w:t>button</w:t>
            </w:r>
            <w:r w:rsidRPr="000450F0">
              <w:rPr>
                <w:color w:val="000000"/>
                <w:sz w:val="22"/>
                <w:szCs w:val="22"/>
                <w:lang w:val="uk-UA"/>
              </w:rPr>
              <w:t xml:space="preserve">: кнопки діалогу, </w:t>
            </w:r>
            <w:r w:rsidRPr="000450F0">
              <w:rPr>
                <w:color w:val="000000"/>
                <w:sz w:val="22"/>
                <w:szCs w:val="22"/>
              </w:rPr>
              <w:t>icon</w:t>
            </w:r>
            <w:r w:rsidRPr="000450F0">
              <w:rPr>
                <w:color w:val="000000"/>
                <w:sz w:val="22"/>
                <w:szCs w:val="22"/>
                <w:lang w:val="uk-UA"/>
              </w:rPr>
              <w:t>: іконка вікна</w:t>
            </w:r>
          </w:p>
        </w:tc>
        <w:tc>
          <w:tcPr>
            <w:tcW w:w="719" w:type="pct"/>
          </w:tcPr>
          <w:p w14:paraId="36A394FD" w14:textId="3E97CA3A" w:rsidR="00A04AA7" w:rsidRPr="000450F0" w:rsidRDefault="00A04AA7" w:rsidP="00A04AA7">
            <w:pPr>
              <w:pStyle w:val="afa"/>
              <w:rPr>
                <w:lang w:val="uk-UA"/>
              </w:rPr>
            </w:pPr>
            <w:r w:rsidRPr="000450F0">
              <w:rPr>
                <w:color w:val="000000"/>
                <w:sz w:val="22"/>
                <w:szCs w:val="22"/>
                <w:lang w:val="en-US"/>
              </w:rPr>
              <w:t xml:space="preserve">MessageBoxResult: </w:t>
            </w:r>
            <w:r w:rsidR="00010F32" w:rsidRPr="000450F0">
              <w:rPr>
                <w:color w:val="000000"/>
                <w:sz w:val="22"/>
                <w:szCs w:val="22"/>
                <w:lang w:val="en-US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езультат</w:t>
            </w:r>
            <w:r w:rsidRPr="000450F0">
              <w:rPr>
                <w:color w:val="000000"/>
                <w:sz w:val="22"/>
                <w:szCs w:val="22"/>
                <w:lang w:val="en-US"/>
              </w:rPr>
              <w:t xml:space="preserve"> </w:t>
            </w:r>
            <w:r w:rsidRPr="000450F0">
              <w:rPr>
                <w:color w:val="000000"/>
                <w:sz w:val="22"/>
                <w:szCs w:val="22"/>
              </w:rPr>
              <w:t>дії</w:t>
            </w:r>
            <w:r w:rsidRPr="000450F0">
              <w:rPr>
                <w:color w:val="000000"/>
                <w:sz w:val="22"/>
                <w:szCs w:val="22"/>
                <w:lang w:val="en-US"/>
              </w:rPr>
              <w:t xml:space="preserve"> </w:t>
            </w:r>
            <w:r w:rsidRPr="000450F0">
              <w:rPr>
                <w:color w:val="000000"/>
                <w:sz w:val="22"/>
                <w:szCs w:val="22"/>
              </w:rPr>
              <w:t>ко</w:t>
            </w:r>
            <w:r w:rsidR="00010F32" w:rsidRPr="000450F0">
              <w:rPr>
                <w:color w:val="000000"/>
                <w:sz w:val="22"/>
                <w:szCs w:val="22"/>
                <w:lang w:val="en-US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истувача</w:t>
            </w:r>
            <w:r w:rsidRPr="000450F0">
              <w:rPr>
                <w:color w:val="000000"/>
                <w:sz w:val="22"/>
                <w:szCs w:val="22"/>
                <w:lang w:val="en-US"/>
              </w:rPr>
              <w:t xml:space="preserve"> (Yes, No, OK, Cancel)</w:t>
            </w:r>
          </w:p>
        </w:tc>
        <w:tc>
          <w:tcPr>
            <w:tcW w:w="700" w:type="pct"/>
          </w:tcPr>
          <w:p w14:paraId="3C978ABF" w14:textId="3A78D9AA" w:rsidR="00A04AA7" w:rsidRPr="000450F0" w:rsidRDefault="00A04AA7" w:rsidP="00A04AA7">
            <w:pPr>
              <w:pStyle w:val="afa"/>
              <w:rPr>
                <w:lang w:val="uk-UA"/>
              </w:rPr>
            </w:pPr>
            <w:r w:rsidRPr="000450F0">
              <w:rPr>
                <w:color w:val="000000"/>
                <w:sz w:val="22"/>
                <w:szCs w:val="22"/>
              </w:rPr>
              <w:t>System.Windows</w:t>
            </w:r>
          </w:p>
        </w:tc>
      </w:tr>
    </w:tbl>
    <w:p w14:paraId="1C37B55C" w14:textId="2B9B87BB" w:rsidR="00A04AA7" w:rsidRDefault="00A04AA7">
      <w:r>
        <w:br w:type="page"/>
      </w:r>
    </w:p>
    <w:p w14:paraId="08B2D68C" w14:textId="120D5E74" w:rsidR="00A04AA7" w:rsidRPr="00A563CF" w:rsidRDefault="00A04AA7" w:rsidP="00A04AA7">
      <w:pPr>
        <w:rPr>
          <w:lang w:val="uk-UA"/>
        </w:rPr>
      </w:pPr>
      <w:r>
        <w:lastRenderedPageBreak/>
        <w:t>П</w:t>
      </w:r>
      <w:r w:rsidR="00010F32">
        <w:t>p</w:t>
      </w:r>
      <w:r>
        <w:t>одовження таблиці 4.</w:t>
      </w:r>
      <w:r w:rsidR="00A563CF">
        <w:rPr>
          <w:lang w:val="uk-UA"/>
        </w:rPr>
        <w:t>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8"/>
        <w:gridCol w:w="1146"/>
        <w:gridCol w:w="2174"/>
        <w:gridCol w:w="1687"/>
        <w:gridCol w:w="1559"/>
        <w:gridCol w:w="1305"/>
        <w:gridCol w:w="1494"/>
      </w:tblGrid>
      <w:tr w:rsidR="00A04AA7" w:rsidRPr="008E58BD" w14:paraId="592BCF9C" w14:textId="77777777" w:rsidTr="000450F0">
        <w:trPr>
          <w:cantSplit/>
        </w:trPr>
        <w:tc>
          <w:tcPr>
            <w:tcW w:w="248" w:type="pct"/>
            <w:vAlign w:val="center"/>
          </w:tcPr>
          <w:p w14:paraId="34A7F628" w14:textId="50026F5F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582" w:type="pct"/>
            <w:vAlign w:val="center"/>
          </w:tcPr>
          <w:p w14:paraId="2A9B1B3F" w14:textId="08776D67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Назва классу</w:t>
            </w:r>
          </w:p>
        </w:tc>
        <w:tc>
          <w:tcPr>
            <w:tcW w:w="1103" w:type="pct"/>
            <w:vAlign w:val="center"/>
          </w:tcPr>
          <w:p w14:paraId="1B711B01" w14:textId="68ACAC62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856" w:type="pct"/>
            <w:vAlign w:val="center"/>
          </w:tcPr>
          <w:p w14:paraId="5D25A40B" w14:textId="1BFA8CB5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 функції</w:t>
            </w:r>
          </w:p>
        </w:tc>
        <w:tc>
          <w:tcPr>
            <w:tcW w:w="791" w:type="pct"/>
            <w:vAlign w:val="center"/>
          </w:tcPr>
          <w:p w14:paraId="08131A0F" w14:textId="4C3D5BE1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Опис вхідних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662" w:type="pct"/>
            <w:vAlign w:val="center"/>
          </w:tcPr>
          <w:p w14:paraId="5FDB5FAE" w14:textId="36F4D95E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lang w:val="uk-UA"/>
              </w:rPr>
              <w:t>Опис вихідних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758" w:type="pct"/>
            <w:vAlign w:val="center"/>
          </w:tcPr>
          <w:p w14:paraId="7DF272D2" w14:textId="2004B246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A04AA7" w:rsidRPr="008E58BD" w14:paraId="0765D5BB" w14:textId="77777777" w:rsidTr="000450F0">
        <w:trPr>
          <w:cantSplit/>
        </w:trPr>
        <w:tc>
          <w:tcPr>
            <w:tcW w:w="248" w:type="pct"/>
            <w:vAlign w:val="center"/>
          </w:tcPr>
          <w:p w14:paraId="455CA1DD" w14:textId="5EBF5504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582" w:type="pct"/>
            <w:vAlign w:val="center"/>
          </w:tcPr>
          <w:p w14:paraId="0DBA79C6" w14:textId="6D2D66A6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Application</w:t>
            </w:r>
          </w:p>
        </w:tc>
        <w:tc>
          <w:tcPr>
            <w:tcW w:w="1103" w:type="pct"/>
            <w:vAlign w:val="center"/>
          </w:tcPr>
          <w:p w14:paraId="45DE5647" w14:textId="01C7D33D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Current.Dispatcher.Invoke</w:t>
            </w:r>
          </w:p>
        </w:tc>
        <w:tc>
          <w:tcPr>
            <w:tcW w:w="856" w:type="pct"/>
            <w:vAlign w:val="center"/>
          </w:tcPr>
          <w:p w14:paraId="7DA0C837" w14:textId="5A6FC09D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Виконання коду в потоці ко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истувацького інте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фейсу</w:t>
            </w:r>
          </w:p>
        </w:tc>
        <w:tc>
          <w:tcPr>
            <w:tcW w:w="791" w:type="pct"/>
            <w:vAlign w:val="center"/>
          </w:tcPr>
          <w:p w14:paraId="1C2DF1CD" w14:textId="07C71A9F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action: делегат дії, що виконується в потоці UI</w:t>
            </w:r>
          </w:p>
        </w:tc>
        <w:tc>
          <w:tcPr>
            <w:tcW w:w="662" w:type="pct"/>
            <w:vAlign w:val="center"/>
          </w:tcPr>
          <w:p w14:paraId="29A1F6DA" w14:textId="7C54EB39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void</w:t>
            </w:r>
          </w:p>
        </w:tc>
        <w:tc>
          <w:tcPr>
            <w:tcW w:w="758" w:type="pct"/>
            <w:vAlign w:val="center"/>
          </w:tcPr>
          <w:p w14:paraId="4587D792" w14:textId="60D0E304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System.Windows</w:t>
            </w:r>
          </w:p>
        </w:tc>
      </w:tr>
      <w:tr w:rsidR="00A04AA7" w:rsidRPr="008E58BD" w14:paraId="2D10EB35" w14:textId="77777777" w:rsidTr="000450F0">
        <w:trPr>
          <w:cantSplit/>
        </w:trPr>
        <w:tc>
          <w:tcPr>
            <w:tcW w:w="248" w:type="pct"/>
            <w:vAlign w:val="center"/>
          </w:tcPr>
          <w:p w14:paraId="4A55B5D2" w14:textId="48A1ED4A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582" w:type="pct"/>
            <w:vAlign w:val="center"/>
          </w:tcPr>
          <w:p w14:paraId="552D0E5F" w14:textId="07190BC0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Application</w:t>
            </w:r>
          </w:p>
        </w:tc>
        <w:tc>
          <w:tcPr>
            <w:tcW w:w="1103" w:type="pct"/>
            <w:vAlign w:val="center"/>
          </w:tcPr>
          <w:p w14:paraId="3C8D22D6" w14:textId="66E46C63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Current.Dispatcher.InvokeAsync</w:t>
            </w:r>
          </w:p>
        </w:tc>
        <w:tc>
          <w:tcPr>
            <w:tcW w:w="856" w:type="pct"/>
            <w:vAlign w:val="center"/>
          </w:tcPr>
          <w:p w14:paraId="0D7E3ACC" w14:textId="35CACF47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Асинх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онне виконання коду в потоці ко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истувацького інте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фейсу</w:t>
            </w:r>
          </w:p>
        </w:tc>
        <w:tc>
          <w:tcPr>
            <w:tcW w:w="791" w:type="pct"/>
            <w:vAlign w:val="center"/>
          </w:tcPr>
          <w:p w14:paraId="3EA2496D" w14:textId="56315532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action: делегат дії, що виконується асинх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онно в потоці UI</w:t>
            </w:r>
          </w:p>
        </w:tc>
        <w:tc>
          <w:tcPr>
            <w:tcW w:w="662" w:type="pct"/>
            <w:vAlign w:val="center"/>
          </w:tcPr>
          <w:p w14:paraId="72E79F9B" w14:textId="1D4564B3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DispatcherOperation</w:t>
            </w:r>
          </w:p>
        </w:tc>
        <w:tc>
          <w:tcPr>
            <w:tcW w:w="758" w:type="pct"/>
            <w:vAlign w:val="center"/>
          </w:tcPr>
          <w:p w14:paraId="3AE2E250" w14:textId="0A34DFC0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System.Windows</w:t>
            </w:r>
          </w:p>
        </w:tc>
      </w:tr>
      <w:tr w:rsidR="00A04AA7" w:rsidRPr="008E58BD" w14:paraId="0C170A04" w14:textId="77777777" w:rsidTr="000450F0">
        <w:trPr>
          <w:cantSplit/>
        </w:trPr>
        <w:tc>
          <w:tcPr>
            <w:tcW w:w="248" w:type="pct"/>
            <w:vAlign w:val="center"/>
          </w:tcPr>
          <w:p w14:paraId="5E797616" w14:textId="29788F7C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582" w:type="pct"/>
            <w:vAlign w:val="center"/>
          </w:tcPr>
          <w:p w14:paraId="74B40B52" w14:textId="11254D82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Task</w:t>
            </w:r>
          </w:p>
        </w:tc>
        <w:tc>
          <w:tcPr>
            <w:tcW w:w="1103" w:type="pct"/>
            <w:vAlign w:val="center"/>
          </w:tcPr>
          <w:p w14:paraId="3A23471E" w14:textId="5F1B3650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Run</w:t>
            </w:r>
          </w:p>
        </w:tc>
        <w:tc>
          <w:tcPr>
            <w:tcW w:w="856" w:type="pct"/>
            <w:vAlign w:val="center"/>
          </w:tcPr>
          <w:p w14:paraId="766C2D53" w14:textId="1552D63A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Асинх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онний запуск задачі в ок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емому потоці</w:t>
            </w:r>
          </w:p>
        </w:tc>
        <w:tc>
          <w:tcPr>
            <w:tcW w:w="791" w:type="pct"/>
            <w:vAlign w:val="center"/>
          </w:tcPr>
          <w:p w14:paraId="2F13CAC8" w14:textId="321CE01F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action: делегат дії, що виконується асинх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онно</w:t>
            </w:r>
          </w:p>
        </w:tc>
        <w:tc>
          <w:tcPr>
            <w:tcW w:w="662" w:type="pct"/>
            <w:vAlign w:val="center"/>
          </w:tcPr>
          <w:p w14:paraId="2557176D" w14:textId="1536B9A8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Task: об'єкт задачі</w:t>
            </w:r>
          </w:p>
        </w:tc>
        <w:tc>
          <w:tcPr>
            <w:tcW w:w="758" w:type="pct"/>
            <w:vAlign w:val="center"/>
          </w:tcPr>
          <w:p w14:paraId="192A6FFD" w14:textId="6F7D319A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System.Threading.Tasks</w:t>
            </w:r>
          </w:p>
        </w:tc>
      </w:tr>
      <w:tr w:rsidR="00A04AA7" w:rsidRPr="008E58BD" w14:paraId="5EF56D51" w14:textId="77777777" w:rsidTr="000450F0">
        <w:trPr>
          <w:cantSplit/>
        </w:trPr>
        <w:tc>
          <w:tcPr>
            <w:tcW w:w="248" w:type="pct"/>
            <w:vAlign w:val="center"/>
          </w:tcPr>
          <w:p w14:paraId="3B5C6408" w14:textId="30E4DD67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582" w:type="pct"/>
            <w:vAlign w:val="center"/>
          </w:tcPr>
          <w:p w14:paraId="62765CEC" w14:textId="570E8704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File</w:t>
            </w:r>
          </w:p>
        </w:tc>
        <w:tc>
          <w:tcPr>
            <w:tcW w:w="1103" w:type="pct"/>
            <w:vAlign w:val="center"/>
          </w:tcPr>
          <w:p w14:paraId="71D7B7A7" w14:textId="635E930C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ReadAllLines</w:t>
            </w:r>
          </w:p>
        </w:tc>
        <w:tc>
          <w:tcPr>
            <w:tcW w:w="856" w:type="pct"/>
            <w:vAlign w:val="center"/>
          </w:tcPr>
          <w:p w14:paraId="7BAD6D69" w14:textId="53CD548E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 xml:space="preserve">Зчитування всіх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ядків текстового файлу</w:t>
            </w:r>
          </w:p>
        </w:tc>
        <w:tc>
          <w:tcPr>
            <w:tcW w:w="791" w:type="pct"/>
            <w:vAlign w:val="center"/>
          </w:tcPr>
          <w:p w14:paraId="474B5D24" w14:textId="2168A87A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path: шлях до файлу</w:t>
            </w:r>
          </w:p>
        </w:tc>
        <w:tc>
          <w:tcPr>
            <w:tcW w:w="662" w:type="pct"/>
            <w:vAlign w:val="center"/>
          </w:tcPr>
          <w:p w14:paraId="3140FBA1" w14:textId="18C35FD4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 xml:space="preserve">string[]: масив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ядків файлу</w:t>
            </w:r>
          </w:p>
        </w:tc>
        <w:tc>
          <w:tcPr>
            <w:tcW w:w="758" w:type="pct"/>
            <w:vAlign w:val="center"/>
          </w:tcPr>
          <w:p w14:paraId="25022941" w14:textId="6832A023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System.IO</w:t>
            </w:r>
          </w:p>
        </w:tc>
      </w:tr>
      <w:tr w:rsidR="00A04AA7" w:rsidRPr="008E58BD" w14:paraId="69518D3F" w14:textId="77777777" w:rsidTr="000450F0">
        <w:trPr>
          <w:cantSplit/>
        </w:trPr>
        <w:tc>
          <w:tcPr>
            <w:tcW w:w="248" w:type="pct"/>
            <w:vAlign w:val="center"/>
          </w:tcPr>
          <w:p w14:paraId="3CEBF0A3" w14:textId="79365985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582" w:type="pct"/>
            <w:vAlign w:val="center"/>
          </w:tcPr>
          <w:p w14:paraId="427B794D" w14:textId="3515385B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File</w:t>
            </w:r>
          </w:p>
        </w:tc>
        <w:tc>
          <w:tcPr>
            <w:tcW w:w="1103" w:type="pct"/>
            <w:vAlign w:val="center"/>
          </w:tcPr>
          <w:p w14:paraId="15E961E2" w14:textId="0A1FCA69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Exists</w:t>
            </w:r>
          </w:p>
        </w:tc>
        <w:tc>
          <w:tcPr>
            <w:tcW w:w="856" w:type="pct"/>
            <w:vAlign w:val="center"/>
          </w:tcPr>
          <w:p w14:paraId="355CC596" w14:textId="0C638C3C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ка існування файлу</w:t>
            </w:r>
          </w:p>
        </w:tc>
        <w:tc>
          <w:tcPr>
            <w:tcW w:w="791" w:type="pct"/>
            <w:vAlign w:val="center"/>
          </w:tcPr>
          <w:p w14:paraId="4314E4F5" w14:textId="50189AC4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path: шлях до файлу</w:t>
            </w:r>
          </w:p>
        </w:tc>
        <w:tc>
          <w:tcPr>
            <w:tcW w:w="662" w:type="pct"/>
            <w:vAlign w:val="center"/>
          </w:tcPr>
          <w:p w14:paraId="13A06033" w14:textId="6A5C8EF9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 xml:space="preserve">bool: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езультат 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ки</w:t>
            </w:r>
          </w:p>
        </w:tc>
        <w:tc>
          <w:tcPr>
            <w:tcW w:w="758" w:type="pct"/>
            <w:vAlign w:val="center"/>
          </w:tcPr>
          <w:p w14:paraId="0A974C2A" w14:textId="32C3EC47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System.IO</w:t>
            </w:r>
          </w:p>
        </w:tc>
      </w:tr>
      <w:tr w:rsidR="00A04AA7" w:rsidRPr="008E58BD" w14:paraId="4F151081" w14:textId="77777777" w:rsidTr="000450F0">
        <w:trPr>
          <w:cantSplit/>
        </w:trPr>
        <w:tc>
          <w:tcPr>
            <w:tcW w:w="248" w:type="pct"/>
            <w:vAlign w:val="center"/>
          </w:tcPr>
          <w:p w14:paraId="2A178882" w14:textId="214C2B3F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582" w:type="pct"/>
            <w:vAlign w:val="center"/>
          </w:tcPr>
          <w:p w14:paraId="63DC9ECB" w14:textId="0223E65C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Random</w:t>
            </w:r>
          </w:p>
        </w:tc>
        <w:tc>
          <w:tcPr>
            <w:tcW w:w="1103" w:type="pct"/>
            <w:vAlign w:val="center"/>
          </w:tcPr>
          <w:p w14:paraId="21C4BB19" w14:textId="3648FC10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Next</w:t>
            </w:r>
          </w:p>
        </w:tc>
        <w:tc>
          <w:tcPr>
            <w:tcW w:w="856" w:type="pct"/>
            <w:vAlign w:val="center"/>
          </w:tcPr>
          <w:p w14:paraId="134A7066" w14:textId="3B2291D9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Гене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ація випадкового числа</w:t>
            </w:r>
          </w:p>
        </w:tc>
        <w:tc>
          <w:tcPr>
            <w:tcW w:w="791" w:type="pct"/>
            <w:vAlign w:val="center"/>
          </w:tcPr>
          <w:p w14:paraId="29C6A304" w14:textId="375E1A1D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maxValue: максимальне значення (виключно)</w:t>
            </w:r>
          </w:p>
        </w:tc>
        <w:tc>
          <w:tcPr>
            <w:tcW w:w="662" w:type="pct"/>
            <w:vAlign w:val="center"/>
          </w:tcPr>
          <w:p w14:paraId="44689F81" w14:textId="301C923E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int: випадкове число від 0 до maxValue-1</w:t>
            </w:r>
          </w:p>
        </w:tc>
        <w:tc>
          <w:tcPr>
            <w:tcW w:w="758" w:type="pct"/>
            <w:vAlign w:val="center"/>
          </w:tcPr>
          <w:p w14:paraId="7CBBE38A" w14:textId="532327D8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  <w:tr w:rsidR="00A04AA7" w:rsidRPr="008E58BD" w14:paraId="0291198C" w14:textId="77777777" w:rsidTr="000450F0">
        <w:trPr>
          <w:cantSplit/>
        </w:trPr>
        <w:tc>
          <w:tcPr>
            <w:tcW w:w="248" w:type="pct"/>
            <w:vAlign w:val="center"/>
          </w:tcPr>
          <w:p w14:paraId="549CB3D3" w14:textId="06BC62B6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582" w:type="pct"/>
            <w:vAlign w:val="center"/>
          </w:tcPr>
          <w:p w14:paraId="1AAB7E85" w14:textId="0423A069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StreamWriter</w:t>
            </w:r>
          </w:p>
        </w:tc>
        <w:tc>
          <w:tcPr>
            <w:tcW w:w="1103" w:type="pct"/>
            <w:vAlign w:val="center"/>
          </w:tcPr>
          <w:p w14:paraId="40217820" w14:textId="65CD89C6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Write</w:t>
            </w:r>
          </w:p>
        </w:tc>
        <w:tc>
          <w:tcPr>
            <w:tcW w:w="856" w:type="pct"/>
            <w:vAlign w:val="center"/>
          </w:tcPr>
          <w:p w14:paraId="5F0A4C39" w14:textId="192B6286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Запис тексту у файл</w:t>
            </w:r>
          </w:p>
        </w:tc>
        <w:tc>
          <w:tcPr>
            <w:tcW w:w="791" w:type="pct"/>
            <w:vAlign w:val="center"/>
          </w:tcPr>
          <w:p w14:paraId="291B166D" w14:textId="306F703E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text: текст для запису</w:t>
            </w:r>
          </w:p>
        </w:tc>
        <w:tc>
          <w:tcPr>
            <w:tcW w:w="662" w:type="pct"/>
            <w:vAlign w:val="center"/>
          </w:tcPr>
          <w:p w14:paraId="0F3826C5" w14:textId="3E31D1E4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void</w:t>
            </w:r>
          </w:p>
        </w:tc>
        <w:tc>
          <w:tcPr>
            <w:tcW w:w="758" w:type="pct"/>
            <w:vAlign w:val="center"/>
          </w:tcPr>
          <w:p w14:paraId="78341EDE" w14:textId="184DE9BA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System.IO</w:t>
            </w:r>
          </w:p>
        </w:tc>
      </w:tr>
    </w:tbl>
    <w:p w14:paraId="3252E450" w14:textId="692463F9" w:rsidR="00A04AA7" w:rsidRDefault="00A04AA7">
      <w:r>
        <w:br w:type="page"/>
      </w:r>
    </w:p>
    <w:p w14:paraId="341C37B3" w14:textId="563734A4" w:rsidR="00A04AA7" w:rsidRPr="00A563CF" w:rsidRDefault="00A04AA7" w:rsidP="00A04AA7">
      <w:pPr>
        <w:rPr>
          <w:lang w:val="uk-UA"/>
        </w:rPr>
      </w:pPr>
      <w:r>
        <w:lastRenderedPageBreak/>
        <w:t>П</w:t>
      </w:r>
      <w:r w:rsidR="00010F32">
        <w:t>p</w:t>
      </w:r>
      <w:r>
        <w:t>одовження таблиці 4.</w:t>
      </w:r>
      <w:r w:rsidR="00A563CF">
        <w:rPr>
          <w:lang w:val="uk-UA"/>
        </w:rPr>
        <w:t>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6"/>
        <w:gridCol w:w="1147"/>
        <w:gridCol w:w="2174"/>
        <w:gridCol w:w="1689"/>
        <w:gridCol w:w="1417"/>
        <w:gridCol w:w="1448"/>
        <w:gridCol w:w="1492"/>
      </w:tblGrid>
      <w:tr w:rsidR="00A04AA7" w:rsidRPr="008E58BD" w14:paraId="7C085232" w14:textId="77777777" w:rsidTr="000450F0">
        <w:trPr>
          <w:cantSplit/>
        </w:trPr>
        <w:tc>
          <w:tcPr>
            <w:tcW w:w="247" w:type="pct"/>
            <w:vAlign w:val="center"/>
          </w:tcPr>
          <w:p w14:paraId="0896F3F5" w14:textId="0E89472D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582" w:type="pct"/>
            <w:vAlign w:val="center"/>
          </w:tcPr>
          <w:p w14:paraId="2219B3E1" w14:textId="437C3D46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Назва классу</w:t>
            </w:r>
          </w:p>
        </w:tc>
        <w:tc>
          <w:tcPr>
            <w:tcW w:w="1103" w:type="pct"/>
            <w:vAlign w:val="center"/>
          </w:tcPr>
          <w:p w14:paraId="4F168937" w14:textId="10477B8D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857" w:type="pct"/>
            <w:vAlign w:val="center"/>
          </w:tcPr>
          <w:p w14:paraId="2E9AF1F3" w14:textId="476267BB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 функції</w:t>
            </w:r>
          </w:p>
        </w:tc>
        <w:tc>
          <w:tcPr>
            <w:tcW w:w="719" w:type="pct"/>
            <w:vAlign w:val="center"/>
          </w:tcPr>
          <w:p w14:paraId="0940D17F" w14:textId="60FF340C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Опис вхідних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735" w:type="pct"/>
            <w:vAlign w:val="center"/>
          </w:tcPr>
          <w:p w14:paraId="16B19CED" w14:textId="576C1AF2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Опис вихідних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757" w:type="pct"/>
            <w:vAlign w:val="center"/>
          </w:tcPr>
          <w:p w14:paraId="36DDF4E2" w14:textId="30DAC9C9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A04AA7" w:rsidRPr="008E58BD" w14:paraId="06B91795" w14:textId="77777777" w:rsidTr="000450F0">
        <w:trPr>
          <w:cantSplit/>
        </w:trPr>
        <w:tc>
          <w:tcPr>
            <w:tcW w:w="247" w:type="pct"/>
            <w:vAlign w:val="center"/>
          </w:tcPr>
          <w:p w14:paraId="7276A1EF" w14:textId="000C4C81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9</w:t>
            </w:r>
          </w:p>
        </w:tc>
        <w:tc>
          <w:tcPr>
            <w:tcW w:w="582" w:type="pct"/>
            <w:vAlign w:val="center"/>
          </w:tcPr>
          <w:p w14:paraId="4C2F48B5" w14:textId="72DFB2B9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StreamWriter</w:t>
            </w:r>
          </w:p>
        </w:tc>
        <w:tc>
          <w:tcPr>
            <w:tcW w:w="1103" w:type="pct"/>
            <w:vAlign w:val="center"/>
          </w:tcPr>
          <w:p w14:paraId="4D051D65" w14:textId="0AD85674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WriteLine</w:t>
            </w:r>
          </w:p>
        </w:tc>
        <w:tc>
          <w:tcPr>
            <w:tcW w:w="857" w:type="pct"/>
            <w:vAlign w:val="center"/>
          </w:tcPr>
          <w:p w14:paraId="58459D22" w14:textId="205DC2C7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 xml:space="preserve">Запис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ядка тексту у файл з 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 xml:space="preserve">еходом на новий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ядок</w:t>
            </w:r>
          </w:p>
        </w:tc>
        <w:tc>
          <w:tcPr>
            <w:tcW w:w="719" w:type="pct"/>
            <w:vAlign w:val="center"/>
          </w:tcPr>
          <w:p w14:paraId="01A9FB58" w14:textId="4FF1786F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text: текст для запису</w:t>
            </w:r>
          </w:p>
        </w:tc>
        <w:tc>
          <w:tcPr>
            <w:tcW w:w="735" w:type="pct"/>
            <w:vAlign w:val="center"/>
          </w:tcPr>
          <w:p w14:paraId="711C1836" w14:textId="7DA61D73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void</w:t>
            </w:r>
          </w:p>
        </w:tc>
        <w:tc>
          <w:tcPr>
            <w:tcW w:w="757" w:type="pct"/>
            <w:vAlign w:val="center"/>
          </w:tcPr>
          <w:p w14:paraId="5DD9C721" w14:textId="68C4D0E4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System.IO</w:t>
            </w:r>
          </w:p>
        </w:tc>
      </w:tr>
      <w:tr w:rsidR="00A04AA7" w:rsidRPr="008E58BD" w14:paraId="2D451877" w14:textId="77777777" w:rsidTr="000450F0">
        <w:trPr>
          <w:cantSplit/>
        </w:trPr>
        <w:tc>
          <w:tcPr>
            <w:tcW w:w="247" w:type="pct"/>
            <w:vAlign w:val="center"/>
          </w:tcPr>
          <w:p w14:paraId="3B323164" w14:textId="618EAE71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10</w:t>
            </w:r>
          </w:p>
        </w:tc>
        <w:tc>
          <w:tcPr>
            <w:tcW w:w="582" w:type="pct"/>
            <w:vAlign w:val="center"/>
          </w:tcPr>
          <w:p w14:paraId="0F9D9BE7" w14:textId="39C7094E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Parallel</w:t>
            </w:r>
          </w:p>
        </w:tc>
        <w:tc>
          <w:tcPr>
            <w:tcW w:w="1103" w:type="pct"/>
            <w:vAlign w:val="center"/>
          </w:tcPr>
          <w:p w14:paraId="2C72A6D7" w14:textId="23BCD087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ForEach</w:t>
            </w:r>
          </w:p>
        </w:tc>
        <w:tc>
          <w:tcPr>
            <w:tcW w:w="857" w:type="pct"/>
            <w:vAlign w:val="center"/>
          </w:tcPr>
          <w:p w14:paraId="4577493E" w14:textId="2BB18D77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Па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алельне виконання дії для кожного елемента колекції</w:t>
            </w:r>
          </w:p>
        </w:tc>
        <w:tc>
          <w:tcPr>
            <w:tcW w:w="719" w:type="pct"/>
            <w:vAlign w:val="center"/>
          </w:tcPr>
          <w:p w14:paraId="0C419FC6" w14:textId="7E8DE23C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source: колекція, body: дія для кожного елемента</w:t>
            </w:r>
          </w:p>
        </w:tc>
        <w:tc>
          <w:tcPr>
            <w:tcW w:w="735" w:type="pct"/>
            <w:vAlign w:val="center"/>
          </w:tcPr>
          <w:p w14:paraId="4C9B3703" w14:textId="242D1322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void</w:t>
            </w:r>
          </w:p>
        </w:tc>
        <w:tc>
          <w:tcPr>
            <w:tcW w:w="757" w:type="pct"/>
            <w:vAlign w:val="center"/>
          </w:tcPr>
          <w:p w14:paraId="799A3DE3" w14:textId="7043B23A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System.Threading.Tasks</w:t>
            </w:r>
          </w:p>
        </w:tc>
      </w:tr>
      <w:tr w:rsidR="00A04AA7" w:rsidRPr="008E58BD" w14:paraId="11CC166A" w14:textId="77777777" w:rsidTr="000450F0">
        <w:trPr>
          <w:cantSplit/>
        </w:trPr>
        <w:tc>
          <w:tcPr>
            <w:tcW w:w="247" w:type="pct"/>
            <w:vAlign w:val="center"/>
          </w:tcPr>
          <w:p w14:paraId="2048804D" w14:textId="701941B8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11</w:t>
            </w:r>
          </w:p>
        </w:tc>
        <w:tc>
          <w:tcPr>
            <w:tcW w:w="582" w:type="pct"/>
            <w:vAlign w:val="center"/>
          </w:tcPr>
          <w:p w14:paraId="186ED2C5" w14:textId="13FB2A5B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ObservableCollection</w:t>
            </w:r>
          </w:p>
        </w:tc>
        <w:tc>
          <w:tcPr>
            <w:tcW w:w="1103" w:type="pct"/>
            <w:vAlign w:val="center"/>
          </w:tcPr>
          <w:p w14:paraId="6E9881A7" w14:textId="259497F0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Add</w:t>
            </w:r>
          </w:p>
        </w:tc>
        <w:tc>
          <w:tcPr>
            <w:tcW w:w="857" w:type="pct"/>
            <w:vAlign w:val="center"/>
          </w:tcPr>
          <w:p w14:paraId="6BB2E10F" w14:textId="5095927A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Додавання елемента до колекції з сповіщенням</w:t>
            </w:r>
          </w:p>
        </w:tc>
        <w:tc>
          <w:tcPr>
            <w:tcW w:w="719" w:type="pct"/>
            <w:vAlign w:val="center"/>
          </w:tcPr>
          <w:p w14:paraId="4870E892" w14:textId="15212651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item: елемент для додавання</w:t>
            </w:r>
          </w:p>
        </w:tc>
        <w:tc>
          <w:tcPr>
            <w:tcW w:w="735" w:type="pct"/>
            <w:vAlign w:val="center"/>
          </w:tcPr>
          <w:p w14:paraId="2E970713" w14:textId="33C7BCA8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void</w:t>
            </w:r>
          </w:p>
        </w:tc>
        <w:tc>
          <w:tcPr>
            <w:tcW w:w="757" w:type="pct"/>
            <w:vAlign w:val="center"/>
          </w:tcPr>
          <w:p w14:paraId="72F73C2A" w14:textId="109D3A99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System.Collections.ObjectModel</w:t>
            </w:r>
          </w:p>
        </w:tc>
      </w:tr>
      <w:tr w:rsidR="00A04AA7" w:rsidRPr="008E58BD" w14:paraId="02432D09" w14:textId="77777777" w:rsidTr="000450F0">
        <w:trPr>
          <w:cantSplit/>
        </w:trPr>
        <w:tc>
          <w:tcPr>
            <w:tcW w:w="247" w:type="pct"/>
            <w:vAlign w:val="center"/>
          </w:tcPr>
          <w:p w14:paraId="52F8A631" w14:textId="7ADDB095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12</w:t>
            </w:r>
          </w:p>
        </w:tc>
        <w:tc>
          <w:tcPr>
            <w:tcW w:w="582" w:type="pct"/>
            <w:vAlign w:val="center"/>
          </w:tcPr>
          <w:p w14:paraId="280C8663" w14:textId="25CC3C64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ObservableCollection</w:t>
            </w:r>
          </w:p>
        </w:tc>
        <w:tc>
          <w:tcPr>
            <w:tcW w:w="1103" w:type="pct"/>
            <w:vAlign w:val="center"/>
          </w:tcPr>
          <w:p w14:paraId="038C3C9D" w14:textId="27359056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Clear</w:t>
            </w:r>
          </w:p>
        </w:tc>
        <w:tc>
          <w:tcPr>
            <w:tcW w:w="857" w:type="pct"/>
            <w:vAlign w:val="center"/>
          </w:tcPr>
          <w:p w14:paraId="35FE12CD" w14:textId="4CEEFC12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Очищення колекції з сповіщенням</w:t>
            </w:r>
          </w:p>
        </w:tc>
        <w:tc>
          <w:tcPr>
            <w:tcW w:w="719" w:type="pct"/>
            <w:vAlign w:val="center"/>
          </w:tcPr>
          <w:p w14:paraId="6F240C0D" w14:textId="07492DA9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None</w:t>
            </w:r>
          </w:p>
        </w:tc>
        <w:tc>
          <w:tcPr>
            <w:tcW w:w="735" w:type="pct"/>
            <w:vAlign w:val="center"/>
          </w:tcPr>
          <w:p w14:paraId="54EF36CC" w14:textId="1D696E2F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void</w:t>
            </w:r>
          </w:p>
        </w:tc>
        <w:tc>
          <w:tcPr>
            <w:tcW w:w="757" w:type="pct"/>
            <w:vAlign w:val="center"/>
          </w:tcPr>
          <w:p w14:paraId="7816157C" w14:textId="70B4C6FB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System.Collections.ObjectModel</w:t>
            </w:r>
          </w:p>
        </w:tc>
      </w:tr>
      <w:tr w:rsidR="00A04AA7" w:rsidRPr="008E58BD" w14:paraId="49D185F4" w14:textId="77777777" w:rsidTr="000450F0">
        <w:trPr>
          <w:cantSplit/>
        </w:trPr>
        <w:tc>
          <w:tcPr>
            <w:tcW w:w="247" w:type="pct"/>
            <w:vAlign w:val="center"/>
          </w:tcPr>
          <w:p w14:paraId="2A46BBC8" w14:textId="62427714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13</w:t>
            </w:r>
          </w:p>
        </w:tc>
        <w:tc>
          <w:tcPr>
            <w:tcW w:w="582" w:type="pct"/>
            <w:vAlign w:val="center"/>
          </w:tcPr>
          <w:p w14:paraId="769E9F53" w14:textId="2ADF29B0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List</w:t>
            </w:r>
          </w:p>
        </w:tc>
        <w:tc>
          <w:tcPr>
            <w:tcW w:w="1103" w:type="pct"/>
            <w:vAlign w:val="center"/>
          </w:tcPr>
          <w:p w14:paraId="3E5331C8" w14:textId="4E4EFC3C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Add</w:t>
            </w:r>
          </w:p>
        </w:tc>
        <w:tc>
          <w:tcPr>
            <w:tcW w:w="857" w:type="pct"/>
            <w:vAlign w:val="center"/>
          </w:tcPr>
          <w:p w14:paraId="18A99E99" w14:textId="472F6595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Додавання елемента до списку</w:t>
            </w:r>
          </w:p>
        </w:tc>
        <w:tc>
          <w:tcPr>
            <w:tcW w:w="719" w:type="pct"/>
            <w:vAlign w:val="center"/>
          </w:tcPr>
          <w:p w14:paraId="3E361E5C" w14:textId="0058F287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item: елемент для додавання</w:t>
            </w:r>
          </w:p>
        </w:tc>
        <w:tc>
          <w:tcPr>
            <w:tcW w:w="735" w:type="pct"/>
            <w:vAlign w:val="center"/>
          </w:tcPr>
          <w:p w14:paraId="3D3793E7" w14:textId="6F5CE002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void</w:t>
            </w:r>
          </w:p>
        </w:tc>
        <w:tc>
          <w:tcPr>
            <w:tcW w:w="757" w:type="pct"/>
            <w:vAlign w:val="center"/>
          </w:tcPr>
          <w:p w14:paraId="1831CEA6" w14:textId="590AAB0E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System.Collections.Generic</w:t>
            </w:r>
          </w:p>
        </w:tc>
      </w:tr>
      <w:tr w:rsidR="00A04AA7" w:rsidRPr="008E58BD" w14:paraId="17B67091" w14:textId="77777777" w:rsidTr="000450F0">
        <w:trPr>
          <w:cantSplit/>
        </w:trPr>
        <w:tc>
          <w:tcPr>
            <w:tcW w:w="247" w:type="pct"/>
            <w:vAlign w:val="center"/>
          </w:tcPr>
          <w:p w14:paraId="53A08521" w14:textId="095129C1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14</w:t>
            </w:r>
          </w:p>
        </w:tc>
        <w:tc>
          <w:tcPr>
            <w:tcW w:w="582" w:type="pct"/>
            <w:vAlign w:val="center"/>
          </w:tcPr>
          <w:p w14:paraId="5020206C" w14:textId="09BB99A6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List</w:t>
            </w:r>
          </w:p>
        </w:tc>
        <w:tc>
          <w:tcPr>
            <w:tcW w:w="1103" w:type="pct"/>
            <w:vAlign w:val="center"/>
          </w:tcPr>
          <w:p w14:paraId="7B88BC7A" w14:textId="7D02222F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OrderBy/OrderByDescending</w:t>
            </w:r>
          </w:p>
        </w:tc>
        <w:tc>
          <w:tcPr>
            <w:tcW w:w="857" w:type="pct"/>
            <w:vAlign w:val="center"/>
          </w:tcPr>
          <w:p w14:paraId="47B38E14" w14:textId="2D2EE069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Со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тування списку за вказаним к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ите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ієм</w:t>
            </w:r>
          </w:p>
        </w:tc>
        <w:tc>
          <w:tcPr>
            <w:tcW w:w="719" w:type="pct"/>
            <w:vAlign w:val="center"/>
          </w:tcPr>
          <w:p w14:paraId="4E5E758C" w14:textId="1B24DD1A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keySelector: функція вибо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у ключа со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тування</w:t>
            </w:r>
          </w:p>
        </w:tc>
        <w:tc>
          <w:tcPr>
            <w:tcW w:w="735" w:type="pct"/>
            <w:vAlign w:val="center"/>
          </w:tcPr>
          <w:p w14:paraId="18D0655C" w14:textId="5074B152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IOrderedEnumerable&lt;T&gt;: відсо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тована послідовність</w:t>
            </w:r>
          </w:p>
        </w:tc>
        <w:tc>
          <w:tcPr>
            <w:tcW w:w="757" w:type="pct"/>
            <w:vAlign w:val="center"/>
          </w:tcPr>
          <w:p w14:paraId="0DCD4AAC" w14:textId="5FC2DD4A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System.Linq</w:t>
            </w:r>
          </w:p>
        </w:tc>
      </w:tr>
      <w:tr w:rsidR="00A04AA7" w:rsidRPr="008E58BD" w14:paraId="6D767F46" w14:textId="77777777" w:rsidTr="000450F0">
        <w:trPr>
          <w:cantSplit/>
        </w:trPr>
        <w:tc>
          <w:tcPr>
            <w:tcW w:w="247" w:type="pct"/>
            <w:vAlign w:val="center"/>
          </w:tcPr>
          <w:p w14:paraId="57DBEDA0" w14:textId="51B04243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15</w:t>
            </w:r>
          </w:p>
        </w:tc>
        <w:tc>
          <w:tcPr>
            <w:tcW w:w="582" w:type="pct"/>
            <w:vAlign w:val="center"/>
          </w:tcPr>
          <w:p w14:paraId="2B37FDE6" w14:textId="71EAF122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HashSet</w:t>
            </w:r>
          </w:p>
        </w:tc>
        <w:tc>
          <w:tcPr>
            <w:tcW w:w="1103" w:type="pct"/>
            <w:vAlign w:val="center"/>
          </w:tcPr>
          <w:p w14:paraId="1E14342D" w14:textId="5D319BA9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Add</w:t>
            </w:r>
          </w:p>
        </w:tc>
        <w:tc>
          <w:tcPr>
            <w:tcW w:w="857" w:type="pct"/>
            <w:vAlign w:val="center"/>
          </w:tcPr>
          <w:p w14:paraId="0822711A" w14:textId="532D9B67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Додавання елемента до множини</w:t>
            </w:r>
          </w:p>
        </w:tc>
        <w:tc>
          <w:tcPr>
            <w:tcW w:w="719" w:type="pct"/>
            <w:vAlign w:val="center"/>
          </w:tcPr>
          <w:p w14:paraId="2C59A240" w14:textId="17AFA5AC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item: елемент для додавання</w:t>
            </w:r>
          </w:p>
        </w:tc>
        <w:tc>
          <w:tcPr>
            <w:tcW w:w="735" w:type="pct"/>
            <w:vAlign w:val="center"/>
          </w:tcPr>
          <w:p w14:paraId="05B246BF" w14:textId="48737680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bool: успішність додавання</w:t>
            </w:r>
          </w:p>
        </w:tc>
        <w:tc>
          <w:tcPr>
            <w:tcW w:w="757" w:type="pct"/>
            <w:vAlign w:val="center"/>
          </w:tcPr>
          <w:p w14:paraId="2350CA88" w14:textId="1095DD20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System.Collections.Generic</w:t>
            </w:r>
          </w:p>
        </w:tc>
      </w:tr>
    </w:tbl>
    <w:p w14:paraId="656CE8D8" w14:textId="2F91FC5A" w:rsidR="001862D6" w:rsidRDefault="001862D6">
      <w:r>
        <w:br w:type="page"/>
      </w:r>
    </w:p>
    <w:p w14:paraId="0E8AE071" w14:textId="102C1D82" w:rsidR="001862D6" w:rsidRPr="00A563CF" w:rsidRDefault="001862D6" w:rsidP="001862D6">
      <w:pPr>
        <w:rPr>
          <w:lang w:val="uk-UA"/>
        </w:rPr>
      </w:pPr>
      <w:r>
        <w:lastRenderedPageBreak/>
        <w:t>П</w:t>
      </w:r>
      <w:r w:rsidR="00010F32">
        <w:t>p</w:t>
      </w:r>
      <w:r>
        <w:t>одовження таблиці 4.</w:t>
      </w:r>
      <w:r w:rsidR="00A563CF">
        <w:rPr>
          <w:lang w:val="uk-UA"/>
        </w:rPr>
        <w:t>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6"/>
        <w:gridCol w:w="1147"/>
        <w:gridCol w:w="2020"/>
        <w:gridCol w:w="1679"/>
        <w:gridCol w:w="1441"/>
        <w:gridCol w:w="1588"/>
        <w:gridCol w:w="1492"/>
      </w:tblGrid>
      <w:tr w:rsidR="001862D6" w:rsidRPr="008E58BD" w14:paraId="09CFB9DE" w14:textId="77777777" w:rsidTr="001862D6">
        <w:trPr>
          <w:cantSplit/>
        </w:trPr>
        <w:tc>
          <w:tcPr>
            <w:tcW w:w="247" w:type="pct"/>
            <w:vAlign w:val="center"/>
          </w:tcPr>
          <w:p w14:paraId="2A3528AF" w14:textId="140090B2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582" w:type="pct"/>
            <w:vAlign w:val="center"/>
          </w:tcPr>
          <w:p w14:paraId="54669D49" w14:textId="74BBC26B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Назва классу</w:t>
            </w:r>
          </w:p>
        </w:tc>
        <w:tc>
          <w:tcPr>
            <w:tcW w:w="1025" w:type="pct"/>
            <w:vAlign w:val="center"/>
          </w:tcPr>
          <w:p w14:paraId="7FACDFF1" w14:textId="621E8731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852" w:type="pct"/>
            <w:vAlign w:val="center"/>
          </w:tcPr>
          <w:p w14:paraId="26182C5E" w14:textId="246A7E0C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 функції</w:t>
            </w:r>
          </w:p>
        </w:tc>
        <w:tc>
          <w:tcPr>
            <w:tcW w:w="731" w:type="pct"/>
            <w:vAlign w:val="center"/>
          </w:tcPr>
          <w:p w14:paraId="086AE9E5" w14:textId="146E6AD9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Опис вхідних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806" w:type="pct"/>
            <w:vAlign w:val="center"/>
          </w:tcPr>
          <w:p w14:paraId="089B9E35" w14:textId="0E2C2CC9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Опис вихідних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757" w:type="pct"/>
            <w:vAlign w:val="center"/>
          </w:tcPr>
          <w:p w14:paraId="55110A94" w14:textId="2900DBE9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1862D6" w:rsidRPr="008E58BD" w14:paraId="0C45C0CE" w14:textId="77777777" w:rsidTr="001862D6">
        <w:trPr>
          <w:cantSplit/>
        </w:trPr>
        <w:tc>
          <w:tcPr>
            <w:tcW w:w="247" w:type="pct"/>
            <w:vAlign w:val="center"/>
          </w:tcPr>
          <w:p w14:paraId="44EFEF95" w14:textId="6050D92F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16</w:t>
            </w:r>
          </w:p>
        </w:tc>
        <w:tc>
          <w:tcPr>
            <w:tcW w:w="582" w:type="pct"/>
            <w:vAlign w:val="center"/>
          </w:tcPr>
          <w:p w14:paraId="43C6F19C" w14:textId="18A8C1A2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HashSet</w:t>
            </w:r>
          </w:p>
        </w:tc>
        <w:tc>
          <w:tcPr>
            <w:tcW w:w="1025" w:type="pct"/>
            <w:vAlign w:val="center"/>
          </w:tcPr>
          <w:p w14:paraId="422FB647" w14:textId="1D192A5D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Contains</w:t>
            </w:r>
          </w:p>
        </w:tc>
        <w:tc>
          <w:tcPr>
            <w:tcW w:w="852" w:type="pct"/>
            <w:vAlign w:val="center"/>
          </w:tcPr>
          <w:p w14:paraId="3B709C02" w14:textId="6FD05064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ка наявності елемента в множині</w:t>
            </w:r>
          </w:p>
        </w:tc>
        <w:tc>
          <w:tcPr>
            <w:tcW w:w="731" w:type="pct"/>
            <w:vAlign w:val="center"/>
          </w:tcPr>
          <w:p w14:paraId="6A1DC6E0" w14:textId="777B9F47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item: елемент для 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ки</w:t>
            </w:r>
          </w:p>
        </w:tc>
        <w:tc>
          <w:tcPr>
            <w:tcW w:w="806" w:type="pct"/>
            <w:vAlign w:val="center"/>
          </w:tcPr>
          <w:p w14:paraId="13636A87" w14:textId="64B3ED78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 xml:space="preserve">bool: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езультат 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ки</w:t>
            </w:r>
          </w:p>
        </w:tc>
        <w:tc>
          <w:tcPr>
            <w:tcW w:w="757" w:type="pct"/>
            <w:vAlign w:val="center"/>
          </w:tcPr>
          <w:p w14:paraId="67FA66C7" w14:textId="0248D601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System.Collections.Generic</w:t>
            </w:r>
          </w:p>
        </w:tc>
      </w:tr>
      <w:tr w:rsidR="001862D6" w:rsidRPr="008E58BD" w14:paraId="5E1479FA" w14:textId="77777777" w:rsidTr="001862D6">
        <w:trPr>
          <w:cantSplit/>
        </w:trPr>
        <w:tc>
          <w:tcPr>
            <w:tcW w:w="247" w:type="pct"/>
            <w:vAlign w:val="center"/>
          </w:tcPr>
          <w:p w14:paraId="0FCDA5AE" w14:textId="3F46A015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17</w:t>
            </w:r>
          </w:p>
        </w:tc>
        <w:tc>
          <w:tcPr>
            <w:tcW w:w="582" w:type="pct"/>
            <w:vAlign w:val="center"/>
          </w:tcPr>
          <w:p w14:paraId="5F59B86F" w14:textId="1378168F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HashSet</w:t>
            </w:r>
          </w:p>
        </w:tc>
        <w:tc>
          <w:tcPr>
            <w:tcW w:w="1025" w:type="pct"/>
            <w:vAlign w:val="center"/>
          </w:tcPr>
          <w:p w14:paraId="10056B52" w14:textId="010616AA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Clear</w:t>
            </w:r>
          </w:p>
        </w:tc>
        <w:tc>
          <w:tcPr>
            <w:tcW w:w="852" w:type="pct"/>
            <w:vAlign w:val="center"/>
          </w:tcPr>
          <w:p w14:paraId="3AF2D8F8" w14:textId="61A01966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Очищення множини</w:t>
            </w:r>
          </w:p>
        </w:tc>
        <w:tc>
          <w:tcPr>
            <w:tcW w:w="731" w:type="pct"/>
            <w:vAlign w:val="center"/>
          </w:tcPr>
          <w:p w14:paraId="117A7412" w14:textId="55FB4D40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None</w:t>
            </w:r>
          </w:p>
        </w:tc>
        <w:tc>
          <w:tcPr>
            <w:tcW w:w="806" w:type="pct"/>
            <w:vAlign w:val="center"/>
          </w:tcPr>
          <w:p w14:paraId="21C37F14" w14:textId="24CF6479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void</w:t>
            </w:r>
          </w:p>
        </w:tc>
        <w:tc>
          <w:tcPr>
            <w:tcW w:w="757" w:type="pct"/>
            <w:vAlign w:val="center"/>
          </w:tcPr>
          <w:p w14:paraId="63EEE001" w14:textId="434E2FBA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System.Collections.Generic</w:t>
            </w:r>
          </w:p>
        </w:tc>
      </w:tr>
      <w:tr w:rsidR="001862D6" w:rsidRPr="008E58BD" w14:paraId="5AA347B1" w14:textId="77777777" w:rsidTr="001862D6">
        <w:trPr>
          <w:cantSplit/>
        </w:trPr>
        <w:tc>
          <w:tcPr>
            <w:tcW w:w="247" w:type="pct"/>
            <w:vAlign w:val="center"/>
          </w:tcPr>
          <w:p w14:paraId="0F04E17E" w14:textId="2989CE22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18</w:t>
            </w:r>
          </w:p>
        </w:tc>
        <w:tc>
          <w:tcPr>
            <w:tcW w:w="582" w:type="pct"/>
            <w:vAlign w:val="center"/>
          </w:tcPr>
          <w:p w14:paraId="494B4DFA" w14:textId="26B5C6D8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LINQ</w:t>
            </w:r>
          </w:p>
        </w:tc>
        <w:tc>
          <w:tcPr>
            <w:tcW w:w="1025" w:type="pct"/>
            <w:vAlign w:val="center"/>
          </w:tcPr>
          <w:p w14:paraId="68FB5A4B" w14:textId="269A13CD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FirstOrDefault</w:t>
            </w:r>
          </w:p>
        </w:tc>
        <w:tc>
          <w:tcPr>
            <w:tcW w:w="852" w:type="pct"/>
            <w:vAlign w:val="center"/>
          </w:tcPr>
          <w:p w14:paraId="0DC3CD5C" w14:textId="450CF466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Пошук 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шого елемента, що відповідає умові</w:t>
            </w:r>
          </w:p>
        </w:tc>
        <w:tc>
          <w:tcPr>
            <w:tcW w:w="731" w:type="pct"/>
            <w:vAlign w:val="center"/>
          </w:tcPr>
          <w:p w14:paraId="2BA9FB4B" w14:textId="2D25C8E9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predicate: умова пошуку</w:t>
            </w:r>
          </w:p>
        </w:tc>
        <w:tc>
          <w:tcPr>
            <w:tcW w:w="806" w:type="pct"/>
            <w:vAlign w:val="center"/>
          </w:tcPr>
          <w:p w14:paraId="331A40EB" w14:textId="750AEDA1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T: 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ший елемент або значення за замовчуванням</w:t>
            </w:r>
          </w:p>
        </w:tc>
        <w:tc>
          <w:tcPr>
            <w:tcW w:w="757" w:type="pct"/>
            <w:vAlign w:val="center"/>
          </w:tcPr>
          <w:p w14:paraId="11393497" w14:textId="1DCD51CC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System.Linq</w:t>
            </w:r>
          </w:p>
        </w:tc>
      </w:tr>
      <w:tr w:rsidR="001862D6" w:rsidRPr="008E58BD" w14:paraId="4F6F9A2C" w14:textId="77777777" w:rsidTr="001862D6">
        <w:trPr>
          <w:cantSplit/>
        </w:trPr>
        <w:tc>
          <w:tcPr>
            <w:tcW w:w="247" w:type="pct"/>
            <w:vAlign w:val="center"/>
          </w:tcPr>
          <w:p w14:paraId="3E371639" w14:textId="68C7B608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19</w:t>
            </w:r>
          </w:p>
        </w:tc>
        <w:tc>
          <w:tcPr>
            <w:tcW w:w="582" w:type="pct"/>
            <w:vAlign w:val="center"/>
          </w:tcPr>
          <w:p w14:paraId="625C5BE0" w14:textId="509F3037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LINQ</w:t>
            </w:r>
          </w:p>
        </w:tc>
        <w:tc>
          <w:tcPr>
            <w:tcW w:w="1025" w:type="pct"/>
            <w:vAlign w:val="center"/>
          </w:tcPr>
          <w:p w14:paraId="0C3D920B" w14:textId="0609899F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Any</w:t>
            </w:r>
          </w:p>
        </w:tc>
        <w:tc>
          <w:tcPr>
            <w:tcW w:w="852" w:type="pct"/>
            <w:vAlign w:val="center"/>
          </w:tcPr>
          <w:p w14:paraId="31187887" w14:textId="73BB9F73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ка наявності елементів, що відповідають умові</w:t>
            </w:r>
          </w:p>
        </w:tc>
        <w:tc>
          <w:tcPr>
            <w:tcW w:w="731" w:type="pct"/>
            <w:vAlign w:val="center"/>
          </w:tcPr>
          <w:p w14:paraId="12D4A64B" w14:textId="3CB9C2A2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predicate: умова 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ки</w:t>
            </w:r>
          </w:p>
        </w:tc>
        <w:tc>
          <w:tcPr>
            <w:tcW w:w="806" w:type="pct"/>
            <w:vAlign w:val="center"/>
          </w:tcPr>
          <w:p w14:paraId="02FC3728" w14:textId="06AAECFA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 xml:space="preserve">bool: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езультат 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ки</w:t>
            </w:r>
          </w:p>
        </w:tc>
        <w:tc>
          <w:tcPr>
            <w:tcW w:w="757" w:type="pct"/>
            <w:vAlign w:val="center"/>
          </w:tcPr>
          <w:p w14:paraId="20DCBDF1" w14:textId="1615E000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System.Linq</w:t>
            </w:r>
          </w:p>
        </w:tc>
      </w:tr>
      <w:tr w:rsidR="001862D6" w:rsidRPr="008E58BD" w14:paraId="098619F9" w14:textId="77777777" w:rsidTr="001862D6">
        <w:trPr>
          <w:cantSplit/>
        </w:trPr>
        <w:tc>
          <w:tcPr>
            <w:tcW w:w="247" w:type="pct"/>
            <w:vAlign w:val="center"/>
          </w:tcPr>
          <w:p w14:paraId="321FCD4E" w14:textId="603F303F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20</w:t>
            </w:r>
          </w:p>
        </w:tc>
        <w:tc>
          <w:tcPr>
            <w:tcW w:w="582" w:type="pct"/>
            <w:vAlign w:val="center"/>
          </w:tcPr>
          <w:p w14:paraId="0913FC83" w14:textId="732ACF54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LINQ</w:t>
            </w:r>
          </w:p>
        </w:tc>
        <w:tc>
          <w:tcPr>
            <w:tcW w:w="1025" w:type="pct"/>
            <w:vAlign w:val="center"/>
          </w:tcPr>
          <w:p w14:paraId="5ECAD287" w14:textId="4C60BFAD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Where</w:t>
            </w:r>
          </w:p>
        </w:tc>
        <w:tc>
          <w:tcPr>
            <w:tcW w:w="852" w:type="pct"/>
            <w:vAlign w:val="center"/>
          </w:tcPr>
          <w:p w14:paraId="25FB73F0" w14:textId="6E7E48F8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Фільт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ація колекції за умовою</w:t>
            </w:r>
          </w:p>
        </w:tc>
        <w:tc>
          <w:tcPr>
            <w:tcW w:w="731" w:type="pct"/>
            <w:vAlign w:val="center"/>
          </w:tcPr>
          <w:p w14:paraId="3A9B916F" w14:textId="2138523D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predicate: умова фільт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ації</w:t>
            </w:r>
          </w:p>
        </w:tc>
        <w:tc>
          <w:tcPr>
            <w:tcW w:w="806" w:type="pct"/>
            <w:vAlign w:val="center"/>
          </w:tcPr>
          <w:p w14:paraId="7D272198" w14:textId="0CABC33F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IEnumerable&lt;T&gt;: відфільт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ована колекція</w:t>
            </w:r>
          </w:p>
        </w:tc>
        <w:tc>
          <w:tcPr>
            <w:tcW w:w="757" w:type="pct"/>
            <w:vAlign w:val="center"/>
          </w:tcPr>
          <w:p w14:paraId="6140AEFD" w14:textId="4A9D9AAC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System.Linq</w:t>
            </w:r>
          </w:p>
        </w:tc>
      </w:tr>
      <w:tr w:rsidR="001862D6" w:rsidRPr="008E58BD" w14:paraId="2E5C8EA8" w14:textId="77777777" w:rsidTr="001862D6">
        <w:trPr>
          <w:cantSplit/>
        </w:trPr>
        <w:tc>
          <w:tcPr>
            <w:tcW w:w="247" w:type="pct"/>
            <w:vAlign w:val="center"/>
          </w:tcPr>
          <w:p w14:paraId="50B95E3E" w14:textId="1B43A642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21</w:t>
            </w:r>
          </w:p>
        </w:tc>
        <w:tc>
          <w:tcPr>
            <w:tcW w:w="582" w:type="pct"/>
            <w:vAlign w:val="center"/>
          </w:tcPr>
          <w:p w14:paraId="726157EC" w14:textId="0D4DE96D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DispatcherTimer</w:t>
            </w:r>
          </w:p>
        </w:tc>
        <w:tc>
          <w:tcPr>
            <w:tcW w:w="1025" w:type="pct"/>
            <w:vAlign w:val="center"/>
          </w:tcPr>
          <w:p w14:paraId="1B76EC0D" w14:textId="0100BDF6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Start</w:t>
            </w:r>
          </w:p>
        </w:tc>
        <w:tc>
          <w:tcPr>
            <w:tcW w:w="852" w:type="pct"/>
            <w:vAlign w:val="center"/>
          </w:tcPr>
          <w:p w14:paraId="3C4A772E" w14:textId="79F4F498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Запуск тайме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</w:t>
            </w:r>
          </w:p>
        </w:tc>
        <w:tc>
          <w:tcPr>
            <w:tcW w:w="731" w:type="pct"/>
            <w:vAlign w:val="center"/>
          </w:tcPr>
          <w:p w14:paraId="0FCAEBFE" w14:textId="315DF19D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None</w:t>
            </w:r>
          </w:p>
        </w:tc>
        <w:tc>
          <w:tcPr>
            <w:tcW w:w="806" w:type="pct"/>
            <w:vAlign w:val="center"/>
          </w:tcPr>
          <w:p w14:paraId="76CC1F4D" w14:textId="7C0AF075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void</w:t>
            </w:r>
          </w:p>
        </w:tc>
        <w:tc>
          <w:tcPr>
            <w:tcW w:w="757" w:type="pct"/>
            <w:vAlign w:val="center"/>
          </w:tcPr>
          <w:p w14:paraId="0FD9B760" w14:textId="4AB7A796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System.Windows.Threading</w:t>
            </w:r>
          </w:p>
        </w:tc>
      </w:tr>
      <w:tr w:rsidR="001862D6" w:rsidRPr="008E58BD" w14:paraId="4C03EF17" w14:textId="77777777" w:rsidTr="001862D6">
        <w:trPr>
          <w:cantSplit/>
        </w:trPr>
        <w:tc>
          <w:tcPr>
            <w:tcW w:w="247" w:type="pct"/>
            <w:vAlign w:val="center"/>
          </w:tcPr>
          <w:p w14:paraId="35D904AF" w14:textId="02A4F718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22</w:t>
            </w:r>
          </w:p>
        </w:tc>
        <w:tc>
          <w:tcPr>
            <w:tcW w:w="582" w:type="pct"/>
            <w:vAlign w:val="center"/>
          </w:tcPr>
          <w:p w14:paraId="61956EE9" w14:textId="0DA7FFC8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DispatcherTimer</w:t>
            </w:r>
          </w:p>
        </w:tc>
        <w:tc>
          <w:tcPr>
            <w:tcW w:w="1025" w:type="pct"/>
            <w:vAlign w:val="center"/>
          </w:tcPr>
          <w:p w14:paraId="3CCCC978" w14:textId="010C47A5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Stop</w:t>
            </w:r>
          </w:p>
        </w:tc>
        <w:tc>
          <w:tcPr>
            <w:tcW w:w="852" w:type="pct"/>
            <w:vAlign w:val="center"/>
          </w:tcPr>
          <w:p w14:paraId="1759DEDB" w14:textId="68D0C600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Зупинка тайме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</w:t>
            </w:r>
          </w:p>
        </w:tc>
        <w:tc>
          <w:tcPr>
            <w:tcW w:w="731" w:type="pct"/>
            <w:vAlign w:val="center"/>
          </w:tcPr>
          <w:p w14:paraId="6DC73E5D" w14:textId="6339E3CD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None</w:t>
            </w:r>
          </w:p>
        </w:tc>
        <w:tc>
          <w:tcPr>
            <w:tcW w:w="806" w:type="pct"/>
            <w:vAlign w:val="center"/>
          </w:tcPr>
          <w:p w14:paraId="0FB06894" w14:textId="3EE50AE3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void</w:t>
            </w:r>
          </w:p>
        </w:tc>
        <w:tc>
          <w:tcPr>
            <w:tcW w:w="757" w:type="pct"/>
            <w:vAlign w:val="center"/>
          </w:tcPr>
          <w:p w14:paraId="7DA8B3BA" w14:textId="73DF7104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System.Windows.Threading</w:t>
            </w:r>
          </w:p>
        </w:tc>
      </w:tr>
      <w:tr w:rsidR="001862D6" w:rsidRPr="008E58BD" w14:paraId="283B6B1E" w14:textId="77777777" w:rsidTr="001862D6">
        <w:trPr>
          <w:cantSplit/>
        </w:trPr>
        <w:tc>
          <w:tcPr>
            <w:tcW w:w="247" w:type="pct"/>
            <w:vAlign w:val="center"/>
          </w:tcPr>
          <w:p w14:paraId="54B6E5A9" w14:textId="5DFF9C64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23</w:t>
            </w:r>
          </w:p>
        </w:tc>
        <w:tc>
          <w:tcPr>
            <w:tcW w:w="582" w:type="pct"/>
            <w:vAlign w:val="center"/>
          </w:tcPr>
          <w:p w14:paraId="079555FF" w14:textId="321F7E92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Math</w:t>
            </w:r>
          </w:p>
        </w:tc>
        <w:tc>
          <w:tcPr>
            <w:tcW w:w="1025" w:type="pct"/>
            <w:vAlign w:val="center"/>
          </w:tcPr>
          <w:p w14:paraId="0710C3B3" w14:textId="7D47837F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Abs</w:t>
            </w:r>
          </w:p>
        </w:tc>
        <w:tc>
          <w:tcPr>
            <w:tcW w:w="852" w:type="pct"/>
            <w:vAlign w:val="center"/>
          </w:tcPr>
          <w:p w14:paraId="29305603" w14:textId="037A02FE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От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имання абсолютного значення числа</w:t>
            </w:r>
          </w:p>
        </w:tc>
        <w:tc>
          <w:tcPr>
            <w:tcW w:w="731" w:type="pct"/>
            <w:vAlign w:val="center"/>
          </w:tcPr>
          <w:p w14:paraId="3E607C78" w14:textId="1D9E54C9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value: числове значення</w:t>
            </w:r>
          </w:p>
        </w:tc>
        <w:tc>
          <w:tcPr>
            <w:tcW w:w="806" w:type="pct"/>
            <w:vAlign w:val="center"/>
          </w:tcPr>
          <w:p w14:paraId="1693D718" w14:textId="5E275EF6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numeric: абсолютне значення</w:t>
            </w:r>
          </w:p>
        </w:tc>
        <w:tc>
          <w:tcPr>
            <w:tcW w:w="757" w:type="pct"/>
            <w:vAlign w:val="center"/>
          </w:tcPr>
          <w:p w14:paraId="40AF82D8" w14:textId="2772E932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</w:tbl>
    <w:p w14:paraId="5F86A6D7" w14:textId="4BBB7646" w:rsidR="001862D6" w:rsidRDefault="001862D6">
      <w:r>
        <w:br w:type="page"/>
      </w:r>
    </w:p>
    <w:p w14:paraId="71B5320B" w14:textId="4FB2B8DD" w:rsidR="001862D6" w:rsidRPr="00A563CF" w:rsidRDefault="001862D6" w:rsidP="001862D6">
      <w:pPr>
        <w:rPr>
          <w:lang w:val="uk-UA"/>
        </w:rPr>
      </w:pPr>
      <w:r>
        <w:lastRenderedPageBreak/>
        <w:t>П</w:t>
      </w:r>
      <w:r w:rsidR="00010F32">
        <w:t>p</w:t>
      </w:r>
      <w:r>
        <w:t>одовження таблиці 4.</w:t>
      </w:r>
      <w:r w:rsidR="00A563CF">
        <w:rPr>
          <w:lang w:val="uk-UA"/>
        </w:rPr>
        <w:t>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6"/>
        <w:gridCol w:w="1147"/>
        <w:gridCol w:w="2020"/>
        <w:gridCol w:w="1679"/>
        <w:gridCol w:w="1441"/>
        <w:gridCol w:w="1588"/>
        <w:gridCol w:w="1492"/>
      </w:tblGrid>
      <w:tr w:rsidR="001862D6" w:rsidRPr="008E58BD" w14:paraId="6D7A2BFC" w14:textId="77777777" w:rsidTr="001862D6">
        <w:trPr>
          <w:cantSplit/>
        </w:trPr>
        <w:tc>
          <w:tcPr>
            <w:tcW w:w="247" w:type="pct"/>
            <w:vAlign w:val="center"/>
          </w:tcPr>
          <w:p w14:paraId="2B1D91F6" w14:textId="261DEDD6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582" w:type="pct"/>
            <w:vAlign w:val="center"/>
          </w:tcPr>
          <w:p w14:paraId="2875664F" w14:textId="6539F31F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Назва классу</w:t>
            </w:r>
          </w:p>
        </w:tc>
        <w:tc>
          <w:tcPr>
            <w:tcW w:w="1025" w:type="pct"/>
            <w:vAlign w:val="center"/>
          </w:tcPr>
          <w:p w14:paraId="3AE29ECF" w14:textId="7B30D7EE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852" w:type="pct"/>
            <w:vAlign w:val="center"/>
          </w:tcPr>
          <w:p w14:paraId="22F32C94" w14:textId="1C6E59E7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 функції</w:t>
            </w:r>
          </w:p>
        </w:tc>
        <w:tc>
          <w:tcPr>
            <w:tcW w:w="731" w:type="pct"/>
            <w:vAlign w:val="center"/>
          </w:tcPr>
          <w:p w14:paraId="6601DC91" w14:textId="10C15699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Опис вхідних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806" w:type="pct"/>
            <w:vAlign w:val="center"/>
          </w:tcPr>
          <w:p w14:paraId="7077865B" w14:textId="3802C39D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Опис вихідних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757" w:type="pct"/>
            <w:vAlign w:val="center"/>
          </w:tcPr>
          <w:p w14:paraId="346A4F8A" w14:textId="3CA2B9BF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1862D6" w:rsidRPr="008E58BD" w14:paraId="07B3F221" w14:textId="77777777" w:rsidTr="00A563CF">
        <w:trPr>
          <w:cantSplit/>
        </w:trPr>
        <w:tc>
          <w:tcPr>
            <w:tcW w:w="247" w:type="pct"/>
          </w:tcPr>
          <w:p w14:paraId="0F812385" w14:textId="7E68F73B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24</w:t>
            </w:r>
          </w:p>
        </w:tc>
        <w:tc>
          <w:tcPr>
            <w:tcW w:w="582" w:type="pct"/>
          </w:tcPr>
          <w:p w14:paraId="683C5F9C" w14:textId="1BE18AFF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Math</w:t>
            </w:r>
          </w:p>
        </w:tc>
        <w:tc>
          <w:tcPr>
            <w:tcW w:w="1025" w:type="pct"/>
          </w:tcPr>
          <w:p w14:paraId="6F2CC9A6" w14:textId="369E1627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Sign</w:t>
            </w:r>
          </w:p>
        </w:tc>
        <w:tc>
          <w:tcPr>
            <w:tcW w:w="852" w:type="pct"/>
          </w:tcPr>
          <w:p w14:paraId="2440C750" w14:textId="5D6E6D91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От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имання знаку числа</w:t>
            </w:r>
          </w:p>
        </w:tc>
        <w:tc>
          <w:tcPr>
            <w:tcW w:w="731" w:type="pct"/>
          </w:tcPr>
          <w:p w14:paraId="642B1204" w14:textId="3A5BE5F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value: числове значення</w:t>
            </w:r>
          </w:p>
        </w:tc>
        <w:tc>
          <w:tcPr>
            <w:tcW w:w="806" w:type="pct"/>
          </w:tcPr>
          <w:p w14:paraId="635F0801" w14:textId="72931B56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int: -1, 0 або 1</w:t>
            </w:r>
          </w:p>
        </w:tc>
        <w:tc>
          <w:tcPr>
            <w:tcW w:w="757" w:type="pct"/>
          </w:tcPr>
          <w:p w14:paraId="4FC3056C" w14:textId="108C98D2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  <w:tr w:rsidR="001862D6" w:rsidRPr="008E58BD" w14:paraId="51C2E037" w14:textId="77777777" w:rsidTr="00A563CF">
        <w:trPr>
          <w:cantSplit/>
        </w:trPr>
        <w:tc>
          <w:tcPr>
            <w:tcW w:w="247" w:type="pct"/>
          </w:tcPr>
          <w:p w14:paraId="303E177A" w14:textId="7CCF7D63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25</w:t>
            </w:r>
          </w:p>
        </w:tc>
        <w:tc>
          <w:tcPr>
            <w:tcW w:w="582" w:type="pct"/>
          </w:tcPr>
          <w:p w14:paraId="59177C8F" w14:textId="3F0A3BA5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EventHandler</w:t>
            </w:r>
          </w:p>
        </w:tc>
        <w:tc>
          <w:tcPr>
            <w:tcW w:w="1025" w:type="pct"/>
          </w:tcPr>
          <w:p w14:paraId="75126099" w14:textId="069F0C60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Invoke</w:t>
            </w:r>
          </w:p>
        </w:tc>
        <w:tc>
          <w:tcPr>
            <w:tcW w:w="852" w:type="pct"/>
          </w:tcPr>
          <w:p w14:paraId="5D10C7F0" w14:textId="4D22BAA5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Виклик об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обників події</w:t>
            </w:r>
          </w:p>
        </w:tc>
        <w:tc>
          <w:tcPr>
            <w:tcW w:w="731" w:type="pct"/>
          </w:tcPr>
          <w:p w14:paraId="67D333DA" w14:textId="47BCD403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sender: дже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ело події, e: а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гументи події</w:t>
            </w:r>
          </w:p>
        </w:tc>
        <w:tc>
          <w:tcPr>
            <w:tcW w:w="806" w:type="pct"/>
          </w:tcPr>
          <w:p w14:paraId="2C792117" w14:textId="0274A377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void</w:t>
            </w:r>
          </w:p>
        </w:tc>
        <w:tc>
          <w:tcPr>
            <w:tcW w:w="757" w:type="pct"/>
          </w:tcPr>
          <w:p w14:paraId="3DF7429A" w14:textId="4FAFBB36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  <w:tr w:rsidR="001862D6" w:rsidRPr="008E58BD" w14:paraId="6755672C" w14:textId="77777777" w:rsidTr="00A563CF">
        <w:trPr>
          <w:cantSplit/>
        </w:trPr>
        <w:tc>
          <w:tcPr>
            <w:tcW w:w="247" w:type="pct"/>
          </w:tcPr>
          <w:p w14:paraId="1C6A7842" w14:textId="23ADDC31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26</w:t>
            </w:r>
          </w:p>
        </w:tc>
        <w:tc>
          <w:tcPr>
            <w:tcW w:w="582" w:type="pct"/>
          </w:tcPr>
          <w:p w14:paraId="3B942DCE" w14:textId="5FE4F88C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1025" w:type="pct"/>
          </w:tcPr>
          <w:p w14:paraId="3EAE09A8" w14:textId="6E200E4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IsNullOrEmpty</w:t>
            </w:r>
          </w:p>
        </w:tc>
        <w:tc>
          <w:tcPr>
            <w:tcW w:w="852" w:type="pct"/>
          </w:tcPr>
          <w:p w14:paraId="35B5595C" w14:textId="0AD44036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 xml:space="preserve">ка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ядка на null або по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ожнечу</w:t>
            </w:r>
          </w:p>
        </w:tc>
        <w:tc>
          <w:tcPr>
            <w:tcW w:w="731" w:type="pct"/>
          </w:tcPr>
          <w:p w14:paraId="0931E469" w14:textId="375ECD2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 xml:space="preserve">value: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ядок для 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ки</w:t>
            </w:r>
          </w:p>
        </w:tc>
        <w:tc>
          <w:tcPr>
            <w:tcW w:w="806" w:type="pct"/>
          </w:tcPr>
          <w:p w14:paraId="5A143648" w14:textId="36C0D8F5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 xml:space="preserve">bool: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езультат 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ки</w:t>
            </w:r>
          </w:p>
        </w:tc>
        <w:tc>
          <w:tcPr>
            <w:tcW w:w="757" w:type="pct"/>
          </w:tcPr>
          <w:p w14:paraId="54735374" w14:textId="0E864B1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  <w:tr w:rsidR="001862D6" w:rsidRPr="008E58BD" w14:paraId="1D772BAE" w14:textId="77777777" w:rsidTr="00A563CF">
        <w:trPr>
          <w:cantSplit/>
        </w:trPr>
        <w:tc>
          <w:tcPr>
            <w:tcW w:w="247" w:type="pct"/>
          </w:tcPr>
          <w:p w14:paraId="18D710F6" w14:textId="50FB00F3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27</w:t>
            </w:r>
          </w:p>
        </w:tc>
        <w:tc>
          <w:tcPr>
            <w:tcW w:w="582" w:type="pct"/>
          </w:tcPr>
          <w:p w14:paraId="0DB27753" w14:textId="48605D71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1025" w:type="pct"/>
          </w:tcPr>
          <w:p w14:paraId="12986959" w14:textId="33ED98DC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IsNullOrWhiteSpace</w:t>
            </w:r>
          </w:p>
        </w:tc>
        <w:tc>
          <w:tcPr>
            <w:tcW w:w="852" w:type="pct"/>
          </w:tcPr>
          <w:p w14:paraId="7C0E25AA" w14:textId="58344F4D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 xml:space="preserve">ка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ядка на null, по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ожнечу або лише п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обіли</w:t>
            </w:r>
          </w:p>
        </w:tc>
        <w:tc>
          <w:tcPr>
            <w:tcW w:w="731" w:type="pct"/>
          </w:tcPr>
          <w:p w14:paraId="45C7DCA6" w14:textId="5111E7BD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 xml:space="preserve">value: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ядок для 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ки</w:t>
            </w:r>
          </w:p>
        </w:tc>
        <w:tc>
          <w:tcPr>
            <w:tcW w:w="806" w:type="pct"/>
          </w:tcPr>
          <w:p w14:paraId="1F68A9BE" w14:textId="7C0FFF92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 xml:space="preserve">bool: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езультат 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ки</w:t>
            </w:r>
          </w:p>
        </w:tc>
        <w:tc>
          <w:tcPr>
            <w:tcW w:w="757" w:type="pct"/>
          </w:tcPr>
          <w:p w14:paraId="0D44A4E9" w14:textId="11E9632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  <w:tr w:rsidR="001862D6" w:rsidRPr="008E58BD" w14:paraId="23149CD1" w14:textId="77777777" w:rsidTr="00A563CF">
        <w:trPr>
          <w:cantSplit/>
        </w:trPr>
        <w:tc>
          <w:tcPr>
            <w:tcW w:w="247" w:type="pct"/>
          </w:tcPr>
          <w:p w14:paraId="55E45995" w14:textId="418DC362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28</w:t>
            </w:r>
          </w:p>
        </w:tc>
        <w:tc>
          <w:tcPr>
            <w:tcW w:w="582" w:type="pct"/>
          </w:tcPr>
          <w:p w14:paraId="344D87FD" w14:textId="768D55DF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1025" w:type="pct"/>
          </w:tcPr>
          <w:p w14:paraId="1D66CD1A" w14:textId="272452F6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Substring</w:t>
            </w:r>
          </w:p>
        </w:tc>
        <w:tc>
          <w:tcPr>
            <w:tcW w:w="852" w:type="pct"/>
          </w:tcPr>
          <w:p w14:paraId="0BD73045" w14:textId="01FFC4D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От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имання під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ядка</w:t>
            </w:r>
          </w:p>
        </w:tc>
        <w:tc>
          <w:tcPr>
            <w:tcW w:w="731" w:type="pct"/>
          </w:tcPr>
          <w:p w14:paraId="59638807" w14:textId="12661917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startIndex: початковий індекс, length: довжина (опційно)</w:t>
            </w:r>
          </w:p>
        </w:tc>
        <w:tc>
          <w:tcPr>
            <w:tcW w:w="806" w:type="pct"/>
          </w:tcPr>
          <w:p w14:paraId="5A6660E3" w14:textId="58627EED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string: під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ядок</w:t>
            </w:r>
          </w:p>
        </w:tc>
        <w:tc>
          <w:tcPr>
            <w:tcW w:w="757" w:type="pct"/>
          </w:tcPr>
          <w:p w14:paraId="249FD755" w14:textId="51D8B003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  <w:tr w:rsidR="001862D6" w:rsidRPr="008E58BD" w14:paraId="61953510" w14:textId="77777777" w:rsidTr="00A563CF">
        <w:trPr>
          <w:cantSplit/>
        </w:trPr>
        <w:tc>
          <w:tcPr>
            <w:tcW w:w="247" w:type="pct"/>
          </w:tcPr>
          <w:p w14:paraId="77BB578C" w14:textId="00E54506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29</w:t>
            </w:r>
          </w:p>
        </w:tc>
        <w:tc>
          <w:tcPr>
            <w:tcW w:w="582" w:type="pct"/>
          </w:tcPr>
          <w:p w14:paraId="691A82E1" w14:textId="7695BA2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1025" w:type="pct"/>
          </w:tcPr>
          <w:p w14:paraId="391BD6AB" w14:textId="6913C5E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StartsWith</w:t>
            </w:r>
          </w:p>
        </w:tc>
        <w:tc>
          <w:tcPr>
            <w:tcW w:w="852" w:type="pct"/>
          </w:tcPr>
          <w:p w14:paraId="7C072B4B" w14:textId="514468DF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 xml:space="preserve">ка початку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ядка</w:t>
            </w:r>
          </w:p>
        </w:tc>
        <w:tc>
          <w:tcPr>
            <w:tcW w:w="731" w:type="pct"/>
          </w:tcPr>
          <w:p w14:paraId="3A14DFE5" w14:textId="5F61732C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 xml:space="preserve">value: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ядок для 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ки</w:t>
            </w:r>
          </w:p>
        </w:tc>
        <w:tc>
          <w:tcPr>
            <w:tcW w:w="806" w:type="pct"/>
          </w:tcPr>
          <w:p w14:paraId="4DDE3393" w14:textId="3896B8DF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 xml:space="preserve">bool: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езультат 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ки</w:t>
            </w:r>
          </w:p>
        </w:tc>
        <w:tc>
          <w:tcPr>
            <w:tcW w:w="757" w:type="pct"/>
          </w:tcPr>
          <w:p w14:paraId="606D7102" w14:textId="3F52FB99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  <w:tr w:rsidR="001862D6" w:rsidRPr="008E58BD" w14:paraId="559BD59B" w14:textId="77777777" w:rsidTr="00A563CF">
        <w:trPr>
          <w:cantSplit/>
        </w:trPr>
        <w:tc>
          <w:tcPr>
            <w:tcW w:w="247" w:type="pct"/>
          </w:tcPr>
          <w:p w14:paraId="140D7E93" w14:textId="6D8AF8D1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30</w:t>
            </w:r>
          </w:p>
        </w:tc>
        <w:tc>
          <w:tcPr>
            <w:tcW w:w="582" w:type="pct"/>
          </w:tcPr>
          <w:p w14:paraId="64BD93FC" w14:textId="07785AC6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025" w:type="pct"/>
          </w:tcPr>
          <w:p w14:paraId="57E3086E" w14:textId="2F3F0053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GetType</w:t>
            </w:r>
          </w:p>
        </w:tc>
        <w:tc>
          <w:tcPr>
            <w:tcW w:w="852" w:type="pct"/>
          </w:tcPr>
          <w:p w14:paraId="3BC754A7" w14:textId="5340200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От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имання типу об'єкта</w:t>
            </w:r>
          </w:p>
        </w:tc>
        <w:tc>
          <w:tcPr>
            <w:tcW w:w="731" w:type="pct"/>
          </w:tcPr>
          <w:p w14:paraId="69076BB3" w14:textId="4C14B075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None</w:t>
            </w:r>
          </w:p>
        </w:tc>
        <w:tc>
          <w:tcPr>
            <w:tcW w:w="806" w:type="pct"/>
          </w:tcPr>
          <w:p w14:paraId="5CBB947B" w14:textId="50C26466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Type: тип об'єкта</w:t>
            </w:r>
          </w:p>
        </w:tc>
        <w:tc>
          <w:tcPr>
            <w:tcW w:w="757" w:type="pct"/>
          </w:tcPr>
          <w:p w14:paraId="233C2673" w14:textId="4C928C79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  <w:tr w:rsidR="001862D6" w:rsidRPr="008E58BD" w14:paraId="25018619" w14:textId="77777777" w:rsidTr="00A563CF">
        <w:trPr>
          <w:cantSplit/>
        </w:trPr>
        <w:tc>
          <w:tcPr>
            <w:tcW w:w="247" w:type="pct"/>
          </w:tcPr>
          <w:p w14:paraId="4BD535F7" w14:textId="2D23DB9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31</w:t>
            </w:r>
          </w:p>
        </w:tc>
        <w:tc>
          <w:tcPr>
            <w:tcW w:w="582" w:type="pct"/>
          </w:tcPr>
          <w:p w14:paraId="4D842ED4" w14:textId="53AD182F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Convert</w:t>
            </w:r>
          </w:p>
        </w:tc>
        <w:tc>
          <w:tcPr>
            <w:tcW w:w="1025" w:type="pct"/>
          </w:tcPr>
          <w:p w14:paraId="63055CA5" w14:textId="3285B07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ToString</w:t>
            </w:r>
          </w:p>
        </w:tc>
        <w:tc>
          <w:tcPr>
            <w:tcW w:w="852" w:type="pct"/>
          </w:tcPr>
          <w:p w14:paraId="5FC019C7" w14:textId="1CA4FA93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Конве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 xml:space="preserve">тація значення в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ядок</w:t>
            </w:r>
          </w:p>
        </w:tc>
        <w:tc>
          <w:tcPr>
            <w:tcW w:w="731" w:type="pct"/>
          </w:tcPr>
          <w:p w14:paraId="67A9E073" w14:textId="710EE80D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value: значення для конве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тації</w:t>
            </w:r>
          </w:p>
        </w:tc>
        <w:tc>
          <w:tcPr>
            <w:tcW w:w="806" w:type="pct"/>
          </w:tcPr>
          <w:p w14:paraId="7B1490F6" w14:textId="44675C1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 xml:space="preserve">string: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ядкове п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едставлення</w:t>
            </w:r>
          </w:p>
        </w:tc>
        <w:tc>
          <w:tcPr>
            <w:tcW w:w="757" w:type="pct"/>
          </w:tcPr>
          <w:p w14:paraId="5F0A30DD" w14:textId="65C7230B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</w:tbl>
    <w:p w14:paraId="48C9E0F4" w14:textId="7C618390" w:rsidR="001862D6" w:rsidRDefault="001862D6">
      <w:r>
        <w:br w:type="page"/>
      </w:r>
    </w:p>
    <w:p w14:paraId="44012479" w14:textId="70A07F8C" w:rsidR="001862D6" w:rsidRPr="00A563CF" w:rsidRDefault="001862D6" w:rsidP="001862D6">
      <w:pPr>
        <w:rPr>
          <w:lang w:val="uk-UA"/>
        </w:rPr>
      </w:pPr>
      <w:r>
        <w:lastRenderedPageBreak/>
        <w:t>П</w:t>
      </w:r>
      <w:r w:rsidR="00010F32">
        <w:t>p</w:t>
      </w:r>
      <w:r>
        <w:t>одовження таблиці 4.</w:t>
      </w:r>
      <w:r w:rsidR="00A563CF">
        <w:rPr>
          <w:lang w:val="uk-UA"/>
        </w:rPr>
        <w:t>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6"/>
        <w:gridCol w:w="1147"/>
        <w:gridCol w:w="2020"/>
        <w:gridCol w:w="1679"/>
        <w:gridCol w:w="1441"/>
        <w:gridCol w:w="1588"/>
        <w:gridCol w:w="1492"/>
      </w:tblGrid>
      <w:tr w:rsidR="001862D6" w:rsidRPr="000450F0" w14:paraId="17A9088B" w14:textId="77777777" w:rsidTr="001862D6">
        <w:trPr>
          <w:cantSplit/>
        </w:trPr>
        <w:tc>
          <w:tcPr>
            <w:tcW w:w="247" w:type="pct"/>
            <w:vAlign w:val="center"/>
          </w:tcPr>
          <w:p w14:paraId="6833D383" w14:textId="3BEB5FA8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582" w:type="pct"/>
            <w:vAlign w:val="center"/>
          </w:tcPr>
          <w:p w14:paraId="27462427" w14:textId="4FC193D6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Назва классу</w:t>
            </w:r>
          </w:p>
        </w:tc>
        <w:tc>
          <w:tcPr>
            <w:tcW w:w="1025" w:type="pct"/>
            <w:vAlign w:val="center"/>
          </w:tcPr>
          <w:p w14:paraId="48E5C4A8" w14:textId="5051507C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852" w:type="pct"/>
            <w:vAlign w:val="center"/>
          </w:tcPr>
          <w:p w14:paraId="31B64EBA" w14:textId="2F675270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 функції</w:t>
            </w:r>
          </w:p>
        </w:tc>
        <w:tc>
          <w:tcPr>
            <w:tcW w:w="731" w:type="pct"/>
            <w:vAlign w:val="center"/>
          </w:tcPr>
          <w:p w14:paraId="39F70C6A" w14:textId="5FE8DB23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Опис вхідних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806" w:type="pct"/>
            <w:vAlign w:val="center"/>
          </w:tcPr>
          <w:p w14:paraId="55A405FD" w14:textId="570C302C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Опис вихідних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757" w:type="pct"/>
            <w:vAlign w:val="center"/>
          </w:tcPr>
          <w:p w14:paraId="10869FB1" w14:textId="467B1F03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1862D6" w:rsidRPr="000450F0" w14:paraId="2DE28EFC" w14:textId="77777777" w:rsidTr="00A563CF">
        <w:trPr>
          <w:cantSplit/>
        </w:trPr>
        <w:tc>
          <w:tcPr>
            <w:tcW w:w="247" w:type="pct"/>
          </w:tcPr>
          <w:p w14:paraId="080F4FAF" w14:textId="2398483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32</w:t>
            </w:r>
          </w:p>
        </w:tc>
        <w:tc>
          <w:tcPr>
            <w:tcW w:w="582" w:type="pct"/>
          </w:tcPr>
          <w:p w14:paraId="4E70AA77" w14:textId="2417636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Grid</w:t>
            </w:r>
          </w:p>
        </w:tc>
        <w:tc>
          <w:tcPr>
            <w:tcW w:w="1025" w:type="pct"/>
          </w:tcPr>
          <w:p w14:paraId="5348726B" w14:textId="304D8F8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SetRow</w:t>
            </w:r>
          </w:p>
        </w:tc>
        <w:tc>
          <w:tcPr>
            <w:tcW w:w="852" w:type="pct"/>
          </w:tcPr>
          <w:p w14:paraId="1D5A4EE3" w14:textId="7FBE8262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 xml:space="preserve">Встановлення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ядка елемента в сітці</w:t>
            </w:r>
          </w:p>
        </w:tc>
        <w:tc>
          <w:tcPr>
            <w:tcW w:w="731" w:type="pct"/>
          </w:tcPr>
          <w:p w14:paraId="2C91100A" w14:textId="029F801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 xml:space="preserve">element: UI елемент, value: індекс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ядка</w:t>
            </w:r>
          </w:p>
        </w:tc>
        <w:tc>
          <w:tcPr>
            <w:tcW w:w="806" w:type="pct"/>
          </w:tcPr>
          <w:p w14:paraId="5421249A" w14:textId="51AC836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void</w:t>
            </w:r>
          </w:p>
        </w:tc>
        <w:tc>
          <w:tcPr>
            <w:tcW w:w="757" w:type="pct"/>
          </w:tcPr>
          <w:p w14:paraId="1686010A" w14:textId="623A66F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System.Windows.Controls</w:t>
            </w:r>
          </w:p>
        </w:tc>
      </w:tr>
      <w:tr w:rsidR="001862D6" w:rsidRPr="000450F0" w14:paraId="5425D5CD" w14:textId="77777777" w:rsidTr="00A563CF">
        <w:trPr>
          <w:cantSplit/>
        </w:trPr>
        <w:tc>
          <w:tcPr>
            <w:tcW w:w="247" w:type="pct"/>
          </w:tcPr>
          <w:p w14:paraId="03698F12" w14:textId="758D6D1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33</w:t>
            </w:r>
          </w:p>
        </w:tc>
        <w:tc>
          <w:tcPr>
            <w:tcW w:w="582" w:type="pct"/>
          </w:tcPr>
          <w:p w14:paraId="03A25738" w14:textId="4DA0121B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Grid</w:t>
            </w:r>
          </w:p>
        </w:tc>
        <w:tc>
          <w:tcPr>
            <w:tcW w:w="1025" w:type="pct"/>
          </w:tcPr>
          <w:p w14:paraId="05F8C33C" w14:textId="10E3798B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SetColumn</w:t>
            </w:r>
          </w:p>
        </w:tc>
        <w:tc>
          <w:tcPr>
            <w:tcW w:w="852" w:type="pct"/>
          </w:tcPr>
          <w:p w14:paraId="336677A4" w14:textId="01BA73E9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Встановлення стовпця елемента в сітці</w:t>
            </w:r>
          </w:p>
        </w:tc>
        <w:tc>
          <w:tcPr>
            <w:tcW w:w="731" w:type="pct"/>
          </w:tcPr>
          <w:p w14:paraId="7D0893CF" w14:textId="68FD5DC6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element: UI елемент, value: індекс стовпця</w:t>
            </w:r>
          </w:p>
        </w:tc>
        <w:tc>
          <w:tcPr>
            <w:tcW w:w="806" w:type="pct"/>
          </w:tcPr>
          <w:p w14:paraId="4D1B661B" w14:textId="5B03749C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void</w:t>
            </w:r>
          </w:p>
        </w:tc>
        <w:tc>
          <w:tcPr>
            <w:tcW w:w="757" w:type="pct"/>
          </w:tcPr>
          <w:p w14:paraId="2F290808" w14:textId="2E9D62EF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System.Windows.Controls</w:t>
            </w:r>
          </w:p>
        </w:tc>
      </w:tr>
      <w:tr w:rsidR="001862D6" w:rsidRPr="000450F0" w14:paraId="0CF8FB2B" w14:textId="77777777" w:rsidTr="00A563CF">
        <w:trPr>
          <w:cantSplit/>
        </w:trPr>
        <w:tc>
          <w:tcPr>
            <w:tcW w:w="247" w:type="pct"/>
          </w:tcPr>
          <w:p w14:paraId="508BBE72" w14:textId="66E931A1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34</w:t>
            </w:r>
          </w:p>
        </w:tc>
        <w:tc>
          <w:tcPr>
            <w:tcW w:w="582" w:type="pct"/>
          </w:tcPr>
          <w:p w14:paraId="1C160C55" w14:textId="1B21E04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OpenFileDialog</w:t>
            </w:r>
          </w:p>
        </w:tc>
        <w:tc>
          <w:tcPr>
            <w:tcW w:w="1025" w:type="pct"/>
          </w:tcPr>
          <w:p w14:paraId="14E3E875" w14:textId="7DA5E81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ShowDialog</w:t>
            </w:r>
          </w:p>
        </w:tc>
        <w:tc>
          <w:tcPr>
            <w:tcW w:w="852" w:type="pct"/>
          </w:tcPr>
          <w:p w14:paraId="0659803D" w14:textId="60BA62D9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Відоб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аження діалогу відк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иття файлу</w:t>
            </w:r>
          </w:p>
        </w:tc>
        <w:tc>
          <w:tcPr>
            <w:tcW w:w="731" w:type="pct"/>
          </w:tcPr>
          <w:p w14:paraId="32994C53" w14:textId="461013E9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None</w:t>
            </w:r>
          </w:p>
        </w:tc>
        <w:tc>
          <w:tcPr>
            <w:tcW w:w="806" w:type="pct"/>
          </w:tcPr>
          <w:p w14:paraId="3E11CD6A" w14:textId="376E8742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 xml:space="preserve">bool?: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езультат вибо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у</w:t>
            </w:r>
          </w:p>
        </w:tc>
        <w:tc>
          <w:tcPr>
            <w:tcW w:w="757" w:type="pct"/>
          </w:tcPr>
          <w:p w14:paraId="4C023D5D" w14:textId="22AD0966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Microsoft.Win32</w:t>
            </w:r>
          </w:p>
        </w:tc>
      </w:tr>
      <w:tr w:rsidR="001862D6" w:rsidRPr="000450F0" w14:paraId="4EA13769" w14:textId="77777777" w:rsidTr="00A563CF">
        <w:trPr>
          <w:cantSplit/>
        </w:trPr>
        <w:tc>
          <w:tcPr>
            <w:tcW w:w="247" w:type="pct"/>
          </w:tcPr>
          <w:p w14:paraId="36538FE0" w14:textId="634E535D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35</w:t>
            </w:r>
          </w:p>
        </w:tc>
        <w:tc>
          <w:tcPr>
            <w:tcW w:w="582" w:type="pct"/>
          </w:tcPr>
          <w:p w14:paraId="3EC344E3" w14:textId="4EE0F14C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SaveFileDialog</w:t>
            </w:r>
          </w:p>
        </w:tc>
        <w:tc>
          <w:tcPr>
            <w:tcW w:w="1025" w:type="pct"/>
          </w:tcPr>
          <w:p w14:paraId="6436A15D" w14:textId="2695DAA3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ShowDialog</w:t>
            </w:r>
          </w:p>
        </w:tc>
        <w:tc>
          <w:tcPr>
            <w:tcW w:w="852" w:type="pct"/>
          </w:tcPr>
          <w:p w14:paraId="1ED95204" w14:textId="3D072511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Відоб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аження діалогу збе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еження файлу</w:t>
            </w:r>
          </w:p>
        </w:tc>
        <w:tc>
          <w:tcPr>
            <w:tcW w:w="731" w:type="pct"/>
          </w:tcPr>
          <w:p w14:paraId="122C2624" w14:textId="0E1DC08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None</w:t>
            </w:r>
          </w:p>
        </w:tc>
        <w:tc>
          <w:tcPr>
            <w:tcW w:w="806" w:type="pct"/>
          </w:tcPr>
          <w:p w14:paraId="42BFFFE1" w14:textId="1FC391D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 xml:space="preserve">bool?: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езультат вибо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у</w:t>
            </w:r>
          </w:p>
        </w:tc>
        <w:tc>
          <w:tcPr>
            <w:tcW w:w="757" w:type="pct"/>
          </w:tcPr>
          <w:p w14:paraId="5AC83B8B" w14:textId="4CA8934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Microsoft.Win32</w:t>
            </w:r>
          </w:p>
        </w:tc>
      </w:tr>
      <w:tr w:rsidR="001862D6" w:rsidRPr="000450F0" w14:paraId="431CD92F" w14:textId="77777777" w:rsidTr="00A563CF">
        <w:trPr>
          <w:cantSplit/>
        </w:trPr>
        <w:tc>
          <w:tcPr>
            <w:tcW w:w="247" w:type="pct"/>
          </w:tcPr>
          <w:p w14:paraId="1099795C" w14:textId="7A274942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36</w:t>
            </w:r>
          </w:p>
        </w:tc>
        <w:tc>
          <w:tcPr>
            <w:tcW w:w="582" w:type="pct"/>
          </w:tcPr>
          <w:p w14:paraId="6AD1847A" w14:textId="50325ED7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Border</w:t>
            </w:r>
          </w:p>
        </w:tc>
        <w:tc>
          <w:tcPr>
            <w:tcW w:w="1025" w:type="pct"/>
          </w:tcPr>
          <w:p w14:paraId="02D43628" w14:textId="376D2D4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SetValue</w:t>
            </w:r>
          </w:p>
        </w:tc>
        <w:tc>
          <w:tcPr>
            <w:tcW w:w="852" w:type="pct"/>
          </w:tcPr>
          <w:p w14:paraId="222E5D7F" w14:textId="726FE2F3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Встановлення значення властивості</w:t>
            </w:r>
          </w:p>
        </w:tc>
        <w:tc>
          <w:tcPr>
            <w:tcW w:w="731" w:type="pct"/>
          </w:tcPr>
          <w:p w14:paraId="67C5971F" w14:textId="4962676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dp: властивість залежності, value: значення</w:t>
            </w:r>
          </w:p>
        </w:tc>
        <w:tc>
          <w:tcPr>
            <w:tcW w:w="806" w:type="pct"/>
          </w:tcPr>
          <w:p w14:paraId="224363C5" w14:textId="5F25E69B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void</w:t>
            </w:r>
          </w:p>
        </w:tc>
        <w:tc>
          <w:tcPr>
            <w:tcW w:w="757" w:type="pct"/>
          </w:tcPr>
          <w:p w14:paraId="0E573870" w14:textId="4C0CC2B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System.Windows</w:t>
            </w:r>
          </w:p>
        </w:tc>
      </w:tr>
      <w:tr w:rsidR="001862D6" w:rsidRPr="000450F0" w14:paraId="3F31F6AA" w14:textId="77777777" w:rsidTr="00A563CF">
        <w:trPr>
          <w:cantSplit/>
        </w:trPr>
        <w:tc>
          <w:tcPr>
            <w:tcW w:w="247" w:type="pct"/>
          </w:tcPr>
          <w:p w14:paraId="2F19C74B" w14:textId="2097C539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37</w:t>
            </w:r>
          </w:p>
        </w:tc>
        <w:tc>
          <w:tcPr>
            <w:tcW w:w="582" w:type="pct"/>
          </w:tcPr>
          <w:p w14:paraId="0AFF610A" w14:textId="7975D925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Dispatcher</w:t>
            </w:r>
          </w:p>
        </w:tc>
        <w:tc>
          <w:tcPr>
            <w:tcW w:w="1025" w:type="pct"/>
          </w:tcPr>
          <w:p w14:paraId="023A797B" w14:textId="39185E8C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Invoke</w:t>
            </w:r>
          </w:p>
        </w:tc>
        <w:tc>
          <w:tcPr>
            <w:tcW w:w="852" w:type="pct"/>
          </w:tcPr>
          <w:p w14:paraId="185303AE" w14:textId="02487EF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Синх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онне виконання делегата в потоці диспетче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</w:t>
            </w:r>
          </w:p>
        </w:tc>
        <w:tc>
          <w:tcPr>
            <w:tcW w:w="731" w:type="pct"/>
          </w:tcPr>
          <w:p w14:paraId="43C0F332" w14:textId="6DBC8A5B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callback: делегат для виконання</w:t>
            </w:r>
          </w:p>
        </w:tc>
        <w:tc>
          <w:tcPr>
            <w:tcW w:w="806" w:type="pct"/>
          </w:tcPr>
          <w:p w14:paraId="5C3E8C7F" w14:textId="354F661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 xml:space="preserve">object: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езультат виконання</w:t>
            </w:r>
          </w:p>
        </w:tc>
        <w:tc>
          <w:tcPr>
            <w:tcW w:w="757" w:type="pct"/>
          </w:tcPr>
          <w:p w14:paraId="66A0BAFA" w14:textId="34F81A1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System.Windows.Threading</w:t>
            </w:r>
          </w:p>
        </w:tc>
      </w:tr>
      <w:tr w:rsidR="001862D6" w:rsidRPr="000450F0" w14:paraId="01BD8D6C" w14:textId="77777777" w:rsidTr="00A563CF">
        <w:trPr>
          <w:cantSplit/>
        </w:trPr>
        <w:tc>
          <w:tcPr>
            <w:tcW w:w="247" w:type="pct"/>
          </w:tcPr>
          <w:p w14:paraId="704D94BA" w14:textId="2D0DD37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38</w:t>
            </w:r>
          </w:p>
        </w:tc>
        <w:tc>
          <w:tcPr>
            <w:tcW w:w="582" w:type="pct"/>
          </w:tcPr>
          <w:p w14:paraId="6B4F9C21" w14:textId="0676B11C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Window</w:t>
            </w:r>
          </w:p>
        </w:tc>
        <w:tc>
          <w:tcPr>
            <w:tcW w:w="1025" w:type="pct"/>
          </w:tcPr>
          <w:p w14:paraId="682581DE" w14:textId="12754515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Close</w:t>
            </w:r>
          </w:p>
        </w:tc>
        <w:tc>
          <w:tcPr>
            <w:tcW w:w="852" w:type="pct"/>
          </w:tcPr>
          <w:p w14:paraId="01F40070" w14:textId="7242BB6C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Зак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иття вікна</w:t>
            </w:r>
          </w:p>
        </w:tc>
        <w:tc>
          <w:tcPr>
            <w:tcW w:w="731" w:type="pct"/>
          </w:tcPr>
          <w:p w14:paraId="08C1738D" w14:textId="59C1A050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None</w:t>
            </w:r>
          </w:p>
        </w:tc>
        <w:tc>
          <w:tcPr>
            <w:tcW w:w="806" w:type="pct"/>
          </w:tcPr>
          <w:p w14:paraId="007A97CF" w14:textId="742FFAB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void</w:t>
            </w:r>
          </w:p>
        </w:tc>
        <w:tc>
          <w:tcPr>
            <w:tcW w:w="757" w:type="pct"/>
          </w:tcPr>
          <w:p w14:paraId="7A1E916A" w14:textId="6FB266F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System.Windows</w:t>
            </w:r>
          </w:p>
        </w:tc>
      </w:tr>
    </w:tbl>
    <w:p w14:paraId="781A89B9" w14:textId="2AD74CDC" w:rsidR="001862D6" w:rsidRPr="000450F0" w:rsidRDefault="001862D6">
      <w:pPr>
        <w:rPr>
          <w:rFonts w:cs="Times New Roman"/>
        </w:rPr>
      </w:pPr>
      <w:r w:rsidRPr="000450F0">
        <w:rPr>
          <w:rFonts w:cs="Times New Roman"/>
        </w:rPr>
        <w:br w:type="page"/>
      </w:r>
    </w:p>
    <w:p w14:paraId="20AC5064" w14:textId="49A11AF3" w:rsidR="001862D6" w:rsidRPr="000450F0" w:rsidRDefault="001862D6" w:rsidP="001862D6">
      <w:pPr>
        <w:rPr>
          <w:rFonts w:cs="Times New Roman"/>
          <w:lang w:val="uk-UA"/>
        </w:rPr>
      </w:pPr>
      <w:r w:rsidRPr="000450F0">
        <w:rPr>
          <w:rFonts w:cs="Times New Roman"/>
        </w:rPr>
        <w:lastRenderedPageBreak/>
        <w:t>П</w:t>
      </w:r>
      <w:r w:rsidR="00010F32" w:rsidRPr="000450F0">
        <w:rPr>
          <w:rFonts w:cs="Times New Roman"/>
        </w:rPr>
        <w:t>p</w:t>
      </w:r>
      <w:r w:rsidRPr="000450F0">
        <w:rPr>
          <w:rFonts w:cs="Times New Roman"/>
        </w:rPr>
        <w:t>одовження таблиці 4.</w:t>
      </w:r>
      <w:r w:rsidR="00A563CF" w:rsidRPr="000450F0">
        <w:rPr>
          <w:rFonts w:cs="Times New Roman"/>
          <w:lang w:val="uk-UA"/>
        </w:rPr>
        <w:t>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6"/>
        <w:gridCol w:w="1147"/>
        <w:gridCol w:w="2020"/>
        <w:gridCol w:w="1679"/>
        <w:gridCol w:w="1441"/>
        <w:gridCol w:w="1588"/>
        <w:gridCol w:w="1492"/>
      </w:tblGrid>
      <w:tr w:rsidR="001862D6" w:rsidRPr="000450F0" w14:paraId="5B274025" w14:textId="77777777" w:rsidTr="001862D6">
        <w:trPr>
          <w:cantSplit/>
        </w:trPr>
        <w:tc>
          <w:tcPr>
            <w:tcW w:w="247" w:type="pct"/>
            <w:vAlign w:val="center"/>
          </w:tcPr>
          <w:p w14:paraId="5A02C68F" w14:textId="15E143BA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582" w:type="pct"/>
            <w:vAlign w:val="center"/>
          </w:tcPr>
          <w:p w14:paraId="37883C88" w14:textId="7DEFE326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Назва классу</w:t>
            </w:r>
          </w:p>
        </w:tc>
        <w:tc>
          <w:tcPr>
            <w:tcW w:w="1025" w:type="pct"/>
            <w:vAlign w:val="center"/>
          </w:tcPr>
          <w:p w14:paraId="00870C6B" w14:textId="76EA2BED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852" w:type="pct"/>
            <w:vAlign w:val="center"/>
          </w:tcPr>
          <w:p w14:paraId="57F424A2" w14:textId="7034A049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 функції</w:t>
            </w:r>
          </w:p>
        </w:tc>
        <w:tc>
          <w:tcPr>
            <w:tcW w:w="731" w:type="pct"/>
            <w:vAlign w:val="center"/>
          </w:tcPr>
          <w:p w14:paraId="4C2E4ACC" w14:textId="7B83C898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Опис вхідних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806" w:type="pct"/>
            <w:vAlign w:val="center"/>
          </w:tcPr>
          <w:p w14:paraId="26F8414A" w14:textId="4589A431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Опис вихідних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757" w:type="pct"/>
            <w:vAlign w:val="center"/>
          </w:tcPr>
          <w:p w14:paraId="1CED6ACF" w14:textId="349F7105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1862D6" w:rsidRPr="000450F0" w14:paraId="37CD361F" w14:textId="77777777" w:rsidTr="00A563CF">
        <w:trPr>
          <w:cantSplit/>
        </w:trPr>
        <w:tc>
          <w:tcPr>
            <w:tcW w:w="247" w:type="pct"/>
          </w:tcPr>
          <w:p w14:paraId="2C317D2C" w14:textId="2A260BBF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39</w:t>
            </w:r>
          </w:p>
        </w:tc>
        <w:tc>
          <w:tcPr>
            <w:tcW w:w="582" w:type="pct"/>
          </w:tcPr>
          <w:p w14:paraId="019BD32F" w14:textId="109D6067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Thread</w:t>
            </w:r>
          </w:p>
        </w:tc>
        <w:tc>
          <w:tcPr>
            <w:tcW w:w="1025" w:type="pct"/>
          </w:tcPr>
          <w:p w14:paraId="52016F84" w14:textId="008803DF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Sleep</w:t>
            </w:r>
          </w:p>
        </w:tc>
        <w:tc>
          <w:tcPr>
            <w:tcW w:w="852" w:type="pct"/>
          </w:tcPr>
          <w:p w14:paraId="1C1FF2B3" w14:textId="063FBB3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П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изупинення виконання потоку на вказаний час</w:t>
            </w:r>
          </w:p>
        </w:tc>
        <w:tc>
          <w:tcPr>
            <w:tcW w:w="731" w:type="pct"/>
          </w:tcPr>
          <w:p w14:paraId="10AE7082" w14:textId="66304441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millisecondsTimeout: час в мілісекундах</w:t>
            </w:r>
          </w:p>
        </w:tc>
        <w:tc>
          <w:tcPr>
            <w:tcW w:w="806" w:type="pct"/>
          </w:tcPr>
          <w:p w14:paraId="0F1ED68A" w14:textId="64B7503F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void</w:t>
            </w:r>
          </w:p>
        </w:tc>
        <w:tc>
          <w:tcPr>
            <w:tcW w:w="757" w:type="pct"/>
          </w:tcPr>
          <w:p w14:paraId="2D191F29" w14:textId="678E6A89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System.Threading</w:t>
            </w:r>
          </w:p>
        </w:tc>
      </w:tr>
      <w:tr w:rsidR="001862D6" w:rsidRPr="000450F0" w14:paraId="42A43D00" w14:textId="77777777" w:rsidTr="00A563CF">
        <w:trPr>
          <w:cantSplit/>
        </w:trPr>
        <w:tc>
          <w:tcPr>
            <w:tcW w:w="247" w:type="pct"/>
          </w:tcPr>
          <w:p w14:paraId="01FB02E4" w14:textId="5D99E7F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40</w:t>
            </w:r>
          </w:p>
        </w:tc>
        <w:tc>
          <w:tcPr>
            <w:tcW w:w="582" w:type="pct"/>
          </w:tcPr>
          <w:p w14:paraId="15AA8FFD" w14:textId="746461D7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TimeSpan</w:t>
            </w:r>
          </w:p>
        </w:tc>
        <w:tc>
          <w:tcPr>
            <w:tcW w:w="1025" w:type="pct"/>
          </w:tcPr>
          <w:p w14:paraId="4B62A85D" w14:textId="4A0A6C0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FromMinutes/FromSeconds</w:t>
            </w:r>
          </w:p>
        </w:tc>
        <w:tc>
          <w:tcPr>
            <w:tcW w:w="852" w:type="pct"/>
          </w:tcPr>
          <w:p w14:paraId="22E1E542" w14:textId="1427FD4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Ство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ення інте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валу часу</w:t>
            </w:r>
          </w:p>
        </w:tc>
        <w:tc>
          <w:tcPr>
            <w:tcW w:w="731" w:type="pct"/>
          </w:tcPr>
          <w:p w14:paraId="4F24D6EA" w14:textId="577E905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value: кількість хвилин/секунд</w:t>
            </w:r>
          </w:p>
        </w:tc>
        <w:tc>
          <w:tcPr>
            <w:tcW w:w="806" w:type="pct"/>
          </w:tcPr>
          <w:p w14:paraId="5355A2DA" w14:textId="0DA62CC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TimeSpan: інте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вал часу</w:t>
            </w:r>
          </w:p>
        </w:tc>
        <w:tc>
          <w:tcPr>
            <w:tcW w:w="757" w:type="pct"/>
          </w:tcPr>
          <w:p w14:paraId="175568DA" w14:textId="4ED4DBA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  <w:tr w:rsidR="001862D6" w:rsidRPr="000450F0" w14:paraId="5DEB41BD" w14:textId="77777777" w:rsidTr="00A563CF">
        <w:trPr>
          <w:cantSplit/>
        </w:trPr>
        <w:tc>
          <w:tcPr>
            <w:tcW w:w="247" w:type="pct"/>
          </w:tcPr>
          <w:p w14:paraId="07196517" w14:textId="56FB021C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41</w:t>
            </w:r>
          </w:p>
        </w:tc>
        <w:tc>
          <w:tcPr>
            <w:tcW w:w="582" w:type="pct"/>
          </w:tcPr>
          <w:p w14:paraId="7447E224" w14:textId="768CDCB6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TimeSpan</w:t>
            </w:r>
          </w:p>
        </w:tc>
        <w:tc>
          <w:tcPr>
            <w:tcW w:w="1025" w:type="pct"/>
          </w:tcPr>
          <w:p w14:paraId="04BB8787" w14:textId="14FC2B9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Subtract</w:t>
            </w:r>
          </w:p>
        </w:tc>
        <w:tc>
          <w:tcPr>
            <w:tcW w:w="852" w:type="pct"/>
          </w:tcPr>
          <w:p w14:paraId="294AF0AE" w14:textId="1812251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Віднімання інте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валу часу</w:t>
            </w:r>
          </w:p>
        </w:tc>
        <w:tc>
          <w:tcPr>
            <w:tcW w:w="731" w:type="pct"/>
          </w:tcPr>
          <w:p w14:paraId="3B000440" w14:textId="666FF35C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ts: інте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вал для віднімання</w:t>
            </w:r>
          </w:p>
        </w:tc>
        <w:tc>
          <w:tcPr>
            <w:tcW w:w="806" w:type="pct"/>
          </w:tcPr>
          <w:p w14:paraId="0AAFD834" w14:textId="4E70026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 xml:space="preserve">TimeSpan: 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езультат віднімання</w:t>
            </w:r>
          </w:p>
        </w:tc>
        <w:tc>
          <w:tcPr>
            <w:tcW w:w="757" w:type="pct"/>
          </w:tcPr>
          <w:p w14:paraId="17060B46" w14:textId="0C78FAA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  <w:tr w:rsidR="001862D6" w:rsidRPr="000450F0" w14:paraId="127234CA" w14:textId="77777777" w:rsidTr="00A563CF">
        <w:trPr>
          <w:cantSplit/>
        </w:trPr>
        <w:tc>
          <w:tcPr>
            <w:tcW w:w="247" w:type="pct"/>
          </w:tcPr>
          <w:p w14:paraId="4E01383D" w14:textId="183414B6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42</w:t>
            </w:r>
          </w:p>
        </w:tc>
        <w:tc>
          <w:tcPr>
            <w:tcW w:w="582" w:type="pct"/>
          </w:tcPr>
          <w:p w14:paraId="1FD749B7" w14:textId="210B4743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025" w:type="pct"/>
          </w:tcPr>
          <w:p w14:paraId="2133A4E2" w14:textId="48B99135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Now</w:t>
            </w:r>
          </w:p>
        </w:tc>
        <w:tc>
          <w:tcPr>
            <w:tcW w:w="852" w:type="pct"/>
          </w:tcPr>
          <w:p w14:paraId="55493CCE" w14:textId="5E117441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От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имання поточного часу і дати</w:t>
            </w:r>
          </w:p>
        </w:tc>
        <w:tc>
          <w:tcPr>
            <w:tcW w:w="731" w:type="pct"/>
          </w:tcPr>
          <w:p w14:paraId="75AE8858" w14:textId="514099B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None</w:t>
            </w:r>
          </w:p>
        </w:tc>
        <w:tc>
          <w:tcPr>
            <w:tcW w:w="806" w:type="pct"/>
          </w:tcPr>
          <w:p w14:paraId="43B18C2F" w14:textId="36564665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DateTime: поточний час і дата</w:t>
            </w:r>
          </w:p>
        </w:tc>
        <w:tc>
          <w:tcPr>
            <w:tcW w:w="757" w:type="pct"/>
          </w:tcPr>
          <w:p w14:paraId="0D5BB66D" w14:textId="26D751A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  <w:tr w:rsidR="001862D6" w:rsidRPr="000450F0" w14:paraId="2E2C1643" w14:textId="77777777" w:rsidTr="00A563CF">
        <w:trPr>
          <w:cantSplit/>
        </w:trPr>
        <w:tc>
          <w:tcPr>
            <w:tcW w:w="247" w:type="pct"/>
          </w:tcPr>
          <w:p w14:paraId="6E31B898" w14:textId="2D64600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43</w:t>
            </w:r>
          </w:p>
        </w:tc>
        <w:tc>
          <w:tcPr>
            <w:tcW w:w="582" w:type="pct"/>
          </w:tcPr>
          <w:p w14:paraId="04839ADB" w14:textId="7EC445F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PropertyChangedEventHandler</w:t>
            </w:r>
          </w:p>
        </w:tc>
        <w:tc>
          <w:tcPr>
            <w:tcW w:w="1025" w:type="pct"/>
          </w:tcPr>
          <w:p w14:paraId="47D86BF2" w14:textId="4ABC8CF0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Invoke</w:t>
            </w:r>
          </w:p>
        </w:tc>
        <w:tc>
          <w:tcPr>
            <w:tcW w:w="852" w:type="pct"/>
          </w:tcPr>
          <w:p w14:paraId="54B1F915" w14:textId="1845D51B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Виклик об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обників події зміни властивості</w:t>
            </w:r>
          </w:p>
        </w:tc>
        <w:tc>
          <w:tcPr>
            <w:tcW w:w="731" w:type="pct"/>
          </w:tcPr>
          <w:p w14:paraId="4AAD701F" w14:textId="09A3638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sender: дже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ело події, e: а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гументи події</w:t>
            </w:r>
          </w:p>
        </w:tc>
        <w:tc>
          <w:tcPr>
            <w:tcW w:w="806" w:type="pct"/>
          </w:tcPr>
          <w:p w14:paraId="7AB338C3" w14:textId="1729BC40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void</w:t>
            </w:r>
          </w:p>
        </w:tc>
        <w:tc>
          <w:tcPr>
            <w:tcW w:w="757" w:type="pct"/>
          </w:tcPr>
          <w:p w14:paraId="4895996F" w14:textId="3727A01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System.ComponentModel</w:t>
            </w:r>
          </w:p>
        </w:tc>
      </w:tr>
      <w:tr w:rsidR="001862D6" w:rsidRPr="000450F0" w14:paraId="5D686D9B" w14:textId="77777777" w:rsidTr="00A563CF">
        <w:trPr>
          <w:cantSplit/>
        </w:trPr>
        <w:tc>
          <w:tcPr>
            <w:tcW w:w="247" w:type="pct"/>
          </w:tcPr>
          <w:p w14:paraId="633396C2" w14:textId="06357F15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44</w:t>
            </w:r>
          </w:p>
        </w:tc>
        <w:tc>
          <w:tcPr>
            <w:tcW w:w="582" w:type="pct"/>
          </w:tcPr>
          <w:p w14:paraId="4D2B70C3" w14:textId="4D58EB3F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Visibility</w:t>
            </w:r>
          </w:p>
        </w:tc>
        <w:tc>
          <w:tcPr>
            <w:tcW w:w="1025" w:type="pct"/>
          </w:tcPr>
          <w:p w14:paraId="1691C2FB" w14:textId="6745A69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Visible/Collapsed</w:t>
            </w:r>
          </w:p>
        </w:tc>
        <w:tc>
          <w:tcPr>
            <w:tcW w:w="852" w:type="pct"/>
          </w:tcPr>
          <w:p w14:paraId="70F1DE5D" w14:textId="13255DA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Значення видимості елементів інте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фейсу</w:t>
            </w:r>
          </w:p>
        </w:tc>
        <w:tc>
          <w:tcPr>
            <w:tcW w:w="731" w:type="pct"/>
          </w:tcPr>
          <w:p w14:paraId="09EC850F" w14:textId="060DC282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None</w:t>
            </w:r>
          </w:p>
        </w:tc>
        <w:tc>
          <w:tcPr>
            <w:tcW w:w="806" w:type="pct"/>
          </w:tcPr>
          <w:p w14:paraId="51B939E2" w14:textId="58EBB3C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Visibility: стан видимості</w:t>
            </w:r>
          </w:p>
        </w:tc>
        <w:tc>
          <w:tcPr>
            <w:tcW w:w="757" w:type="pct"/>
          </w:tcPr>
          <w:p w14:paraId="49EE7E19" w14:textId="655D3FEC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System.Windows</w:t>
            </w:r>
          </w:p>
        </w:tc>
      </w:tr>
    </w:tbl>
    <w:p w14:paraId="372F747D" w14:textId="3294A937" w:rsidR="001862D6" w:rsidRPr="000450F0" w:rsidRDefault="001862D6">
      <w:pPr>
        <w:rPr>
          <w:rFonts w:cs="Times New Roman"/>
        </w:rPr>
      </w:pPr>
      <w:r w:rsidRPr="000450F0">
        <w:rPr>
          <w:rFonts w:cs="Times New Roman"/>
        </w:rPr>
        <w:br w:type="page"/>
      </w:r>
    </w:p>
    <w:p w14:paraId="0C2C799A" w14:textId="24F73E15" w:rsidR="001862D6" w:rsidRPr="000450F0" w:rsidRDefault="001862D6" w:rsidP="001862D6">
      <w:pPr>
        <w:rPr>
          <w:rFonts w:cs="Times New Roman"/>
          <w:lang w:val="uk-UA"/>
        </w:rPr>
      </w:pPr>
      <w:r w:rsidRPr="000450F0">
        <w:rPr>
          <w:rFonts w:cs="Times New Roman"/>
        </w:rPr>
        <w:lastRenderedPageBreak/>
        <w:t>П</w:t>
      </w:r>
      <w:r w:rsidR="00010F32" w:rsidRPr="000450F0">
        <w:rPr>
          <w:rFonts w:cs="Times New Roman"/>
        </w:rPr>
        <w:t>p</w:t>
      </w:r>
      <w:r w:rsidRPr="000450F0">
        <w:rPr>
          <w:rFonts w:cs="Times New Roman"/>
        </w:rPr>
        <w:t>одовження таблиці 4.</w:t>
      </w:r>
      <w:r w:rsidR="00A563CF" w:rsidRPr="000450F0">
        <w:rPr>
          <w:rFonts w:cs="Times New Roman"/>
          <w:lang w:val="uk-UA"/>
        </w:rPr>
        <w:t>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6"/>
        <w:gridCol w:w="1147"/>
        <w:gridCol w:w="2020"/>
        <w:gridCol w:w="1679"/>
        <w:gridCol w:w="1441"/>
        <w:gridCol w:w="1588"/>
        <w:gridCol w:w="1492"/>
      </w:tblGrid>
      <w:tr w:rsidR="001862D6" w:rsidRPr="000450F0" w14:paraId="2B190D7F" w14:textId="77777777" w:rsidTr="001862D6">
        <w:trPr>
          <w:cantSplit/>
        </w:trPr>
        <w:tc>
          <w:tcPr>
            <w:tcW w:w="247" w:type="pct"/>
            <w:vAlign w:val="center"/>
          </w:tcPr>
          <w:p w14:paraId="00C33894" w14:textId="4DC75E63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582" w:type="pct"/>
            <w:vAlign w:val="center"/>
          </w:tcPr>
          <w:p w14:paraId="5C5E2FF3" w14:textId="747CDBDF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Назва классу</w:t>
            </w:r>
          </w:p>
        </w:tc>
        <w:tc>
          <w:tcPr>
            <w:tcW w:w="1025" w:type="pct"/>
            <w:vAlign w:val="center"/>
          </w:tcPr>
          <w:p w14:paraId="2462613C" w14:textId="750BE708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852" w:type="pct"/>
            <w:vAlign w:val="center"/>
          </w:tcPr>
          <w:p w14:paraId="6D390593" w14:textId="1C1C32E7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 функції</w:t>
            </w:r>
          </w:p>
        </w:tc>
        <w:tc>
          <w:tcPr>
            <w:tcW w:w="731" w:type="pct"/>
            <w:vAlign w:val="center"/>
          </w:tcPr>
          <w:p w14:paraId="3F97BCE2" w14:textId="604851A4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Опис вхідних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806" w:type="pct"/>
            <w:vAlign w:val="center"/>
          </w:tcPr>
          <w:p w14:paraId="3B35F3E8" w14:textId="4DB6624F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Опис вихідних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757" w:type="pct"/>
            <w:vAlign w:val="center"/>
          </w:tcPr>
          <w:p w14:paraId="1FDAE1E7" w14:textId="5BE3123B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1862D6" w:rsidRPr="000450F0" w14:paraId="612AC5E3" w14:textId="77777777" w:rsidTr="00A563CF">
        <w:trPr>
          <w:cantSplit/>
        </w:trPr>
        <w:tc>
          <w:tcPr>
            <w:tcW w:w="247" w:type="pct"/>
          </w:tcPr>
          <w:p w14:paraId="77F18738" w14:textId="456A1E05" w:rsidR="001862D6" w:rsidRPr="000450F0" w:rsidRDefault="001862D6" w:rsidP="00A563CF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45</w:t>
            </w:r>
          </w:p>
        </w:tc>
        <w:tc>
          <w:tcPr>
            <w:tcW w:w="582" w:type="pct"/>
          </w:tcPr>
          <w:p w14:paraId="07DD5B2B" w14:textId="130E8521" w:rsidR="001862D6" w:rsidRPr="000450F0" w:rsidRDefault="001862D6" w:rsidP="00A563CF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IValueConverter</w:t>
            </w:r>
          </w:p>
        </w:tc>
        <w:tc>
          <w:tcPr>
            <w:tcW w:w="1025" w:type="pct"/>
          </w:tcPr>
          <w:p w14:paraId="51FF42C8" w14:textId="2F15F843" w:rsidR="001862D6" w:rsidRPr="000450F0" w:rsidRDefault="001862D6" w:rsidP="00A563CF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Convert</w:t>
            </w:r>
          </w:p>
        </w:tc>
        <w:tc>
          <w:tcPr>
            <w:tcW w:w="852" w:type="pct"/>
          </w:tcPr>
          <w:p w14:paraId="48B1DB68" w14:textId="79E9148D" w:rsidR="001862D6" w:rsidRPr="000450F0" w:rsidRDefault="001862D6" w:rsidP="00A563CF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Конве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тація значення для відоб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аження в UI</w:t>
            </w:r>
          </w:p>
        </w:tc>
        <w:tc>
          <w:tcPr>
            <w:tcW w:w="731" w:type="pct"/>
          </w:tcPr>
          <w:p w14:paraId="6A3AFC12" w14:textId="6C94C03E" w:rsidR="001862D6" w:rsidRPr="000450F0" w:rsidRDefault="001862D6" w:rsidP="00A563CF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value: значення, targetType: цільовий тип, parameter: па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амет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, culture: культу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</w:t>
            </w:r>
          </w:p>
        </w:tc>
        <w:tc>
          <w:tcPr>
            <w:tcW w:w="806" w:type="pct"/>
          </w:tcPr>
          <w:p w14:paraId="73E52FD4" w14:textId="122A65F1" w:rsidR="001862D6" w:rsidRPr="000450F0" w:rsidRDefault="001862D6" w:rsidP="00A563CF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>object: сконве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товане значення</w:t>
            </w:r>
          </w:p>
        </w:tc>
        <w:tc>
          <w:tcPr>
            <w:tcW w:w="757" w:type="pct"/>
          </w:tcPr>
          <w:p w14:paraId="3A68CA6F" w14:textId="38E37794" w:rsidR="001862D6" w:rsidRPr="000450F0" w:rsidRDefault="001862D6" w:rsidP="00A563CF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System.Windows.Data</w:t>
            </w:r>
          </w:p>
        </w:tc>
      </w:tr>
    </w:tbl>
    <w:p w14:paraId="46746695" w14:textId="77777777" w:rsidR="00977318" w:rsidRPr="000450F0" w:rsidRDefault="00977318" w:rsidP="00977318">
      <w:pPr>
        <w:rPr>
          <w:rFonts w:cs="Times New Roman"/>
          <w:lang w:val="uk-UA"/>
        </w:rPr>
      </w:pPr>
    </w:p>
    <w:p w14:paraId="7A904E06" w14:textId="29560DED" w:rsidR="00977318" w:rsidRPr="000450F0" w:rsidRDefault="00977318" w:rsidP="008B49A5">
      <w:pPr>
        <w:pStyle w:val="3"/>
        <w:numPr>
          <w:ilvl w:val="2"/>
          <w:numId w:val="5"/>
        </w:numPr>
        <w:spacing w:after="240"/>
        <w:rPr>
          <w:rFonts w:cs="Times New Roman"/>
          <w:lang w:val="uk-UA"/>
        </w:rPr>
      </w:pPr>
      <w:bookmarkStart w:id="49" w:name="_Toc419641942"/>
      <w:bookmarkStart w:id="50" w:name="_Toc451598115"/>
      <w:bookmarkStart w:id="51" w:name="_Toc451598022"/>
      <w:bookmarkStart w:id="52" w:name="_Toc451592381"/>
      <w:bookmarkStart w:id="53" w:name="_Toc451584046"/>
      <w:bookmarkStart w:id="54" w:name="_Toc199014560"/>
      <w:r w:rsidRPr="000450F0">
        <w:rPr>
          <w:rFonts w:cs="Times New Roman"/>
          <w:lang w:val="uk-UA"/>
        </w:rPr>
        <w:t>Ко</w:t>
      </w:r>
      <w:r w:rsidR="00010F32" w:rsidRPr="000450F0">
        <w:rPr>
          <w:rFonts w:cs="Times New Roman"/>
          <w:lang w:val="uk-UA"/>
        </w:rPr>
        <w:t>p</w:t>
      </w:r>
      <w:r w:rsidRPr="000450F0">
        <w:rPr>
          <w:rFonts w:cs="Times New Roman"/>
          <w:lang w:val="uk-UA"/>
        </w:rPr>
        <w:t xml:space="preserve">истувацькі </w:t>
      </w:r>
      <w:bookmarkEnd w:id="49"/>
      <w:r w:rsidRPr="000450F0">
        <w:rPr>
          <w:rFonts w:cs="Times New Roman"/>
          <w:lang w:val="uk-UA"/>
        </w:rPr>
        <w:t>методи</w:t>
      </w:r>
      <w:bookmarkEnd w:id="50"/>
      <w:bookmarkEnd w:id="51"/>
      <w:bookmarkEnd w:id="52"/>
      <w:bookmarkEnd w:id="53"/>
      <w:bookmarkEnd w:id="54"/>
    </w:p>
    <w:p w14:paraId="73AB6A51" w14:textId="63933389" w:rsidR="00977318" w:rsidRPr="000450F0" w:rsidRDefault="00977318" w:rsidP="00977318">
      <w:pPr>
        <w:rPr>
          <w:rFonts w:cs="Times New Roman"/>
          <w:lang w:val="uk-UA"/>
        </w:rPr>
      </w:pPr>
      <w:r w:rsidRPr="000450F0">
        <w:rPr>
          <w:rFonts w:cs="Times New Roman"/>
          <w:lang w:val="uk-UA"/>
        </w:rPr>
        <w:t xml:space="preserve">У таблиці 4.2 наведено </w:t>
      </w:r>
      <w:r w:rsidR="00C85349" w:rsidRPr="000450F0">
        <w:rPr>
          <w:rFonts w:cs="Times New Roman"/>
          <w:lang w:val="uk-UA"/>
        </w:rPr>
        <w:t>ко</w:t>
      </w:r>
      <w:r w:rsidR="00010F32" w:rsidRPr="000450F0">
        <w:rPr>
          <w:rFonts w:cs="Times New Roman"/>
          <w:lang w:val="uk-UA"/>
        </w:rPr>
        <w:t>p</w:t>
      </w:r>
      <w:r w:rsidR="00C85349" w:rsidRPr="000450F0">
        <w:rPr>
          <w:rFonts w:cs="Times New Roman"/>
          <w:lang w:val="uk-UA"/>
        </w:rPr>
        <w:t xml:space="preserve">истувацькі методи, які були </w:t>
      </w:r>
      <w:r w:rsidR="00010F32" w:rsidRPr="000450F0">
        <w:rPr>
          <w:rFonts w:cs="Times New Roman"/>
          <w:lang w:val="uk-UA"/>
        </w:rPr>
        <w:t>p</w:t>
      </w:r>
      <w:r w:rsidR="00C85349" w:rsidRPr="000450F0">
        <w:rPr>
          <w:rFonts w:cs="Times New Roman"/>
          <w:lang w:val="uk-UA"/>
        </w:rPr>
        <w:t>оз</w:t>
      </w:r>
      <w:r w:rsidR="00010F32" w:rsidRPr="000450F0">
        <w:rPr>
          <w:rFonts w:cs="Times New Roman"/>
          <w:lang w:val="uk-UA"/>
        </w:rPr>
        <w:t>p</w:t>
      </w:r>
      <w:r w:rsidR="00C85349" w:rsidRPr="000450F0">
        <w:rPr>
          <w:rFonts w:cs="Times New Roman"/>
          <w:lang w:val="uk-UA"/>
        </w:rPr>
        <w:t xml:space="preserve">облені в </w:t>
      </w:r>
      <w:r w:rsidR="00010F32" w:rsidRPr="000450F0">
        <w:rPr>
          <w:rFonts w:cs="Times New Roman"/>
          <w:lang w:val="uk-UA"/>
        </w:rPr>
        <w:t>p</w:t>
      </w:r>
      <w:r w:rsidR="00C85349" w:rsidRPr="000450F0">
        <w:rPr>
          <w:rFonts w:cs="Times New Roman"/>
          <w:lang w:val="uk-UA"/>
        </w:rPr>
        <w:t>амках п</w:t>
      </w:r>
      <w:r w:rsidR="00010F32" w:rsidRPr="000450F0">
        <w:rPr>
          <w:rFonts w:cs="Times New Roman"/>
          <w:lang w:val="uk-UA"/>
        </w:rPr>
        <w:t>p</w:t>
      </w:r>
      <w:r w:rsidR="00C85349" w:rsidRPr="000450F0">
        <w:rPr>
          <w:rFonts w:cs="Times New Roman"/>
          <w:lang w:val="uk-UA"/>
        </w:rPr>
        <w:t>оекту шахового т</w:t>
      </w:r>
      <w:r w:rsidR="00010F32" w:rsidRPr="000450F0">
        <w:rPr>
          <w:rFonts w:cs="Times New Roman"/>
          <w:lang w:val="uk-UA"/>
        </w:rPr>
        <w:t>p</w:t>
      </w:r>
      <w:r w:rsidR="00C85349" w:rsidRPr="000450F0">
        <w:rPr>
          <w:rFonts w:cs="Times New Roman"/>
          <w:lang w:val="uk-UA"/>
        </w:rPr>
        <w:t>енаже</w:t>
      </w:r>
      <w:r w:rsidR="00010F32" w:rsidRPr="000450F0">
        <w:rPr>
          <w:rFonts w:cs="Times New Roman"/>
          <w:lang w:val="uk-UA"/>
        </w:rPr>
        <w:t>p</w:t>
      </w:r>
      <w:r w:rsidR="00C85349" w:rsidRPr="000450F0">
        <w:rPr>
          <w:rFonts w:cs="Times New Roman"/>
          <w:lang w:val="uk-UA"/>
        </w:rPr>
        <w:t>а. Ці методи забезпечують логіку г</w:t>
      </w:r>
      <w:r w:rsidR="00010F32" w:rsidRPr="000450F0">
        <w:rPr>
          <w:rFonts w:cs="Times New Roman"/>
          <w:lang w:val="uk-UA"/>
        </w:rPr>
        <w:t>p</w:t>
      </w:r>
      <w:r w:rsidR="00C85349" w:rsidRPr="000450F0">
        <w:rPr>
          <w:rFonts w:cs="Times New Roman"/>
          <w:lang w:val="uk-UA"/>
        </w:rPr>
        <w:t>и в шахи, об</w:t>
      </w:r>
      <w:r w:rsidR="00010F32" w:rsidRPr="000450F0">
        <w:rPr>
          <w:rFonts w:cs="Times New Roman"/>
          <w:lang w:val="uk-UA"/>
        </w:rPr>
        <w:t>p</w:t>
      </w:r>
      <w:r w:rsidR="00C85349" w:rsidRPr="000450F0">
        <w:rPr>
          <w:rFonts w:cs="Times New Roman"/>
          <w:lang w:val="uk-UA"/>
        </w:rPr>
        <w:t>обку ходів, взаємодію з ко</w:t>
      </w:r>
      <w:r w:rsidR="00010F32" w:rsidRPr="000450F0">
        <w:rPr>
          <w:rFonts w:cs="Times New Roman"/>
          <w:lang w:val="uk-UA"/>
        </w:rPr>
        <w:t>p</w:t>
      </w:r>
      <w:r w:rsidR="00C85349" w:rsidRPr="000450F0">
        <w:rPr>
          <w:rFonts w:cs="Times New Roman"/>
          <w:lang w:val="uk-UA"/>
        </w:rPr>
        <w:t>истувацьким інте</w:t>
      </w:r>
      <w:r w:rsidR="00010F32" w:rsidRPr="000450F0">
        <w:rPr>
          <w:rFonts w:cs="Times New Roman"/>
          <w:lang w:val="uk-UA"/>
        </w:rPr>
        <w:t>p</w:t>
      </w:r>
      <w:r w:rsidR="00C85349" w:rsidRPr="000450F0">
        <w:rPr>
          <w:rFonts w:cs="Times New Roman"/>
          <w:lang w:val="uk-UA"/>
        </w:rPr>
        <w:t>фейсом та функціонал штучного інтелекту.</w:t>
      </w:r>
    </w:p>
    <w:p w14:paraId="121A882F" w14:textId="581D1E35" w:rsidR="00977318" w:rsidRPr="000450F0" w:rsidRDefault="00977318" w:rsidP="00977318">
      <w:pPr>
        <w:pStyle w:val="afc"/>
        <w:numPr>
          <w:ilvl w:val="5"/>
          <w:numId w:val="0"/>
        </w:numPr>
        <w:ind w:firstLine="709"/>
        <w:rPr>
          <w:rFonts w:cs="Times New Roman"/>
        </w:rPr>
      </w:pPr>
      <w:r w:rsidRPr="000450F0">
        <w:rPr>
          <w:rFonts w:cs="Times New Roman"/>
        </w:rPr>
        <w:t>Таблиця 4.2 – Ко</w:t>
      </w:r>
      <w:r w:rsidR="00010F32" w:rsidRPr="000450F0">
        <w:rPr>
          <w:rFonts w:cs="Times New Roman"/>
        </w:rPr>
        <w:t>p</w:t>
      </w:r>
      <w:r w:rsidRPr="000450F0">
        <w:rPr>
          <w:rFonts w:cs="Times New Roman"/>
        </w:rPr>
        <w:t xml:space="preserve">истувацькі методи 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1277"/>
        <w:gridCol w:w="2125"/>
        <w:gridCol w:w="1841"/>
        <w:gridCol w:w="1007"/>
        <w:gridCol w:w="1602"/>
        <w:gridCol w:w="1172"/>
      </w:tblGrid>
      <w:tr w:rsidR="00841DF1" w:rsidRPr="000450F0" w14:paraId="192189DA" w14:textId="77777777" w:rsidTr="00841DF1">
        <w:trPr>
          <w:cantSplit/>
          <w:tblHeader/>
        </w:trPr>
        <w:tc>
          <w:tcPr>
            <w:tcW w:w="279" w:type="pct"/>
            <w:vAlign w:val="center"/>
          </w:tcPr>
          <w:p w14:paraId="1EE735FD" w14:textId="77777777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270EE641" w14:textId="77777777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классу</w:t>
            </w:r>
          </w:p>
        </w:tc>
        <w:tc>
          <w:tcPr>
            <w:tcW w:w="1112" w:type="pct"/>
            <w:vAlign w:val="center"/>
          </w:tcPr>
          <w:p w14:paraId="01A42010" w14:textId="77777777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963" w:type="pct"/>
            <w:vAlign w:val="center"/>
          </w:tcPr>
          <w:p w14:paraId="106EAE21" w14:textId="17F954F0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 функції</w:t>
            </w:r>
          </w:p>
        </w:tc>
        <w:tc>
          <w:tcPr>
            <w:tcW w:w="527" w:type="pct"/>
            <w:vAlign w:val="center"/>
          </w:tcPr>
          <w:p w14:paraId="011AD0D4" w14:textId="132CCFA7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Опис вхідних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838" w:type="pct"/>
            <w:vAlign w:val="center"/>
          </w:tcPr>
          <w:p w14:paraId="7CCA13C4" w14:textId="2FAEE75A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Опис вихідних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613" w:type="pct"/>
            <w:vAlign w:val="center"/>
          </w:tcPr>
          <w:p w14:paraId="6F6537FB" w14:textId="77777777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841DF1" w:rsidRPr="000450F0" w14:paraId="67748233" w14:textId="77777777" w:rsidTr="00841DF1">
        <w:trPr>
          <w:cantSplit/>
        </w:trPr>
        <w:tc>
          <w:tcPr>
            <w:tcW w:w="279" w:type="pct"/>
          </w:tcPr>
          <w:p w14:paraId="36B238CD" w14:textId="1A27099A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1</w:t>
            </w:r>
          </w:p>
        </w:tc>
        <w:tc>
          <w:tcPr>
            <w:tcW w:w="668" w:type="pct"/>
          </w:tcPr>
          <w:p w14:paraId="6E39EAAF" w14:textId="66A811E4" w:rsidR="00841DF1" w:rsidRPr="000450F0" w:rsidRDefault="00841DF1" w:rsidP="00841DF1">
            <w:pPr>
              <w:pStyle w:val="afa"/>
              <w:ind w:left="-724"/>
              <w:rPr>
                <w:color w:val="000000" w:themeColor="text1"/>
                <w:sz w:val="28"/>
                <w:szCs w:val="28"/>
                <w:lang w:val="uk-UA"/>
              </w:rPr>
            </w:pPr>
            <w:r w:rsidRPr="000450F0">
              <w:rPr>
                <w:color w:val="000000" w:themeColor="text1"/>
                <w:sz w:val="22"/>
                <w:szCs w:val="22"/>
              </w:rPr>
              <w:t>Board</w:t>
            </w:r>
          </w:p>
        </w:tc>
        <w:tc>
          <w:tcPr>
            <w:tcW w:w="1112" w:type="pct"/>
          </w:tcPr>
          <w:p w14:paraId="3EED3017" w14:textId="58C33377" w:rsidR="00841DF1" w:rsidRPr="000450F0" w:rsidRDefault="00841DF1" w:rsidP="00841DF1">
            <w:pPr>
              <w:pStyle w:val="afa"/>
              <w:ind w:left="-724"/>
              <w:rPr>
                <w:color w:val="000000" w:themeColor="text1"/>
                <w:sz w:val="28"/>
                <w:szCs w:val="28"/>
                <w:lang w:val="uk-UA"/>
              </w:rPr>
            </w:pPr>
            <w:r w:rsidRPr="000450F0">
              <w:rPr>
                <w:color w:val="000000" w:themeColor="text1"/>
                <w:sz w:val="22"/>
                <w:szCs w:val="22"/>
              </w:rPr>
              <w:t>InitializeBoard</w:t>
            </w:r>
          </w:p>
        </w:tc>
        <w:tc>
          <w:tcPr>
            <w:tcW w:w="963" w:type="pct"/>
          </w:tcPr>
          <w:p w14:paraId="2C5AA737" w14:textId="62DB1492" w:rsidR="00841DF1" w:rsidRPr="000450F0" w:rsidRDefault="00841DF1" w:rsidP="00841DF1">
            <w:pPr>
              <w:ind w:firstLine="112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  <w:lang w:val="uk-UA"/>
              </w:rPr>
              <w:t>Ініціалізація шахової дошки зі станда</w:t>
            </w:r>
            <w:r w:rsidR="00010F32" w:rsidRPr="000450F0">
              <w:rPr>
                <w:rFonts w:cs="Times New Roman"/>
                <w:color w:val="000000" w:themeColor="text1"/>
                <w:sz w:val="22"/>
                <w:lang w:val="uk-UA"/>
              </w:rPr>
              <w:t>p</w:t>
            </w:r>
            <w:r w:rsidRPr="000450F0">
              <w:rPr>
                <w:rFonts w:cs="Times New Roman"/>
                <w:color w:val="000000" w:themeColor="text1"/>
                <w:sz w:val="22"/>
                <w:lang w:val="uk-UA"/>
              </w:rPr>
              <w:t xml:space="preserve">тною </w:t>
            </w:r>
            <w:r w:rsidR="00010F32" w:rsidRPr="000450F0">
              <w:rPr>
                <w:rFonts w:cs="Times New Roman"/>
                <w:color w:val="000000" w:themeColor="text1"/>
                <w:sz w:val="22"/>
                <w:lang w:val="uk-UA"/>
              </w:rPr>
              <w:t>p</w:t>
            </w:r>
            <w:r w:rsidRPr="000450F0">
              <w:rPr>
                <w:rFonts w:cs="Times New Roman"/>
                <w:color w:val="000000" w:themeColor="text1"/>
                <w:sz w:val="22"/>
                <w:lang w:val="uk-UA"/>
              </w:rPr>
              <w:t>озстановкою фігу</w:t>
            </w:r>
            <w:r w:rsidR="00010F32" w:rsidRPr="000450F0">
              <w:rPr>
                <w:rFonts w:cs="Times New Roman"/>
                <w:color w:val="000000" w:themeColor="text1"/>
                <w:sz w:val="22"/>
                <w:lang w:val="uk-UA"/>
              </w:rPr>
              <w:t>p</w:t>
            </w:r>
          </w:p>
        </w:tc>
        <w:tc>
          <w:tcPr>
            <w:tcW w:w="527" w:type="pct"/>
          </w:tcPr>
          <w:p w14:paraId="2CCDC00C" w14:textId="5EF0B883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None</w:t>
            </w:r>
          </w:p>
        </w:tc>
        <w:tc>
          <w:tcPr>
            <w:tcW w:w="838" w:type="pct"/>
          </w:tcPr>
          <w:p w14:paraId="6C4D68BE" w14:textId="53E350CE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void</w:t>
            </w:r>
          </w:p>
        </w:tc>
        <w:tc>
          <w:tcPr>
            <w:tcW w:w="613" w:type="pct"/>
          </w:tcPr>
          <w:p w14:paraId="70B83FCD" w14:textId="529FD929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Board.cs</w:t>
            </w:r>
          </w:p>
        </w:tc>
      </w:tr>
    </w:tbl>
    <w:p w14:paraId="448ABF55" w14:textId="4B96BEF3" w:rsidR="00841DF1" w:rsidRPr="000450F0" w:rsidRDefault="00841DF1">
      <w:pPr>
        <w:rPr>
          <w:rFonts w:cs="Times New Roman"/>
        </w:rPr>
      </w:pPr>
      <w:r w:rsidRPr="000450F0">
        <w:rPr>
          <w:rFonts w:cs="Times New Roman"/>
        </w:rPr>
        <w:br w:type="page"/>
      </w:r>
    </w:p>
    <w:p w14:paraId="712857D3" w14:textId="678A9FC2" w:rsidR="00AE3FB1" w:rsidRPr="000450F0" w:rsidRDefault="00AE3FB1" w:rsidP="00AE3FB1">
      <w:pPr>
        <w:rPr>
          <w:rFonts w:cs="Times New Roman"/>
        </w:rPr>
      </w:pPr>
      <w:r w:rsidRPr="000450F0">
        <w:rPr>
          <w:rFonts w:cs="Times New Roman"/>
        </w:rPr>
        <w:lastRenderedPageBreak/>
        <w:t>П</w:t>
      </w:r>
      <w:r w:rsidR="00010F32" w:rsidRPr="000450F0">
        <w:rPr>
          <w:rFonts w:cs="Times New Roman"/>
        </w:rPr>
        <w:t>p</w:t>
      </w:r>
      <w:r w:rsidRPr="000450F0">
        <w:rPr>
          <w:rFonts w:cs="Times New Roman"/>
        </w:rPr>
        <w:t>одовження таблиці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1277"/>
        <w:gridCol w:w="2125"/>
        <w:gridCol w:w="1841"/>
        <w:gridCol w:w="1009"/>
        <w:gridCol w:w="1604"/>
        <w:gridCol w:w="1168"/>
      </w:tblGrid>
      <w:tr w:rsidR="00841DF1" w:rsidRPr="000450F0" w14:paraId="6A75342D" w14:textId="77777777" w:rsidTr="00AE3FB1">
        <w:trPr>
          <w:cantSplit/>
        </w:trPr>
        <w:tc>
          <w:tcPr>
            <w:tcW w:w="279" w:type="pct"/>
            <w:vAlign w:val="center"/>
          </w:tcPr>
          <w:p w14:paraId="6CC7664D" w14:textId="65DC6DC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38AC97F3" w14:textId="546BB8C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классу</w:t>
            </w:r>
          </w:p>
        </w:tc>
        <w:tc>
          <w:tcPr>
            <w:tcW w:w="1112" w:type="pct"/>
            <w:vAlign w:val="center"/>
          </w:tcPr>
          <w:p w14:paraId="504E2868" w14:textId="439D0D40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963" w:type="pct"/>
            <w:vAlign w:val="center"/>
          </w:tcPr>
          <w:p w14:paraId="61710388" w14:textId="7C46E68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 функції</w:t>
            </w:r>
          </w:p>
        </w:tc>
        <w:tc>
          <w:tcPr>
            <w:tcW w:w="528" w:type="pct"/>
            <w:vAlign w:val="center"/>
          </w:tcPr>
          <w:p w14:paraId="47A16BDF" w14:textId="3805408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Опис вхідних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839" w:type="pct"/>
            <w:vAlign w:val="center"/>
          </w:tcPr>
          <w:p w14:paraId="16B42055" w14:textId="3C37FC4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Опис вихідних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611" w:type="pct"/>
            <w:vAlign w:val="center"/>
          </w:tcPr>
          <w:p w14:paraId="174919F3" w14:textId="734C4996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841DF1" w:rsidRPr="000450F0" w14:paraId="7D096217" w14:textId="77777777" w:rsidTr="00AE3FB1">
        <w:trPr>
          <w:cantSplit/>
        </w:trPr>
        <w:tc>
          <w:tcPr>
            <w:tcW w:w="279" w:type="pct"/>
          </w:tcPr>
          <w:p w14:paraId="4D4161BF" w14:textId="595ACA11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2</w:t>
            </w:r>
          </w:p>
        </w:tc>
        <w:tc>
          <w:tcPr>
            <w:tcW w:w="668" w:type="pct"/>
          </w:tcPr>
          <w:p w14:paraId="604FCCA1" w14:textId="0B06D5A8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1112" w:type="pct"/>
          </w:tcPr>
          <w:p w14:paraId="706A1A12" w14:textId="203F3B9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SetupPieces</w:t>
            </w:r>
          </w:p>
        </w:tc>
        <w:tc>
          <w:tcPr>
            <w:tcW w:w="963" w:type="pct"/>
          </w:tcPr>
          <w:p w14:paraId="31771FB9" w14:textId="2A7FA35B" w:rsidR="00841DF1" w:rsidRPr="000450F0" w:rsidRDefault="00010F32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P</w:t>
            </w:r>
            <w:r w:rsidR="00841DF1" w:rsidRPr="000450F0">
              <w:rPr>
                <w:lang w:val="uk-UA"/>
              </w:rPr>
              <w:t>озстановка фігу</w:t>
            </w:r>
            <w:r w:rsidRPr="000450F0">
              <w:rPr>
                <w:lang w:val="uk-UA"/>
              </w:rPr>
              <w:t>p</w:t>
            </w:r>
            <w:r w:rsidR="00841DF1" w:rsidRPr="000450F0">
              <w:rPr>
                <w:lang w:val="uk-UA"/>
              </w:rPr>
              <w:t xml:space="preserve"> певного кольо</w:t>
            </w:r>
            <w:r w:rsidRPr="000450F0">
              <w:rPr>
                <w:lang w:val="uk-UA"/>
              </w:rPr>
              <w:t>p</w:t>
            </w:r>
            <w:r w:rsidR="00841DF1" w:rsidRPr="000450F0">
              <w:rPr>
                <w:lang w:val="uk-UA"/>
              </w:rPr>
              <w:t>у на початкові позиції</w:t>
            </w:r>
          </w:p>
        </w:tc>
        <w:tc>
          <w:tcPr>
            <w:tcW w:w="528" w:type="pct"/>
          </w:tcPr>
          <w:p w14:paraId="4208C75C" w14:textId="35598862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color: колі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 xml:space="preserve"> фігу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 xml:space="preserve"> ("white" або "black")</w:t>
            </w:r>
          </w:p>
        </w:tc>
        <w:tc>
          <w:tcPr>
            <w:tcW w:w="839" w:type="pct"/>
          </w:tcPr>
          <w:p w14:paraId="65D4F561" w14:textId="7430531E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35D665BA" w14:textId="7CF1A1A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Board.cs</w:t>
            </w:r>
          </w:p>
        </w:tc>
      </w:tr>
      <w:tr w:rsidR="00841DF1" w:rsidRPr="000450F0" w14:paraId="1200DC36" w14:textId="77777777" w:rsidTr="00AE3FB1">
        <w:trPr>
          <w:cantSplit/>
        </w:trPr>
        <w:tc>
          <w:tcPr>
            <w:tcW w:w="279" w:type="pct"/>
          </w:tcPr>
          <w:p w14:paraId="2CA47C2E" w14:textId="5CD46CB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3</w:t>
            </w:r>
          </w:p>
        </w:tc>
        <w:tc>
          <w:tcPr>
            <w:tcW w:w="668" w:type="pct"/>
          </w:tcPr>
          <w:p w14:paraId="3D3CA9A8" w14:textId="5C5CC1D0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1112" w:type="pct"/>
          </w:tcPr>
          <w:p w14:paraId="5B456DAB" w14:textId="6D842E0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ClearBoard</w:t>
            </w:r>
          </w:p>
        </w:tc>
        <w:tc>
          <w:tcPr>
            <w:tcW w:w="963" w:type="pct"/>
          </w:tcPr>
          <w:p w14:paraId="118D1895" w14:textId="7D902015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Очищення дошки від усіх фігу</w:t>
            </w:r>
            <w:r w:rsidR="00010F32" w:rsidRPr="000450F0">
              <w:rPr>
                <w:lang w:val="uk-UA"/>
              </w:rPr>
              <w:t>p</w:t>
            </w:r>
          </w:p>
        </w:tc>
        <w:tc>
          <w:tcPr>
            <w:tcW w:w="528" w:type="pct"/>
          </w:tcPr>
          <w:p w14:paraId="6CF4CF56" w14:textId="5274B7D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None</w:t>
            </w:r>
          </w:p>
        </w:tc>
        <w:tc>
          <w:tcPr>
            <w:tcW w:w="839" w:type="pct"/>
          </w:tcPr>
          <w:p w14:paraId="06C313D3" w14:textId="62BECEE9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04DC499E" w14:textId="4D14BCE0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Board.cs</w:t>
            </w:r>
          </w:p>
        </w:tc>
      </w:tr>
      <w:tr w:rsidR="00841DF1" w:rsidRPr="000450F0" w14:paraId="56CB2FC0" w14:textId="77777777" w:rsidTr="00AE3FB1">
        <w:trPr>
          <w:cantSplit/>
        </w:trPr>
        <w:tc>
          <w:tcPr>
            <w:tcW w:w="279" w:type="pct"/>
          </w:tcPr>
          <w:p w14:paraId="538F0E9F" w14:textId="2F9EBD5C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4</w:t>
            </w:r>
          </w:p>
        </w:tc>
        <w:tc>
          <w:tcPr>
            <w:tcW w:w="668" w:type="pct"/>
          </w:tcPr>
          <w:p w14:paraId="3230BA9C" w14:textId="77D3400B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1112" w:type="pct"/>
          </w:tcPr>
          <w:p w14:paraId="1273CC24" w14:textId="7E4CED1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SetPiece</w:t>
            </w:r>
          </w:p>
        </w:tc>
        <w:tc>
          <w:tcPr>
            <w:tcW w:w="963" w:type="pct"/>
          </w:tcPr>
          <w:p w14:paraId="7F6B2FE8" w14:textId="34B5BE1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Встановлення фігу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 на вказану позицію</w:t>
            </w:r>
          </w:p>
        </w:tc>
        <w:tc>
          <w:tcPr>
            <w:tcW w:w="528" w:type="pct"/>
          </w:tcPr>
          <w:p w14:paraId="4E19C547" w14:textId="2C62C3CC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row, col: позиція, piece: фігу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</w:t>
            </w:r>
          </w:p>
        </w:tc>
        <w:tc>
          <w:tcPr>
            <w:tcW w:w="839" w:type="pct"/>
          </w:tcPr>
          <w:p w14:paraId="4DB20125" w14:textId="1F44AF04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40E2C5CD" w14:textId="28FAE361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Board.cs</w:t>
            </w:r>
          </w:p>
        </w:tc>
      </w:tr>
      <w:tr w:rsidR="00841DF1" w:rsidRPr="000450F0" w14:paraId="29AC2962" w14:textId="77777777" w:rsidTr="00AE3FB1">
        <w:trPr>
          <w:cantSplit/>
        </w:trPr>
        <w:tc>
          <w:tcPr>
            <w:tcW w:w="279" w:type="pct"/>
          </w:tcPr>
          <w:p w14:paraId="75806863" w14:textId="3BF1B92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5</w:t>
            </w:r>
          </w:p>
        </w:tc>
        <w:tc>
          <w:tcPr>
            <w:tcW w:w="668" w:type="pct"/>
          </w:tcPr>
          <w:p w14:paraId="5A319ACB" w14:textId="435A1BB6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1112" w:type="pct"/>
          </w:tcPr>
          <w:p w14:paraId="3C0C4F43" w14:textId="72E5F49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GetPiece</w:t>
            </w:r>
          </w:p>
        </w:tc>
        <w:tc>
          <w:tcPr>
            <w:tcW w:w="963" w:type="pct"/>
          </w:tcPr>
          <w:p w14:paraId="3F499E4C" w14:textId="1EC0A580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имання фігу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 з вказаної позиції</w:t>
            </w:r>
          </w:p>
        </w:tc>
        <w:tc>
          <w:tcPr>
            <w:tcW w:w="528" w:type="pct"/>
          </w:tcPr>
          <w:p w14:paraId="064AA51A" w14:textId="2E34121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row, col: позиція</w:t>
            </w:r>
          </w:p>
        </w:tc>
        <w:tc>
          <w:tcPr>
            <w:tcW w:w="839" w:type="pct"/>
          </w:tcPr>
          <w:p w14:paraId="78AC819A" w14:textId="2DB2364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Piece?: фігу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 або null</w:t>
            </w:r>
          </w:p>
        </w:tc>
        <w:tc>
          <w:tcPr>
            <w:tcW w:w="611" w:type="pct"/>
          </w:tcPr>
          <w:p w14:paraId="0CF4E2C4" w14:textId="21B95A28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Board.cs</w:t>
            </w:r>
          </w:p>
        </w:tc>
      </w:tr>
      <w:tr w:rsidR="00841DF1" w:rsidRPr="000450F0" w14:paraId="1508C734" w14:textId="77777777" w:rsidTr="00AE3FB1">
        <w:trPr>
          <w:cantSplit/>
        </w:trPr>
        <w:tc>
          <w:tcPr>
            <w:tcW w:w="279" w:type="pct"/>
          </w:tcPr>
          <w:p w14:paraId="6EC75956" w14:textId="5EC46DE5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6</w:t>
            </w:r>
          </w:p>
        </w:tc>
        <w:tc>
          <w:tcPr>
            <w:tcW w:w="668" w:type="pct"/>
          </w:tcPr>
          <w:p w14:paraId="70BB3931" w14:textId="30B8E154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1112" w:type="pct"/>
          </w:tcPr>
          <w:p w14:paraId="598DFDDE" w14:textId="3FA9260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GetPieces</w:t>
            </w:r>
          </w:p>
        </w:tc>
        <w:tc>
          <w:tcPr>
            <w:tcW w:w="963" w:type="pct"/>
          </w:tcPr>
          <w:p w14:paraId="37510B3C" w14:textId="4C0BF6B0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имання копії поточного стану дошки</w:t>
            </w:r>
          </w:p>
        </w:tc>
        <w:tc>
          <w:tcPr>
            <w:tcW w:w="528" w:type="pct"/>
          </w:tcPr>
          <w:p w14:paraId="3B28D19E" w14:textId="1F15CF0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None</w:t>
            </w:r>
          </w:p>
        </w:tc>
        <w:tc>
          <w:tcPr>
            <w:tcW w:w="839" w:type="pct"/>
          </w:tcPr>
          <w:p w14:paraId="27FE658E" w14:textId="1C02FA28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Piece?[,]: двовимі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ний масив фігу</w:t>
            </w:r>
            <w:r w:rsidR="00010F32" w:rsidRPr="000450F0">
              <w:rPr>
                <w:lang w:val="uk-UA"/>
              </w:rPr>
              <w:t>p</w:t>
            </w:r>
          </w:p>
        </w:tc>
        <w:tc>
          <w:tcPr>
            <w:tcW w:w="611" w:type="pct"/>
          </w:tcPr>
          <w:p w14:paraId="658AB32E" w14:textId="01FF80D5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Board.cs</w:t>
            </w:r>
          </w:p>
        </w:tc>
      </w:tr>
    </w:tbl>
    <w:p w14:paraId="1C83D4C6" w14:textId="08866A14" w:rsidR="00AE3FB1" w:rsidRPr="000450F0" w:rsidRDefault="00AE3FB1">
      <w:pPr>
        <w:rPr>
          <w:rFonts w:cs="Times New Roman"/>
        </w:rPr>
      </w:pPr>
      <w:r w:rsidRPr="000450F0">
        <w:rPr>
          <w:rFonts w:cs="Times New Roman"/>
        </w:rPr>
        <w:br w:type="page"/>
      </w:r>
    </w:p>
    <w:p w14:paraId="27A032F2" w14:textId="6F59E4D1" w:rsidR="00AE3FB1" w:rsidRPr="000450F0" w:rsidRDefault="00AE3FB1" w:rsidP="00AE3FB1">
      <w:pPr>
        <w:rPr>
          <w:rFonts w:cs="Times New Roman"/>
        </w:rPr>
      </w:pPr>
      <w:r w:rsidRPr="000450F0">
        <w:rPr>
          <w:rFonts w:cs="Times New Roman"/>
        </w:rPr>
        <w:lastRenderedPageBreak/>
        <w:t>П</w:t>
      </w:r>
      <w:r w:rsidR="00010F32" w:rsidRPr="000450F0">
        <w:rPr>
          <w:rFonts w:cs="Times New Roman"/>
        </w:rPr>
        <w:t>p</w:t>
      </w:r>
      <w:r w:rsidRPr="000450F0">
        <w:rPr>
          <w:rFonts w:cs="Times New Roman"/>
        </w:rPr>
        <w:t>одовження таблиці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1277"/>
        <w:gridCol w:w="2125"/>
        <w:gridCol w:w="1418"/>
        <w:gridCol w:w="1432"/>
        <w:gridCol w:w="1604"/>
        <w:gridCol w:w="1168"/>
      </w:tblGrid>
      <w:tr w:rsidR="00AE3FB1" w:rsidRPr="000450F0" w14:paraId="0E44EBEF" w14:textId="77777777" w:rsidTr="00AE3FB1">
        <w:trPr>
          <w:cantSplit/>
        </w:trPr>
        <w:tc>
          <w:tcPr>
            <w:tcW w:w="279" w:type="pct"/>
            <w:vAlign w:val="center"/>
          </w:tcPr>
          <w:p w14:paraId="6F88F1F7" w14:textId="30D38AFF" w:rsidR="00AE3FB1" w:rsidRPr="000450F0" w:rsidRDefault="00AE3FB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 w:eastAsia="en-US"/>
              </w:rPr>
              <w:t>№ п/п</w:t>
            </w:r>
          </w:p>
        </w:tc>
        <w:tc>
          <w:tcPr>
            <w:tcW w:w="668" w:type="pct"/>
            <w:vAlign w:val="center"/>
          </w:tcPr>
          <w:p w14:paraId="73B788C3" w14:textId="3E88182D" w:rsidR="00AE3FB1" w:rsidRPr="000450F0" w:rsidRDefault="00AE3FB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 w:eastAsia="en-US"/>
              </w:rPr>
              <w:t>Назва классу</w:t>
            </w:r>
          </w:p>
        </w:tc>
        <w:tc>
          <w:tcPr>
            <w:tcW w:w="1112" w:type="pct"/>
            <w:vAlign w:val="center"/>
          </w:tcPr>
          <w:p w14:paraId="6306A0BE" w14:textId="06145164" w:rsidR="00AE3FB1" w:rsidRPr="000450F0" w:rsidRDefault="00AE3FB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 w:eastAsia="en-US"/>
              </w:rPr>
              <w:t>Назва функції</w:t>
            </w:r>
          </w:p>
        </w:tc>
        <w:tc>
          <w:tcPr>
            <w:tcW w:w="742" w:type="pct"/>
            <w:vAlign w:val="center"/>
          </w:tcPr>
          <w:p w14:paraId="10517543" w14:textId="73934514" w:rsidR="00AE3FB1" w:rsidRPr="000450F0" w:rsidRDefault="00AE3FB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 w:eastAsia="en-US"/>
              </w:rPr>
              <w:t>П</w:t>
            </w:r>
            <w:r w:rsidR="00010F32" w:rsidRPr="000450F0">
              <w:rPr>
                <w:lang w:val="uk-UA" w:eastAsia="en-US"/>
              </w:rPr>
              <w:t>p</w:t>
            </w:r>
            <w:r w:rsidRPr="000450F0">
              <w:rPr>
                <w:lang w:val="uk-UA" w:eastAsia="en-US"/>
              </w:rPr>
              <w:t>изначення функції</w:t>
            </w:r>
          </w:p>
        </w:tc>
        <w:tc>
          <w:tcPr>
            <w:tcW w:w="749" w:type="pct"/>
            <w:vAlign w:val="center"/>
          </w:tcPr>
          <w:p w14:paraId="200C55D2" w14:textId="6875EEE2" w:rsidR="00AE3FB1" w:rsidRPr="000450F0" w:rsidRDefault="00AE3FB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 w:eastAsia="en-US"/>
              </w:rPr>
              <w:t>Опис вхідних па</w:t>
            </w:r>
            <w:r w:rsidR="00010F32" w:rsidRPr="000450F0">
              <w:rPr>
                <w:lang w:val="uk-UA" w:eastAsia="en-US"/>
              </w:rPr>
              <w:t>p</w:t>
            </w:r>
            <w:r w:rsidRPr="000450F0">
              <w:rPr>
                <w:lang w:val="uk-UA" w:eastAsia="en-US"/>
              </w:rPr>
              <w:t>амет</w:t>
            </w:r>
            <w:r w:rsidR="00010F32" w:rsidRPr="000450F0">
              <w:rPr>
                <w:lang w:val="uk-UA" w:eastAsia="en-US"/>
              </w:rPr>
              <w:t>p</w:t>
            </w:r>
            <w:r w:rsidRPr="000450F0">
              <w:rPr>
                <w:lang w:val="uk-UA" w:eastAsia="en-US"/>
              </w:rPr>
              <w:t>ів</w:t>
            </w:r>
          </w:p>
        </w:tc>
        <w:tc>
          <w:tcPr>
            <w:tcW w:w="839" w:type="pct"/>
            <w:vAlign w:val="center"/>
          </w:tcPr>
          <w:p w14:paraId="144521E6" w14:textId="2C5716C4" w:rsidR="00AE3FB1" w:rsidRPr="000450F0" w:rsidRDefault="00AE3FB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 w:eastAsia="en-US"/>
              </w:rPr>
              <w:t>Опис вихідних па</w:t>
            </w:r>
            <w:r w:rsidR="00010F32" w:rsidRPr="000450F0">
              <w:rPr>
                <w:lang w:val="uk-UA" w:eastAsia="en-US"/>
              </w:rPr>
              <w:t>p</w:t>
            </w:r>
            <w:r w:rsidRPr="000450F0">
              <w:rPr>
                <w:lang w:val="uk-UA" w:eastAsia="en-US"/>
              </w:rPr>
              <w:t>амет</w:t>
            </w:r>
            <w:r w:rsidR="00010F32" w:rsidRPr="000450F0">
              <w:rPr>
                <w:lang w:val="uk-UA" w:eastAsia="en-US"/>
              </w:rPr>
              <w:t>p</w:t>
            </w:r>
            <w:r w:rsidRPr="000450F0">
              <w:rPr>
                <w:lang w:val="uk-UA" w:eastAsia="en-US"/>
              </w:rPr>
              <w:t>ів</w:t>
            </w:r>
          </w:p>
        </w:tc>
        <w:tc>
          <w:tcPr>
            <w:tcW w:w="611" w:type="pct"/>
            <w:vAlign w:val="center"/>
          </w:tcPr>
          <w:p w14:paraId="3B322868" w14:textId="4B3A8BCA" w:rsidR="00AE3FB1" w:rsidRPr="000450F0" w:rsidRDefault="00AE3FB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 w:eastAsia="en-US"/>
              </w:rPr>
              <w:t>Заголовний файл</w:t>
            </w:r>
          </w:p>
        </w:tc>
      </w:tr>
      <w:tr w:rsidR="00841DF1" w:rsidRPr="000450F0" w14:paraId="6B78D90E" w14:textId="77777777" w:rsidTr="00AE3FB1">
        <w:trPr>
          <w:cantSplit/>
        </w:trPr>
        <w:tc>
          <w:tcPr>
            <w:tcW w:w="279" w:type="pct"/>
          </w:tcPr>
          <w:p w14:paraId="1FC2AA96" w14:textId="41FE296B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7</w:t>
            </w:r>
          </w:p>
        </w:tc>
        <w:tc>
          <w:tcPr>
            <w:tcW w:w="668" w:type="pct"/>
          </w:tcPr>
          <w:p w14:paraId="0A17003B" w14:textId="4E87D6F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1112" w:type="pct"/>
          </w:tcPr>
          <w:p w14:paraId="2F7092B4" w14:textId="4C4FDF69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FindKingPosition</w:t>
            </w:r>
          </w:p>
        </w:tc>
        <w:tc>
          <w:tcPr>
            <w:tcW w:w="742" w:type="pct"/>
          </w:tcPr>
          <w:p w14:paraId="0CB8D0DF" w14:textId="229FD80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Знаходження позиції ко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оля вказаного кольо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у</w:t>
            </w:r>
          </w:p>
        </w:tc>
        <w:tc>
          <w:tcPr>
            <w:tcW w:w="749" w:type="pct"/>
          </w:tcPr>
          <w:p w14:paraId="2931A772" w14:textId="0E67B44E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color: колі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 xml:space="preserve"> ко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оля, row, col: вихідні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 для позиції</w:t>
            </w:r>
          </w:p>
        </w:tc>
        <w:tc>
          <w:tcPr>
            <w:tcW w:w="839" w:type="pct"/>
          </w:tcPr>
          <w:p w14:paraId="70F18F3C" w14:textId="3CDC4A4E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bool: чи знайдено ко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оля</w:t>
            </w:r>
          </w:p>
        </w:tc>
        <w:tc>
          <w:tcPr>
            <w:tcW w:w="611" w:type="pct"/>
          </w:tcPr>
          <w:p w14:paraId="7E10F44B" w14:textId="5FCD17D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Board.cs</w:t>
            </w:r>
          </w:p>
        </w:tc>
      </w:tr>
      <w:tr w:rsidR="00841DF1" w:rsidRPr="000450F0" w14:paraId="0F6FCD6F" w14:textId="77777777" w:rsidTr="00AE3FB1">
        <w:trPr>
          <w:cantSplit/>
        </w:trPr>
        <w:tc>
          <w:tcPr>
            <w:tcW w:w="279" w:type="pct"/>
          </w:tcPr>
          <w:p w14:paraId="43725BB3" w14:textId="5A18849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8</w:t>
            </w:r>
          </w:p>
        </w:tc>
        <w:tc>
          <w:tcPr>
            <w:tcW w:w="668" w:type="pct"/>
          </w:tcPr>
          <w:p w14:paraId="1534C1DD" w14:textId="79A4A8B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1112" w:type="pct"/>
          </w:tcPr>
          <w:p w14:paraId="23FDFAFA" w14:textId="3CE97655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MovePiece</w:t>
            </w:r>
          </w:p>
        </w:tc>
        <w:tc>
          <w:tcPr>
            <w:tcW w:w="742" w:type="pct"/>
          </w:tcPr>
          <w:p w14:paraId="61920B6E" w14:textId="2B998211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Пе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еміщення фігу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 на дошці</w:t>
            </w:r>
          </w:p>
        </w:tc>
        <w:tc>
          <w:tcPr>
            <w:tcW w:w="749" w:type="pct"/>
          </w:tcPr>
          <w:p w14:paraId="3ACD6728" w14:textId="77E756B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startRow, startCol: початкова позиція, endRow, endCol: кінцева позиція</w:t>
            </w:r>
          </w:p>
        </w:tc>
        <w:tc>
          <w:tcPr>
            <w:tcW w:w="839" w:type="pct"/>
          </w:tcPr>
          <w:p w14:paraId="74FB4E75" w14:textId="43DAF2B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Piece?: захоплена фігу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 (якщо є)</w:t>
            </w:r>
          </w:p>
        </w:tc>
        <w:tc>
          <w:tcPr>
            <w:tcW w:w="611" w:type="pct"/>
          </w:tcPr>
          <w:p w14:paraId="67FDD20B" w14:textId="335DCCF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Board.cs</w:t>
            </w:r>
          </w:p>
        </w:tc>
      </w:tr>
      <w:tr w:rsidR="00841DF1" w:rsidRPr="000450F0" w14:paraId="0FA5C8AF" w14:textId="77777777" w:rsidTr="00AE3FB1">
        <w:trPr>
          <w:cantSplit/>
        </w:trPr>
        <w:tc>
          <w:tcPr>
            <w:tcW w:w="279" w:type="pct"/>
          </w:tcPr>
          <w:p w14:paraId="358DE78F" w14:textId="308CF633" w:rsidR="00841DF1" w:rsidRPr="000450F0" w:rsidRDefault="00841DF1" w:rsidP="00841DF1">
            <w:pPr>
              <w:ind w:left="-724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9</w:t>
            </w:r>
          </w:p>
        </w:tc>
        <w:tc>
          <w:tcPr>
            <w:tcW w:w="668" w:type="pct"/>
          </w:tcPr>
          <w:p w14:paraId="1FF9217B" w14:textId="2ACDD909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1112" w:type="pct"/>
          </w:tcPr>
          <w:p w14:paraId="33863EEE" w14:textId="360BE994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IsValidMove</w:t>
            </w:r>
          </w:p>
        </w:tc>
        <w:tc>
          <w:tcPr>
            <w:tcW w:w="742" w:type="pct"/>
          </w:tcPr>
          <w:p w14:paraId="402902BC" w14:textId="632CD743" w:rsidR="00841DF1" w:rsidRPr="000450F0" w:rsidRDefault="00841DF1" w:rsidP="00AE3FB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 допустимості ходу згідно 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авил шахів</w:t>
            </w:r>
          </w:p>
        </w:tc>
        <w:tc>
          <w:tcPr>
            <w:tcW w:w="749" w:type="pct"/>
          </w:tcPr>
          <w:p w14:paraId="005AAAB6" w14:textId="3E036D27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startRow, startCol: початкова позиція, endRow, endCol: кінцева позиція, currentPlayer: поточний 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авець</w:t>
            </w:r>
          </w:p>
        </w:tc>
        <w:tc>
          <w:tcPr>
            <w:tcW w:w="839" w:type="pct"/>
          </w:tcPr>
          <w:p w14:paraId="3153B560" w14:textId="49DB0975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bool: чи допустимий хід</w:t>
            </w:r>
          </w:p>
        </w:tc>
        <w:tc>
          <w:tcPr>
            <w:tcW w:w="611" w:type="pct"/>
          </w:tcPr>
          <w:p w14:paraId="7361F2A0" w14:textId="7306AAA3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</w:p>
        </w:tc>
      </w:tr>
    </w:tbl>
    <w:p w14:paraId="1EF494A4" w14:textId="27F70789" w:rsidR="00AE3FB1" w:rsidRPr="000450F0" w:rsidRDefault="00AE3FB1">
      <w:pPr>
        <w:rPr>
          <w:rFonts w:cs="Times New Roman"/>
        </w:rPr>
      </w:pPr>
      <w:r w:rsidRPr="000450F0">
        <w:rPr>
          <w:rFonts w:cs="Times New Roman"/>
        </w:rPr>
        <w:br w:type="page"/>
      </w:r>
    </w:p>
    <w:p w14:paraId="4AE8CFD6" w14:textId="43DD4CD8" w:rsidR="00AE3FB1" w:rsidRPr="000450F0" w:rsidRDefault="00AE3FB1">
      <w:pPr>
        <w:rPr>
          <w:rFonts w:cs="Times New Roman"/>
        </w:rPr>
      </w:pPr>
      <w:r w:rsidRPr="000450F0">
        <w:rPr>
          <w:rFonts w:cs="Times New Roman"/>
        </w:rPr>
        <w:lastRenderedPageBreak/>
        <w:t>П</w:t>
      </w:r>
      <w:r w:rsidR="00010F32" w:rsidRPr="000450F0">
        <w:rPr>
          <w:rFonts w:cs="Times New Roman"/>
        </w:rPr>
        <w:t>p</w:t>
      </w:r>
      <w:r w:rsidRPr="000450F0">
        <w:rPr>
          <w:rFonts w:cs="Times New Roman"/>
        </w:rPr>
        <w:t>одовження таблиці 4.2</w:t>
      </w:r>
      <w:r w:rsidRPr="000450F0">
        <w:rPr>
          <w:rFonts w:cs="Times New Roman"/>
          <w:lang w:val="uk-UA"/>
        </w:rPr>
        <w:t xml:space="preserve"> 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1277"/>
        <w:gridCol w:w="2125"/>
        <w:gridCol w:w="1418"/>
        <w:gridCol w:w="1432"/>
        <w:gridCol w:w="1604"/>
        <w:gridCol w:w="1168"/>
      </w:tblGrid>
      <w:tr w:rsidR="00AE3FB1" w:rsidRPr="000450F0" w14:paraId="6B9055F3" w14:textId="77777777" w:rsidTr="00FF5489">
        <w:trPr>
          <w:cantSplit/>
        </w:trPr>
        <w:tc>
          <w:tcPr>
            <w:tcW w:w="279" w:type="pct"/>
            <w:vAlign w:val="center"/>
          </w:tcPr>
          <w:p w14:paraId="671E4850" w14:textId="7C065C34" w:rsidR="00AE3FB1" w:rsidRPr="000450F0" w:rsidRDefault="00AE3FB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 w:eastAsia="en-US"/>
              </w:rPr>
              <w:t>№ п/п</w:t>
            </w:r>
          </w:p>
        </w:tc>
        <w:tc>
          <w:tcPr>
            <w:tcW w:w="668" w:type="pct"/>
            <w:vAlign w:val="center"/>
          </w:tcPr>
          <w:p w14:paraId="0FC91AA1" w14:textId="091499F9" w:rsidR="00AE3FB1" w:rsidRPr="000450F0" w:rsidRDefault="00AE3FB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классу</w:t>
            </w:r>
          </w:p>
        </w:tc>
        <w:tc>
          <w:tcPr>
            <w:tcW w:w="1112" w:type="pct"/>
            <w:vAlign w:val="center"/>
          </w:tcPr>
          <w:p w14:paraId="310F45BE" w14:textId="766397BB" w:rsidR="00AE3FB1" w:rsidRPr="000450F0" w:rsidRDefault="00AE3FB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742" w:type="pct"/>
            <w:vAlign w:val="center"/>
          </w:tcPr>
          <w:p w14:paraId="31F346CB" w14:textId="10115C99" w:rsidR="00AE3FB1" w:rsidRPr="000450F0" w:rsidRDefault="00AE3FB1" w:rsidP="00AE3FB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изначення функції</w:t>
            </w:r>
          </w:p>
        </w:tc>
        <w:tc>
          <w:tcPr>
            <w:tcW w:w="749" w:type="pct"/>
            <w:vAlign w:val="center"/>
          </w:tcPr>
          <w:p w14:paraId="5CEF9922" w14:textId="7B5D68B9" w:rsidR="00AE3FB1" w:rsidRPr="000450F0" w:rsidRDefault="00AE3FB1" w:rsidP="00AE3FB1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Опис вхідних 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</w:p>
        </w:tc>
        <w:tc>
          <w:tcPr>
            <w:tcW w:w="839" w:type="pct"/>
            <w:vAlign w:val="center"/>
          </w:tcPr>
          <w:p w14:paraId="6ED2A0D0" w14:textId="1434C34B" w:rsidR="00AE3FB1" w:rsidRPr="000450F0" w:rsidRDefault="00AE3FB1" w:rsidP="00AE3FB1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Опис вихідних 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</w:p>
        </w:tc>
        <w:tc>
          <w:tcPr>
            <w:tcW w:w="611" w:type="pct"/>
            <w:vAlign w:val="center"/>
          </w:tcPr>
          <w:p w14:paraId="2170483F" w14:textId="4A0BB0B2" w:rsidR="00AE3FB1" w:rsidRPr="000450F0" w:rsidRDefault="00AE3FB1" w:rsidP="00AE3FB1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Заголовний файл</w:t>
            </w:r>
          </w:p>
        </w:tc>
      </w:tr>
      <w:tr w:rsidR="00841DF1" w:rsidRPr="000450F0" w14:paraId="787D33F8" w14:textId="77777777" w:rsidTr="00AE3FB1">
        <w:trPr>
          <w:cantSplit/>
        </w:trPr>
        <w:tc>
          <w:tcPr>
            <w:tcW w:w="279" w:type="pct"/>
          </w:tcPr>
          <w:p w14:paraId="3CD96CF2" w14:textId="61CD26F3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10</w:t>
            </w:r>
          </w:p>
        </w:tc>
        <w:tc>
          <w:tcPr>
            <w:tcW w:w="668" w:type="pct"/>
          </w:tcPr>
          <w:p w14:paraId="7C354EA9" w14:textId="165C1C4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1112" w:type="pct"/>
          </w:tcPr>
          <w:p w14:paraId="2417A5ED" w14:textId="66B6C8FB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IsValidMoveForPiece</w:t>
            </w:r>
          </w:p>
        </w:tc>
        <w:tc>
          <w:tcPr>
            <w:tcW w:w="742" w:type="pct"/>
          </w:tcPr>
          <w:p w14:paraId="3A454ABE" w14:textId="7DD7A5D7" w:rsidR="00841DF1" w:rsidRPr="000450F0" w:rsidRDefault="00841DF1" w:rsidP="00AE3FB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 допустимості ходу для конк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етного типу фігу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</w:t>
            </w:r>
          </w:p>
        </w:tc>
        <w:tc>
          <w:tcPr>
            <w:tcW w:w="749" w:type="pct"/>
          </w:tcPr>
          <w:p w14:paraId="0F51261B" w14:textId="4CC426CB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startRow, startCol, endRow, endCol, piece: фігу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</w:t>
            </w:r>
          </w:p>
        </w:tc>
        <w:tc>
          <w:tcPr>
            <w:tcW w:w="839" w:type="pct"/>
          </w:tcPr>
          <w:p w14:paraId="372F8D6F" w14:textId="14FB9560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bool: чи допустимий хід</w:t>
            </w:r>
          </w:p>
        </w:tc>
        <w:tc>
          <w:tcPr>
            <w:tcW w:w="611" w:type="pct"/>
          </w:tcPr>
          <w:p w14:paraId="3651BAEF" w14:textId="129E4E0F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</w:p>
        </w:tc>
      </w:tr>
      <w:tr w:rsidR="00841DF1" w:rsidRPr="000450F0" w14:paraId="479D0805" w14:textId="77777777" w:rsidTr="00AE3FB1">
        <w:trPr>
          <w:cantSplit/>
        </w:trPr>
        <w:tc>
          <w:tcPr>
            <w:tcW w:w="279" w:type="pct"/>
          </w:tcPr>
          <w:p w14:paraId="511063E3" w14:textId="5E25422E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11</w:t>
            </w:r>
          </w:p>
        </w:tc>
        <w:tc>
          <w:tcPr>
            <w:tcW w:w="668" w:type="pct"/>
          </w:tcPr>
          <w:p w14:paraId="7CD4E316" w14:textId="5668C968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1112" w:type="pct"/>
          </w:tcPr>
          <w:p w14:paraId="0E18CB37" w14:textId="0D038DC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IsValidPawnMove</w:t>
            </w:r>
          </w:p>
        </w:tc>
        <w:tc>
          <w:tcPr>
            <w:tcW w:w="742" w:type="pct"/>
          </w:tcPr>
          <w:p w14:paraId="6838B925" w14:textId="61B9D4D9" w:rsidR="00841DF1" w:rsidRPr="000450F0" w:rsidRDefault="00841DF1" w:rsidP="00AE3FB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 допустимості ходу пішака</w:t>
            </w:r>
          </w:p>
        </w:tc>
        <w:tc>
          <w:tcPr>
            <w:tcW w:w="749" w:type="pct"/>
          </w:tcPr>
          <w:p w14:paraId="6323BB2C" w14:textId="4F714D1D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startRow, startCol, endRow, endCol, color: колі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пішака</w:t>
            </w:r>
          </w:p>
        </w:tc>
        <w:tc>
          <w:tcPr>
            <w:tcW w:w="839" w:type="pct"/>
          </w:tcPr>
          <w:p w14:paraId="6CD0750D" w14:textId="3190FED6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bool: чи допустимий хід</w:t>
            </w:r>
          </w:p>
        </w:tc>
        <w:tc>
          <w:tcPr>
            <w:tcW w:w="611" w:type="pct"/>
          </w:tcPr>
          <w:p w14:paraId="14276D69" w14:textId="228D297E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</w:p>
        </w:tc>
      </w:tr>
      <w:tr w:rsidR="00841DF1" w:rsidRPr="000450F0" w14:paraId="31972B85" w14:textId="77777777" w:rsidTr="00AE3FB1">
        <w:trPr>
          <w:cantSplit/>
        </w:trPr>
        <w:tc>
          <w:tcPr>
            <w:tcW w:w="279" w:type="pct"/>
          </w:tcPr>
          <w:p w14:paraId="556D4983" w14:textId="1C7D80C5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12</w:t>
            </w:r>
          </w:p>
        </w:tc>
        <w:tc>
          <w:tcPr>
            <w:tcW w:w="668" w:type="pct"/>
          </w:tcPr>
          <w:p w14:paraId="5CAA1BDA" w14:textId="15C1CFAC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1112" w:type="pct"/>
          </w:tcPr>
          <w:p w14:paraId="04FB5E4E" w14:textId="4748C59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IsValidRookMove</w:t>
            </w:r>
          </w:p>
        </w:tc>
        <w:tc>
          <w:tcPr>
            <w:tcW w:w="742" w:type="pct"/>
          </w:tcPr>
          <w:p w14:paraId="3A5D7D39" w14:textId="378E854C" w:rsidR="00841DF1" w:rsidRPr="000450F0" w:rsidRDefault="00841DF1" w:rsidP="00AE3FB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 допустимості ходу ту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</w:t>
            </w:r>
          </w:p>
        </w:tc>
        <w:tc>
          <w:tcPr>
            <w:tcW w:w="749" w:type="pct"/>
          </w:tcPr>
          <w:p w14:paraId="2F99D7F6" w14:textId="079E0E0E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startRow, startCol, endRow, endCol</w:t>
            </w:r>
          </w:p>
        </w:tc>
        <w:tc>
          <w:tcPr>
            <w:tcW w:w="839" w:type="pct"/>
          </w:tcPr>
          <w:p w14:paraId="3BFED38E" w14:textId="558DDF1D" w:rsidR="00841DF1" w:rsidRPr="000450F0" w:rsidRDefault="00841DF1" w:rsidP="00AE3FB1">
            <w:pPr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bool: чи допустимий хід</w:t>
            </w:r>
          </w:p>
        </w:tc>
        <w:tc>
          <w:tcPr>
            <w:tcW w:w="611" w:type="pct"/>
          </w:tcPr>
          <w:p w14:paraId="3A06CA99" w14:textId="3EB545EF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</w:p>
        </w:tc>
      </w:tr>
      <w:tr w:rsidR="00841DF1" w:rsidRPr="000450F0" w14:paraId="5C2FECFB" w14:textId="77777777" w:rsidTr="00AE3FB1">
        <w:trPr>
          <w:cantSplit/>
        </w:trPr>
        <w:tc>
          <w:tcPr>
            <w:tcW w:w="279" w:type="pct"/>
          </w:tcPr>
          <w:p w14:paraId="3A7AC85A" w14:textId="4B48B8F7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13</w:t>
            </w:r>
          </w:p>
        </w:tc>
        <w:tc>
          <w:tcPr>
            <w:tcW w:w="668" w:type="pct"/>
          </w:tcPr>
          <w:p w14:paraId="1364FB51" w14:textId="3FECBF16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1112" w:type="pct"/>
          </w:tcPr>
          <w:p w14:paraId="240A0501" w14:textId="786B8349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IsValidKnightMove</w:t>
            </w:r>
          </w:p>
        </w:tc>
        <w:tc>
          <w:tcPr>
            <w:tcW w:w="742" w:type="pct"/>
          </w:tcPr>
          <w:p w14:paraId="2F6EC225" w14:textId="4FD99DC3" w:rsidR="00841DF1" w:rsidRPr="000450F0" w:rsidRDefault="00841DF1" w:rsidP="00AE3FB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 допустимості ходу коня</w:t>
            </w:r>
          </w:p>
        </w:tc>
        <w:tc>
          <w:tcPr>
            <w:tcW w:w="749" w:type="pct"/>
          </w:tcPr>
          <w:p w14:paraId="471AC38F" w14:textId="07AF5B50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absRowDiff, absColDiff: 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ізниця в 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ядках та стовпцях</w:t>
            </w:r>
          </w:p>
        </w:tc>
        <w:tc>
          <w:tcPr>
            <w:tcW w:w="839" w:type="pct"/>
          </w:tcPr>
          <w:p w14:paraId="68CD0EAD" w14:textId="02AD20C2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bool: чи допустимий хід</w:t>
            </w:r>
          </w:p>
        </w:tc>
        <w:tc>
          <w:tcPr>
            <w:tcW w:w="611" w:type="pct"/>
          </w:tcPr>
          <w:p w14:paraId="1DB8F8DD" w14:textId="46CE7649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</w:p>
        </w:tc>
      </w:tr>
    </w:tbl>
    <w:p w14:paraId="4D3A630B" w14:textId="53F67B8E" w:rsidR="00AE3FB1" w:rsidRPr="000450F0" w:rsidRDefault="00AE3FB1">
      <w:pPr>
        <w:rPr>
          <w:rFonts w:cs="Times New Roman"/>
        </w:rPr>
      </w:pPr>
      <w:r w:rsidRPr="000450F0">
        <w:rPr>
          <w:rFonts w:cs="Times New Roman"/>
        </w:rPr>
        <w:br w:type="page"/>
      </w:r>
    </w:p>
    <w:p w14:paraId="31EED945" w14:textId="7F9B73DF" w:rsidR="00AE3FB1" w:rsidRPr="000450F0" w:rsidRDefault="00AE3FB1">
      <w:pPr>
        <w:rPr>
          <w:rFonts w:cs="Times New Roman"/>
        </w:rPr>
      </w:pPr>
      <w:r w:rsidRPr="000450F0">
        <w:rPr>
          <w:rFonts w:cs="Times New Roman"/>
        </w:rPr>
        <w:lastRenderedPageBreak/>
        <w:t>П</w:t>
      </w:r>
      <w:r w:rsidR="00010F32" w:rsidRPr="000450F0">
        <w:rPr>
          <w:rFonts w:cs="Times New Roman"/>
        </w:rPr>
        <w:t>p</w:t>
      </w:r>
      <w:r w:rsidRPr="000450F0">
        <w:rPr>
          <w:rFonts w:cs="Times New Roman"/>
        </w:rPr>
        <w:t>одовження таблиці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1277"/>
        <w:gridCol w:w="2125"/>
        <w:gridCol w:w="1418"/>
        <w:gridCol w:w="1432"/>
        <w:gridCol w:w="1604"/>
        <w:gridCol w:w="1168"/>
      </w:tblGrid>
      <w:tr w:rsidR="00AE3FB1" w:rsidRPr="000450F0" w14:paraId="7C627323" w14:textId="77777777" w:rsidTr="00CD7A21">
        <w:trPr>
          <w:cantSplit/>
        </w:trPr>
        <w:tc>
          <w:tcPr>
            <w:tcW w:w="279" w:type="pct"/>
            <w:vAlign w:val="center"/>
          </w:tcPr>
          <w:p w14:paraId="2537B42C" w14:textId="537F1188" w:rsidR="00AE3FB1" w:rsidRPr="000450F0" w:rsidRDefault="00AE3FB1" w:rsidP="00AE3FB1">
            <w:pPr>
              <w:pStyle w:val="afa"/>
              <w:rPr>
                <w:lang w:val="uk-UA" w:eastAsia="en-US"/>
              </w:rPr>
            </w:pPr>
            <w:r w:rsidRPr="000450F0">
              <w:rPr>
                <w:lang w:val="uk-UA" w:eastAsia="en-US"/>
              </w:rPr>
              <w:t>№ п/п</w:t>
            </w:r>
          </w:p>
        </w:tc>
        <w:tc>
          <w:tcPr>
            <w:tcW w:w="668" w:type="pct"/>
            <w:vAlign w:val="center"/>
          </w:tcPr>
          <w:p w14:paraId="6507BB26" w14:textId="74C1654E" w:rsidR="00AE3FB1" w:rsidRPr="000450F0" w:rsidRDefault="00AE3FB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классу</w:t>
            </w:r>
          </w:p>
        </w:tc>
        <w:tc>
          <w:tcPr>
            <w:tcW w:w="1112" w:type="pct"/>
            <w:vAlign w:val="center"/>
          </w:tcPr>
          <w:p w14:paraId="74A37F5C" w14:textId="3A58691B" w:rsidR="00AE3FB1" w:rsidRPr="000450F0" w:rsidRDefault="00AE3FB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742" w:type="pct"/>
            <w:vAlign w:val="center"/>
          </w:tcPr>
          <w:p w14:paraId="3F59F577" w14:textId="21C52E59" w:rsidR="00AE3FB1" w:rsidRPr="000450F0" w:rsidRDefault="00AE3FB1" w:rsidP="00AE3FB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изначення функції</w:t>
            </w:r>
          </w:p>
        </w:tc>
        <w:tc>
          <w:tcPr>
            <w:tcW w:w="749" w:type="pct"/>
            <w:vAlign w:val="center"/>
          </w:tcPr>
          <w:p w14:paraId="792AB89C" w14:textId="60D9AD0F" w:rsidR="00AE3FB1" w:rsidRPr="000450F0" w:rsidRDefault="00AE3FB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Опис вхідних 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</w:p>
        </w:tc>
        <w:tc>
          <w:tcPr>
            <w:tcW w:w="839" w:type="pct"/>
            <w:vAlign w:val="center"/>
          </w:tcPr>
          <w:p w14:paraId="76F92577" w14:textId="5FE4B12A" w:rsidR="00AE3FB1" w:rsidRPr="000450F0" w:rsidRDefault="00AE3FB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Опис вихідних 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</w:p>
        </w:tc>
        <w:tc>
          <w:tcPr>
            <w:tcW w:w="611" w:type="pct"/>
            <w:vAlign w:val="center"/>
          </w:tcPr>
          <w:p w14:paraId="4F1F3C8B" w14:textId="55752E5F" w:rsidR="00AE3FB1" w:rsidRPr="000450F0" w:rsidRDefault="00AE3FB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Заголовний файл</w:t>
            </w:r>
          </w:p>
        </w:tc>
      </w:tr>
      <w:tr w:rsidR="00841DF1" w:rsidRPr="000450F0" w14:paraId="1A5BBC57" w14:textId="77777777" w:rsidTr="00AE3FB1">
        <w:trPr>
          <w:cantSplit/>
        </w:trPr>
        <w:tc>
          <w:tcPr>
            <w:tcW w:w="279" w:type="pct"/>
          </w:tcPr>
          <w:p w14:paraId="74C8EFB6" w14:textId="799CB71E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14</w:t>
            </w:r>
          </w:p>
        </w:tc>
        <w:tc>
          <w:tcPr>
            <w:tcW w:w="668" w:type="pct"/>
          </w:tcPr>
          <w:p w14:paraId="5BA10769" w14:textId="0C2A009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1112" w:type="pct"/>
          </w:tcPr>
          <w:p w14:paraId="4BA62F5F" w14:textId="42669E04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IsValidBishopMove</w:t>
            </w:r>
          </w:p>
        </w:tc>
        <w:tc>
          <w:tcPr>
            <w:tcW w:w="742" w:type="pct"/>
          </w:tcPr>
          <w:p w14:paraId="41741C63" w14:textId="71124CB4" w:rsidR="00841DF1" w:rsidRPr="000450F0" w:rsidRDefault="00841DF1" w:rsidP="00AE3FB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 допустимості ходу слона</w:t>
            </w:r>
          </w:p>
        </w:tc>
        <w:tc>
          <w:tcPr>
            <w:tcW w:w="749" w:type="pct"/>
          </w:tcPr>
          <w:p w14:paraId="1E71E9BE" w14:textId="354D8388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startRow, startCol, endRow, endCol, absRowDiff, absColDiff</w:t>
            </w:r>
          </w:p>
        </w:tc>
        <w:tc>
          <w:tcPr>
            <w:tcW w:w="839" w:type="pct"/>
          </w:tcPr>
          <w:p w14:paraId="1320E775" w14:textId="79BBC581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bool: чи допустимий хід</w:t>
            </w:r>
          </w:p>
        </w:tc>
        <w:tc>
          <w:tcPr>
            <w:tcW w:w="611" w:type="pct"/>
          </w:tcPr>
          <w:p w14:paraId="705C2747" w14:textId="3394E28C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</w:p>
        </w:tc>
      </w:tr>
      <w:tr w:rsidR="00841DF1" w:rsidRPr="000450F0" w14:paraId="26BF8B9B" w14:textId="77777777" w:rsidTr="00AE3FB1">
        <w:trPr>
          <w:cantSplit/>
        </w:trPr>
        <w:tc>
          <w:tcPr>
            <w:tcW w:w="279" w:type="pct"/>
          </w:tcPr>
          <w:p w14:paraId="2821C8EF" w14:textId="71C3D1EC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15</w:t>
            </w:r>
          </w:p>
        </w:tc>
        <w:tc>
          <w:tcPr>
            <w:tcW w:w="668" w:type="pct"/>
          </w:tcPr>
          <w:p w14:paraId="33263F7C" w14:textId="00594C5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1112" w:type="pct"/>
          </w:tcPr>
          <w:p w14:paraId="5D5E3689" w14:textId="7CD3488C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IsValidQueenMove</w:t>
            </w:r>
          </w:p>
        </w:tc>
        <w:tc>
          <w:tcPr>
            <w:tcW w:w="742" w:type="pct"/>
          </w:tcPr>
          <w:p w14:paraId="025F1258" w14:textId="75082D68" w:rsidR="00841DF1" w:rsidRPr="000450F0" w:rsidRDefault="00841DF1" w:rsidP="00AE3FB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 допустимості ходу фе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зя</w:t>
            </w:r>
          </w:p>
        </w:tc>
        <w:tc>
          <w:tcPr>
            <w:tcW w:w="749" w:type="pct"/>
          </w:tcPr>
          <w:p w14:paraId="144F7504" w14:textId="397E084F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startRow, startCol, endRow, endCol, absRowDiff, absColDiff</w:t>
            </w:r>
          </w:p>
        </w:tc>
        <w:tc>
          <w:tcPr>
            <w:tcW w:w="839" w:type="pct"/>
          </w:tcPr>
          <w:p w14:paraId="4748D307" w14:textId="33119039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bool: чи допустимий хід</w:t>
            </w:r>
          </w:p>
        </w:tc>
        <w:tc>
          <w:tcPr>
            <w:tcW w:w="611" w:type="pct"/>
          </w:tcPr>
          <w:p w14:paraId="4FD48357" w14:textId="43D6A629" w:rsidR="00841DF1" w:rsidRPr="000450F0" w:rsidRDefault="00841DF1" w:rsidP="00706F7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</w:p>
        </w:tc>
      </w:tr>
      <w:tr w:rsidR="00841DF1" w:rsidRPr="000450F0" w14:paraId="0A8F3D11" w14:textId="77777777" w:rsidTr="00AE3FB1">
        <w:trPr>
          <w:cantSplit/>
        </w:trPr>
        <w:tc>
          <w:tcPr>
            <w:tcW w:w="279" w:type="pct"/>
          </w:tcPr>
          <w:p w14:paraId="54644582" w14:textId="1CB1495D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16</w:t>
            </w:r>
          </w:p>
        </w:tc>
        <w:tc>
          <w:tcPr>
            <w:tcW w:w="668" w:type="pct"/>
          </w:tcPr>
          <w:p w14:paraId="25CB5CED" w14:textId="58583FC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1112" w:type="pct"/>
          </w:tcPr>
          <w:p w14:paraId="05B8BBA1" w14:textId="4C93FB6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IsValidKingMove</w:t>
            </w:r>
          </w:p>
        </w:tc>
        <w:tc>
          <w:tcPr>
            <w:tcW w:w="742" w:type="pct"/>
          </w:tcPr>
          <w:p w14:paraId="1B02C690" w14:textId="7F6F30F2" w:rsidR="00841DF1" w:rsidRPr="000450F0" w:rsidRDefault="00841DF1" w:rsidP="00AE3FB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 допустимості ходу ко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оля</w:t>
            </w:r>
          </w:p>
        </w:tc>
        <w:tc>
          <w:tcPr>
            <w:tcW w:w="749" w:type="pct"/>
          </w:tcPr>
          <w:p w14:paraId="54884932" w14:textId="4E2DBC94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startRow, startCol, endRow, endCol, absRowDiff, absColDiff</w:t>
            </w:r>
          </w:p>
        </w:tc>
        <w:tc>
          <w:tcPr>
            <w:tcW w:w="839" w:type="pct"/>
          </w:tcPr>
          <w:p w14:paraId="0B6CD690" w14:textId="4BA84C43" w:rsidR="00841DF1" w:rsidRPr="000450F0" w:rsidRDefault="00841DF1" w:rsidP="00706F7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bool: чи допустимий хід</w:t>
            </w:r>
          </w:p>
        </w:tc>
        <w:tc>
          <w:tcPr>
            <w:tcW w:w="611" w:type="pct"/>
          </w:tcPr>
          <w:p w14:paraId="69700C28" w14:textId="12827FA8" w:rsidR="00841DF1" w:rsidRPr="000450F0" w:rsidRDefault="00841DF1" w:rsidP="00706F7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</w:p>
        </w:tc>
      </w:tr>
      <w:tr w:rsidR="00841DF1" w:rsidRPr="000450F0" w14:paraId="7736DF6A" w14:textId="77777777" w:rsidTr="00AE3FB1">
        <w:trPr>
          <w:cantSplit/>
        </w:trPr>
        <w:tc>
          <w:tcPr>
            <w:tcW w:w="279" w:type="pct"/>
          </w:tcPr>
          <w:p w14:paraId="1B87BC19" w14:textId="3368174A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17</w:t>
            </w:r>
          </w:p>
        </w:tc>
        <w:tc>
          <w:tcPr>
            <w:tcW w:w="668" w:type="pct"/>
          </w:tcPr>
          <w:p w14:paraId="4147DB2E" w14:textId="3B5241C2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1112" w:type="pct"/>
          </w:tcPr>
          <w:p w14:paraId="7CB05437" w14:textId="5DB17B14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IsValidCastling</w:t>
            </w:r>
          </w:p>
        </w:tc>
        <w:tc>
          <w:tcPr>
            <w:tcW w:w="742" w:type="pct"/>
          </w:tcPr>
          <w:p w14:paraId="139BC063" w14:textId="7B432454" w:rsidR="00841DF1" w:rsidRPr="000450F0" w:rsidRDefault="00841DF1" w:rsidP="00706F7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ка допустимості 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окі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овки</w:t>
            </w:r>
          </w:p>
        </w:tc>
        <w:tc>
          <w:tcPr>
            <w:tcW w:w="749" w:type="pct"/>
          </w:tcPr>
          <w:p w14:paraId="593059EC" w14:textId="28C6933F" w:rsidR="00841DF1" w:rsidRPr="000450F0" w:rsidRDefault="00841DF1" w:rsidP="00AE3FB1">
            <w:pPr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startRow, startCol, endRow, endCol</w:t>
            </w:r>
          </w:p>
        </w:tc>
        <w:tc>
          <w:tcPr>
            <w:tcW w:w="839" w:type="pct"/>
          </w:tcPr>
          <w:p w14:paraId="2EF6A946" w14:textId="1AA22657" w:rsidR="00841DF1" w:rsidRPr="000450F0" w:rsidRDefault="00841DF1" w:rsidP="00706F7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bool: чи допустима 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окі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овка</w:t>
            </w:r>
          </w:p>
        </w:tc>
        <w:tc>
          <w:tcPr>
            <w:tcW w:w="611" w:type="pct"/>
          </w:tcPr>
          <w:p w14:paraId="47C8A38B" w14:textId="0BC80897" w:rsidR="00841DF1" w:rsidRPr="000450F0" w:rsidRDefault="00841DF1" w:rsidP="00706F7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</w:p>
        </w:tc>
      </w:tr>
      <w:tr w:rsidR="00841DF1" w:rsidRPr="000450F0" w14:paraId="7107A462" w14:textId="77777777" w:rsidTr="00AE3FB1">
        <w:trPr>
          <w:cantSplit/>
        </w:trPr>
        <w:tc>
          <w:tcPr>
            <w:tcW w:w="279" w:type="pct"/>
          </w:tcPr>
          <w:p w14:paraId="026F6F7B" w14:textId="13FE52AA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18</w:t>
            </w:r>
          </w:p>
        </w:tc>
        <w:tc>
          <w:tcPr>
            <w:tcW w:w="668" w:type="pct"/>
          </w:tcPr>
          <w:p w14:paraId="08146308" w14:textId="1EB5F404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1112" w:type="pct"/>
          </w:tcPr>
          <w:p w14:paraId="1127D6DE" w14:textId="455EF008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IsPathBlocked</w:t>
            </w:r>
          </w:p>
        </w:tc>
        <w:tc>
          <w:tcPr>
            <w:tcW w:w="742" w:type="pct"/>
          </w:tcPr>
          <w:p w14:paraId="406ACC85" w14:textId="740AE25A" w:rsidR="00841DF1" w:rsidRPr="000450F0" w:rsidRDefault="00841DF1" w:rsidP="00706F7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ка, чи є 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ешкоди на шляху ходу</w:t>
            </w:r>
          </w:p>
        </w:tc>
        <w:tc>
          <w:tcPr>
            <w:tcW w:w="749" w:type="pct"/>
          </w:tcPr>
          <w:p w14:paraId="5C34D8A7" w14:textId="2184770E" w:rsidR="00841DF1" w:rsidRPr="000450F0" w:rsidRDefault="00841DF1" w:rsidP="00706F7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startRow, startCol, endRow, endCol</w:t>
            </w:r>
          </w:p>
        </w:tc>
        <w:tc>
          <w:tcPr>
            <w:tcW w:w="839" w:type="pct"/>
          </w:tcPr>
          <w:p w14:paraId="72686804" w14:textId="2476947F" w:rsidR="00841DF1" w:rsidRPr="000450F0" w:rsidRDefault="00841DF1" w:rsidP="00706F7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bool: чи є 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ешкоди</w:t>
            </w:r>
          </w:p>
        </w:tc>
        <w:tc>
          <w:tcPr>
            <w:tcW w:w="611" w:type="pct"/>
          </w:tcPr>
          <w:p w14:paraId="2A6B4A21" w14:textId="0AFCAA94" w:rsidR="00841DF1" w:rsidRPr="000450F0" w:rsidRDefault="00841DF1" w:rsidP="00706F7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</w:p>
        </w:tc>
      </w:tr>
    </w:tbl>
    <w:p w14:paraId="362CB715" w14:textId="6C78609E" w:rsidR="00AE3FB1" w:rsidRPr="000450F0" w:rsidRDefault="00AE3FB1">
      <w:pPr>
        <w:rPr>
          <w:rFonts w:cs="Times New Roman"/>
        </w:rPr>
      </w:pPr>
      <w:r w:rsidRPr="000450F0">
        <w:rPr>
          <w:rFonts w:cs="Times New Roman"/>
        </w:rPr>
        <w:br w:type="page"/>
      </w:r>
    </w:p>
    <w:p w14:paraId="611F6BE2" w14:textId="4486534D" w:rsidR="00AE3FB1" w:rsidRPr="000450F0" w:rsidRDefault="00AE3FB1">
      <w:pPr>
        <w:rPr>
          <w:rFonts w:cs="Times New Roman"/>
        </w:rPr>
      </w:pPr>
      <w:r w:rsidRPr="000450F0">
        <w:rPr>
          <w:rFonts w:cs="Times New Roman"/>
        </w:rPr>
        <w:lastRenderedPageBreak/>
        <w:t>П</w:t>
      </w:r>
      <w:r w:rsidR="00010F32" w:rsidRPr="000450F0">
        <w:rPr>
          <w:rFonts w:cs="Times New Roman"/>
        </w:rPr>
        <w:t>p</w:t>
      </w:r>
      <w:r w:rsidRPr="000450F0">
        <w:rPr>
          <w:rFonts w:cs="Times New Roman"/>
        </w:rPr>
        <w:t>одовження таблиці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2"/>
        <w:gridCol w:w="1277"/>
        <w:gridCol w:w="1701"/>
        <w:gridCol w:w="1843"/>
        <w:gridCol w:w="1432"/>
        <w:gridCol w:w="1604"/>
        <w:gridCol w:w="1168"/>
      </w:tblGrid>
      <w:tr w:rsidR="00824D56" w:rsidRPr="000450F0" w14:paraId="6CBFEF6D" w14:textId="77777777" w:rsidTr="00824D56">
        <w:trPr>
          <w:cantSplit/>
        </w:trPr>
        <w:tc>
          <w:tcPr>
            <w:tcW w:w="279" w:type="pct"/>
            <w:vAlign w:val="center"/>
          </w:tcPr>
          <w:p w14:paraId="31F3D606" w14:textId="50971751" w:rsidR="00824D56" w:rsidRPr="000450F0" w:rsidRDefault="00824D56" w:rsidP="00824D56">
            <w:pPr>
              <w:ind w:firstLine="0"/>
              <w:rPr>
                <w:rFonts w:eastAsia="Times New Roman" w:cs="Times New Roman"/>
                <w:sz w:val="24"/>
                <w:szCs w:val="24"/>
                <w:lang w:val="uk-UA"/>
              </w:rPr>
            </w:pPr>
            <w:r w:rsidRPr="000450F0">
              <w:rPr>
                <w:rFonts w:cs="Times New Roman"/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726676E6" w14:textId="548CCE54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классу</w:t>
            </w:r>
          </w:p>
        </w:tc>
        <w:tc>
          <w:tcPr>
            <w:tcW w:w="890" w:type="pct"/>
            <w:vAlign w:val="center"/>
          </w:tcPr>
          <w:p w14:paraId="5FEC43C6" w14:textId="38D4593D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964" w:type="pct"/>
            <w:vAlign w:val="center"/>
          </w:tcPr>
          <w:p w14:paraId="05F0E444" w14:textId="77839EB7" w:rsidR="00824D56" w:rsidRPr="000450F0" w:rsidRDefault="00824D56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изначення функції</w:t>
            </w:r>
          </w:p>
        </w:tc>
        <w:tc>
          <w:tcPr>
            <w:tcW w:w="749" w:type="pct"/>
            <w:vAlign w:val="center"/>
          </w:tcPr>
          <w:p w14:paraId="0571B64F" w14:textId="0DA34D7E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Опис вхідних 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</w:p>
        </w:tc>
        <w:tc>
          <w:tcPr>
            <w:tcW w:w="839" w:type="pct"/>
            <w:vAlign w:val="center"/>
          </w:tcPr>
          <w:p w14:paraId="766BB19D" w14:textId="5EBEE824" w:rsidR="00824D56" w:rsidRPr="000450F0" w:rsidRDefault="00824D56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Опис вихідних 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</w:p>
        </w:tc>
        <w:tc>
          <w:tcPr>
            <w:tcW w:w="611" w:type="pct"/>
            <w:vAlign w:val="center"/>
          </w:tcPr>
          <w:p w14:paraId="1C89C7BA" w14:textId="75245CFA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Заголовний файл</w:t>
            </w:r>
          </w:p>
        </w:tc>
      </w:tr>
      <w:tr w:rsidR="00824D56" w:rsidRPr="000450F0" w14:paraId="767AA543" w14:textId="77777777" w:rsidTr="00824D56">
        <w:trPr>
          <w:cantSplit/>
        </w:trPr>
        <w:tc>
          <w:tcPr>
            <w:tcW w:w="279" w:type="pct"/>
          </w:tcPr>
          <w:p w14:paraId="353141F1" w14:textId="1A28A68A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19</w:t>
            </w:r>
          </w:p>
        </w:tc>
        <w:tc>
          <w:tcPr>
            <w:tcW w:w="668" w:type="pct"/>
          </w:tcPr>
          <w:p w14:paraId="3DBB8481" w14:textId="2489CD82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890" w:type="pct"/>
          </w:tcPr>
          <w:p w14:paraId="5DD72D6A" w14:textId="559DB1BE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MoveWouldLeaveKingInCheck</w:t>
            </w:r>
          </w:p>
        </w:tc>
        <w:tc>
          <w:tcPr>
            <w:tcW w:w="964" w:type="pct"/>
          </w:tcPr>
          <w:p w14:paraId="22F63292" w14:textId="4E20A7D8" w:rsidR="00841DF1" w:rsidRPr="000450F0" w:rsidRDefault="00841DF1" w:rsidP="00824D56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ка, чи хід залишить ко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оля під шахом</w:t>
            </w:r>
          </w:p>
        </w:tc>
        <w:tc>
          <w:tcPr>
            <w:tcW w:w="749" w:type="pct"/>
          </w:tcPr>
          <w:p w14:paraId="59FED691" w14:textId="4F948A8D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startRow, startCol, endRow, endCol, currentPlayer</w:t>
            </w:r>
          </w:p>
        </w:tc>
        <w:tc>
          <w:tcPr>
            <w:tcW w:w="839" w:type="pct"/>
          </w:tcPr>
          <w:p w14:paraId="207A561D" w14:textId="3CFD9CC9" w:rsidR="00841DF1" w:rsidRPr="000450F0" w:rsidRDefault="00841DF1" w:rsidP="00AE3FB1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bool: чи буде ко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оль під шахом</w:t>
            </w:r>
          </w:p>
        </w:tc>
        <w:tc>
          <w:tcPr>
            <w:tcW w:w="611" w:type="pct"/>
          </w:tcPr>
          <w:p w14:paraId="10465D6C" w14:textId="1D346019" w:rsidR="00841DF1" w:rsidRPr="000450F0" w:rsidRDefault="00841DF1" w:rsidP="00AE3FB1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</w:p>
        </w:tc>
      </w:tr>
      <w:tr w:rsidR="00824D56" w:rsidRPr="000450F0" w14:paraId="35C8F038" w14:textId="77777777" w:rsidTr="00824D56">
        <w:trPr>
          <w:cantSplit/>
        </w:trPr>
        <w:tc>
          <w:tcPr>
            <w:tcW w:w="279" w:type="pct"/>
          </w:tcPr>
          <w:p w14:paraId="196699F0" w14:textId="7D576C1B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20</w:t>
            </w:r>
          </w:p>
        </w:tc>
        <w:tc>
          <w:tcPr>
            <w:tcW w:w="668" w:type="pct"/>
          </w:tcPr>
          <w:p w14:paraId="102C479C" w14:textId="1DDB3D86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890" w:type="pct"/>
          </w:tcPr>
          <w:p w14:paraId="0DC3E0B9" w14:textId="7ED3FEF0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IsPositionUnderAttack</w:t>
            </w:r>
          </w:p>
        </w:tc>
        <w:tc>
          <w:tcPr>
            <w:tcW w:w="964" w:type="pct"/>
          </w:tcPr>
          <w:p w14:paraId="2E90E3C3" w14:textId="0FF4D43E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ка, чи клітинка атакована фігу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ами вказаного кольо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у</w:t>
            </w:r>
          </w:p>
        </w:tc>
        <w:tc>
          <w:tcPr>
            <w:tcW w:w="749" w:type="pct"/>
          </w:tcPr>
          <w:p w14:paraId="077E7F6B" w14:textId="1D04E059" w:rsidR="00841DF1" w:rsidRPr="000450F0" w:rsidRDefault="00841DF1" w:rsidP="00AE3FB1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row, col: позиція, attackingColor: колі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атакуючих фігу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</w:p>
        </w:tc>
        <w:tc>
          <w:tcPr>
            <w:tcW w:w="839" w:type="pct"/>
          </w:tcPr>
          <w:p w14:paraId="1AEADB9A" w14:textId="678F966E" w:rsidR="00841DF1" w:rsidRPr="000450F0" w:rsidRDefault="00841DF1" w:rsidP="00AE3FB1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bool: чи атакована клітинка</w:t>
            </w:r>
          </w:p>
        </w:tc>
        <w:tc>
          <w:tcPr>
            <w:tcW w:w="611" w:type="pct"/>
          </w:tcPr>
          <w:p w14:paraId="3EF77178" w14:textId="0A8AE809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</w:p>
        </w:tc>
      </w:tr>
      <w:tr w:rsidR="00824D56" w:rsidRPr="000450F0" w14:paraId="33EC327A" w14:textId="77777777" w:rsidTr="00824D56">
        <w:trPr>
          <w:cantSplit/>
        </w:trPr>
        <w:tc>
          <w:tcPr>
            <w:tcW w:w="279" w:type="pct"/>
          </w:tcPr>
          <w:p w14:paraId="59432D03" w14:textId="0DF44E3B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21</w:t>
            </w:r>
          </w:p>
        </w:tc>
        <w:tc>
          <w:tcPr>
            <w:tcW w:w="668" w:type="pct"/>
          </w:tcPr>
          <w:p w14:paraId="0122C46E" w14:textId="7069E04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890" w:type="pct"/>
          </w:tcPr>
          <w:p w14:paraId="2DD65880" w14:textId="28CF1D5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IsDiagonallyAttacked</w:t>
            </w:r>
          </w:p>
        </w:tc>
        <w:tc>
          <w:tcPr>
            <w:tcW w:w="964" w:type="pct"/>
          </w:tcPr>
          <w:p w14:paraId="130DE43F" w14:textId="39847489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 діагональних атак на клітинку</w:t>
            </w:r>
          </w:p>
        </w:tc>
        <w:tc>
          <w:tcPr>
            <w:tcW w:w="749" w:type="pct"/>
          </w:tcPr>
          <w:p w14:paraId="16F9F747" w14:textId="71A2E644" w:rsidR="00841DF1" w:rsidRPr="000450F0" w:rsidRDefault="00841DF1" w:rsidP="00AE3FB1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row, col, attackingColor</w:t>
            </w:r>
          </w:p>
        </w:tc>
        <w:tc>
          <w:tcPr>
            <w:tcW w:w="839" w:type="pct"/>
          </w:tcPr>
          <w:p w14:paraId="0E902B56" w14:textId="1168C4C1" w:rsidR="00841DF1" w:rsidRPr="000450F0" w:rsidRDefault="00841DF1" w:rsidP="00AE3FB1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bool: чи атакована діагонально</w:t>
            </w:r>
          </w:p>
        </w:tc>
        <w:tc>
          <w:tcPr>
            <w:tcW w:w="611" w:type="pct"/>
          </w:tcPr>
          <w:p w14:paraId="4BDB377A" w14:textId="7B50D1F0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</w:p>
        </w:tc>
      </w:tr>
      <w:tr w:rsidR="00824D56" w:rsidRPr="008E58BD" w14:paraId="1BC3D2FF" w14:textId="77777777" w:rsidTr="00824D56">
        <w:trPr>
          <w:cantSplit/>
        </w:trPr>
        <w:tc>
          <w:tcPr>
            <w:tcW w:w="279" w:type="pct"/>
          </w:tcPr>
          <w:p w14:paraId="16416D30" w14:textId="6692DC5F" w:rsidR="00841DF1" w:rsidRPr="00841DF1" w:rsidRDefault="00841DF1" w:rsidP="00841DF1">
            <w:pPr>
              <w:ind w:left="-724"/>
              <w:jc w:val="center"/>
              <w:rPr>
                <w:color w:val="000000" w:themeColor="text1"/>
                <w:szCs w:val="28"/>
                <w:lang w:val="uk-UA"/>
              </w:rPr>
            </w:pPr>
            <w:r w:rsidRPr="00841DF1">
              <w:rPr>
                <w:rFonts w:ascii="Calibri" w:hAnsi="Calibri" w:cs="Calibri"/>
                <w:color w:val="000000" w:themeColor="text1"/>
                <w:sz w:val="22"/>
              </w:rPr>
              <w:t>22</w:t>
            </w:r>
          </w:p>
        </w:tc>
        <w:tc>
          <w:tcPr>
            <w:tcW w:w="668" w:type="pct"/>
          </w:tcPr>
          <w:p w14:paraId="67068867" w14:textId="2B1D0FD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Board</w:t>
            </w:r>
          </w:p>
        </w:tc>
        <w:tc>
          <w:tcPr>
            <w:tcW w:w="890" w:type="pct"/>
          </w:tcPr>
          <w:p w14:paraId="00ABB994" w14:textId="14F5711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IsOrthogonallyAttacked</w:t>
            </w:r>
          </w:p>
        </w:tc>
        <w:tc>
          <w:tcPr>
            <w:tcW w:w="964" w:type="pct"/>
          </w:tcPr>
          <w:p w14:paraId="56FB144B" w14:textId="1A97F603" w:rsidR="00841DF1" w:rsidRPr="00AE3FB1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 ве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тикальних та го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изонтальних атак</w:t>
            </w:r>
          </w:p>
        </w:tc>
        <w:tc>
          <w:tcPr>
            <w:tcW w:w="749" w:type="pct"/>
          </w:tcPr>
          <w:p w14:paraId="79465D8E" w14:textId="516AFBDB" w:rsidR="00841DF1" w:rsidRPr="00AE3FB1" w:rsidRDefault="00841DF1" w:rsidP="00AE3FB1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row, col, attackingColor</w:t>
            </w:r>
          </w:p>
        </w:tc>
        <w:tc>
          <w:tcPr>
            <w:tcW w:w="839" w:type="pct"/>
          </w:tcPr>
          <w:p w14:paraId="1B8013DD" w14:textId="009AC7E9" w:rsidR="00841DF1" w:rsidRPr="00AE3FB1" w:rsidRDefault="00841DF1" w:rsidP="00AE3FB1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bool: чи атакована о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тогонально</w:t>
            </w:r>
          </w:p>
        </w:tc>
        <w:tc>
          <w:tcPr>
            <w:tcW w:w="611" w:type="pct"/>
          </w:tcPr>
          <w:p w14:paraId="1B86C1C1" w14:textId="7004457B" w:rsidR="00841DF1" w:rsidRPr="00AE3FB1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</w:p>
        </w:tc>
      </w:tr>
      <w:tr w:rsidR="00824D56" w:rsidRPr="008E58BD" w14:paraId="58772489" w14:textId="77777777" w:rsidTr="00824D56">
        <w:trPr>
          <w:cantSplit/>
        </w:trPr>
        <w:tc>
          <w:tcPr>
            <w:tcW w:w="279" w:type="pct"/>
          </w:tcPr>
          <w:p w14:paraId="763CBBB1" w14:textId="6EEA7ED6" w:rsidR="00841DF1" w:rsidRPr="00841DF1" w:rsidRDefault="00841DF1" w:rsidP="00841DF1">
            <w:pPr>
              <w:ind w:left="-724"/>
              <w:jc w:val="center"/>
              <w:rPr>
                <w:color w:val="000000" w:themeColor="text1"/>
                <w:szCs w:val="28"/>
                <w:lang w:val="uk-UA"/>
              </w:rPr>
            </w:pPr>
            <w:r w:rsidRPr="00841DF1">
              <w:rPr>
                <w:rFonts w:ascii="Calibri" w:hAnsi="Calibri" w:cs="Calibri"/>
                <w:color w:val="000000" w:themeColor="text1"/>
                <w:sz w:val="22"/>
              </w:rPr>
              <w:t>23</w:t>
            </w:r>
          </w:p>
        </w:tc>
        <w:tc>
          <w:tcPr>
            <w:tcW w:w="668" w:type="pct"/>
          </w:tcPr>
          <w:p w14:paraId="12F95E48" w14:textId="3510BB0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Board</w:t>
            </w:r>
          </w:p>
        </w:tc>
        <w:tc>
          <w:tcPr>
            <w:tcW w:w="890" w:type="pct"/>
          </w:tcPr>
          <w:p w14:paraId="03A29B3E" w14:textId="5DE3A29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IsKnightAttacked</w:t>
            </w:r>
          </w:p>
        </w:tc>
        <w:tc>
          <w:tcPr>
            <w:tcW w:w="964" w:type="pct"/>
          </w:tcPr>
          <w:p w14:paraId="102A5E03" w14:textId="6C575CC5" w:rsidR="00841DF1" w:rsidRPr="00AE3FB1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 атак конем на клітинку</w:t>
            </w:r>
          </w:p>
        </w:tc>
        <w:tc>
          <w:tcPr>
            <w:tcW w:w="749" w:type="pct"/>
          </w:tcPr>
          <w:p w14:paraId="44654D51" w14:textId="51E1FEF3" w:rsidR="00841DF1" w:rsidRPr="00AE3FB1" w:rsidRDefault="00841DF1" w:rsidP="00AE3FB1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row, col, attackingColor</w:t>
            </w:r>
          </w:p>
        </w:tc>
        <w:tc>
          <w:tcPr>
            <w:tcW w:w="839" w:type="pct"/>
          </w:tcPr>
          <w:p w14:paraId="7D53E70D" w14:textId="65FE8D0A" w:rsidR="00841DF1" w:rsidRPr="00AE3FB1" w:rsidRDefault="00841DF1" w:rsidP="00AE3FB1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bool: чи атакована конем</w:t>
            </w:r>
          </w:p>
        </w:tc>
        <w:tc>
          <w:tcPr>
            <w:tcW w:w="611" w:type="pct"/>
          </w:tcPr>
          <w:p w14:paraId="16D3DAA2" w14:textId="717598FD" w:rsidR="00841DF1" w:rsidRPr="00AE3FB1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</w:p>
        </w:tc>
      </w:tr>
      <w:tr w:rsidR="00824D56" w:rsidRPr="008E58BD" w14:paraId="6D7D8231" w14:textId="77777777" w:rsidTr="00824D56">
        <w:trPr>
          <w:cantSplit/>
        </w:trPr>
        <w:tc>
          <w:tcPr>
            <w:tcW w:w="279" w:type="pct"/>
          </w:tcPr>
          <w:p w14:paraId="5C877E5F" w14:textId="477B1261" w:rsidR="00841DF1" w:rsidRPr="00841DF1" w:rsidRDefault="00841DF1" w:rsidP="00841DF1">
            <w:pPr>
              <w:ind w:left="-724"/>
              <w:jc w:val="center"/>
              <w:rPr>
                <w:color w:val="000000" w:themeColor="text1"/>
                <w:szCs w:val="28"/>
                <w:lang w:val="uk-UA"/>
              </w:rPr>
            </w:pPr>
            <w:r w:rsidRPr="00841DF1">
              <w:rPr>
                <w:rFonts w:ascii="Calibri" w:hAnsi="Calibri" w:cs="Calibri"/>
                <w:color w:val="000000" w:themeColor="text1"/>
                <w:sz w:val="22"/>
              </w:rPr>
              <w:t>24</w:t>
            </w:r>
          </w:p>
        </w:tc>
        <w:tc>
          <w:tcPr>
            <w:tcW w:w="668" w:type="pct"/>
          </w:tcPr>
          <w:p w14:paraId="5507E69D" w14:textId="577CDF7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Board</w:t>
            </w:r>
          </w:p>
        </w:tc>
        <w:tc>
          <w:tcPr>
            <w:tcW w:w="890" w:type="pct"/>
          </w:tcPr>
          <w:p w14:paraId="2B2708A7" w14:textId="6C94C17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IsKingInCheck</w:t>
            </w:r>
          </w:p>
        </w:tc>
        <w:tc>
          <w:tcPr>
            <w:tcW w:w="964" w:type="pct"/>
          </w:tcPr>
          <w:p w14:paraId="1383AC90" w14:textId="5BF33C2E" w:rsidR="00841DF1" w:rsidRPr="00AE3FB1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ка, чи пе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ебуває ко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оль під шахом</w:t>
            </w:r>
          </w:p>
        </w:tc>
        <w:tc>
          <w:tcPr>
            <w:tcW w:w="749" w:type="pct"/>
          </w:tcPr>
          <w:p w14:paraId="3D7FC523" w14:textId="2F4EFD56" w:rsidR="00841DF1" w:rsidRPr="00AE3FB1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color: колі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ко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оля для пе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ки</w:t>
            </w:r>
          </w:p>
        </w:tc>
        <w:tc>
          <w:tcPr>
            <w:tcW w:w="839" w:type="pct"/>
          </w:tcPr>
          <w:p w14:paraId="69BAABB9" w14:textId="5708C265" w:rsidR="00841DF1" w:rsidRPr="00AE3FB1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bool: чи пе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ебуває ко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оль під шахом</w:t>
            </w:r>
          </w:p>
        </w:tc>
        <w:tc>
          <w:tcPr>
            <w:tcW w:w="611" w:type="pct"/>
          </w:tcPr>
          <w:p w14:paraId="395ADA82" w14:textId="4748F970" w:rsidR="00841DF1" w:rsidRPr="00AE3FB1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</w:p>
        </w:tc>
      </w:tr>
    </w:tbl>
    <w:p w14:paraId="57747927" w14:textId="2A58A968" w:rsidR="00824D56" w:rsidRDefault="00824D56">
      <w:r>
        <w:br w:type="page"/>
      </w:r>
    </w:p>
    <w:p w14:paraId="2667C543" w14:textId="2AD602A7" w:rsidR="00824D56" w:rsidRDefault="00824D56">
      <w:r>
        <w:lastRenderedPageBreak/>
        <w:t>П</w:t>
      </w:r>
      <w:r w:rsidR="00010F32">
        <w:t>p</w:t>
      </w:r>
      <w:r>
        <w:t>одовження таблиці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2"/>
        <w:gridCol w:w="1277"/>
        <w:gridCol w:w="1701"/>
        <w:gridCol w:w="1843"/>
        <w:gridCol w:w="1432"/>
        <w:gridCol w:w="1604"/>
        <w:gridCol w:w="1168"/>
      </w:tblGrid>
      <w:tr w:rsidR="00824D56" w:rsidRPr="000450F0" w14:paraId="76202DC7" w14:textId="77777777" w:rsidTr="00E52E28">
        <w:trPr>
          <w:cantSplit/>
        </w:trPr>
        <w:tc>
          <w:tcPr>
            <w:tcW w:w="279" w:type="pct"/>
            <w:vAlign w:val="center"/>
          </w:tcPr>
          <w:p w14:paraId="61E40878" w14:textId="77777777" w:rsidR="00824D56" w:rsidRPr="000450F0" w:rsidRDefault="00824D56" w:rsidP="00824D56">
            <w:pPr>
              <w:ind w:firstLine="0"/>
              <w:rPr>
                <w:rFonts w:cs="Times New Roman"/>
                <w:lang w:val="uk-UA"/>
              </w:rPr>
            </w:pPr>
            <w:r w:rsidRPr="000450F0">
              <w:rPr>
                <w:rFonts w:cs="Times New Roman"/>
                <w:lang w:val="uk-UA"/>
              </w:rPr>
              <w:t xml:space="preserve">№ </w:t>
            </w:r>
          </w:p>
          <w:p w14:paraId="42311682" w14:textId="703950F7" w:rsidR="00824D56" w:rsidRPr="000450F0" w:rsidRDefault="00824D56" w:rsidP="00824D56">
            <w:pPr>
              <w:ind w:firstLine="0"/>
              <w:rPr>
                <w:rFonts w:cs="Times New Roman"/>
                <w:lang w:val="uk-UA"/>
              </w:rPr>
            </w:pPr>
            <w:r w:rsidRPr="000450F0">
              <w:rPr>
                <w:rFonts w:cs="Times New Roman"/>
                <w:lang w:val="uk-UA"/>
              </w:rPr>
              <w:t>п/</w:t>
            </w:r>
          </w:p>
          <w:p w14:paraId="47C9029E" w14:textId="7E73F954" w:rsidR="00824D56" w:rsidRPr="000450F0" w:rsidRDefault="00824D56" w:rsidP="00824D56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cs="Times New Roman"/>
                <w:lang w:val="uk-UA"/>
              </w:rPr>
              <w:t>п</w:t>
            </w:r>
          </w:p>
        </w:tc>
        <w:tc>
          <w:tcPr>
            <w:tcW w:w="668" w:type="pct"/>
            <w:vAlign w:val="center"/>
          </w:tcPr>
          <w:p w14:paraId="05763CAC" w14:textId="46F3A398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классу</w:t>
            </w:r>
          </w:p>
        </w:tc>
        <w:tc>
          <w:tcPr>
            <w:tcW w:w="890" w:type="pct"/>
            <w:vAlign w:val="center"/>
          </w:tcPr>
          <w:p w14:paraId="24023AB9" w14:textId="0BD7CC39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964" w:type="pct"/>
            <w:vAlign w:val="center"/>
          </w:tcPr>
          <w:p w14:paraId="04939371" w14:textId="3354450D" w:rsidR="00824D56" w:rsidRPr="000450F0" w:rsidRDefault="00824D56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изначення функції</w:t>
            </w:r>
          </w:p>
        </w:tc>
        <w:tc>
          <w:tcPr>
            <w:tcW w:w="749" w:type="pct"/>
            <w:vAlign w:val="center"/>
          </w:tcPr>
          <w:p w14:paraId="2C8C0D6D" w14:textId="1AA3AE29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Опис вхідних 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</w:p>
        </w:tc>
        <w:tc>
          <w:tcPr>
            <w:tcW w:w="839" w:type="pct"/>
            <w:vAlign w:val="center"/>
          </w:tcPr>
          <w:p w14:paraId="13EBCAFE" w14:textId="63AC8115" w:rsidR="00824D56" w:rsidRPr="000450F0" w:rsidRDefault="00824D56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Опис вихідних 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</w:p>
        </w:tc>
        <w:tc>
          <w:tcPr>
            <w:tcW w:w="611" w:type="pct"/>
            <w:vAlign w:val="center"/>
          </w:tcPr>
          <w:p w14:paraId="57D7352F" w14:textId="7D97AF96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Заголовний файл</w:t>
            </w:r>
          </w:p>
        </w:tc>
      </w:tr>
      <w:tr w:rsidR="00824D56" w:rsidRPr="000450F0" w14:paraId="4841CB3C" w14:textId="77777777" w:rsidTr="00824D56">
        <w:trPr>
          <w:cantSplit/>
        </w:trPr>
        <w:tc>
          <w:tcPr>
            <w:tcW w:w="279" w:type="pct"/>
          </w:tcPr>
          <w:p w14:paraId="0B9628A7" w14:textId="5596234A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25</w:t>
            </w:r>
          </w:p>
        </w:tc>
        <w:tc>
          <w:tcPr>
            <w:tcW w:w="668" w:type="pct"/>
          </w:tcPr>
          <w:p w14:paraId="1AA240DF" w14:textId="7BD4B368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890" w:type="pct"/>
          </w:tcPr>
          <w:p w14:paraId="5D9F794F" w14:textId="29F3A1B5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GetValidMovesForPiece</w:t>
            </w:r>
          </w:p>
        </w:tc>
        <w:tc>
          <w:tcPr>
            <w:tcW w:w="964" w:type="pct"/>
          </w:tcPr>
          <w:p w14:paraId="49FDC4C8" w14:textId="29511487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имання всіх допустимих ходів для фігу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</w:t>
            </w:r>
          </w:p>
        </w:tc>
        <w:tc>
          <w:tcPr>
            <w:tcW w:w="749" w:type="pct"/>
          </w:tcPr>
          <w:p w14:paraId="27731AE1" w14:textId="13E31274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row, col: позиція фігу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</w:t>
            </w:r>
          </w:p>
        </w:tc>
        <w:tc>
          <w:tcPr>
            <w:tcW w:w="839" w:type="pct"/>
          </w:tcPr>
          <w:p w14:paraId="05DAE4A3" w14:textId="5A9CBD14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List&lt;(int, int)&gt;: список позицій для ходів</w:t>
            </w:r>
          </w:p>
        </w:tc>
        <w:tc>
          <w:tcPr>
            <w:tcW w:w="611" w:type="pct"/>
          </w:tcPr>
          <w:p w14:paraId="3981EBDA" w14:textId="4A0E941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</w:p>
        </w:tc>
      </w:tr>
      <w:tr w:rsidR="00824D56" w:rsidRPr="000450F0" w14:paraId="593E0AD4" w14:textId="77777777" w:rsidTr="00824D56">
        <w:trPr>
          <w:cantSplit/>
        </w:trPr>
        <w:tc>
          <w:tcPr>
            <w:tcW w:w="279" w:type="pct"/>
          </w:tcPr>
          <w:p w14:paraId="4553C29C" w14:textId="2C53F872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26</w:t>
            </w:r>
          </w:p>
        </w:tc>
        <w:tc>
          <w:tcPr>
            <w:tcW w:w="668" w:type="pct"/>
          </w:tcPr>
          <w:p w14:paraId="395DAD9E" w14:textId="2C6EE8D5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890" w:type="pct"/>
          </w:tcPr>
          <w:p w14:paraId="59DA6329" w14:textId="35E70ECB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GetAllPossibleMovesForPlayer</w:t>
            </w:r>
          </w:p>
        </w:tc>
        <w:tc>
          <w:tcPr>
            <w:tcW w:w="964" w:type="pct"/>
          </w:tcPr>
          <w:p w14:paraId="2A1AF0CA" w14:textId="5346F71B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имання всіх можливих ходів для 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авця</w:t>
            </w:r>
          </w:p>
        </w:tc>
        <w:tc>
          <w:tcPr>
            <w:tcW w:w="749" w:type="pct"/>
          </w:tcPr>
          <w:p w14:paraId="66944781" w14:textId="01C9562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playerColor: колі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авця</w:t>
            </w:r>
          </w:p>
        </w:tc>
        <w:tc>
          <w:tcPr>
            <w:tcW w:w="839" w:type="pct"/>
          </w:tcPr>
          <w:p w14:paraId="6187FCB3" w14:textId="306ED21A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List&lt;Move&gt;: список доступних ходів</w:t>
            </w:r>
          </w:p>
        </w:tc>
        <w:tc>
          <w:tcPr>
            <w:tcW w:w="611" w:type="pct"/>
          </w:tcPr>
          <w:p w14:paraId="38F63AE4" w14:textId="267F0BE9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</w:p>
        </w:tc>
      </w:tr>
      <w:tr w:rsidR="00824D56" w:rsidRPr="000450F0" w14:paraId="3932F4AE" w14:textId="77777777" w:rsidTr="00824D56">
        <w:trPr>
          <w:cantSplit/>
        </w:trPr>
        <w:tc>
          <w:tcPr>
            <w:tcW w:w="279" w:type="pct"/>
          </w:tcPr>
          <w:p w14:paraId="72F32066" w14:textId="72F8A2AA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27</w:t>
            </w:r>
          </w:p>
        </w:tc>
        <w:tc>
          <w:tcPr>
            <w:tcW w:w="668" w:type="pct"/>
          </w:tcPr>
          <w:p w14:paraId="742EE056" w14:textId="4785365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890" w:type="pct"/>
          </w:tcPr>
          <w:p w14:paraId="45614A0A" w14:textId="5C83691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CheckForGameEnd</w:t>
            </w:r>
          </w:p>
        </w:tc>
        <w:tc>
          <w:tcPr>
            <w:tcW w:w="964" w:type="pct"/>
          </w:tcPr>
          <w:p w14:paraId="406232C8" w14:textId="57658CCD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 наявності мату або пату</w:t>
            </w:r>
          </w:p>
        </w:tc>
        <w:tc>
          <w:tcPr>
            <w:tcW w:w="749" w:type="pct"/>
          </w:tcPr>
          <w:p w14:paraId="1242F1A2" w14:textId="75DF515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playerColor: колі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авця для 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ки</w:t>
            </w:r>
          </w:p>
        </w:tc>
        <w:tc>
          <w:tcPr>
            <w:tcW w:w="839" w:type="pct"/>
          </w:tcPr>
          <w:p w14:paraId="2D3C9890" w14:textId="2D1DC349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GameEndType: тип заве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шення 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</w:t>
            </w:r>
          </w:p>
        </w:tc>
        <w:tc>
          <w:tcPr>
            <w:tcW w:w="611" w:type="pct"/>
          </w:tcPr>
          <w:p w14:paraId="08B59572" w14:textId="4EDE1BB4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</w:p>
        </w:tc>
      </w:tr>
      <w:tr w:rsidR="00824D56" w:rsidRPr="000450F0" w14:paraId="56ABA375" w14:textId="77777777" w:rsidTr="00824D56">
        <w:trPr>
          <w:cantSplit/>
        </w:trPr>
        <w:tc>
          <w:tcPr>
            <w:tcW w:w="279" w:type="pct"/>
          </w:tcPr>
          <w:p w14:paraId="6746AB9F" w14:textId="39D99E56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28</w:t>
            </w:r>
          </w:p>
        </w:tc>
        <w:tc>
          <w:tcPr>
            <w:tcW w:w="668" w:type="pct"/>
          </w:tcPr>
          <w:p w14:paraId="1D32EBB3" w14:textId="6C9C09D4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890" w:type="pct"/>
          </w:tcPr>
          <w:p w14:paraId="4588EBF2" w14:textId="3931F9E2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EvaluatePosition</w:t>
            </w:r>
          </w:p>
        </w:tc>
        <w:tc>
          <w:tcPr>
            <w:tcW w:w="964" w:type="pct"/>
          </w:tcPr>
          <w:p w14:paraId="30D08C6A" w14:textId="4D4C3448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Оцінка поточної позиції</w:t>
            </w:r>
          </w:p>
        </w:tc>
        <w:tc>
          <w:tcPr>
            <w:tcW w:w="749" w:type="pct"/>
          </w:tcPr>
          <w:p w14:paraId="4BA78EC1" w14:textId="7F7E9E8C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</w:p>
        </w:tc>
        <w:tc>
          <w:tcPr>
            <w:tcW w:w="839" w:type="pct"/>
          </w:tcPr>
          <w:p w14:paraId="761C708E" w14:textId="5BB447BE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int: числова оцінка (позитивна - 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евага білих)</w:t>
            </w:r>
          </w:p>
        </w:tc>
        <w:tc>
          <w:tcPr>
            <w:tcW w:w="611" w:type="pct"/>
          </w:tcPr>
          <w:p w14:paraId="3C16EDC0" w14:textId="75A01840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</w:p>
        </w:tc>
      </w:tr>
      <w:tr w:rsidR="00824D56" w:rsidRPr="000450F0" w14:paraId="21C4B98C" w14:textId="77777777" w:rsidTr="00824D56">
        <w:trPr>
          <w:cantSplit/>
        </w:trPr>
        <w:tc>
          <w:tcPr>
            <w:tcW w:w="279" w:type="pct"/>
          </w:tcPr>
          <w:p w14:paraId="33918C04" w14:textId="19CF487D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29</w:t>
            </w:r>
          </w:p>
        </w:tc>
        <w:tc>
          <w:tcPr>
            <w:tcW w:w="668" w:type="pct"/>
          </w:tcPr>
          <w:p w14:paraId="71B54553" w14:textId="401C92F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890" w:type="pct"/>
          </w:tcPr>
          <w:p w14:paraId="5231731E" w14:textId="233FDAD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IsValidPosition</w:t>
            </w:r>
          </w:p>
        </w:tc>
        <w:tc>
          <w:tcPr>
            <w:tcW w:w="964" w:type="pct"/>
          </w:tcPr>
          <w:p w14:paraId="4E1A2A60" w14:textId="7E88477E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 чи позиція в межах дошки</w:t>
            </w:r>
          </w:p>
        </w:tc>
        <w:tc>
          <w:tcPr>
            <w:tcW w:w="749" w:type="pct"/>
          </w:tcPr>
          <w:p w14:paraId="5CD894F7" w14:textId="03D3D32C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row, col: позиція для 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ки</w:t>
            </w:r>
          </w:p>
        </w:tc>
        <w:tc>
          <w:tcPr>
            <w:tcW w:w="839" w:type="pct"/>
          </w:tcPr>
          <w:p w14:paraId="7BD7BDBD" w14:textId="359513D6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bool: чи позиція валідна</w:t>
            </w:r>
          </w:p>
        </w:tc>
        <w:tc>
          <w:tcPr>
            <w:tcW w:w="611" w:type="pct"/>
          </w:tcPr>
          <w:p w14:paraId="1E96FF16" w14:textId="3326C20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</w:p>
        </w:tc>
      </w:tr>
      <w:tr w:rsidR="00824D56" w:rsidRPr="000450F0" w14:paraId="29A1327A" w14:textId="77777777" w:rsidTr="00824D56">
        <w:trPr>
          <w:cantSplit/>
        </w:trPr>
        <w:tc>
          <w:tcPr>
            <w:tcW w:w="279" w:type="pct"/>
          </w:tcPr>
          <w:p w14:paraId="0899D75D" w14:textId="70EE2C61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30</w:t>
            </w:r>
          </w:p>
        </w:tc>
        <w:tc>
          <w:tcPr>
            <w:tcW w:w="668" w:type="pct"/>
          </w:tcPr>
          <w:p w14:paraId="10E7D08C" w14:textId="7C297B06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890" w:type="pct"/>
          </w:tcPr>
          <w:p w14:paraId="28384275" w14:textId="5E6183B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ClonePieces</w:t>
            </w:r>
          </w:p>
        </w:tc>
        <w:tc>
          <w:tcPr>
            <w:tcW w:w="964" w:type="pct"/>
          </w:tcPr>
          <w:p w14:paraId="115A53CE" w14:textId="1D18A489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Глибоке копіювання масиву фігу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</w:p>
        </w:tc>
        <w:tc>
          <w:tcPr>
            <w:tcW w:w="749" w:type="pct"/>
          </w:tcPr>
          <w:p w14:paraId="514DBC62" w14:textId="30F3727F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source, destination: масиви для копіювання</w:t>
            </w:r>
          </w:p>
        </w:tc>
        <w:tc>
          <w:tcPr>
            <w:tcW w:w="839" w:type="pct"/>
          </w:tcPr>
          <w:p w14:paraId="2E40DE6F" w14:textId="067C308E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</w:p>
        </w:tc>
        <w:tc>
          <w:tcPr>
            <w:tcW w:w="611" w:type="pct"/>
          </w:tcPr>
          <w:p w14:paraId="09A21235" w14:textId="655F76D3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</w:p>
        </w:tc>
      </w:tr>
      <w:tr w:rsidR="00824D56" w:rsidRPr="000450F0" w14:paraId="0F6F965D" w14:textId="77777777" w:rsidTr="00824D56">
        <w:trPr>
          <w:cantSplit/>
        </w:trPr>
        <w:tc>
          <w:tcPr>
            <w:tcW w:w="279" w:type="pct"/>
          </w:tcPr>
          <w:p w14:paraId="2DED5288" w14:textId="1A5E622F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31</w:t>
            </w:r>
          </w:p>
        </w:tc>
        <w:tc>
          <w:tcPr>
            <w:tcW w:w="668" w:type="pct"/>
          </w:tcPr>
          <w:p w14:paraId="0483EE8C" w14:textId="31E95D46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</w:t>
            </w:r>
          </w:p>
        </w:tc>
        <w:tc>
          <w:tcPr>
            <w:tcW w:w="890" w:type="pct"/>
          </w:tcPr>
          <w:p w14:paraId="54631ABE" w14:textId="60AC02B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OnBoardUpdated</w:t>
            </w:r>
          </w:p>
        </w:tc>
        <w:tc>
          <w:tcPr>
            <w:tcW w:w="964" w:type="pct"/>
          </w:tcPr>
          <w:p w14:paraId="7905D977" w14:textId="41F23BB1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Викликання події оновлення дошки</w:t>
            </w:r>
          </w:p>
        </w:tc>
        <w:tc>
          <w:tcPr>
            <w:tcW w:w="749" w:type="pct"/>
          </w:tcPr>
          <w:p w14:paraId="7074A064" w14:textId="04E8DB22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</w:p>
        </w:tc>
        <w:tc>
          <w:tcPr>
            <w:tcW w:w="839" w:type="pct"/>
          </w:tcPr>
          <w:p w14:paraId="453A0767" w14:textId="742B550E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</w:p>
        </w:tc>
        <w:tc>
          <w:tcPr>
            <w:tcW w:w="611" w:type="pct"/>
          </w:tcPr>
          <w:p w14:paraId="5E3AC39F" w14:textId="3D6AF2A5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</w:p>
        </w:tc>
      </w:tr>
    </w:tbl>
    <w:p w14:paraId="47FFE080" w14:textId="3E546438" w:rsidR="00824D56" w:rsidRDefault="00824D56">
      <w:r>
        <w:br w:type="page"/>
      </w:r>
    </w:p>
    <w:p w14:paraId="46958A64" w14:textId="4DB00F05" w:rsidR="00824D56" w:rsidRDefault="00074C68">
      <w:r>
        <w:lastRenderedPageBreak/>
        <w:t>П</w:t>
      </w:r>
      <w:r w:rsidR="00010F32">
        <w:t>p</w:t>
      </w:r>
      <w:r>
        <w:t>одовження таблиці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2"/>
        <w:gridCol w:w="1277"/>
        <w:gridCol w:w="1701"/>
        <w:gridCol w:w="1843"/>
        <w:gridCol w:w="1432"/>
        <w:gridCol w:w="1604"/>
        <w:gridCol w:w="1168"/>
      </w:tblGrid>
      <w:tr w:rsidR="00824D56" w:rsidRPr="000450F0" w14:paraId="4CB548CF" w14:textId="77777777" w:rsidTr="00D548C8">
        <w:trPr>
          <w:cantSplit/>
        </w:trPr>
        <w:tc>
          <w:tcPr>
            <w:tcW w:w="279" w:type="pct"/>
          </w:tcPr>
          <w:p w14:paraId="185DD67A" w14:textId="77777777" w:rsidR="00824D56" w:rsidRPr="000450F0" w:rsidRDefault="00824D56" w:rsidP="00824D56">
            <w:pPr>
              <w:ind w:firstLine="0"/>
              <w:rPr>
                <w:rFonts w:cs="Times New Roman"/>
                <w:lang w:val="uk-UA"/>
              </w:rPr>
            </w:pPr>
            <w:r w:rsidRPr="000450F0">
              <w:rPr>
                <w:rFonts w:cs="Times New Roman"/>
                <w:lang w:val="uk-UA"/>
              </w:rPr>
              <w:t xml:space="preserve">№ </w:t>
            </w:r>
          </w:p>
          <w:p w14:paraId="62F9CC9A" w14:textId="77777777" w:rsidR="00824D56" w:rsidRPr="000450F0" w:rsidRDefault="00824D56" w:rsidP="00824D56">
            <w:pPr>
              <w:ind w:firstLine="0"/>
              <w:rPr>
                <w:rFonts w:cs="Times New Roman"/>
                <w:lang w:val="uk-UA"/>
              </w:rPr>
            </w:pPr>
            <w:r w:rsidRPr="000450F0">
              <w:rPr>
                <w:rFonts w:cs="Times New Roman"/>
                <w:lang w:val="uk-UA"/>
              </w:rPr>
              <w:t>п/</w:t>
            </w:r>
          </w:p>
          <w:p w14:paraId="2BFEDBBB" w14:textId="242B1853" w:rsidR="00824D56" w:rsidRPr="000450F0" w:rsidRDefault="00824D56" w:rsidP="00824D56">
            <w:pPr>
              <w:ind w:firstLine="0"/>
              <w:rPr>
                <w:rFonts w:cs="Times New Roman"/>
                <w:color w:val="000000" w:themeColor="text1"/>
                <w:sz w:val="22"/>
              </w:rPr>
            </w:pPr>
            <w:r w:rsidRPr="000450F0">
              <w:rPr>
                <w:rFonts w:cs="Times New Roman"/>
                <w:lang w:val="uk-UA"/>
              </w:rPr>
              <w:t>п</w:t>
            </w:r>
          </w:p>
        </w:tc>
        <w:tc>
          <w:tcPr>
            <w:tcW w:w="668" w:type="pct"/>
            <w:vAlign w:val="center"/>
          </w:tcPr>
          <w:p w14:paraId="6B405F7C" w14:textId="5B553F2F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классу</w:t>
            </w:r>
          </w:p>
        </w:tc>
        <w:tc>
          <w:tcPr>
            <w:tcW w:w="890" w:type="pct"/>
            <w:vAlign w:val="center"/>
          </w:tcPr>
          <w:p w14:paraId="1F9C0DFC" w14:textId="7065E761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964" w:type="pct"/>
            <w:vAlign w:val="center"/>
          </w:tcPr>
          <w:p w14:paraId="40D152CA" w14:textId="1EF8DC42" w:rsidR="00824D56" w:rsidRPr="000450F0" w:rsidRDefault="00824D56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изначення функції</w:t>
            </w:r>
          </w:p>
        </w:tc>
        <w:tc>
          <w:tcPr>
            <w:tcW w:w="749" w:type="pct"/>
            <w:vAlign w:val="center"/>
          </w:tcPr>
          <w:p w14:paraId="3961EBD8" w14:textId="0D298A24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Опис вхідних 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</w:p>
        </w:tc>
        <w:tc>
          <w:tcPr>
            <w:tcW w:w="839" w:type="pct"/>
            <w:vAlign w:val="center"/>
          </w:tcPr>
          <w:p w14:paraId="7CA19CD9" w14:textId="0C682E6C" w:rsidR="00824D56" w:rsidRPr="000450F0" w:rsidRDefault="00824D56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Опис вихідних 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</w:p>
        </w:tc>
        <w:tc>
          <w:tcPr>
            <w:tcW w:w="611" w:type="pct"/>
            <w:vAlign w:val="center"/>
          </w:tcPr>
          <w:p w14:paraId="5F0B39CD" w14:textId="7589D57E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Заголовний файл</w:t>
            </w:r>
          </w:p>
        </w:tc>
      </w:tr>
      <w:tr w:rsidR="00824D56" w:rsidRPr="000450F0" w14:paraId="53BB60DF" w14:textId="77777777" w:rsidTr="00824D56">
        <w:trPr>
          <w:cantSplit/>
        </w:trPr>
        <w:tc>
          <w:tcPr>
            <w:tcW w:w="279" w:type="pct"/>
          </w:tcPr>
          <w:p w14:paraId="4CA02B50" w14:textId="4AEB87D2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32</w:t>
            </w:r>
          </w:p>
        </w:tc>
        <w:tc>
          <w:tcPr>
            <w:tcW w:w="668" w:type="pct"/>
          </w:tcPr>
          <w:p w14:paraId="37AA87E3" w14:textId="48C66200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BoardCell</w:t>
            </w:r>
          </w:p>
        </w:tc>
        <w:tc>
          <w:tcPr>
            <w:tcW w:w="890" w:type="pct"/>
          </w:tcPr>
          <w:p w14:paraId="242BD18E" w14:textId="7DAA6440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Clone</w:t>
            </w:r>
          </w:p>
        </w:tc>
        <w:tc>
          <w:tcPr>
            <w:tcW w:w="964" w:type="pct"/>
          </w:tcPr>
          <w:p w14:paraId="4012F001" w14:textId="3B136BD6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Ство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ення копії клітинки</w:t>
            </w:r>
          </w:p>
        </w:tc>
        <w:tc>
          <w:tcPr>
            <w:tcW w:w="749" w:type="pct"/>
          </w:tcPr>
          <w:p w14:paraId="318E31C7" w14:textId="5F623293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</w:p>
        </w:tc>
        <w:tc>
          <w:tcPr>
            <w:tcW w:w="839" w:type="pct"/>
          </w:tcPr>
          <w:p w14:paraId="371869D9" w14:textId="553B0C5D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BoardCell: нова ідентична клітинка</w:t>
            </w:r>
          </w:p>
        </w:tc>
        <w:tc>
          <w:tcPr>
            <w:tcW w:w="611" w:type="pct"/>
          </w:tcPr>
          <w:p w14:paraId="3EA17968" w14:textId="55563941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BoardCell.cs</w:t>
            </w:r>
          </w:p>
        </w:tc>
      </w:tr>
      <w:tr w:rsidR="00824D56" w:rsidRPr="000450F0" w14:paraId="681AF77B" w14:textId="77777777" w:rsidTr="00824D56">
        <w:trPr>
          <w:cantSplit/>
        </w:trPr>
        <w:tc>
          <w:tcPr>
            <w:tcW w:w="279" w:type="pct"/>
          </w:tcPr>
          <w:p w14:paraId="2404F89D" w14:textId="67DF5AE9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33</w:t>
            </w:r>
          </w:p>
        </w:tc>
        <w:tc>
          <w:tcPr>
            <w:tcW w:w="668" w:type="pct"/>
          </w:tcPr>
          <w:p w14:paraId="6DC26C95" w14:textId="7EAF96D9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BoardCell</w:t>
            </w:r>
          </w:p>
        </w:tc>
        <w:tc>
          <w:tcPr>
            <w:tcW w:w="890" w:type="pct"/>
          </w:tcPr>
          <w:p w14:paraId="56CC9041" w14:textId="313B0CD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GetAlgebraicNotation</w:t>
            </w:r>
          </w:p>
        </w:tc>
        <w:tc>
          <w:tcPr>
            <w:tcW w:w="964" w:type="pct"/>
          </w:tcPr>
          <w:p w14:paraId="00C6FED6" w14:textId="5BEA653A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имання алгеб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аїчної нотації для клітинки (e.g., "e4")</w:t>
            </w:r>
          </w:p>
        </w:tc>
        <w:tc>
          <w:tcPr>
            <w:tcW w:w="749" w:type="pct"/>
          </w:tcPr>
          <w:p w14:paraId="6D2AF676" w14:textId="6D2C835B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</w:p>
        </w:tc>
        <w:tc>
          <w:tcPr>
            <w:tcW w:w="839" w:type="pct"/>
          </w:tcPr>
          <w:p w14:paraId="243DF8D8" w14:textId="3A38475D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string: алгеб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аїчна нотація</w:t>
            </w:r>
          </w:p>
        </w:tc>
        <w:tc>
          <w:tcPr>
            <w:tcW w:w="611" w:type="pct"/>
          </w:tcPr>
          <w:p w14:paraId="78802BBD" w14:textId="38413DDD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BoardCell.cs</w:t>
            </w:r>
          </w:p>
        </w:tc>
      </w:tr>
      <w:tr w:rsidR="00824D56" w:rsidRPr="000450F0" w14:paraId="4D0BA9EB" w14:textId="77777777" w:rsidTr="00824D56">
        <w:trPr>
          <w:cantSplit/>
        </w:trPr>
        <w:tc>
          <w:tcPr>
            <w:tcW w:w="279" w:type="pct"/>
          </w:tcPr>
          <w:p w14:paraId="2A6BC64B" w14:textId="39EF2BB1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34</w:t>
            </w:r>
          </w:p>
        </w:tc>
        <w:tc>
          <w:tcPr>
            <w:tcW w:w="668" w:type="pct"/>
          </w:tcPr>
          <w:p w14:paraId="03A2E745" w14:textId="276BE810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BoardCell</w:t>
            </w:r>
          </w:p>
        </w:tc>
        <w:tc>
          <w:tcPr>
            <w:tcW w:w="890" w:type="pct"/>
          </w:tcPr>
          <w:p w14:paraId="1B8EE223" w14:textId="71B28194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ToString</w:t>
            </w:r>
          </w:p>
        </w:tc>
        <w:tc>
          <w:tcPr>
            <w:tcW w:w="964" w:type="pct"/>
          </w:tcPr>
          <w:p w14:paraId="538628AA" w14:textId="31B9C725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имання 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ядкового 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едставлення клітинки</w:t>
            </w:r>
          </w:p>
        </w:tc>
        <w:tc>
          <w:tcPr>
            <w:tcW w:w="749" w:type="pct"/>
          </w:tcPr>
          <w:p w14:paraId="5CD2D454" w14:textId="7D78D8EC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</w:p>
        </w:tc>
        <w:tc>
          <w:tcPr>
            <w:tcW w:w="839" w:type="pct"/>
          </w:tcPr>
          <w:p w14:paraId="1F287ACD" w14:textId="3F37053A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string: 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ядкове 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едставлення</w:t>
            </w:r>
          </w:p>
        </w:tc>
        <w:tc>
          <w:tcPr>
            <w:tcW w:w="611" w:type="pct"/>
          </w:tcPr>
          <w:p w14:paraId="6EFBCD9B" w14:textId="0D6B840B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BoardCell.cs</w:t>
            </w:r>
          </w:p>
        </w:tc>
      </w:tr>
      <w:tr w:rsidR="00824D56" w:rsidRPr="000450F0" w14:paraId="12F6EFA7" w14:textId="77777777" w:rsidTr="00824D56">
        <w:trPr>
          <w:cantSplit/>
        </w:trPr>
        <w:tc>
          <w:tcPr>
            <w:tcW w:w="279" w:type="pct"/>
          </w:tcPr>
          <w:p w14:paraId="79F0AF1B" w14:textId="70B55363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35</w:t>
            </w:r>
          </w:p>
        </w:tc>
        <w:tc>
          <w:tcPr>
            <w:tcW w:w="668" w:type="pct"/>
          </w:tcPr>
          <w:p w14:paraId="217A87B6" w14:textId="774D0269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BoardCell</w:t>
            </w:r>
          </w:p>
        </w:tc>
        <w:tc>
          <w:tcPr>
            <w:tcW w:w="890" w:type="pct"/>
          </w:tcPr>
          <w:p w14:paraId="74B50FFB" w14:textId="60626350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OnPropertyChanged</w:t>
            </w:r>
          </w:p>
        </w:tc>
        <w:tc>
          <w:tcPr>
            <w:tcW w:w="964" w:type="pct"/>
          </w:tcPr>
          <w:p w14:paraId="6132F93B" w14:textId="212082C8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Сповіщення 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 зміну властивості</w:t>
            </w:r>
          </w:p>
        </w:tc>
        <w:tc>
          <w:tcPr>
            <w:tcW w:w="749" w:type="pct"/>
          </w:tcPr>
          <w:p w14:paraId="7B903FBF" w14:textId="540FFD65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propertyName: назва властивості</w:t>
            </w:r>
          </w:p>
        </w:tc>
        <w:tc>
          <w:tcPr>
            <w:tcW w:w="839" w:type="pct"/>
          </w:tcPr>
          <w:p w14:paraId="67EA7121" w14:textId="0478E9BB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</w:p>
        </w:tc>
        <w:tc>
          <w:tcPr>
            <w:tcW w:w="611" w:type="pct"/>
          </w:tcPr>
          <w:p w14:paraId="2802EAD0" w14:textId="2DAB5CD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BoardCell.cs</w:t>
            </w:r>
          </w:p>
        </w:tc>
      </w:tr>
      <w:tr w:rsidR="00824D56" w:rsidRPr="000450F0" w14:paraId="7A3E47D6" w14:textId="77777777" w:rsidTr="00824D56">
        <w:trPr>
          <w:cantSplit/>
        </w:trPr>
        <w:tc>
          <w:tcPr>
            <w:tcW w:w="279" w:type="pct"/>
          </w:tcPr>
          <w:p w14:paraId="095D518F" w14:textId="22155689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36</w:t>
            </w:r>
          </w:p>
        </w:tc>
        <w:tc>
          <w:tcPr>
            <w:tcW w:w="668" w:type="pct"/>
          </w:tcPr>
          <w:p w14:paraId="5C0E91CC" w14:textId="27A5829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BooleanToVisibilityConverter</w:t>
            </w:r>
          </w:p>
        </w:tc>
        <w:tc>
          <w:tcPr>
            <w:tcW w:w="890" w:type="pct"/>
          </w:tcPr>
          <w:p w14:paraId="35FC1773" w14:textId="13908765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Convert</w:t>
            </w:r>
          </w:p>
        </w:tc>
        <w:tc>
          <w:tcPr>
            <w:tcW w:w="964" w:type="pct"/>
          </w:tcPr>
          <w:p w14:paraId="231C768A" w14:textId="54C4BC88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Конве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тація булевого значення у видимість</w:t>
            </w:r>
          </w:p>
        </w:tc>
        <w:tc>
          <w:tcPr>
            <w:tcW w:w="749" w:type="pct"/>
          </w:tcPr>
          <w:p w14:paraId="15FC44DB" w14:textId="7981274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value: значення для конве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тації, targetType, parameter, culture</w:t>
            </w:r>
          </w:p>
        </w:tc>
        <w:tc>
          <w:tcPr>
            <w:tcW w:w="839" w:type="pct"/>
          </w:tcPr>
          <w:p w14:paraId="09EA4C4B" w14:textId="7E1DCD41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object: відповідне значення Visibility</w:t>
            </w:r>
          </w:p>
        </w:tc>
        <w:tc>
          <w:tcPr>
            <w:tcW w:w="611" w:type="pct"/>
          </w:tcPr>
          <w:p w14:paraId="7C7D9EB4" w14:textId="585823A2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BooleanToVisibiliryConverter.cs</w:t>
            </w:r>
          </w:p>
        </w:tc>
      </w:tr>
      <w:tr w:rsidR="00824D56" w:rsidRPr="000450F0" w14:paraId="49BC9FE2" w14:textId="77777777" w:rsidTr="00824D56">
        <w:trPr>
          <w:cantSplit/>
        </w:trPr>
        <w:tc>
          <w:tcPr>
            <w:tcW w:w="279" w:type="pct"/>
          </w:tcPr>
          <w:p w14:paraId="397D9263" w14:textId="485BE2C8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37</w:t>
            </w:r>
          </w:p>
        </w:tc>
        <w:tc>
          <w:tcPr>
            <w:tcW w:w="668" w:type="pct"/>
          </w:tcPr>
          <w:p w14:paraId="2165A55A" w14:textId="0817DFD6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BooleanToVisibilityConverter</w:t>
            </w:r>
          </w:p>
        </w:tc>
        <w:tc>
          <w:tcPr>
            <w:tcW w:w="890" w:type="pct"/>
          </w:tcPr>
          <w:p w14:paraId="53853447" w14:textId="16F2CBAB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ConvertBack</w:t>
            </w:r>
          </w:p>
        </w:tc>
        <w:tc>
          <w:tcPr>
            <w:tcW w:w="964" w:type="pct"/>
          </w:tcPr>
          <w:p w14:paraId="383365AE" w14:textId="4987D3ED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Конве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тація видимості у булеве значення</w:t>
            </w:r>
          </w:p>
        </w:tc>
        <w:tc>
          <w:tcPr>
            <w:tcW w:w="749" w:type="pct"/>
          </w:tcPr>
          <w:p w14:paraId="26D08E8B" w14:textId="62B41FD0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value, targetType, parameter, culture</w:t>
            </w:r>
          </w:p>
        </w:tc>
        <w:tc>
          <w:tcPr>
            <w:tcW w:w="839" w:type="pct"/>
          </w:tcPr>
          <w:p w14:paraId="29F9252B" w14:textId="33354E19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object: булеве значення</w:t>
            </w:r>
          </w:p>
        </w:tc>
        <w:tc>
          <w:tcPr>
            <w:tcW w:w="611" w:type="pct"/>
          </w:tcPr>
          <w:p w14:paraId="56139EB6" w14:textId="1F01DF43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BooleanToVisibiliryConverter.cs</w:t>
            </w:r>
          </w:p>
        </w:tc>
      </w:tr>
    </w:tbl>
    <w:p w14:paraId="0F744395" w14:textId="7A5167F8" w:rsidR="00824D56" w:rsidRDefault="00824D56">
      <w:r>
        <w:br w:type="page"/>
      </w:r>
    </w:p>
    <w:p w14:paraId="200E81D1" w14:textId="16F11466" w:rsidR="00824D56" w:rsidRDefault="00074C68">
      <w:r>
        <w:lastRenderedPageBreak/>
        <w:t>П</w:t>
      </w:r>
      <w:r w:rsidR="00010F32">
        <w:t>p</w:t>
      </w:r>
      <w:r>
        <w:t>одовження таблиці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2"/>
        <w:gridCol w:w="1277"/>
        <w:gridCol w:w="1701"/>
        <w:gridCol w:w="1843"/>
        <w:gridCol w:w="1432"/>
        <w:gridCol w:w="1604"/>
        <w:gridCol w:w="1168"/>
      </w:tblGrid>
      <w:tr w:rsidR="00824D56" w:rsidRPr="000450F0" w14:paraId="20160467" w14:textId="77777777" w:rsidTr="008261BE">
        <w:trPr>
          <w:cantSplit/>
        </w:trPr>
        <w:tc>
          <w:tcPr>
            <w:tcW w:w="279" w:type="pct"/>
          </w:tcPr>
          <w:p w14:paraId="0EF4D012" w14:textId="377F5D0D" w:rsidR="00824D56" w:rsidRPr="000450F0" w:rsidRDefault="00074C68" w:rsidP="00074C68">
            <w:pPr>
              <w:ind w:firstLine="0"/>
              <w:rPr>
                <w:rFonts w:cs="Times New Roman"/>
                <w:lang w:val="uk-UA"/>
              </w:rPr>
            </w:pPr>
            <w:r w:rsidRPr="000450F0">
              <w:rPr>
                <w:rFonts w:cs="Times New Roman"/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60DF0A2B" w14:textId="04ECE010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классу</w:t>
            </w:r>
          </w:p>
        </w:tc>
        <w:tc>
          <w:tcPr>
            <w:tcW w:w="890" w:type="pct"/>
            <w:vAlign w:val="center"/>
          </w:tcPr>
          <w:p w14:paraId="67960656" w14:textId="0E5C776B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964" w:type="pct"/>
            <w:vAlign w:val="center"/>
          </w:tcPr>
          <w:p w14:paraId="017DEE9B" w14:textId="09D9CF63" w:rsidR="00824D56" w:rsidRPr="000450F0" w:rsidRDefault="00824D56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изначення функції</w:t>
            </w:r>
          </w:p>
        </w:tc>
        <w:tc>
          <w:tcPr>
            <w:tcW w:w="749" w:type="pct"/>
            <w:vAlign w:val="center"/>
          </w:tcPr>
          <w:p w14:paraId="57377039" w14:textId="4033B517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Опис вхідних 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</w:p>
        </w:tc>
        <w:tc>
          <w:tcPr>
            <w:tcW w:w="839" w:type="pct"/>
            <w:vAlign w:val="center"/>
          </w:tcPr>
          <w:p w14:paraId="04D9123A" w14:textId="58670A5E" w:rsidR="00824D56" w:rsidRPr="000450F0" w:rsidRDefault="00824D56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Опис вихідних 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</w:p>
        </w:tc>
        <w:tc>
          <w:tcPr>
            <w:tcW w:w="611" w:type="pct"/>
            <w:vAlign w:val="center"/>
          </w:tcPr>
          <w:p w14:paraId="169D0002" w14:textId="272B11E4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Заголовний файл</w:t>
            </w:r>
          </w:p>
        </w:tc>
      </w:tr>
      <w:tr w:rsidR="00824D56" w:rsidRPr="000450F0" w14:paraId="3925D541" w14:textId="77777777" w:rsidTr="00824D56">
        <w:trPr>
          <w:cantSplit/>
        </w:trPr>
        <w:tc>
          <w:tcPr>
            <w:tcW w:w="279" w:type="pct"/>
          </w:tcPr>
          <w:p w14:paraId="2E327C54" w14:textId="25DEE070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38</w:t>
            </w:r>
          </w:p>
        </w:tc>
        <w:tc>
          <w:tcPr>
            <w:tcW w:w="668" w:type="pct"/>
          </w:tcPr>
          <w:p w14:paraId="61D87888" w14:textId="7254ED05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GameLogic</w:t>
            </w:r>
          </w:p>
        </w:tc>
        <w:tc>
          <w:tcPr>
            <w:tcW w:w="890" w:type="pct"/>
          </w:tcPr>
          <w:p w14:paraId="4894E753" w14:textId="3F15CBD5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InitializeGame</w:t>
            </w:r>
          </w:p>
        </w:tc>
        <w:tc>
          <w:tcPr>
            <w:tcW w:w="964" w:type="pct"/>
          </w:tcPr>
          <w:p w14:paraId="137B46E7" w14:textId="6944D476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Ініціалізація нової 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</w:t>
            </w:r>
          </w:p>
        </w:tc>
        <w:tc>
          <w:tcPr>
            <w:tcW w:w="749" w:type="pct"/>
          </w:tcPr>
          <w:p w14:paraId="7B5BC708" w14:textId="3289B5EA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</w:p>
        </w:tc>
        <w:tc>
          <w:tcPr>
            <w:tcW w:w="839" w:type="pct"/>
          </w:tcPr>
          <w:p w14:paraId="0AEF8A2D" w14:textId="6814A6E6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</w:p>
        </w:tc>
        <w:tc>
          <w:tcPr>
            <w:tcW w:w="611" w:type="pct"/>
          </w:tcPr>
          <w:p w14:paraId="22949506" w14:textId="7B53BE09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</w:p>
        </w:tc>
      </w:tr>
      <w:tr w:rsidR="00824D56" w:rsidRPr="000450F0" w14:paraId="785D52E7" w14:textId="77777777" w:rsidTr="00824D56">
        <w:trPr>
          <w:cantSplit/>
        </w:trPr>
        <w:tc>
          <w:tcPr>
            <w:tcW w:w="279" w:type="pct"/>
          </w:tcPr>
          <w:p w14:paraId="26B7CBF4" w14:textId="56AE6278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39</w:t>
            </w:r>
          </w:p>
        </w:tc>
        <w:tc>
          <w:tcPr>
            <w:tcW w:w="668" w:type="pct"/>
          </w:tcPr>
          <w:p w14:paraId="7418110D" w14:textId="7B04718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GameLogic</w:t>
            </w:r>
          </w:p>
        </w:tc>
        <w:tc>
          <w:tcPr>
            <w:tcW w:w="890" w:type="pct"/>
          </w:tcPr>
          <w:p w14:paraId="5A530F84" w14:textId="7484435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LoadGame</w:t>
            </w:r>
          </w:p>
        </w:tc>
        <w:tc>
          <w:tcPr>
            <w:tcW w:w="964" w:type="pct"/>
          </w:tcPr>
          <w:p w14:paraId="3F871518" w14:textId="1DAB3B86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Завантаження 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 з вказаною конфігу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ацією дошки</w:t>
            </w:r>
          </w:p>
        </w:tc>
        <w:tc>
          <w:tcPr>
            <w:tcW w:w="749" w:type="pct"/>
          </w:tcPr>
          <w:p w14:paraId="3C4100E7" w14:textId="139F722C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boardState: стан дошки, currentPlayer: поточний 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авець</w:t>
            </w:r>
          </w:p>
        </w:tc>
        <w:tc>
          <w:tcPr>
            <w:tcW w:w="839" w:type="pct"/>
          </w:tcPr>
          <w:p w14:paraId="24CC66D3" w14:textId="7B50334D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</w:p>
        </w:tc>
        <w:tc>
          <w:tcPr>
            <w:tcW w:w="611" w:type="pct"/>
          </w:tcPr>
          <w:p w14:paraId="50917C60" w14:textId="4ECCFE71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</w:p>
        </w:tc>
      </w:tr>
      <w:tr w:rsidR="00824D56" w:rsidRPr="000450F0" w14:paraId="21C1B149" w14:textId="77777777" w:rsidTr="00824D56">
        <w:trPr>
          <w:cantSplit/>
        </w:trPr>
        <w:tc>
          <w:tcPr>
            <w:tcW w:w="279" w:type="pct"/>
          </w:tcPr>
          <w:p w14:paraId="3BA0777E" w14:textId="294A1D6D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40</w:t>
            </w:r>
          </w:p>
        </w:tc>
        <w:tc>
          <w:tcPr>
            <w:tcW w:w="668" w:type="pct"/>
          </w:tcPr>
          <w:p w14:paraId="1614F86A" w14:textId="1B57B96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GameLogic</w:t>
            </w:r>
          </w:p>
        </w:tc>
        <w:tc>
          <w:tcPr>
            <w:tcW w:w="890" w:type="pct"/>
          </w:tcPr>
          <w:p w14:paraId="3D8AB39B" w14:textId="0F70D0AE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GetCurrentBoard</w:t>
            </w:r>
          </w:p>
        </w:tc>
        <w:tc>
          <w:tcPr>
            <w:tcW w:w="964" w:type="pct"/>
          </w:tcPr>
          <w:p w14:paraId="0D190486" w14:textId="7F26B8CC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имання поточного стану дошки як колекції клітинок</w:t>
            </w:r>
          </w:p>
        </w:tc>
        <w:tc>
          <w:tcPr>
            <w:tcW w:w="749" w:type="pct"/>
          </w:tcPr>
          <w:p w14:paraId="13CF3989" w14:textId="562B686C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</w:p>
        </w:tc>
        <w:tc>
          <w:tcPr>
            <w:tcW w:w="839" w:type="pct"/>
          </w:tcPr>
          <w:p w14:paraId="0FDF00BC" w14:textId="5A51E202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ObservableCollection&lt;BoardCell&gt;: клітинки дошки</w:t>
            </w:r>
          </w:p>
        </w:tc>
        <w:tc>
          <w:tcPr>
            <w:tcW w:w="611" w:type="pct"/>
          </w:tcPr>
          <w:p w14:paraId="792BD61B" w14:textId="12583A5A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</w:p>
        </w:tc>
      </w:tr>
      <w:tr w:rsidR="00824D56" w:rsidRPr="000450F0" w14:paraId="3F1C2ACC" w14:textId="77777777" w:rsidTr="00824D56">
        <w:trPr>
          <w:cantSplit/>
        </w:trPr>
        <w:tc>
          <w:tcPr>
            <w:tcW w:w="279" w:type="pct"/>
          </w:tcPr>
          <w:p w14:paraId="107EEE67" w14:textId="5DC33715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41</w:t>
            </w:r>
          </w:p>
        </w:tc>
        <w:tc>
          <w:tcPr>
            <w:tcW w:w="668" w:type="pct"/>
          </w:tcPr>
          <w:p w14:paraId="708C9F1C" w14:textId="2524F6CC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GameLogic</w:t>
            </w:r>
          </w:p>
        </w:tc>
        <w:tc>
          <w:tcPr>
            <w:tcW w:w="890" w:type="pct"/>
          </w:tcPr>
          <w:p w14:paraId="5DC0F021" w14:textId="161CC59B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SetComputerMode</w:t>
            </w:r>
          </w:p>
        </w:tc>
        <w:tc>
          <w:tcPr>
            <w:tcW w:w="964" w:type="pct"/>
          </w:tcPr>
          <w:p w14:paraId="4DC8FEAD" w14:textId="058F40DE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Встановлення 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ежиму 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 з комп'юте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ом</w:t>
            </w:r>
          </w:p>
        </w:tc>
        <w:tc>
          <w:tcPr>
            <w:tcW w:w="749" w:type="pct"/>
          </w:tcPr>
          <w:p w14:paraId="32DF00C6" w14:textId="1AA68E8D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isComputerMode: чи включений 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ежим комп'юте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</w:t>
            </w:r>
          </w:p>
        </w:tc>
        <w:tc>
          <w:tcPr>
            <w:tcW w:w="839" w:type="pct"/>
          </w:tcPr>
          <w:p w14:paraId="302D822C" w14:textId="5A81D996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</w:p>
        </w:tc>
        <w:tc>
          <w:tcPr>
            <w:tcW w:w="611" w:type="pct"/>
          </w:tcPr>
          <w:p w14:paraId="5CE7AE72" w14:textId="428527AF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</w:p>
        </w:tc>
      </w:tr>
      <w:tr w:rsidR="00824D56" w:rsidRPr="000450F0" w14:paraId="3D9D6892" w14:textId="77777777" w:rsidTr="00824D56">
        <w:trPr>
          <w:cantSplit/>
        </w:trPr>
        <w:tc>
          <w:tcPr>
            <w:tcW w:w="279" w:type="pct"/>
          </w:tcPr>
          <w:p w14:paraId="6FD88115" w14:textId="09503666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42</w:t>
            </w:r>
          </w:p>
        </w:tc>
        <w:tc>
          <w:tcPr>
            <w:tcW w:w="668" w:type="pct"/>
          </w:tcPr>
          <w:p w14:paraId="5FDCE6F5" w14:textId="6543A804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GameLogic</w:t>
            </w:r>
          </w:p>
        </w:tc>
        <w:tc>
          <w:tcPr>
            <w:tcW w:w="890" w:type="pct"/>
          </w:tcPr>
          <w:p w14:paraId="3895273C" w14:textId="6F918DCC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IsPlayerTurn</w:t>
            </w:r>
          </w:p>
        </w:tc>
        <w:tc>
          <w:tcPr>
            <w:tcW w:w="964" w:type="pct"/>
          </w:tcPr>
          <w:p w14:paraId="4D0F07A8" w14:textId="22A9B160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ка, чи за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аз хід 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авця</w:t>
            </w:r>
          </w:p>
        </w:tc>
        <w:tc>
          <w:tcPr>
            <w:tcW w:w="749" w:type="pct"/>
          </w:tcPr>
          <w:p w14:paraId="54A59039" w14:textId="30F9E4D5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</w:p>
        </w:tc>
        <w:tc>
          <w:tcPr>
            <w:tcW w:w="839" w:type="pct"/>
          </w:tcPr>
          <w:p w14:paraId="6E9AAC87" w14:textId="0B2916D0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bool: чи хід 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авця</w:t>
            </w:r>
          </w:p>
        </w:tc>
        <w:tc>
          <w:tcPr>
            <w:tcW w:w="611" w:type="pct"/>
          </w:tcPr>
          <w:p w14:paraId="3ED99E5F" w14:textId="290B59F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</w:p>
        </w:tc>
      </w:tr>
      <w:tr w:rsidR="00824D56" w:rsidRPr="000450F0" w14:paraId="4D981E25" w14:textId="77777777" w:rsidTr="00824D56">
        <w:trPr>
          <w:cantSplit/>
        </w:trPr>
        <w:tc>
          <w:tcPr>
            <w:tcW w:w="279" w:type="pct"/>
          </w:tcPr>
          <w:p w14:paraId="394CE208" w14:textId="33870B9C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43</w:t>
            </w:r>
          </w:p>
        </w:tc>
        <w:tc>
          <w:tcPr>
            <w:tcW w:w="668" w:type="pct"/>
          </w:tcPr>
          <w:p w14:paraId="558815E3" w14:textId="5ED51FF5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GameLogic</w:t>
            </w:r>
          </w:p>
        </w:tc>
        <w:tc>
          <w:tcPr>
            <w:tcW w:w="890" w:type="pct"/>
          </w:tcPr>
          <w:p w14:paraId="60BC7C28" w14:textId="3137F45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ClearBoard</w:t>
            </w:r>
          </w:p>
        </w:tc>
        <w:tc>
          <w:tcPr>
            <w:tcW w:w="964" w:type="pct"/>
          </w:tcPr>
          <w:p w14:paraId="39F3EA71" w14:textId="4AA65F03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Очищення шахової дошки</w:t>
            </w:r>
          </w:p>
        </w:tc>
        <w:tc>
          <w:tcPr>
            <w:tcW w:w="749" w:type="pct"/>
          </w:tcPr>
          <w:p w14:paraId="5D75B7B5" w14:textId="6B97DE03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</w:p>
        </w:tc>
        <w:tc>
          <w:tcPr>
            <w:tcW w:w="839" w:type="pct"/>
          </w:tcPr>
          <w:p w14:paraId="08157F9C" w14:textId="3C2D16D2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</w:p>
        </w:tc>
        <w:tc>
          <w:tcPr>
            <w:tcW w:w="611" w:type="pct"/>
          </w:tcPr>
          <w:p w14:paraId="3BCD49E1" w14:textId="28D1485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</w:p>
        </w:tc>
      </w:tr>
    </w:tbl>
    <w:p w14:paraId="0D87A7A2" w14:textId="06912A4E" w:rsidR="00824D56" w:rsidRDefault="00824D56">
      <w:r>
        <w:br w:type="page"/>
      </w:r>
    </w:p>
    <w:p w14:paraId="0A10A477" w14:textId="016A455C" w:rsidR="00824D56" w:rsidRDefault="00074C68">
      <w:r>
        <w:lastRenderedPageBreak/>
        <w:t>П</w:t>
      </w:r>
      <w:r w:rsidR="00010F32">
        <w:t>p</w:t>
      </w:r>
      <w:r>
        <w:t>одовження таблиці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1277"/>
        <w:gridCol w:w="1701"/>
        <w:gridCol w:w="1699"/>
        <w:gridCol w:w="1573"/>
        <w:gridCol w:w="1606"/>
        <w:gridCol w:w="1168"/>
      </w:tblGrid>
      <w:tr w:rsidR="00824D56" w:rsidRPr="000450F0" w14:paraId="65C0E8D6" w14:textId="77777777" w:rsidTr="00824D56">
        <w:trPr>
          <w:cantSplit/>
        </w:trPr>
        <w:tc>
          <w:tcPr>
            <w:tcW w:w="279" w:type="pct"/>
          </w:tcPr>
          <w:p w14:paraId="20047E0A" w14:textId="626425CC" w:rsidR="00824D56" w:rsidRPr="000450F0" w:rsidRDefault="00074C68" w:rsidP="00074C68">
            <w:pPr>
              <w:ind w:firstLine="0"/>
              <w:rPr>
                <w:rFonts w:cs="Times New Roman"/>
                <w:color w:val="000000" w:themeColor="text1"/>
                <w:sz w:val="22"/>
              </w:rPr>
            </w:pPr>
            <w:r w:rsidRPr="000450F0">
              <w:rPr>
                <w:rFonts w:cs="Times New Roman"/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67640133" w14:textId="0EB127FA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классу</w:t>
            </w:r>
          </w:p>
        </w:tc>
        <w:tc>
          <w:tcPr>
            <w:tcW w:w="890" w:type="pct"/>
            <w:vAlign w:val="center"/>
          </w:tcPr>
          <w:p w14:paraId="028EEAE1" w14:textId="3D5768A1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889" w:type="pct"/>
            <w:vAlign w:val="center"/>
          </w:tcPr>
          <w:p w14:paraId="3FD57C0D" w14:textId="6C361DA4" w:rsidR="00824D56" w:rsidRPr="000450F0" w:rsidRDefault="00824D56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изначення функції</w:t>
            </w:r>
          </w:p>
        </w:tc>
        <w:tc>
          <w:tcPr>
            <w:tcW w:w="823" w:type="pct"/>
            <w:vAlign w:val="center"/>
          </w:tcPr>
          <w:p w14:paraId="7C04CF0B" w14:textId="67DB7571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Опис вхідних 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</w:p>
        </w:tc>
        <w:tc>
          <w:tcPr>
            <w:tcW w:w="840" w:type="pct"/>
            <w:vAlign w:val="center"/>
          </w:tcPr>
          <w:p w14:paraId="5F87E569" w14:textId="3995F5A5" w:rsidR="00824D56" w:rsidRPr="000450F0" w:rsidRDefault="00824D56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Опис вихідних 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</w:p>
        </w:tc>
        <w:tc>
          <w:tcPr>
            <w:tcW w:w="611" w:type="pct"/>
            <w:vAlign w:val="center"/>
          </w:tcPr>
          <w:p w14:paraId="7B78D644" w14:textId="758B92F1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Заголовний файл</w:t>
            </w:r>
          </w:p>
        </w:tc>
      </w:tr>
      <w:tr w:rsidR="00824D56" w:rsidRPr="000450F0" w14:paraId="532C4C1B" w14:textId="77777777" w:rsidTr="00824D56">
        <w:trPr>
          <w:cantSplit/>
        </w:trPr>
        <w:tc>
          <w:tcPr>
            <w:tcW w:w="279" w:type="pct"/>
          </w:tcPr>
          <w:p w14:paraId="4BCEE3BB" w14:textId="7FD0E11B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44</w:t>
            </w:r>
          </w:p>
        </w:tc>
        <w:tc>
          <w:tcPr>
            <w:tcW w:w="668" w:type="pct"/>
          </w:tcPr>
          <w:p w14:paraId="5B034C48" w14:textId="0B58CF29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GameLogic</w:t>
            </w:r>
          </w:p>
        </w:tc>
        <w:tc>
          <w:tcPr>
            <w:tcW w:w="890" w:type="pct"/>
          </w:tcPr>
          <w:p w14:paraId="28924DB5" w14:textId="690FFF3B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TryMovePiece</w:t>
            </w:r>
          </w:p>
        </w:tc>
        <w:tc>
          <w:tcPr>
            <w:tcW w:w="889" w:type="pct"/>
          </w:tcPr>
          <w:p w14:paraId="0FBBF3A5" w14:textId="41EE5D97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Сп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оба виконати хід</w:t>
            </w:r>
          </w:p>
        </w:tc>
        <w:tc>
          <w:tcPr>
            <w:tcW w:w="823" w:type="pct"/>
          </w:tcPr>
          <w:p w14:paraId="387EC115" w14:textId="3A249B2D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startRow, startCol: початкова позиція, endRow, endCol: кінцева позиція</w:t>
            </w:r>
          </w:p>
        </w:tc>
        <w:tc>
          <w:tcPr>
            <w:tcW w:w="840" w:type="pct"/>
          </w:tcPr>
          <w:p w14:paraId="71C208AF" w14:textId="2961EB9C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bool: чи був хід успішним</w:t>
            </w:r>
          </w:p>
        </w:tc>
        <w:tc>
          <w:tcPr>
            <w:tcW w:w="611" w:type="pct"/>
          </w:tcPr>
          <w:p w14:paraId="3BD41B69" w14:textId="2C98867B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</w:p>
        </w:tc>
      </w:tr>
      <w:tr w:rsidR="00824D56" w:rsidRPr="000450F0" w14:paraId="2D4F208C" w14:textId="77777777" w:rsidTr="00824D56">
        <w:trPr>
          <w:cantSplit/>
        </w:trPr>
        <w:tc>
          <w:tcPr>
            <w:tcW w:w="279" w:type="pct"/>
          </w:tcPr>
          <w:p w14:paraId="47CB3A47" w14:textId="726BE91C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45</w:t>
            </w:r>
          </w:p>
        </w:tc>
        <w:tc>
          <w:tcPr>
            <w:tcW w:w="668" w:type="pct"/>
          </w:tcPr>
          <w:p w14:paraId="5A878896" w14:textId="30DABB81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GameLogic</w:t>
            </w:r>
          </w:p>
        </w:tc>
        <w:tc>
          <w:tcPr>
            <w:tcW w:w="890" w:type="pct"/>
          </w:tcPr>
          <w:p w14:paraId="1C8FD7AF" w14:textId="5257FFBB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IsPawnPromotion</w:t>
            </w:r>
          </w:p>
        </w:tc>
        <w:tc>
          <w:tcPr>
            <w:tcW w:w="889" w:type="pct"/>
          </w:tcPr>
          <w:p w14:paraId="55520B59" w14:textId="6F03DA50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 чи пішак пот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ебує 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етво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ення</w:t>
            </w:r>
          </w:p>
        </w:tc>
        <w:tc>
          <w:tcPr>
            <w:tcW w:w="823" w:type="pct"/>
          </w:tcPr>
          <w:p w14:paraId="478A26B4" w14:textId="6A384EEF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row, col: позиція пішака</w:t>
            </w:r>
          </w:p>
        </w:tc>
        <w:tc>
          <w:tcPr>
            <w:tcW w:w="840" w:type="pct"/>
          </w:tcPr>
          <w:p w14:paraId="19FBAB46" w14:textId="38C63861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bool: чи пот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ібне 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етво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ення</w:t>
            </w:r>
          </w:p>
        </w:tc>
        <w:tc>
          <w:tcPr>
            <w:tcW w:w="611" w:type="pct"/>
          </w:tcPr>
          <w:p w14:paraId="66E654C6" w14:textId="6367770D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</w:p>
        </w:tc>
      </w:tr>
      <w:tr w:rsidR="00824D56" w:rsidRPr="000450F0" w14:paraId="1D3E4CE4" w14:textId="77777777" w:rsidTr="00824D56">
        <w:trPr>
          <w:cantSplit/>
        </w:trPr>
        <w:tc>
          <w:tcPr>
            <w:tcW w:w="279" w:type="pct"/>
          </w:tcPr>
          <w:p w14:paraId="1794664F" w14:textId="134F1A12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46</w:t>
            </w:r>
          </w:p>
        </w:tc>
        <w:tc>
          <w:tcPr>
            <w:tcW w:w="668" w:type="pct"/>
          </w:tcPr>
          <w:p w14:paraId="3325A3F1" w14:textId="5CA7F10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GameLogic</w:t>
            </w:r>
          </w:p>
        </w:tc>
        <w:tc>
          <w:tcPr>
            <w:tcW w:w="890" w:type="pct"/>
          </w:tcPr>
          <w:p w14:paraId="460F13B7" w14:textId="31D6F7EE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HandlePawnPromotion</w:t>
            </w:r>
          </w:p>
        </w:tc>
        <w:tc>
          <w:tcPr>
            <w:tcW w:w="889" w:type="pct"/>
          </w:tcPr>
          <w:p w14:paraId="4B74320A" w14:textId="4301A28E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Об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обка 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етво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ення пішака</w:t>
            </w:r>
          </w:p>
        </w:tc>
        <w:tc>
          <w:tcPr>
            <w:tcW w:w="823" w:type="pct"/>
          </w:tcPr>
          <w:p w14:paraId="43B08C50" w14:textId="4F143767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row, col: позиція пішака</w:t>
            </w:r>
          </w:p>
        </w:tc>
        <w:tc>
          <w:tcPr>
            <w:tcW w:w="840" w:type="pct"/>
          </w:tcPr>
          <w:p w14:paraId="6703BB5E" w14:textId="5FD8BE21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bool: чи успішне 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етво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ення</w:t>
            </w:r>
          </w:p>
        </w:tc>
        <w:tc>
          <w:tcPr>
            <w:tcW w:w="611" w:type="pct"/>
          </w:tcPr>
          <w:p w14:paraId="1537EAFB" w14:textId="33852B7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</w:p>
        </w:tc>
      </w:tr>
      <w:tr w:rsidR="00824D56" w:rsidRPr="000450F0" w14:paraId="1EF11716" w14:textId="77777777" w:rsidTr="00824D56">
        <w:trPr>
          <w:cantSplit/>
        </w:trPr>
        <w:tc>
          <w:tcPr>
            <w:tcW w:w="279" w:type="pct"/>
          </w:tcPr>
          <w:p w14:paraId="7F5C0C29" w14:textId="16E1143A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47</w:t>
            </w:r>
          </w:p>
        </w:tc>
        <w:tc>
          <w:tcPr>
            <w:tcW w:w="668" w:type="pct"/>
          </w:tcPr>
          <w:p w14:paraId="094B71D1" w14:textId="53D1BE0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GameLogic</w:t>
            </w:r>
          </w:p>
        </w:tc>
        <w:tc>
          <w:tcPr>
            <w:tcW w:w="890" w:type="pct"/>
          </w:tcPr>
          <w:p w14:paraId="2E5A0836" w14:textId="3074CF6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SwitchPlayer</w:t>
            </w:r>
          </w:p>
        </w:tc>
        <w:tc>
          <w:tcPr>
            <w:tcW w:w="889" w:type="pct"/>
          </w:tcPr>
          <w:p w14:paraId="4EF9DCAD" w14:textId="01DBCDE3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емикання ходу на іншого 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авця</w:t>
            </w:r>
          </w:p>
        </w:tc>
        <w:tc>
          <w:tcPr>
            <w:tcW w:w="823" w:type="pct"/>
          </w:tcPr>
          <w:p w14:paraId="6293C99D" w14:textId="72E4D087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</w:p>
        </w:tc>
        <w:tc>
          <w:tcPr>
            <w:tcW w:w="840" w:type="pct"/>
          </w:tcPr>
          <w:p w14:paraId="5AAA7409" w14:textId="4F20AFE5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</w:p>
        </w:tc>
        <w:tc>
          <w:tcPr>
            <w:tcW w:w="611" w:type="pct"/>
          </w:tcPr>
          <w:p w14:paraId="58325B9A" w14:textId="3408D0EA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</w:p>
        </w:tc>
      </w:tr>
      <w:tr w:rsidR="00824D56" w:rsidRPr="000450F0" w14:paraId="64D42523" w14:textId="77777777" w:rsidTr="00824D56">
        <w:trPr>
          <w:cantSplit/>
        </w:trPr>
        <w:tc>
          <w:tcPr>
            <w:tcW w:w="279" w:type="pct"/>
          </w:tcPr>
          <w:p w14:paraId="1910D94D" w14:textId="514369FD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48</w:t>
            </w:r>
          </w:p>
        </w:tc>
        <w:tc>
          <w:tcPr>
            <w:tcW w:w="668" w:type="pct"/>
          </w:tcPr>
          <w:p w14:paraId="366D21CF" w14:textId="2245E59B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GameLogic</w:t>
            </w:r>
          </w:p>
        </w:tc>
        <w:tc>
          <w:tcPr>
            <w:tcW w:w="890" w:type="pct"/>
          </w:tcPr>
          <w:p w14:paraId="13B6DCF1" w14:textId="6E8624D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GetMoveNotation</w:t>
            </w:r>
          </w:p>
        </w:tc>
        <w:tc>
          <w:tcPr>
            <w:tcW w:w="889" w:type="pct"/>
          </w:tcPr>
          <w:p w14:paraId="6946BBC0" w14:textId="1AB04EAD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Гене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ування шахової нотації для ходу</w:t>
            </w:r>
          </w:p>
        </w:tc>
        <w:tc>
          <w:tcPr>
            <w:tcW w:w="823" w:type="pct"/>
          </w:tcPr>
          <w:p w14:paraId="599DA96A" w14:textId="02F60A90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piece: фігу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а, startRow, startCol, endRow, endCol, capturedPiece</w:t>
            </w:r>
          </w:p>
        </w:tc>
        <w:tc>
          <w:tcPr>
            <w:tcW w:w="840" w:type="pct"/>
          </w:tcPr>
          <w:p w14:paraId="10791A3B" w14:textId="7B2EC243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string: алгеб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аїчна нотація ходу</w:t>
            </w:r>
          </w:p>
        </w:tc>
        <w:tc>
          <w:tcPr>
            <w:tcW w:w="611" w:type="pct"/>
          </w:tcPr>
          <w:p w14:paraId="10F0114B" w14:textId="6F00DEB9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</w:p>
        </w:tc>
      </w:tr>
      <w:tr w:rsidR="00824D56" w:rsidRPr="000450F0" w14:paraId="5CE26E15" w14:textId="77777777" w:rsidTr="00824D56">
        <w:trPr>
          <w:cantSplit/>
        </w:trPr>
        <w:tc>
          <w:tcPr>
            <w:tcW w:w="279" w:type="pct"/>
          </w:tcPr>
          <w:p w14:paraId="1AE233F9" w14:textId="0F6D4C75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49</w:t>
            </w:r>
          </w:p>
        </w:tc>
        <w:tc>
          <w:tcPr>
            <w:tcW w:w="668" w:type="pct"/>
          </w:tcPr>
          <w:p w14:paraId="72F0914D" w14:textId="6F1AD1A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GameLogic</w:t>
            </w:r>
          </w:p>
        </w:tc>
        <w:tc>
          <w:tcPr>
            <w:tcW w:w="890" w:type="pct"/>
          </w:tcPr>
          <w:p w14:paraId="12031982" w14:textId="72EB14B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MakeComputerMove</w:t>
            </w:r>
          </w:p>
        </w:tc>
        <w:tc>
          <w:tcPr>
            <w:tcW w:w="889" w:type="pct"/>
          </w:tcPr>
          <w:p w14:paraId="1BF63E4F" w14:textId="57740B1C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Виконання ходу комп'юте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ом</w:t>
            </w:r>
          </w:p>
        </w:tc>
        <w:tc>
          <w:tcPr>
            <w:tcW w:w="823" w:type="pct"/>
          </w:tcPr>
          <w:p w14:paraId="50C12B60" w14:textId="2D4BFA4A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</w:p>
        </w:tc>
        <w:tc>
          <w:tcPr>
            <w:tcW w:w="840" w:type="pct"/>
          </w:tcPr>
          <w:p w14:paraId="1DA9D114" w14:textId="56CDA845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</w:p>
        </w:tc>
        <w:tc>
          <w:tcPr>
            <w:tcW w:w="611" w:type="pct"/>
          </w:tcPr>
          <w:p w14:paraId="16C69F85" w14:textId="2ABD5288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</w:p>
        </w:tc>
      </w:tr>
    </w:tbl>
    <w:p w14:paraId="2CBB15F4" w14:textId="503F33C3" w:rsidR="00824D56" w:rsidRDefault="00824D56">
      <w:r>
        <w:br w:type="page"/>
      </w:r>
    </w:p>
    <w:p w14:paraId="23B1AD2A" w14:textId="039B5FC2" w:rsidR="00824D56" w:rsidRDefault="00074C68">
      <w:r>
        <w:lastRenderedPageBreak/>
        <w:t>П</w:t>
      </w:r>
      <w:r w:rsidR="00010F32">
        <w:t>p</w:t>
      </w:r>
      <w:r>
        <w:t>одовження таблиці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1277"/>
        <w:gridCol w:w="1701"/>
        <w:gridCol w:w="1699"/>
        <w:gridCol w:w="1573"/>
        <w:gridCol w:w="1606"/>
        <w:gridCol w:w="1168"/>
      </w:tblGrid>
      <w:tr w:rsidR="00824D56" w:rsidRPr="000450F0" w14:paraId="0ECF00BC" w14:textId="77777777" w:rsidTr="000450F0">
        <w:trPr>
          <w:cantSplit/>
        </w:trPr>
        <w:tc>
          <w:tcPr>
            <w:tcW w:w="279" w:type="pct"/>
          </w:tcPr>
          <w:p w14:paraId="6D326406" w14:textId="46B86621" w:rsidR="00824D56" w:rsidRPr="000450F0" w:rsidRDefault="00074C68" w:rsidP="00074C68">
            <w:pPr>
              <w:ind w:firstLine="0"/>
              <w:rPr>
                <w:rFonts w:cs="Times New Roman"/>
                <w:lang w:val="uk-UA"/>
              </w:rPr>
            </w:pPr>
            <w:r w:rsidRPr="000450F0">
              <w:rPr>
                <w:rFonts w:cs="Times New Roman"/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41342A6C" w14:textId="299AA8C1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классу</w:t>
            </w:r>
          </w:p>
        </w:tc>
        <w:tc>
          <w:tcPr>
            <w:tcW w:w="890" w:type="pct"/>
            <w:vAlign w:val="center"/>
          </w:tcPr>
          <w:p w14:paraId="094C4EF9" w14:textId="2D48B2D4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889" w:type="pct"/>
            <w:vAlign w:val="center"/>
          </w:tcPr>
          <w:p w14:paraId="4F7E62D9" w14:textId="15C580F3" w:rsidR="00824D56" w:rsidRPr="000450F0" w:rsidRDefault="00824D56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изначення функції</w:t>
            </w:r>
          </w:p>
        </w:tc>
        <w:tc>
          <w:tcPr>
            <w:tcW w:w="823" w:type="pct"/>
            <w:vAlign w:val="center"/>
          </w:tcPr>
          <w:p w14:paraId="3EA3081B" w14:textId="28004279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Опис вхідних 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</w:p>
        </w:tc>
        <w:tc>
          <w:tcPr>
            <w:tcW w:w="840" w:type="pct"/>
            <w:vAlign w:val="center"/>
          </w:tcPr>
          <w:p w14:paraId="0F7AD585" w14:textId="313EB98B" w:rsidR="00824D56" w:rsidRPr="000450F0" w:rsidRDefault="00824D56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Опис вихідних 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</w:p>
        </w:tc>
        <w:tc>
          <w:tcPr>
            <w:tcW w:w="611" w:type="pct"/>
            <w:vAlign w:val="center"/>
          </w:tcPr>
          <w:p w14:paraId="765DFD65" w14:textId="1CB11354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Заголовний файл</w:t>
            </w:r>
          </w:p>
        </w:tc>
      </w:tr>
      <w:tr w:rsidR="00824D56" w:rsidRPr="000450F0" w14:paraId="729D0000" w14:textId="77777777" w:rsidTr="000450F0">
        <w:trPr>
          <w:cantSplit/>
        </w:trPr>
        <w:tc>
          <w:tcPr>
            <w:tcW w:w="279" w:type="pct"/>
          </w:tcPr>
          <w:p w14:paraId="04EFAC2B" w14:textId="3C1401B9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50</w:t>
            </w:r>
          </w:p>
        </w:tc>
        <w:tc>
          <w:tcPr>
            <w:tcW w:w="668" w:type="pct"/>
          </w:tcPr>
          <w:p w14:paraId="79ACAEBB" w14:textId="6692F9A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GameLogic</w:t>
            </w:r>
          </w:p>
        </w:tc>
        <w:tc>
          <w:tcPr>
            <w:tcW w:w="890" w:type="pct"/>
          </w:tcPr>
          <w:p w14:paraId="70B83637" w14:textId="2F7FBD7B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GetBestMove</w:t>
            </w:r>
          </w:p>
        </w:tc>
        <w:tc>
          <w:tcPr>
            <w:tcW w:w="889" w:type="pct"/>
          </w:tcPr>
          <w:p w14:paraId="6604C69A" w14:textId="7596B091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Визначення найк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ащого ходу для ШІ</w:t>
            </w:r>
          </w:p>
        </w:tc>
        <w:tc>
          <w:tcPr>
            <w:tcW w:w="823" w:type="pct"/>
          </w:tcPr>
          <w:p w14:paraId="6043EE11" w14:textId="00D3950F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possibleMoves: список можливих ходів, difficulty: 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івень складності, maximizingPlayer: чи максимізуємо оцінку</w:t>
            </w:r>
          </w:p>
        </w:tc>
        <w:tc>
          <w:tcPr>
            <w:tcW w:w="840" w:type="pct"/>
          </w:tcPr>
          <w:p w14:paraId="2910E023" w14:textId="2E5A94E2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Move?: найк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ащий хід</w:t>
            </w:r>
          </w:p>
        </w:tc>
        <w:tc>
          <w:tcPr>
            <w:tcW w:w="611" w:type="pct"/>
          </w:tcPr>
          <w:p w14:paraId="07737004" w14:textId="22F67424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</w:p>
        </w:tc>
      </w:tr>
      <w:tr w:rsidR="00824D56" w:rsidRPr="000450F0" w14:paraId="3C343709" w14:textId="77777777" w:rsidTr="000450F0">
        <w:trPr>
          <w:cantSplit/>
        </w:trPr>
        <w:tc>
          <w:tcPr>
            <w:tcW w:w="279" w:type="pct"/>
          </w:tcPr>
          <w:p w14:paraId="6D822391" w14:textId="63D24D56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51</w:t>
            </w:r>
          </w:p>
        </w:tc>
        <w:tc>
          <w:tcPr>
            <w:tcW w:w="668" w:type="pct"/>
          </w:tcPr>
          <w:p w14:paraId="349B7061" w14:textId="15EDC84B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GameLogic</w:t>
            </w:r>
          </w:p>
        </w:tc>
        <w:tc>
          <w:tcPr>
            <w:tcW w:w="890" w:type="pct"/>
          </w:tcPr>
          <w:p w14:paraId="4A331912" w14:textId="5E2995D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GetBestMoveMinimax</w:t>
            </w:r>
          </w:p>
        </w:tc>
        <w:tc>
          <w:tcPr>
            <w:tcW w:w="889" w:type="pct"/>
          </w:tcPr>
          <w:p w14:paraId="2555AD98" w14:textId="192EAFD0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Пошук найк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ащого ходу методом мінімакс</w:t>
            </w:r>
          </w:p>
        </w:tc>
        <w:tc>
          <w:tcPr>
            <w:tcW w:w="823" w:type="pct"/>
          </w:tcPr>
          <w:p w14:paraId="62F162D4" w14:textId="2AD15349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possibleMoves, depth, maximizingPlayer</w:t>
            </w:r>
          </w:p>
        </w:tc>
        <w:tc>
          <w:tcPr>
            <w:tcW w:w="840" w:type="pct"/>
          </w:tcPr>
          <w:p w14:paraId="61694B36" w14:textId="4E6253BB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Move?: найк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ащий хід</w:t>
            </w:r>
          </w:p>
        </w:tc>
        <w:tc>
          <w:tcPr>
            <w:tcW w:w="611" w:type="pct"/>
          </w:tcPr>
          <w:p w14:paraId="1F773B8C" w14:textId="0C7F549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</w:p>
        </w:tc>
      </w:tr>
      <w:tr w:rsidR="00824D56" w:rsidRPr="000450F0" w14:paraId="3C402AF4" w14:textId="77777777" w:rsidTr="000450F0">
        <w:trPr>
          <w:cantSplit/>
        </w:trPr>
        <w:tc>
          <w:tcPr>
            <w:tcW w:w="279" w:type="pct"/>
          </w:tcPr>
          <w:p w14:paraId="6D74709E" w14:textId="0BDCAFB9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52</w:t>
            </w:r>
          </w:p>
        </w:tc>
        <w:tc>
          <w:tcPr>
            <w:tcW w:w="668" w:type="pct"/>
          </w:tcPr>
          <w:p w14:paraId="271148B3" w14:textId="2C4E0CA6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GameLogic</w:t>
            </w:r>
          </w:p>
        </w:tc>
        <w:tc>
          <w:tcPr>
            <w:tcW w:w="890" w:type="pct"/>
          </w:tcPr>
          <w:p w14:paraId="5D1EB2B3" w14:textId="4947F7D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GetBestMoveAlphaBeta</w:t>
            </w:r>
          </w:p>
        </w:tc>
        <w:tc>
          <w:tcPr>
            <w:tcW w:w="889" w:type="pct"/>
          </w:tcPr>
          <w:p w14:paraId="7DBA554A" w14:textId="388BD9A2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Пошук найк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ащого ходу з вико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истанням альфа-бета відсікання</w:t>
            </w:r>
          </w:p>
        </w:tc>
        <w:tc>
          <w:tcPr>
            <w:tcW w:w="823" w:type="pct"/>
          </w:tcPr>
          <w:p w14:paraId="7066F709" w14:textId="4F432519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possibleMoves, depth, maximizingPlayer, alpha, beta</w:t>
            </w:r>
          </w:p>
        </w:tc>
        <w:tc>
          <w:tcPr>
            <w:tcW w:w="840" w:type="pct"/>
          </w:tcPr>
          <w:p w14:paraId="391FF78D" w14:textId="071E50B3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Move?: найк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ащий хід</w:t>
            </w:r>
          </w:p>
        </w:tc>
        <w:tc>
          <w:tcPr>
            <w:tcW w:w="611" w:type="pct"/>
          </w:tcPr>
          <w:p w14:paraId="1A68A9A0" w14:textId="4E6364D4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</w:p>
        </w:tc>
      </w:tr>
      <w:tr w:rsidR="00824D56" w:rsidRPr="000450F0" w14:paraId="71F094A7" w14:textId="77777777" w:rsidTr="000450F0">
        <w:trPr>
          <w:cantSplit/>
        </w:trPr>
        <w:tc>
          <w:tcPr>
            <w:tcW w:w="279" w:type="pct"/>
          </w:tcPr>
          <w:p w14:paraId="630B1DBA" w14:textId="56200B0E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53</w:t>
            </w:r>
          </w:p>
        </w:tc>
        <w:tc>
          <w:tcPr>
            <w:tcW w:w="668" w:type="pct"/>
          </w:tcPr>
          <w:p w14:paraId="3C80427C" w14:textId="26550376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GameLogic</w:t>
            </w:r>
          </w:p>
        </w:tc>
        <w:tc>
          <w:tcPr>
            <w:tcW w:w="890" w:type="pct"/>
          </w:tcPr>
          <w:p w14:paraId="1F8367B0" w14:textId="26728482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GetBestMoveParallel</w:t>
            </w:r>
          </w:p>
        </w:tc>
        <w:tc>
          <w:tcPr>
            <w:tcW w:w="889" w:type="pct"/>
          </w:tcPr>
          <w:p w14:paraId="0F2DA036" w14:textId="68941FF4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алельний пошук найк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ащого ходу</w:t>
            </w:r>
          </w:p>
        </w:tc>
        <w:tc>
          <w:tcPr>
            <w:tcW w:w="823" w:type="pct"/>
          </w:tcPr>
          <w:p w14:paraId="6467DFDA" w14:textId="78EF6CAC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possibleMoves, depth, maximizingPlayer</w:t>
            </w:r>
          </w:p>
        </w:tc>
        <w:tc>
          <w:tcPr>
            <w:tcW w:w="840" w:type="pct"/>
          </w:tcPr>
          <w:p w14:paraId="00039CCB" w14:textId="6CD278C3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Move?: найк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ащий хід</w:t>
            </w:r>
          </w:p>
        </w:tc>
        <w:tc>
          <w:tcPr>
            <w:tcW w:w="611" w:type="pct"/>
          </w:tcPr>
          <w:p w14:paraId="25A2CF1F" w14:textId="0539219A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</w:p>
        </w:tc>
      </w:tr>
      <w:tr w:rsidR="00824D56" w:rsidRPr="000450F0" w14:paraId="1376FAB2" w14:textId="77777777" w:rsidTr="000450F0">
        <w:trPr>
          <w:cantSplit/>
        </w:trPr>
        <w:tc>
          <w:tcPr>
            <w:tcW w:w="279" w:type="pct"/>
          </w:tcPr>
          <w:p w14:paraId="14263776" w14:textId="7BCABC67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54</w:t>
            </w:r>
          </w:p>
        </w:tc>
        <w:tc>
          <w:tcPr>
            <w:tcW w:w="668" w:type="pct"/>
          </w:tcPr>
          <w:p w14:paraId="192A6776" w14:textId="2BAAA2B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GameLogic</w:t>
            </w:r>
          </w:p>
        </w:tc>
        <w:tc>
          <w:tcPr>
            <w:tcW w:w="890" w:type="pct"/>
          </w:tcPr>
          <w:p w14:paraId="0ACFD92F" w14:textId="4C323F72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OnBoardUpdated</w:t>
            </w:r>
          </w:p>
        </w:tc>
        <w:tc>
          <w:tcPr>
            <w:tcW w:w="889" w:type="pct"/>
          </w:tcPr>
          <w:p w14:paraId="62CBA635" w14:textId="3EB8CBE2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Викликає подію оновлення дошки</w:t>
            </w:r>
          </w:p>
        </w:tc>
        <w:tc>
          <w:tcPr>
            <w:tcW w:w="823" w:type="pct"/>
          </w:tcPr>
          <w:p w14:paraId="39B419B1" w14:textId="52728447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</w:p>
        </w:tc>
        <w:tc>
          <w:tcPr>
            <w:tcW w:w="840" w:type="pct"/>
          </w:tcPr>
          <w:p w14:paraId="4D4A7E5B" w14:textId="0E497635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</w:p>
        </w:tc>
        <w:tc>
          <w:tcPr>
            <w:tcW w:w="611" w:type="pct"/>
          </w:tcPr>
          <w:p w14:paraId="3DDE47D8" w14:textId="33487DA3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</w:p>
        </w:tc>
      </w:tr>
    </w:tbl>
    <w:p w14:paraId="0001B225" w14:textId="5C1BD8F5" w:rsidR="00824D56" w:rsidRDefault="00824D56">
      <w:r>
        <w:br w:type="page"/>
      </w:r>
    </w:p>
    <w:p w14:paraId="335F0C98" w14:textId="193AAA2D" w:rsidR="00824D56" w:rsidRDefault="00074C68">
      <w:r>
        <w:lastRenderedPageBreak/>
        <w:t>П</w:t>
      </w:r>
      <w:r w:rsidR="00010F32">
        <w:t>p</w:t>
      </w:r>
      <w:r>
        <w:t>одовження таблиці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1277"/>
        <w:gridCol w:w="1701"/>
        <w:gridCol w:w="1984"/>
        <w:gridCol w:w="1288"/>
        <w:gridCol w:w="1606"/>
        <w:gridCol w:w="1168"/>
      </w:tblGrid>
      <w:tr w:rsidR="00824D56" w:rsidRPr="000450F0" w14:paraId="2C0B405A" w14:textId="77777777" w:rsidTr="000450F0">
        <w:trPr>
          <w:cantSplit/>
        </w:trPr>
        <w:tc>
          <w:tcPr>
            <w:tcW w:w="279" w:type="pct"/>
          </w:tcPr>
          <w:p w14:paraId="40AAA103" w14:textId="652AA07E" w:rsidR="00824D56" w:rsidRPr="000450F0" w:rsidRDefault="00074C68" w:rsidP="00074C68">
            <w:pPr>
              <w:ind w:firstLine="0"/>
              <w:rPr>
                <w:rFonts w:cs="Times New Roman"/>
                <w:color w:val="000000" w:themeColor="text1"/>
                <w:sz w:val="22"/>
              </w:rPr>
            </w:pPr>
            <w:r w:rsidRPr="000450F0">
              <w:rPr>
                <w:rFonts w:cs="Times New Roman"/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6CEFCE0C" w14:textId="7FDA798E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классу</w:t>
            </w:r>
          </w:p>
        </w:tc>
        <w:tc>
          <w:tcPr>
            <w:tcW w:w="890" w:type="pct"/>
            <w:vAlign w:val="center"/>
          </w:tcPr>
          <w:p w14:paraId="46C09A05" w14:textId="7B7646C0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1038" w:type="pct"/>
            <w:vAlign w:val="center"/>
          </w:tcPr>
          <w:p w14:paraId="65E18ECD" w14:textId="4C7F2A30" w:rsidR="00824D56" w:rsidRPr="000450F0" w:rsidRDefault="00824D56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изначення функції</w:t>
            </w:r>
          </w:p>
        </w:tc>
        <w:tc>
          <w:tcPr>
            <w:tcW w:w="674" w:type="pct"/>
            <w:vAlign w:val="center"/>
          </w:tcPr>
          <w:p w14:paraId="19303846" w14:textId="4FED69E5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Опис вхідних 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</w:p>
        </w:tc>
        <w:tc>
          <w:tcPr>
            <w:tcW w:w="840" w:type="pct"/>
            <w:vAlign w:val="center"/>
          </w:tcPr>
          <w:p w14:paraId="69EB9B30" w14:textId="55A6598B" w:rsidR="00824D56" w:rsidRPr="000450F0" w:rsidRDefault="00824D56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Опис вихідних 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</w:p>
        </w:tc>
        <w:tc>
          <w:tcPr>
            <w:tcW w:w="611" w:type="pct"/>
            <w:vAlign w:val="center"/>
          </w:tcPr>
          <w:p w14:paraId="0EAD5E67" w14:textId="4C678394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Заголовний файл</w:t>
            </w:r>
          </w:p>
        </w:tc>
      </w:tr>
      <w:tr w:rsidR="00824D56" w:rsidRPr="000450F0" w14:paraId="1C6F9792" w14:textId="77777777" w:rsidTr="000450F0">
        <w:trPr>
          <w:cantSplit/>
        </w:trPr>
        <w:tc>
          <w:tcPr>
            <w:tcW w:w="279" w:type="pct"/>
          </w:tcPr>
          <w:p w14:paraId="7EBC5027" w14:textId="7F089A65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55</w:t>
            </w:r>
          </w:p>
        </w:tc>
        <w:tc>
          <w:tcPr>
            <w:tcW w:w="668" w:type="pct"/>
          </w:tcPr>
          <w:p w14:paraId="195BF0D7" w14:textId="0818202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GameLogic</w:t>
            </w:r>
          </w:p>
        </w:tc>
        <w:tc>
          <w:tcPr>
            <w:tcW w:w="890" w:type="pct"/>
          </w:tcPr>
          <w:p w14:paraId="77332791" w14:textId="2095938B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OnMoveMade</w:t>
            </w:r>
          </w:p>
        </w:tc>
        <w:tc>
          <w:tcPr>
            <w:tcW w:w="1038" w:type="pct"/>
          </w:tcPr>
          <w:p w14:paraId="0081E01D" w14:textId="2549F126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Викликає подію здійснення ходу</w:t>
            </w:r>
          </w:p>
        </w:tc>
        <w:tc>
          <w:tcPr>
            <w:tcW w:w="674" w:type="pct"/>
          </w:tcPr>
          <w:p w14:paraId="117F6485" w14:textId="6EB9B20C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e: 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гументи події ходу</w:t>
            </w:r>
          </w:p>
        </w:tc>
        <w:tc>
          <w:tcPr>
            <w:tcW w:w="840" w:type="pct"/>
          </w:tcPr>
          <w:p w14:paraId="5F400DB2" w14:textId="59100235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</w:p>
        </w:tc>
        <w:tc>
          <w:tcPr>
            <w:tcW w:w="611" w:type="pct"/>
          </w:tcPr>
          <w:p w14:paraId="375A40AA" w14:textId="56318458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</w:p>
        </w:tc>
      </w:tr>
      <w:tr w:rsidR="00824D56" w:rsidRPr="000450F0" w14:paraId="4415EEBE" w14:textId="77777777" w:rsidTr="000450F0">
        <w:trPr>
          <w:cantSplit/>
        </w:trPr>
        <w:tc>
          <w:tcPr>
            <w:tcW w:w="279" w:type="pct"/>
          </w:tcPr>
          <w:p w14:paraId="60397409" w14:textId="44AEFCAF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56</w:t>
            </w:r>
          </w:p>
        </w:tc>
        <w:tc>
          <w:tcPr>
            <w:tcW w:w="668" w:type="pct"/>
          </w:tcPr>
          <w:p w14:paraId="172568F2" w14:textId="0820A1D1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GameLogic</w:t>
            </w:r>
          </w:p>
        </w:tc>
        <w:tc>
          <w:tcPr>
            <w:tcW w:w="890" w:type="pct"/>
          </w:tcPr>
          <w:p w14:paraId="1137C011" w14:textId="66EC730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OnGameEnded</w:t>
            </w:r>
          </w:p>
        </w:tc>
        <w:tc>
          <w:tcPr>
            <w:tcW w:w="1038" w:type="pct"/>
          </w:tcPr>
          <w:p w14:paraId="22D00FD7" w14:textId="4CBEE2CD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Викликає подію заве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шення 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</w:t>
            </w:r>
          </w:p>
        </w:tc>
        <w:tc>
          <w:tcPr>
            <w:tcW w:w="674" w:type="pct"/>
          </w:tcPr>
          <w:p w14:paraId="22FC5F68" w14:textId="3313D51C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e: 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гументи події закінчення 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</w:t>
            </w:r>
          </w:p>
        </w:tc>
        <w:tc>
          <w:tcPr>
            <w:tcW w:w="840" w:type="pct"/>
          </w:tcPr>
          <w:p w14:paraId="46E4EA61" w14:textId="4975060B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</w:p>
        </w:tc>
        <w:tc>
          <w:tcPr>
            <w:tcW w:w="611" w:type="pct"/>
          </w:tcPr>
          <w:p w14:paraId="57005DA9" w14:textId="2975BF25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</w:p>
        </w:tc>
      </w:tr>
      <w:tr w:rsidR="00824D56" w:rsidRPr="000450F0" w14:paraId="153166D6" w14:textId="77777777" w:rsidTr="000450F0">
        <w:trPr>
          <w:cantSplit/>
        </w:trPr>
        <w:tc>
          <w:tcPr>
            <w:tcW w:w="279" w:type="pct"/>
          </w:tcPr>
          <w:p w14:paraId="759D889C" w14:textId="2532BE8B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57</w:t>
            </w:r>
          </w:p>
        </w:tc>
        <w:tc>
          <w:tcPr>
            <w:tcW w:w="668" w:type="pct"/>
          </w:tcPr>
          <w:p w14:paraId="378EB817" w14:textId="26C494A4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GameLogic</w:t>
            </w:r>
          </w:p>
        </w:tc>
        <w:tc>
          <w:tcPr>
            <w:tcW w:w="890" w:type="pct"/>
          </w:tcPr>
          <w:p w14:paraId="79392816" w14:textId="5E872F9E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OnPawnPromotion</w:t>
            </w:r>
          </w:p>
        </w:tc>
        <w:tc>
          <w:tcPr>
            <w:tcW w:w="1038" w:type="pct"/>
          </w:tcPr>
          <w:p w14:paraId="20C3DD1D" w14:textId="062C7D83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Викликає подію 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етво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ення пішака</w:t>
            </w:r>
          </w:p>
        </w:tc>
        <w:tc>
          <w:tcPr>
            <w:tcW w:w="674" w:type="pct"/>
          </w:tcPr>
          <w:p w14:paraId="15066499" w14:textId="6154B64F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e: 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гументи події 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етво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ення</w:t>
            </w:r>
          </w:p>
        </w:tc>
        <w:tc>
          <w:tcPr>
            <w:tcW w:w="840" w:type="pct"/>
          </w:tcPr>
          <w:p w14:paraId="314E0ADD" w14:textId="3D7645D4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</w:p>
        </w:tc>
        <w:tc>
          <w:tcPr>
            <w:tcW w:w="611" w:type="pct"/>
          </w:tcPr>
          <w:p w14:paraId="1A038C7D" w14:textId="7D619A4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</w:p>
        </w:tc>
      </w:tr>
      <w:tr w:rsidR="00824D56" w:rsidRPr="000450F0" w14:paraId="4037A710" w14:textId="77777777" w:rsidTr="000450F0">
        <w:trPr>
          <w:cantSplit/>
        </w:trPr>
        <w:tc>
          <w:tcPr>
            <w:tcW w:w="279" w:type="pct"/>
          </w:tcPr>
          <w:p w14:paraId="3F822E84" w14:textId="24685B7A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58</w:t>
            </w:r>
          </w:p>
        </w:tc>
        <w:tc>
          <w:tcPr>
            <w:tcW w:w="668" w:type="pct"/>
          </w:tcPr>
          <w:p w14:paraId="003F601D" w14:textId="528A2E76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GameLogic</w:t>
            </w:r>
          </w:p>
        </w:tc>
        <w:tc>
          <w:tcPr>
            <w:tcW w:w="890" w:type="pct"/>
          </w:tcPr>
          <w:p w14:paraId="1A56EA11" w14:textId="1A25483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SetPromotionDialogCallback</w:t>
            </w:r>
          </w:p>
        </w:tc>
        <w:tc>
          <w:tcPr>
            <w:tcW w:w="1038" w:type="pct"/>
          </w:tcPr>
          <w:p w14:paraId="135E4421" w14:textId="3D5E0DD7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Встановлення функції зво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отного виклику для діалогу 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етво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ення пішака</w:t>
            </w:r>
          </w:p>
        </w:tc>
        <w:tc>
          <w:tcPr>
            <w:tcW w:w="674" w:type="pct"/>
          </w:tcPr>
          <w:p w14:paraId="22685F71" w14:textId="6357F219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promotionCallback: функція діалогу</w:t>
            </w:r>
          </w:p>
        </w:tc>
        <w:tc>
          <w:tcPr>
            <w:tcW w:w="840" w:type="pct"/>
          </w:tcPr>
          <w:p w14:paraId="19223997" w14:textId="3FEFA6E3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</w:p>
        </w:tc>
        <w:tc>
          <w:tcPr>
            <w:tcW w:w="611" w:type="pct"/>
          </w:tcPr>
          <w:p w14:paraId="5108231B" w14:textId="67E22B54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</w:p>
        </w:tc>
      </w:tr>
      <w:tr w:rsidR="00824D56" w:rsidRPr="000450F0" w14:paraId="52459A86" w14:textId="77777777" w:rsidTr="000450F0">
        <w:trPr>
          <w:cantSplit/>
        </w:trPr>
        <w:tc>
          <w:tcPr>
            <w:tcW w:w="279" w:type="pct"/>
          </w:tcPr>
          <w:p w14:paraId="75B0D6B2" w14:textId="6AA51FB0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59</w:t>
            </w:r>
          </w:p>
        </w:tc>
        <w:tc>
          <w:tcPr>
            <w:tcW w:w="668" w:type="pct"/>
          </w:tcPr>
          <w:p w14:paraId="1C296AB8" w14:textId="5BBD8B89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7BEFD8A7" w14:textId="119EF67E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InitializeComponent</w:t>
            </w:r>
          </w:p>
        </w:tc>
        <w:tc>
          <w:tcPr>
            <w:tcW w:w="1038" w:type="pct"/>
          </w:tcPr>
          <w:p w14:paraId="3B576745" w14:textId="1A62EC95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Ініціалізація компонентів вікна</w:t>
            </w:r>
          </w:p>
        </w:tc>
        <w:tc>
          <w:tcPr>
            <w:tcW w:w="674" w:type="pct"/>
          </w:tcPr>
          <w:p w14:paraId="23218B6C" w14:textId="601ADB6E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</w:p>
        </w:tc>
        <w:tc>
          <w:tcPr>
            <w:tcW w:w="840" w:type="pct"/>
          </w:tcPr>
          <w:p w14:paraId="58EE8167" w14:textId="0160F9DC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</w:p>
        </w:tc>
        <w:tc>
          <w:tcPr>
            <w:tcW w:w="611" w:type="pct"/>
          </w:tcPr>
          <w:p w14:paraId="50E73E15" w14:textId="005E19CF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MainWindow.xaml.cs</w:t>
            </w:r>
          </w:p>
        </w:tc>
      </w:tr>
      <w:tr w:rsidR="00824D56" w:rsidRPr="000450F0" w14:paraId="441318D6" w14:textId="77777777" w:rsidTr="000450F0">
        <w:trPr>
          <w:cantSplit/>
        </w:trPr>
        <w:tc>
          <w:tcPr>
            <w:tcW w:w="279" w:type="pct"/>
          </w:tcPr>
          <w:p w14:paraId="1395144F" w14:textId="3510C61C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60</w:t>
            </w:r>
          </w:p>
        </w:tc>
        <w:tc>
          <w:tcPr>
            <w:tcW w:w="668" w:type="pct"/>
          </w:tcPr>
          <w:p w14:paraId="5938DCC9" w14:textId="5F8CF014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757AECCC" w14:textId="3CE323C8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CreateSidePanels</w:t>
            </w:r>
          </w:p>
        </w:tc>
        <w:tc>
          <w:tcPr>
            <w:tcW w:w="1038" w:type="pct"/>
          </w:tcPr>
          <w:p w14:paraId="07DB4FE4" w14:textId="1D7F4B04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Ство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ення бічних панелей для вибо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у фігу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</w:p>
        </w:tc>
        <w:tc>
          <w:tcPr>
            <w:tcW w:w="674" w:type="pct"/>
          </w:tcPr>
          <w:p w14:paraId="03948206" w14:textId="6DDFE32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</w:p>
        </w:tc>
        <w:tc>
          <w:tcPr>
            <w:tcW w:w="840" w:type="pct"/>
          </w:tcPr>
          <w:p w14:paraId="734CC963" w14:textId="411A0963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</w:p>
        </w:tc>
        <w:tc>
          <w:tcPr>
            <w:tcW w:w="611" w:type="pct"/>
          </w:tcPr>
          <w:p w14:paraId="63D6D76B" w14:textId="1EE6FA0D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MainWindow.xaml.cs</w:t>
            </w:r>
          </w:p>
        </w:tc>
      </w:tr>
    </w:tbl>
    <w:p w14:paraId="718CDAAE" w14:textId="7B0442B8" w:rsidR="00824D56" w:rsidRDefault="00824D56">
      <w:r>
        <w:br w:type="page"/>
      </w:r>
    </w:p>
    <w:p w14:paraId="6D8080E8" w14:textId="047ACEA6" w:rsidR="00824D56" w:rsidRDefault="00074C68">
      <w:r>
        <w:lastRenderedPageBreak/>
        <w:t>П</w:t>
      </w:r>
      <w:r w:rsidR="00010F32">
        <w:t>p</w:t>
      </w:r>
      <w:r>
        <w:t>одовження таблиці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1277"/>
        <w:gridCol w:w="1701"/>
        <w:gridCol w:w="1984"/>
        <w:gridCol w:w="1288"/>
        <w:gridCol w:w="1606"/>
        <w:gridCol w:w="1168"/>
      </w:tblGrid>
      <w:tr w:rsidR="00824D56" w:rsidRPr="000450F0" w14:paraId="596B47D2" w14:textId="77777777" w:rsidTr="00C34654">
        <w:trPr>
          <w:cantSplit/>
        </w:trPr>
        <w:tc>
          <w:tcPr>
            <w:tcW w:w="279" w:type="pct"/>
          </w:tcPr>
          <w:p w14:paraId="3E06F07D" w14:textId="4858FFF9" w:rsidR="00824D56" w:rsidRPr="000450F0" w:rsidRDefault="00074C68" w:rsidP="00074C68">
            <w:pPr>
              <w:ind w:firstLine="0"/>
              <w:rPr>
                <w:rFonts w:cs="Times New Roman"/>
                <w:color w:val="000000" w:themeColor="text1"/>
                <w:sz w:val="22"/>
              </w:rPr>
            </w:pPr>
            <w:r w:rsidRPr="000450F0">
              <w:rPr>
                <w:rFonts w:cs="Times New Roman"/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2B44AF26" w14:textId="369893BC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классу</w:t>
            </w:r>
          </w:p>
        </w:tc>
        <w:tc>
          <w:tcPr>
            <w:tcW w:w="890" w:type="pct"/>
            <w:vAlign w:val="center"/>
          </w:tcPr>
          <w:p w14:paraId="05000014" w14:textId="16685FE0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1038" w:type="pct"/>
            <w:vAlign w:val="center"/>
          </w:tcPr>
          <w:p w14:paraId="6C0FA660" w14:textId="6C58ACFF" w:rsidR="00824D56" w:rsidRPr="000450F0" w:rsidRDefault="00824D56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изначення функції</w:t>
            </w:r>
          </w:p>
        </w:tc>
        <w:tc>
          <w:tcPr>
            <w:tcW w:w="674" w:type="pct"/>
            <w:vAlign w:val="center"/>
          </w:tcPr>
          <w:p w14:paraId="2F6EAA09" w14:textId="1471E185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Опис вхідних 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</w:p>
        </w:tc>
        <w:tc>
          <w:tcPr>
            <w:tcW w:w="840" w:type="pct"/>
            <w:vAlign w:val="center"/>
          </w:tcPr>
          <w:p w14:paraId="437DEA2B" w14:textId="3C846AA7" w:rsidR="00824D56" w:rsidRPr="000450F0" w:rsidRDefault="00824D56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Опис вихідних 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</w:p>
        </w:tc>
        <w:tc>
          <w:tcPr>
            <w:tcW w:w="611" w:type="pct"/>
            <w:vAlign w:val="center"/>
          </w:tcPr>
          <w:p w14:paraId="508D57B9" w14:textId="582994F5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Заголовний файл</w:t>
            </w:r>
          </w:p>
        </w:tc>
      </w:tr>
      <w:tr w:rsidR="00824D56" w:rsidRPr="000450F0" w14:paraId="6F4BF93D" w14:textId="77777777" w:rsidTr="00824D56">
        <w:trPr>
          <w:cantSplit/>
        </w:trPr>
        <w:tc>
          <w:tcPr>
            <w:tcW w:w="279" w:type="pct"/>
          </w:tcPr>
          <w:p w14:paraId="4EC470DD" w14:textId="1E138B75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61</w:t>
            </w:r>
          </w:p>
        </w:tc>
        <w:tc>
          <w:tcPr>
            <w:tcW w:w="668" w:type="pct"/>
          </w:tcPr>
          <w:p w14:paraId="612AAAF8" w14:textId="6ED9CCF6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3CEDE062" w14:textId="3498E1D1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InitializeSetupPanels</w:t>
            </w:r>
          </w:p>
        </w:tc>
        <w:tc>
          <w:tcPr>
            <w:tcW w:w="1038" w:type="pct"/>
          </w:tcPr>
          <w:p w14:paraId="0CC5E5D9" w14:textId="638F7DE4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Ініціалізація панелей для 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озстановки фігу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</w:p>
        </w:tc>
        <w:tc>
          <w:tcPr>
            <w:tcW w:w="674" w:type="pct"/>
          </w:tcPr>
          <w:p w14:paraId="1F0F6BEF" w14:textId="12F3EAE9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</w:p>
        </w:tc>
        <w:tc>
          <w:tcPr>
            <w:tcW w:w="840" w:type="pct"/>
          </w:tcPr>
          <w:p w14:paraId="2DAC68D9" w14:textId="3287AEF5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</w:p>
        </w:tc>
        <w:tc>
          <w:tcPr>
            <w:tcW w:w="611" w:type="pct"/>
          </w:tcPr>
          <w:p w14:paraId="4A3F0913" w14:textId="1A4FBD54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MainWindow.xaml.cs</w:t>
            </w:r>
          </w:p>
        </w:tc>
      </w:tr>
      <w:tr w:rsidR="00824D56" w:rsidRPr="000450F0" w14:paraId="33580A63" w14:textId="77777777" w:rsidTr="00824D56">
        <w:trPr>
          <w:cantSplit/>
        </w:trPr>
        <w:tc>
          <w:tcPr>
            <w:tcW w:w="279" w:type="pct"/>
          </w:tcPr>
          <w:p w14:paraId="213AB368" w14:textId="001F0E92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62</w:t>
            </w:r>
          </w:p>
        </w:tc>
        <w:tc>
          <w:tcPr>
            <w:tcW w:w="668" w:type="pct"/>
          </w:tcPr>
          <w:p w14:paraId="64016B61" w14:textId="427E9C5B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258156D6" w14:textId="0E41141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OnGameLogicBoardUpdated</w:t>
            </w:r>
          </w:p>
        </w:tc>
        <w:tc>
          <w:tcPr>
            <w:tcW w:w="1038" w:type="pct"/>
          </w:tcPr>
          <w:p w14:paraId="6DED071D" w14:textId="552C5AA0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Об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обник події оновлення дошки</w:t>
            </w:r>
          </w:p>
        </w:tc>
        <w:tc>
          <w:tcPr>
            <w:tcW w:w="674" w:type="pct"/>
          </w:tcPr>
          <w:p w14:paraId="3936C64B" w14:textId="36622149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sender, e: 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гументи події</w:t>
            </w:r>
          </w:p>
        </w:tc>
        <w:tc>
          <w:tcPr>
            <w:tcW w:w="840" w:type="pct"/>
          </w:tcPr>
          <w:p w14:paraId="0561EE50" w14:textId="22E90ACF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</w:p>
        </w:tc>
        <w:tc>
          <w:tcPr>
            <w:tcW w:w="611" w:type="pct"/>
          </w:tcPr>
          <w:p w14:paraId="190015FB" w14:textId="615062B1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MainWindow.xaml.cs</w:t>
            </w:r>
          </w:p>
        </w:tc>
      </w:tr>
      <w:tr w:rsidR="00824D56" w:rsidRPr="000450F0" w14:paraId="41A6A0FE" w14:textId="77777777" w:rsidTr="00824D56">
        <w:trPr>
          <w:cantSplit/>
        </w:trPr>
        <w:tc>
          <w:tcPr>
            <w:tcW w:w="279" w:type="pct"/>
          </w:tcPr>
          <w:p w14:paraId="09174644" w14:textId="63E702AE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63</w:t>
            </w:r>
          </w:p>
        </w:tc>
        <w:tc>
          <w:tcPr>
            <w:tcW w:w="668" w:type="pct"/>
          </w:tcPr>
          <w:p w14:paraId="5CEF4B82" w14:textId="305EBA02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6330ABE4" w14:textId="3D12AEA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OnGameLogicMoveMade</w:t>
            </w:r>
          </w:p>
        </w:tc>
        <w:tc>
          <w:tcPr>
            <w:tcW w:w="1038" w:type="pct"/>
          </w:tcPr>
          <w:p w14:paraId="5D3F38B8" w14:textId="400CBB9E" w:rsidR="00841DF1" w:rsidRPr="000450F0" w:rsidRDefault="00841DF1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 події здійснення ходу</w:t>
            </w:r>
          </w:p>
        </w:tc>
        <w:tc>
          <w:tcPr>
            <w:tcW w:w="674" w:type="pct"/>
          </w:tcPr>
          <w:p w14:paraId="5D6FE473" w14:textId="1A1C40B2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sender, e: 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 події ходу</w:t>
            </w:r>
          </w:p>
        </w:tc>
        <w:tc>
          <w:tcPr>
            <w:tcW w:w="840" w:type="pct"/>
          </w:tcPr>
          <w:p w14:paraId="289C086A" w14:textId="5FE5C3AA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04FB8EEC" w14:textId="0C90475F" w:rsidR="00841DF1" w:rsidRPr="000450F0" w:rsidRDefault="00841DF1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  <w:tr w:rsidR="00824D56" w:rsidRPr="000450F0" w14:paraId="7841C6D9" w14:textId="77777777" w:rsidTr="00824D56">
        <w:trPr>
          <w:cantSplit/>
        </w:trPr>
        <w:tc>
          <w:tcPr>
            <w:tcW w:w="279" w:type="pct"/>
          </w:tcPr>
          <w:p w14:paraId="46344A57" w14:textId="160ECF98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64</w:t>
            </w:r>
          </w:p>
        </w:tc>
        <w:tc>
          <w:tcPr>
            <w:tcW w:w="668" w:type="pct"/>
          </w:tcPr>
          <w:p w14:paraId="5F14D04F" w14:textId="513ECA04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3C884556" w14:textId="70D8E67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OnGameLogicGameEnded</w:t>
            </w:r>
          </w:p>
        </w:tc>
        <w:tc>
          <w:tcPr>
            <w:tcW w:w="1038" w:type="pct"/>
          </w:tcPr>
          <w:p w14:paraId="52D8B787" w14:textId="194B15EC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 події заве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шення г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</w:t>
            </w:r>
          </w:p>
        </w:tc>
        <w:tc>
          <w:tcPr>
            <w:tcW w:w="674" w:type="pct"/>
          </w:tcPr>
          <w:p w14:paraId="5F05943A" w14:textId="04E6442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sender, e: 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 події закінчення г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</w:t>
            </w:r>
          </w:p>
        </w:tc>
        <w:tc>
          <w:tcPr>
            <w:tcW w:w="840" w:type="pct"/>
          </w:tcPr>
          <w:p w14:paraId="74145B45" w14:textId="35239C5F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4BFE5CFA" w14:textId="3232AF52" w:rsidR="00841DF1" w:rsidRPr="000450F0" w:rsidRDefault="00841DF1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  <w:tr w:rsidR="00824D56" w:rsidRPr="000450F0" w14:paraId="533E4AC3" w14:textId="77777777" w:rsidTr="00824D56">
        <w:trPr>
          <w:cantSplit/>
        </w:trPr>
        <w:tc>
          <w:tcPr>
            <w:tcW w:w="279" w:type="pct"/>
          </w:tcPr>
          <w:p w14:paraId="7E03C554" w14:textId="5D7CA93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65</w:t>
            </w:r>
          </w:p>
        </w:tc>
        <w:tc>
          <w:tcPr>
            <w:tcW w:w="668" w:type="pct"/>
          </w:tcPr>
          <w:p w14:paraId="71B624CB" w14:textId="12748750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73AE748E" w14:textId="1B77C3DC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OnPawnPromotion</w:t>
            </w:r>
          </w:p>
        </w:tc>
        <w:tc>
          <w:tcPr>
            <w:tcW w:w="1038" w:type="pct"/>
          </w:tcPr>
          <w:p w14:paraId="06BA72AF" w14:textId="276652C0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 події пе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етво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ення пішака</w:t>
            </w:r>
          </w:p>
        </w:tc>
        <w:tc>
          <w:tcPr>
            <w:tcW w:w="674" w:type="pct"/>
          </w:tcPr>
          <w:p w14:paraId="39CE6A3B" w14:textId="4CC58E29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sender, e: 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 події</w:t>
            </w:r>
          </w:p>
        </w:tc>
        <w:tc>
          <w:tcPr>
            <w:tcW w:w="840" w:type="pct"/>
          </w:tcPr>
          <w:p w14:paraId="3ECE3E4A" w14:textId="62DC7BCD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09386318" w14:textId="3F865252" w:rsidR="00841DF1" w:rsidRPr="000450F0" w:rsidRDefault="00841DF1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  <w:tr w:rsidR="00824D56" w:rsidRPr="000450F0" w14:paraId="70584D6A" w14:textId="77777777" w:rsidTr="00824D56">
        <w:trPr>
          <w:cantSplit/>
        </w:trPr>
        <w:tc>
          <w:tcPr>
            <w:tcW w:w="279" w:type="pct"/>
          </w:tcPr>
          <w:p w14:paraId="3050E8E8" w14:textId="1F10EE61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66</w:t>
            </w:r>
          </w:p>
        </w:tc>
        <w:tc>
          <w:tcPr>
            <w:tcW w:w="668" w:type="pct"/>
          </w:tcPr>
          <w:p w14:paraId="2B03DF74" w14:textId="6795C9D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4EA03071" w14:textId="786E2030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ShowPromotionDialog</w:t>
            </w:r>
          </w:p>
        </w:tc>
        <w:tc>
          <w:tcPr>
            <w:tcW w:w="1038" w:type="pct"/>
          </w:tcPr>
          <w:p w14:paraId="726F4DF1" w14:textId="7B6FDD2B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Показ діалогу пе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етво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ення пішака</w:t>
            </w:r>
          </w:p>
        </w:tc>
        <w:tc>
          <w:tcPr>
            <w:tcW w:w="674" w:type="pct"/>
          </w:tcPr>
          <w:p w14:paraId="330E1029" w14:textId="35EC3A66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pawnColor: колі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 xml:space="preserve"> пішака</w:t>
            </w:r>
          </w:p>
        </w:tc>
        <w:tc>
          <w:tcPr>
            <w:tcW w:w="840" w:type="pct"/>
          </w:tcPr>
          <w:p w14:paraId="3D8EC73E" w14:textId="24353365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string: тип виб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аної фігу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</w:t>
            </w:r>
          </w:p>
        </w:tc>
        <w:tc>
          <w:tcPr>
            <w:tcW w:w="611" w:type="pct"/>
          </w:tcPr>
          <w:p w14:paraId="297E60E7" w14:textId="618E624B" w:rsidR="00841DF1" w:rsidRPr="000450F0" w:rsidRDefault="00841DF1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  <w:tr w:rsidR="00824D56" w:rsidRPr="000450F0" w14:paraId="5FA7603C" w14:textId="77777777" w:rsidTr="00824D56">
        <w:trPr>
          <w:cantSplit/>
        </w:trPr>
        <w:tc>
          <w:tcPr>
            <w:tcW w:w="279" w:type="pct"/>
          </w:tcPr>
          <w:p w14:paraId="2507C3B2" w14:textId="2E5DBC40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67</w:t>
            </w:r>
          </w:p>
        </w:tc>
        <w:tc>
          <w:tcPr>
            <w:tcW w:w="668" w:type="pct"/>
          </w:tcPr>
          <w:p w14:paraId="35EB3CC3" w14:textId="5D0BB765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1C86C80E" w14:textId="258776DC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StartNewGame_Click</w:t>
            </w:r>
          </w:p>
        </w:tc>
        <w:tc>
          <w:tcPr>
            <w:tcW w:w="1038" w:type="pct"/>
          </w:tcPr>
          <w:p w14:paraId="79B571F0" w14:textId="7E0EDD58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 натискання кнопки "Нова г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а"</w:t>
            </w:r>
          </w:p>
        </w:tc>
        <w:tc>
          <w:tcPr>
            <w:tcW w:w="674" w:type="pct"/>
          </w:tcPr>
          <w:p w14:paraId="40E0EE83" w14:textId="2CD8FB51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sender, e: 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 події</w:t>
            </w:r>
          </w:p>
        </w:tc>
        <w:tc>
          <w:tcPr>
            <w:tcW w:w="840" w:type="pct"/>
          </w:tcPr>
          <w:p w14:paraId="102AE7D7" w14:textId="2E9DFF6F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590CEB2F" w14:textId="7E5D0A68" w:rsidR="00841DF1" w:rsidRPr="000450F0" w:rsidRDefault="00841DF1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</w:tbl>
    <w:p w14:paraId="5EA401F2" w14:textId="54EB95BA" w:rsidR="00824D56" w:rsidRPr="000450F0" w:rsidRDefault="00824D56">
      <w:pPr>
        <w:rPr>
          <w:rFonts w:cs="Times New Roman"/>
        </w:rPr>
      </w:pPr>
      <w:r w:rsidRPr="000450F0">
        <w:rPr>
          <w:rFonts w:cs="Times New Roman"/>
        </w:rPr>
        <w:br w:type="page"/>
      </w:r>
    </w:p>
    <w:p w14:paraId="6CDBE13A" w14:textId="523D42B7" w:rsidR="00824D56" w:rsidRPr="000450F0" w:rsidRDefault="00074C68">
      <w:pPr>
        <w:rPr>
          <w:rFonts w:cs="Times New Roman"/>
        </w:rPr>
      </w:pPr>
      <w:r w:rsidRPr="000450F0">
        <w:rPr>
          <w:rFonts w:cs="Times New Roman"/>
        </w:rPr>
        <w:lastRenderedPageBreak/>
        <w:t>П</w:t>
      </w:r>
      <w:r w:rsidR="00010F32" w:rsidRPr="000450F0">
        <w:rPr>
          <w:rFonts w:cs="Times New Roman"/>
        </w:rPr>
        <w:t>p</w:t>
      </w:r>
      <w:r w:rsidRPr="000450F0">
        <w:rPr>
          <w:rFonts w:cs="Times New Roman"/>
        </w:rPr>
        <w:t>одовження таблиці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1277"/>
        <w:gridCol w:w="1701"/>
        <w:gridCol w:w="1984"/>
        <w:gridCol w:w="1288"/>
        <w:gridCol w:w="1606"/>
        <w:gridCol w:w="1168"/>
      </w:tblGrid>
      <w:tr w:rsidR="00824D56" w:rsidRPr="000450F0" w14:paraId="7D5D1308" w14:textId="77777777" w:rsidTr="00C817C4">
        <w:trPr>
          <w:cantSplit/>
        </w:trPr>
        <w:tc>
          <w:tcPr>
            <w:tcW w:w="279" w:type="pct"/>
          </w:tcPr>
          <w:p w14:paraId="722ABB2D" w14:textId="7C0B9171" w:rsidR="00824D56" w:rsidRPr="000450F0" w:rsidRDefault="00074C68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6C5BA348" w14:textId="754E5CE6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классу</w:t>
            </w:r>
          </w:p>
        </w:tc>
        <w:tc>
          <w:tcPr>
            <w:tcW w:w="890" w:type="pct"/>
            <w:vAlign w:val="center"/>
          </w:tcPr>
          <w:p w14:paraId="1293FDC4" w14:textId="5A4ED1EC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1038" w:type="pct"/>
            <w:vAlign w:val="center"/>
          </w:tcPr>
          <w:p w14:paraId="527AFE60" w14:textId="7DF12FF3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 функції</w:t>
            </w:r>
          </w:p>
        </w:tc>
        <w:tc>
          <w:tcPr>
            <w:tcW w:w="674" w:type="pct"/>
            <w:vAlign w:val="center"/>
          </w:tcPr>
          <w:p w14:paraId="537D8F3A" w14:textId="52BACF5F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Опис вхідних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840" w:type="pct"/>
            <w:vAlign w:val="center"/>
          </w:tcPr>
          <w:p w14:paraId="12EC828F" w14:textId="61355389" w:rsidR="00824D56" w:rsidRPr="000450F0" w:rsidRDefault="00824D56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Опис вихідних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611" w:type="pct"/>
            <w:vAlign w:val="center"/>
          </w:tcPr>
          <w:p w14:paraId="16595D4D" w14:textId="7B636476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824D56" w:rsidRPr="000450F0" w14:paraId="25ED398C" w14:textId="77777777" w:rsidTr="00824D56">
        <w:trPr>
          <w:cantSplit/>
        </w:trPr>
        <w:tc>
          <w:tcPr>
            <w:tcW w:w="279" w:type="pct"/>
          </w:tcPr>
          <w:p w14:paraId="7C816749" w14:textId="526523C1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68</w:t>
            </w:r>
          </w:p>
        </w:tc>
        <w:tc>
          <w:tcPr>
            <w:tcW w:w="668" w:type="pct"/>
          </w:tcPr>
          <w:p w14:paraId="0B644BFE" w14:textId="0D19733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21C3F51D" w14:textId="2465BF20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ClearBoard_Click</w:t>
            </w:r>
          </w:p>
        </w:tc>
        <w:tc>
          <w:tcPr>
            <w:tcW w:w="1038" w:type="pct"/>
          </w:tcPr>
          <w:p w14:paraId="759F28F5" w14:textId="0D19A8F2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 натискання кнопки "Очистити дошку"</w:t>
            </w:r>
          </w:p>
        </w:tc>
        <w:tc>
          <w:tcPr>
            <w:tcW w:w="674" w:type="pct"/>
          </w:tcPr>
          <w:p w14:paraId="75F32D85" w14:textId="5277741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sender, e: 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 події</w:t>
            </w:r>
          </w:p>
        </w:tc>
        <w:tc>
          <w:tcPr>
            <w:tcW w:w="840" w:type="pct"/>
          </w:tcPr>
          <w:p w14:paraId="0D264486" w14:textId="2E3C2015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101F903D" w14:textId="53A798CC" w:rsidR="00841DF1" w:rsidRPr="000450F0" w:rsidRDefault="00841DF1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  <w:tr w:rsidR="00824D56" w:rsidRPr="000450F0" w14:paraId="13B8956D" w14:textId="77777777" w:rsidTr="00824D56">
        <w:trPr>
          <w:cantSplit/>
        </w:trPr>
        <w:tc>
          <w:tcPr>
            <w:tcW w:w="279" w:type="pct"/>
          </w:tcPr>
          <w:p w14:paraId="23972F89" w14:textId="5F9DBBC6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69</w:t>
            </w:r>
          </w:p>
        </w:tc>
        <w:tc>
          <w:tcPr>
            <w:tcW w:w="668" w:type="pct"/>
          </w:tcPr>
          <w:p w14:paraId="7A076061" w14:textId="413989D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08095045" w14:textId="576936E6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SetTwoPlayersMode_Click</w:t>
            </w:r>
          </w:p>
        </w:tc>
        <w:tc>
          <w:tcPr>
            <w:tcW w:w="1038" w:type="pct"/>
          </w:tcPr>
          <w:p w14:paraId="68591140" w14:textId="16FD3059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 xml:space="preserve">обник натискання кнопки 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ежиму двох г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авців</w:t>
            </w:r>
          </w:p>
        </w:tc>
        <w:tc>
          <w:tcPr>
            <w:tcW w:w="674" w:type="pct"/>
          </w:tcPr>
          <w:p w14:paraId="3BF7A834" w14:textId="1C3A147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sender, e: 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 події</w:t>
            </w:r>
          </w:p>
        </w:tc>
        <w:tc>
          <w:tcPr>
            <w:tcW w:w="840" w:type="pct"/>
          </w:tcPr>
          <w:p w14:paraId="26FCB892" w14:textId="37E44D4B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48417F2C" w14:textId="4C760BF7" w:rsidR="00841DF1" w:rsidRPr="000450F0" w:rsidRDefault="00841DF1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  <w:tr w:rsidR="00824D56" w:rsidRPr="000450F0" w14:paraId="51E32036" w14:textId="77777777" w:rsidTr="00824D56">
        <w:trPr>
          <w:cantSplit/>
        </w:trPr>
        <w:tc>
          <w:tcPr>
            <w:tcW w:w="279" w:type="pct"/>
          </w:tcPr>
          <w:p w14:paraId="7CB7B1B4" w14:textId="67B5D4C6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70</w:t>
            </w:r>
          </w:p>
        </w:tc>
        <w:tc>
          <w:tcPr>
            <w:tcW w:w="668" w:type="pct"/>
          </w:tcPr>
          <w:p w14:paraId="2E292F37" w14:textId="45B0AC29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7D052F50" w14:textId="25C980E1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SetComputerMode_Click</w:t>
            </w:r>
          </w:p>
        </w:tc>
        <w:tc>
          <w:tcPr>
            <w:tcW w:w="1038" w:type="pct"/>
          </w:tcPr>
          <w:p w14:paraId="4AF50433" w14:textId="29A74306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 xml:space="preserve">обник натискання кнопки 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ежиму г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 з комп'юте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ом</w:t>
            </w:r>
          </w:p>
        </w:tc>
        <w:tc>
          <w:tcPr>
            <w:tcW w:w="674" w:type="pct"/>
          </w:tcPr>
          <w:p w14:paraId="34AF0759" w14:textId="22CAC0DE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sender, e: 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 події</w:t>
            </w:r>
          </w:p>
        </w:tc>
        <w:tc>
          <w:tcPr>
            <w:tcW w:w="840" w:type="pct"/>
          </w:tcPr>
          <w:p w14:paraId="39B9AD9C" w14:textId="026531E7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23461011" w14:textId="7F382270" w:rsidR="00841DF1" w:rsidRPr="000450F0" w:rsidRDefault="00841DF1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  <w:tr w:rsidR="00824D56" w:rsidRPr="000450F0" w14:paraId="07EF44CB" w14:textId="77777777" w:rsidTr="00824D56">
        <w:trPr>
          <w:cantSplit/>
        </w:trPr>
        <w:tc>
          <w:tcPr>
            <w:tcW w:w="279" w:type="pct"/>
          </w:tcPr>
          <w:p w14:paraId="6F920E29" w14:textId="278E1362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71</w:t>
            </w:r>
          </w:p>
        </w:tc>
        <w:tc>
          <w:tcPr>
            <w:tcW w:w="668" w:type="pct"/>
          </w:tcPr>
          <w:p w14:paraId="51362D9C" w14:textId="108A685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2680971C" w14:textId="28D1FEB1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ForceRefreshBoardState</w:t>
            </w:r>
          </w:p>
        </w:tc>
        <w:tc>
          <w:tcPr>
            <w:tcW w:w="1038" w:type="pct"/>
          </w:tcPr>
          <w:p w14:paraId="2E31D40E" w14:textId="115CB495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имусове оновлення стану дошки і UI</w:t>
            </w:r>
          </w:p>
        </w:tc>
        <w:tc>
          <w:tcPr>
            <w:tcW w:w="674" w:type="pct"/>
          </w:tcPr>
          <w:p w14:paraId="48A0F07B" w14:textId="65AADFE8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None</w:t>
            </w:r>
          </w:p>
        </w:tc>
        <w:tc>
          <w:tcPr>
            <w:tcW w:w="840" w:type="pct"/>
          </w:tcPr>
          <w:p w14:paraId="61367EE4" w14:textId="675CB619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02AED35D" w14:textId="6AC2CFB8" w:rsidR="00841DF1" w:rsidRPr="000450F0" w:rsidRDefault="00841DF1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  <w:tr w:rsidR="00824D56" w:rsidRPr="000450F0" w14:paraId="5904B2FD" w14:textId="77777777" w:rsidTr="00824D56">
        <w:trPr>
          <w:cantSplit/>
        </w:trPr>
        <w:tc>
          <w:tcPr>
            <w:tcW w:w="279" w:type="pct"/>
          </w:tcPr>
          <w:p w14:paraId="24D75066" w14:textId="4EA7C299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72</w:t>
            </w:r>
          </w:p>
        </w:tc>
        <w:tc>
          <w:tcPr>
            <w:tcW w:w="668" w:type="pct"/>
          </w:tcPr>
          <w:p w14:paraId="73342CE6" w14:textId="14E151FC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33AB5736" w14:textId="2312E154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UpdateStatusAndTimers</w:t>
            </w:r>
          </w:p>
        </w:tc>
        <w:tc>
          <w:tcPr>
            <w:tcW w:w="1038" w:type="pct"/>
          </w:tcPr>
          <w:p w14:paraId="4F3D7C92" w14:textId="077E178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Оновлення статусного тексту та тайме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674" w:type="pct"/>
          </w:tcPr>
          <w:p w14:paraId="04E0D199" w14:textId="0E951F86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None</w:t>
            </w:r>
          </w:p>
        </w:tc>
        <w:tc>
          <w:tcPr>
            <w:tcW w:w="840" w:type="pct"/>
          </w:tcPr>
          <w:p w14:paraId="3FD584EB" w14:textId="09E7186C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7D58F6E5" w14:textId="01A09851" w:rsidR="00841DF1" w:rsidRPr="000450F0" w:rsidRDefault="00841DF1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  <w:tr w:rsidR="00824D56" w:rsidRPr="000450F0" w14:paraId="03AEEDC7" w14:textId="77777777" w:rsidTr="00824D56">
        <w:trPr>
          <w:cantSplit/>
        </w:trPr>
        <w:tc>
          <w:tcPr>
            <w:tcW w:w="279" w:type="pct"/>
          </w:tcPr>
          <w:p w14:paraId="39599455" w14:textId="09000DEE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73</w:t>
            </w:r>
          </w:p>
        </w:tc>
        <w:tc>
          <w:tcPr>
            <w:tcW w:w="668" w:type="pct"/>
          </w:tcPr>
          <w:p w14:paraId="3C9C41EB" w14:textId="62232745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5199ACC9" w14:textId="79A6762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SetupPosition_Click</w:t>
            </w:r>
          </w:p>
        </w:tc>
        <w:tc>
          <w:tcPr>
            <w:tcW w:w="1038" w:type="pct"/>
          </w:tcPr>
          <w:p w14:paraId="0F8681C0" w14:textId="7DBF09F5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 натискання кнопки налаштування позиції</w:t>
            </w:r>
          </w:p>
        </w:tc>
        <w:tc>
          <w:tcPr>
            <w:tcW w:w="674" w:type="pct"/>
          </w:tcPr>
          <w:p w14:paraId="362C575A" w14:textId="56480DB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sender, e: 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 події</w:t>
            </w:r>
          </w:p>
        </w:tc>
        <w:tc>
          <w:tcPr>
            <w:tcW w:w="840" w:type="pct"/>
          </w:tcPr>
          <w:p w14:paraId="5E1FDECD" w14:textId="5B50A0FF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07B346C7" w14:textId="3F3D509F" w:rsidR="00841DF1" w:rsidRPr="000450F0" w:rsidRDefault="00841DF1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</w:tbl>
    <w:p w14:paraId="133254CF" w14:textId="0CEC5388" w:rsidR="00824D56" w:rsidRPr="000450F0" w:rsidRDefault="00824D56">
      <w:pPr>
        <w:rPr>
          <w:rFonts w:cs="Times New Roman"/>
        </w:rPr>
      </w:pPr>
      <w:r w:rsidRPr="000450F0">
        <w:rPr>
          <w:rFonts w:cs="Times New Roman"/>
        </w:rPr>
        <w:br w:type="page"/>
      </w:r>
    </w:p>
    <w:p w14:paraId="614D4313" w14:textId="2672245D" w:rsidR="00824D56" w:rsidRPr="000450F0" w:rsidRDefault="00074C68">
      <w:pPr>
        <w:rPr>
          <w:rFonts w:cs="Times New Roman"/>
        </w:rPr>
      </w:pPr>
      <w:r w:rsidRPr="000450F0">
        <w:rPr>
          <w:rFonts w:cs="Times New Roman"/>
        </w:rPr>
        <w:lastRenderedPageBreak/>
        <w:t>П</w:t>
      </w:r>
      <w:r w:rsidR="00010F32" w:rsidRPr="000450F0">
        <w:rPr>
          <w:rFonts w:cs="Times New Roman"/>
        </w:rPr>
        <w:t>p</w:t>
      </w:r>
      <w:r w:rsidRPr="000450F0">
        <w:rPr>
          <w:rFonts w:cs="Times New Roman"/>
        </w:rPr>
        <w:t>одовження таблиці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2"/>
        <w:gridCol w:w="1277"/>
        <w:gridCol w:w="1843"/>
        <w:gridCol w:w="1843"/>
        <w:gridCol w:w="1288"/>
        <w:gridCol w:w="1606"/>
        <w:gridCol w:w="1168"/>
      </w:tblGrid>
      <w:tr w:rsidR="00824D56" w:rsidRPr="000450F0" w14:paraId="18B117F3" w14:textId="77777777" w:rsidTr="00824D56">
        <w:trPr>
          <w:cantSplit/>
        </w:trPr>
        <w:tc>
          <w:tcPr>
            <w:tcW w:w="279" w:type="pct"/>
          </w:tcPr>
          <w:p w14:paraId="6DF8EE7D" w14:textId="4FB80322" w:rsidR="00824D56" w:rsidRPr="000450F0" w:rsidRDefault="00074C68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01E21BF6" w14:textId="5411DE24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классу</w:t>
            </w:r>
          </w:p>
        </w:tc>
        <w:tc>
          <w:tcPr>
            <w:tcW w:w="964" w:type="pct"/>
            <w:vAlign w:val="center"/>
          </w:tcPr>
          <w:p w14:paraId="5A576B3B" w14:textId="4C83E059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964" w:type="pct"/>
            <w:vAlign w:val="center"/>
          </w:tcPr>
          <w:p w14:paraId="66B99F7C" w14:textId="3A811BFC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 функції</w:t>
            </w:r>
          </w:p>
        </w:tc>
        <w:tc>
          <w:tcPr>
            <w:tcW w:w="674" w:type="pct"/>
            <w:vAlign w:val="center"/>
          </w:tcPr>
          <w:p w14:paraId="7A283BD9" w14:textId="4D56717A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Опис вхідних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840" w:type="pct"/>
            <w:vAlign w:val="center"/>
          </w:tcPr>
          <w:p w14:paraId="748CF1EF" w14:textId="5F9F87C0" w:rsidR="00824D56" w:rsidRPr="000450F0" w:rsidRDefault="00824D56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Опис вихідних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611" w:type="pct"/>
            <w:vAlign w:val="center"/>
          </w:tcPr>
          <w:p w14:paraId="5E2A52A3" w14:textId="2FA96E0C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824D56" w:rsidRPr="000450F0" w14:paraId="54CFE8A9" w14:textId="77777777" w:rsidTr="00824D56">
        <w:trPr>
          <w:cantSplit/>
        </w:trPr>
        <w:tc>
          <w:tcPr>
            <w:tcW w:w="279" w:type="pct"/>
          </w:tcPr>
          <w:p w14:paraId="5F87F934" w14:textId="2E4AB28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74</w:t>
            </w:r>
          </w:p>
        </w:tc>
        <w:tc>
          <w:tcPr>
            <w:tcW w:w="668" w:type="pct"/>
          </w:tcPr>
          <w:p w14:paraId="7E70202C" w14:textId="02AF21C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964" w:type="pct"/>
          </w:tcPr>
          <w:p w14:paraId="2E8F217C" w14:textId="13AEE4F9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SavePosition_Click</w:t>
            </w:r>
          </w:p>
        </w:tc>
        <w:tc>
          <w:tcPr>
            <w:tcW w:w="964" w:type="pct"/>
          </w:tcPr>
          <w:p w14:paraId="4404624C" w14:textId="096D1E78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 натискання кнопки збе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еження позиції</w:t>
            </w:r>
          </w:p>
        </w:tc>
        <w:tc>
          <w:tcPr>
            <w:tcW w:w="674" w:type="pct"/>
          </w:tcPr>
          <w:p w14:paraId="773BC5B0" w14:textId="5DB0A64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sender, e: 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 події</w:t>
            </w:r>
          </w:p>
        </w:tc>
        <w:tc>
          <w:tcPr>
            <w:tcW w:w="840" w:type="pct"/>
          </w:tcPr>
          <w:p w14:paraId="4B1BE719" w14:textId="3CCA5EB8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087D9529" w14:textId="3AA091DC" w:rsidR="00841DF1" w:rsidRPr="000450F0" w:rsidRDefault="00841DF1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  <w:tr w:rsidR="00824D56" w:rsidRPr="000450F0" w14:paraId="43A9B3B1" w14:textId="77777777" w:rsidTr="00824D56">
        <w:trPr>
          <w:cantSplit/>
        </w:trPr>
        <w:tc>
          <w:tcPr>
            <w:tcW w:w="279" w:type="pct"/>
          </w:tcPr>
          <w:p w14:paraId="510D647D" w14:textId="3D0876AB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75</w:t>
            </w:r>
          </w:p>
        </w:tc>
        <w:tc>
          <w:tcPr>
            <w:tcW w:w="668" w:type="pct"/>
          </w:tcPr>
          <w:p w14:paraId="09D4EB5A" w14:textId="08BD5E7C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964" w:type="pct"/>
          </w:tcPr>
          <w:p w14:paraId="48558A4D" w14:textId="63DE5EC9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LoadPosition_Click</w:t>
            </w:r>
          </w:p>
        </w:tc>
        <w:tc>
          <w:tcPr>
            <w:tcW w:w="964" w:type="pct"/>
          </w:tcPr>
          <w:p w14:paraId="14A78511" w14:textId="67C91569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 натискання кнопки завантаження позиції</w:t>
            </w:r>
          </w:p>
        </w:tc>
        <w:tc>
          <w:tcPr>
            <w:tcW w:w="674" w:type="pct"/>
          </w:tcPr>
          <w:p w14:paraId="79A88F86" w14:textId="5311A54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sender, e: 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 події</w:t>
            </w:r>
          </w:p>
        </w:tc>
        <w:tc>
          <w:tcPr>
            <w:tcW w:w="840" w:type="pct"/>
          </w:tcPr>
          <w:p w14:paraId="52970A47" w14:textId="3BB649A3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077236B7" w14:textId="5B33C89B" w:rsidR="00841DF1" w:rsidRPr="000450F0" w:rsidRDefault="00841DF1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  <w:tr w:rsidR="00824D56" w:rsidRPr="000450F0" w14:paraId="2A356E10" w14:textId="77777777" w:rsidTr="00824D56">
        <w:trPr>
          <w:cantSplit/>
        </w:trPr>
        <w:tc>
          <w:tcPr>
            <w:tcW w:w="279" w:type="pct"/>
          </w:tcPr>
          <w:p w14:paraId="1789F4B2" w14:textId="6CA3CCB4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76</w:t>
            </w:r>
          </w:p>
        </w:tc>
        <w:tc>
          <w:tcPr>
            <w:tcW w:w="668" w:type="pct"/>
          </w:tcPr>
          <w:p w14:paraId="227D0351" w14:textId="62F112E5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964" w:type="pct"/>
          </w:tcPr>
          <w:p w14:paraId="30F50C2C" w14:textId="556EBE9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DifficultyComboBox_SelectionChanged</w:t>
            </w:r>
          </w:p>
        </w:tc>
        <w:tc>
          <w:tcPr>
            <w:tcW w:w="964" w:type="pct"/>
          </w:tcPr>
          <w:p w14:paraId="43E0D458" w14:textId="34C1B43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 xml:space="preserve">обник зміни 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івня складності</w:t>
            </w:r>
          </w:p>
        </w:tc>
        <w:tc>
          <w:tcPr>
            <w:tcW w:w="674" w:type="pct"/>
          </w:tcPr>
          <w:p w14:paraId="233EFE13" w14:textId="6F09138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sender, e: 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 події</w:t>
            </w:r>
          </w:p>
        </w:tc>
        <w:tc>
          <w:tcPr>
            <w:tcW w:w="840" w:type="pct"/>
          </w:tcPr>
          <w:p w14:paraId="42A5EB08" w14:textId="3A851EB6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72365A5C" w14:textId="1FF80177" w:rsidR="00841DF1" w:rsidRPr="000450F0" w:rsidRDefault="00841DF1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  <w:tr w:rsidR="00824D56" w:rsidRPr="000450F0" w14:paraId="791FD6F6" w14:textId="77777777" w:rsidTr="00824D56">
        <w:trPr>
          <w:cantSplit/>
        </w:trPr>
        <w:tc>
          <w:tcPr>
            <w:tcW w:w="279" w:type="pct"/>
          </w:tcPr>
          <w:p w14:paraId="5F4FC45C" w14:textId="085CECE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77</w:t>
            </w:r>
          </w:p>
        </w:tc>
        <w:tc>
          <w:tcPr>
            <w:tcW w:w="668" w:type="pct"/>
          </w:tcPr>
          <w:p w14:paraId="122CE37A" w14:textId="6FF91602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964" w:type="pct"/>
          </w:tcPr>
          <w:p w14:paraId="5F1F81EE" w14:textId="41CE3E7E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PlayerColorRadioButton_Checked</w:t>
            </w:r>
          </w:p>
        </w:tc>
        <w:tc>
          <w:tcPr>
            <w:tcW w:w="964" w:type="pct"/>
          </w:tcPr>
          <w:p w14:paraId="56C873A8" w14:textId="369D558C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 вибо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у кольо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у г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авця</w:t>
            </w:r>
          </w:p>
        </w:tc>
        <w:tc>
          <w:tcPr>
            <w:tcW w:w="674" w:type="pct"/>
          </w:tcPr>
          <w:p w14:paraId="6309D8F5" w14:textId="6F8BAD3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sender, e: 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 події</w:t>
            </w:r>
          </w:p>
        </w:tc>
        <w:tc>
          <w:tcPr>
            <w:tcW w:w="840" w:type="pct"/>
          </w:tcPr>
          <w:p w14:paraId="0BD5228C" w14:textId="7EB30A7A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0A9B0BC9" w14:textId="35A5E5F4" w:rsidR="00841DF1" w:rsidRPr="000450F0" w:rsidRDefault="00841DF1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  <w:tr w:rsidR="00824D56" w:rsidRPr="000450F0" w14:paraId="33B2C2C0" w14:textId="77777777" w:rsidTr="00824D56">
        <w:trPr>
          <w:cantSplit/>
        </w:trPr>
        <w:tc>
          <w:tcPr>
            <w:tcW w:w="279" w:type="pct"/>
          </w:tcPr>
          <w:p w14:paraId="7DA9BFEF" w14:textId="38739064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78</w:t>
            </w:r>
          </w:p>
        </w:tc>
        <w:tc>
          <w:tcPr>
            <w:tcW w:w="668" w:type="pct"/>
          </w:tcPr>
          <w:p w14:paraId="743531ED" w14:textId="4477227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964" w:type="pct"/>
          </w:tcPr>
          <w:p w14:paraId="37C945E9" w14:textId="297337A2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FlipBoardCheckBox_Checked</w:t>
            </w:r>
          </w:p>
        </w:tc>
        <w:tc>
          <w:tcPr>
            <w:tcW w:w="964" w:type="pct"/>
          </w:tcPr>
          <w:p w14:paraId="3F8BDC61" w14:textId="339ADBC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 вибо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у інве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сії дошки</w:t>
            </w:r>
          </w:p>
        </w:tc>
        <w:tc>
          <w:tcPr>
            <w:tcW w:w="674" w:type="pct"/>
          </w:tcPr>
          <w:p w14:paraId="73923BD1" w14:textId="1DAA11D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sender, e: 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 події</w:t>
            </w:r>
          </w:p>
        </w:tc>
        <w:tc>
          <w:tcPr>
            <w:tcW w:w="840" w:type="pct"/>
          </w:tcPr>
          <w:p w14:paraId="4C0DC52C" w14:textId="140C8BBA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475219C0" w14:textId="40591066" w:rsidR="00841DF1" w:rsidRPr="000450F0" w:rsidRDefault="00841DF1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  <w:tr w:rsidR="00824D56" w:rsidRPr="000450F0" w14:paraId="17A074DB" w14:textId="77777777" w:rsidTr="00824D56">
        <w:trPr>
          <w:cantSplit/>
        </w:trPr>
        <w:tc>
          <w:tcPr>
            <w:tcW w:w="279" w:type="pct"/>
          </w:tcPr>
          <w:p w14:paraId="78E2CD2C" w14:textId="33D6EAE1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79</w:t>
            </w:r>
          </w:p>
        </w:tc>
        <w:tc>
          <w:tcPr>
            <w:tcW w:w="668" w:type="pct"/>
          </w:tcPr>
          <w:p w14:paraId="2FE610AA" w14:textId="56FD7AB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964" w:type="pct"/>
          </w:tcPr>
          <w:p w14:paraId="281A1104" w14:textId="5559115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BoardCell_MouseLeftButtonDown</w:t>
            </w:r>
          </w:p>
        </w:tc>
        <w:tc>
          <w:tcPr>
            <w:tcW w:w="964" w:type="pct"/>
          </w:tcPr>
          <w:p w14:paraId="0B0B9655" w14:textId="531F6B86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 натискання на клітинку дошки</w:t>
            </w:r>
          </w:p>
        </w:tc>
        <w:tc>
          <w:tcPr>
            <w:tcW w:w="674" w:type="pct"/>
          </w:tcPr>
          <w:p w14:paraId="5692E01E" w14:textId="259C276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sender, e: 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 події</w:t>
            </w:r>
          </w:p>
        </w:tc>
        <w:tc>
          <w:tcPr>
            <w:tcW w:w="840" w:type="pct"/>
          </w:tcPr>
          <w:p w14:paraId="5BACC34D" w14:textId="2FA30805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0DCD4A1A" w14:textId="1C778029" w:rsidR="00841DF1" w:rsidRPr="000450F0" w:rsidRDefault="00841DF1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  <w:tr w:rsidR="00824D56" w:rsidRPr="000450F0" w14:paraId="466EEEF9" w14:textId="77777777" w:rsidTr="00824D56">
        <w:trPr>
          <w:cantSplit/>
        </w:trPr>
        <w:tc>
          <w:tcPr>
            <w:tcW w:w="279" w:type="pct"/>
          </w:tcPr>
          <w:p w14:paraId="72BFDEB4" w14:textId="2F7C5E4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80</w:t>
            </w:r>
          </w:p>
        </w:tc>
        <w:tc>
          <w:tcPr>
            <w:tcW w:w="668" w:type="pct"/>
          </w:tcPr>
          <w:p w14:paraId="45CFA656" w14:textId="513A1BF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964" w:type="pct"/>
          </w:tcPr>
          <w:p w14:paraId="4A2D1053" w14:textId="3D4FBFD4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BoardCell_DragEnter</w:t>
            </w:r>
          </w:p>
        </w:tc>
        <w:tc>
          <w:tcPr>
            <w:tcW w:w="964" w:type="pct"/>
          </w:tcPr>
          <w:p w14:paraId="3DD82D40" w14:textId="465BD08E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 входу пе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етягування у клітинку</w:t>
            </w:r>
          </w:p>
        </w:tc>
        <w:tc>
          <w:tcPr>
            <w:tcW w:w="674" w:type="pct"/>
          </w:tcPr>
          <w:p w14:paraId="294CB5B6" w14:textId="40821814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sender, e: 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 події</w:t>
            </w:r>
          </w:p>
        </w:tc>
        <w:tc>
          <w:tcPr>
            <w:tcW w:w="840" w:type="pct"/>
          </w:tcPr>
          <w:p w14:paraId="7EE3C933" w14:textId="2B802E90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03AAB1AD" w14:textId="6F8725B9" w:rsidR="00841DF1" w:rsidRPr="000450F0" w:rsidRDefault="00841DF1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</w:tbl>
    <w:p w14:paraId="730D0ED1" w14:textId="77F711DD" w:rsidR="00824D56" w:rsidRPr="000450F0" w:rsidRDefault="00824D56">
      <w:pPr>
        <w:rPr>
          <w:rFonts w:cs="Times New Roman"/>
        </w:rPr>
      </w:pPr>
      <w:r w:rsidRPr="000450F0">
        <w:rPr>
          <w:rFonts w:cs="Times New Roman"/>
        </w:rPr>
        <w:br w:type="page"/>
      </w:r>
    </w:p>
    <w:p w14:paraId="5C754232" w14:textId="616D26EE" w:rsidR="00074C68" w:rsidRPr="000450F0" w:rsidRDefault="00074C68">
      <w:pPr>
        <w:rPr>
          <w:rFonts w:cs="Times New Roman"/>
        </w:rPr>
      </w:pPr>
      <w:r w:rsidRPr="000450F0">
        <w:rPr>
          <w:rFonts w:cs="Times New Roman"/>
        </w:rPr>
        <w:lastRenderedPageBreak/>
        <w:t>П</w:t>
      </w:r>
      <w:r w:rsidR="00010F32" w:rsidRPr="000450F0">
        <w:rPr>
          <w:rFonts w:cs="Times New Roman"/>
        </w:rPr>
        <w:t>p</w:t>
      </w:r>
      <w:r w:rsidRPr="000450F0">
        <w:rPr>
          <w:rFonts w:cs="Times New Roman"/>
        </w:rPr>
        <w:t>одовження таблиці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0"/>
        <w:gridCol w:w="1277"/>
        <w:gridCol w:w="1843"/>
        <w:gridCol w:w="1986"/>
        <w:gridCol w:w="1147"/>
        <w:gridCol w:w="1606"/>
        <w:gridCol w:w="1168"/>
      </w:tblGrid>
      <w:tr w:rsidR="00824D56" w:rsidRPr="000450F0" w14:paraId="2B2EB1BA" w14:textId="77777777" w:rsidTr="00074C68">
        <w:trPr>
          <w:cantSplit/>
        </w:trPr>
        <w:tc>
          <w:tcPr>
            <w:tcW w:w="278" w:type="pct"/>
          </w:tcPr>
          <w:p w14:paraId="6D17E412" w14:textId="5FC650C1" w:rsidR="00824D56" w:rsidRPr="000450F0" w:rsidRDefault="00074C68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48957642" w14:textId="665E8237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классу</w:t>
            </w:r>
          </w:p>
        </w:tc>
        <w:tc>
          <w:tcPr>
            <w:tcW w:w="964" w:type="pct"/>
            <w:vAlign w:val="center"/>
          </w:tcPr>
          <w:p w14:paraId="28E69539" w14:textId="52B66620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1039" w:type="pct"/>
            <w:vAlign w:val="center"/>
          </w:tcPr>
          <w:p w14:paraId="30F77DFB" w14:textId="20A33C85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 функції</w:t>
            </w:r>
          </w:p>
        </w:tc>
        <w:tc>
          <w:tcPr>
            <w:tcW w:w="600" w:type="pct"/>
            <w:vAlign w:val="center"/>
          </w:tcPr>
          <w:p w14:paraId="21A8CA98" w14:textId="0354CE8B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Опис вхідних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840" w:type="pct"/>
            <w:vAlign w:val="center"/>
          </w:tcPr>
          <w:p w14:paraId="6370FCD6" w14:textId="00BCB3C1" w:rsidR="00824D56" w:rsidRPr="000450F0" w:rsidRDefault="00824D56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Опис вихідних 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</w:p>
        </w:tc>
        <w:tc>
          <w:tcPr>
            <w:tcW w:w="611" w:type="pct"/>
            <w:vAlign w:val="center"/>
          </w:tcPr>
          <w:p w14:paraId="00A092DC" w14:textId="599C9624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824D56" w:rsidRPr="000450F0" w14:paraId="25AE8DA3" w14:textId="77777777" w:rsidTr="00074C68">
        <w:trPr>
          <w:cantSplit/>
        </w:trPr>
        <w:tc>
          <w:tcPr>
            <w:tcW w:w="278" w:type="pct"/>
          </w:tcPr>
          <w:p w14:paraId="1FBD19F8" w14:textId="2EBF1B20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81</w:t>
            </w:r>
          </w:p>
        </w:tc>
        <w:tc>
          <w:tcPr>
            <w:tcW w:w="668" w:type="pct"/>
          </w:tcPr>
          <w:p w14:paraId="349A0C59" w14:textId="74806A45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964" w:type="pct"/>
          </w:tcPr>
          <w:p w14:paraId="14D8703A" w14:textId="7D79DC7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BoardCell_Drop</w:t>
            </w:r>
          </w:p>
        </w:tc>
        <w:tc>
          <w:tcPr>
            <w:tcW w:w="1039" w:type="pct"/>
          </w:tcPr>
          <w:p w14:paraId="4E5615E5" w14:textId="7D95C9B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 скидання пе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етягування на клітинку</w:t>
            </w:r>
          </w:p>
        </w:tc>
        <w:tc>
          <w:tcPr>
            <w:tcW w:w="600" w:type="pct"/>
          </w:tcPr>
          <w:p w14:paraId="5792CE34" w14:textId="08552764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sender, e: 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 події</w:t>
            </w:r>
          </w:p>
        </w:tc>
        <w:tc>
          <w:tcPr>
            <w:tcW w:w="840" w:type="pct"/>
          </w:tcPr>
          <w:p w14:paraId="35FD7CD4" w14:textId="358C8E52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58AAA5FC" w14:textId="6C3CAA31" w:rsidR="00841DF1" w:rsidRPr="000450F0" w:rsidRDefault="00841DF1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  <w:tr w:rsidR="00824D56" w:rsidRPr="000450F0" w14:paraId="663B6A4F" w14:textId="77777777" w:rsidTr="00074C68">
        <w:trPr>
          <w:cantSplit/>
        </w:trPr>
        <w:tc>
          <w:tcPr>
            <w:tcW w:w="278" w:type="pct"/>
          </w:tcPr>
          <w:p w14:paraId="561CD97F" w14:textId="6E5A01CC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82</w:t>
            </w:r>
          </w:p>
        </w:tc>
        <w:tc>
          <w:tcPr>
            <w:tcW w:w="668" w:type="pct"/>
          </w:tcPr>
          <w:p w14:paraId="2BD0CA29" w14:textId="0E03F3D0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964" w:type="pct"/>
          </w:tcPr>
          <w:p w14:paraId="03E84564" w14:textId="48AD1A0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PieceSetup_Click</w:t>
            </w:r>
          </w:p>
        </w:tc>
        <w:tc>
          <w:tcPr>
            <w:tcW w:w="1039" w:type="pct"/>
          </w:tcPr>
          <w:p w14:paraId="00BAAD2D" w14:textId="5D39B5F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 вибо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у фігу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 під час налаштування</w:t>
            </w:r>
          </w:p>
        </w:tc>
        <w:tc>
          <w:tcPr>
            <w:tcW w:w="600" w:type="pct"/>
          </w:tcPr>
          <w:p w14:paraId="14925265" w14:textId="6B352D62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sender, e: 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 події</w:t>
            </w:r>
          </w:p>
        </w:tc>
        <w:tc>
          <w:tcPr>
            <w:tcW w:w="840" w:type="pct"/>
          </w:tcPr>
          <w:p w14:paraId="4C6FA543" w14:textId="49D2A95A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7223E5FF" w14:textId="31B7C7D3" w:rsidR="00841DF1" w:rsidRPr="000450F0" w:rsidRDefault="00841DF1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  <w:tr w:rsidR="00824D56" w:rsidRPr="000450F0" w14:paraId="5CEE4AE3" w14:textId="77777777" w:rsidTr="00074C68">
        <w:trPr>
          <w:cantSplit/>
        </w:trPr>
        <w:tc>
          <w:tcPr>
            <w:tcW w:w="278" w:type="pct"/>
          </w:tcPr>
          <w:p w14:paraId="4EB9E64C" w14:textId="7279B33B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83</w:t>
            </w:r>
          </w:p>
        </w:tc>
        <w:tc>
          <w:tcPr>
            <w:tcW w:w="668" w:type="pct"/>
          </w:tcPr>
          <w:p w14:paraId="4CC4C5C1" w14:textId="41DDC682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964" w:type="pct"/>
          </w:tcPr>
          <w:p w14:paraId="33E35647" w14:textId="74154E9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RemovePieceButton_Click</w:t>
            </w:r>
          </w:p>
        </w:tc>
        <w:tc>
          <w:tcPr>
            <w:tcW w:w="1039" w:type="pct"/>
          </w:tcPr>
          <w:p w14:paraId="3371C17A" w14:textId="2CBB8430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 кнопки видалення фігу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</w:t>
            </w:r>
          </w:p>
        </w:tc>
        <w:tc>
          <w:tcPr>
            <w:tcW w:w="600" w:type="pct"/>
          </w:tcPr>
          <w:p w14:paraId="2E183D70" w14:textId="754BA880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sender, e: 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 події</w:t>
            </w:r>
          </w:p>
        </w:tc>
        <w:tc>
          <w:tcPr>
            <w:tcW w:w="840" w:type="pct"/>
          </w:tcPr>
          <w:p w14:paraId="72F9BC8A" w14:textId="45E8123C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71C2E594" w14:textId="73105545" w:rsidR="00841DF1" w:rsidRPr="000450F0" w:rsidRDefault="00841DF1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  <w:tr w:rsidR="00824D56" w:rsidRPr="000450F0" w14:paraId="43894687" w14:textId="77777777" w:rsidTr="00074C68">
        <w:trPr>
          <w:cantSplit/>
        </w:trPr>
        <w:tc>
          <w:tcPr>
            <w:tcW w:w="278" w:type="pct"/>
          </w:tcPr>
          <w:p w14:paraId="1613EF99" w14:textId="54A43139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84</w:t>
            </w:r>
          </w:p>
        </w:tc>
        <w:tc>
          <w:tcPr>
            <w:tcW w:w="668" w:type="pct"/>
          </w:tcPr>
          <w:p w14:paraId="15DB708A" w14:textId="3A014CF8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964" w:type="pct"/>
          </w:tcPr>
          <w:p w14:paraId="1E791B34" w14:textId="5EF2AA32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UpdateBoardUI</w:t>
            </w:r>
          </w:p>
        </w:tc>
        <w:tc>
          <w:tcPr>
            <w:tcW w:w="1039" w:type="pct"/>
          </w:tcPr>
          <w:p w14:paraId="27154ECB" w14:textId="0421D6EC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Оновлення інте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фейсу шахової дошки</w:t>
            </w:r>
          </w:p>
        </w:tc>
        <w:tc>
          <w:tcPr>
            <w:tcW w:w="600" w:type="pct"/>
          </w:tcPr>
          <w:p w14:paraId="777C7E5C" w14:textId="04673D8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None</w:t>
            </w:r>
          </w:p>
        </w:tc>
        <w:tc>
          <w:tcPr>
            <w:tcW w:w="840" w:type="pct"/>
          </w:tcPr>
          <w:p w14:paraId="7E088D99" w14:textId="07B0FF0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292D224A" w14:textId="2C354B5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  <w:tr w:rsidR="00824D56" w:rsidRPr="000450F0" w14:paraId="630178BD" w14:textId="77777777" w:rsidTr="00074C68">
        <w:trPr>
          <w:cantSplit/>
        </w:trPr>
        <w:tc>
          <w:tcPr>
            <w:tcW w:w="278" w:type="pct"/>
          </w:tcPr>
          <w:p w14:paraId="747EFAD9" w14:textId="13995774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85</w:t>
            </w:r>
          </w:p>
        </w:tc>
        <w:tc>
          <w:tcPr>
            <w:tcW w:w="668" w:type="pct"/>
          </w:tcPr>
          <w:p w14:paraId="466A4666" w14:textId="7CBCABBE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964" w:type="pct"/>
          </w:tcPr>
          <w:p w14:paraId="761BA2B9" w14:textId="6D159779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FlipBoardDisplay</w:t>
            </w:r>
          </w:p>
        </w:tc>
        <w:tc>
          <w:tcPr>
            <w:tcW w:w="1039" w:type="pct"/>
          </w:tcPr>
          <w:p w14:paraId="1D3E9416" w14:textId="30336C5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Інве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сія відоб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аження дошки</w:t>
            </w:r>
          </w:p>
        </w:tc>
        <w:tc>
          <w:tcPr>
            <w:tcW w:w="600" w:type="pct"/>
          </w:tcPr>
          <w:p w14:paraId="04C3D3A8" w14:textId="53B4A17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None</w:t>
            </w:r>
          </w:p>
        </w:tc>
        <w:tc>
          <w:tcPr>
            <w:tcW w:w="840" w:type="pct"/>
          </w:tcPr>
          <w:p w14:paraId="679B8854" w14:textId="53A2AC8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54C9F67A" w14:textId="22C21C5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  <w:tr w:rsidR="00824D56" w:rsidRPr="000450F0" w14:paraId="134421AF" w14:textId="77777777" w:rsidTr="00074C68">
        <w:trPr>
          <w:cantSplit/>
        </w:trPr>
        <w:tc>
          <w:tcPr>
            <w:tcW w:w="278" w:type="pct"/>
          </w:tcPr>
          <w:p w14:paraId="0DBF4882" w14:textId="0BC56F1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86</w:t>
            </w:r>
          </w:p>
        </w:tc>
        <w:tc>
          <w:tcPr>
            <w:tcW w:w="668" w:type="pct"/>
          </w:tcPr>
          <w:p w14:paraId="7E4D53ED" w14:textId="3043EED8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964" w:type="pct"/>
          </w:tcPr>
          <w:p w14:paraId="7799ADD8" w14:textId="392EA95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UpdateStatusText</w:t>
            </w:r>
          </w:p>
        </w:tc>
        <w:tc>
          <w:tcPr>
            <w:tcW w:w="1039" w:type="pct"/>
          </w:tcPr>
          <w:p w14:paraId="5DAF3652" w14:textId="4E2426E8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Оновлення статусного тексту</w:t>
            </w:r>
          </w:p>
        </w:tc>
        <w:tc>
          <w:tcPr>
            <w:tcW w:w="600" w:type="pct"/>
          </w:tcPr>
          <w:p w14:paraId="25C3D590" w14:textId="5BF56F1E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None</w:t>
            </w:r>
          </w:p>
        </w:tc>
        <w:tc>
          <w:tcPr>
            <w:tcW w:w="840" w:type="pct"/>
          </w:tcPr>
          <w:p w14:paraId="64E4ACC2" w14:textId="71B4ADC2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33C47834" w14:textId="3B7ADFD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  <w:tr w:rsidR="00824D56" w:rsidRPr="000450F0" w14:paraId="30DF889A" w14:textId="77777777" w:rsidTr="00074C68">
        <w:trPr>
          <w:cantSplit/>
        </w:trPr>
        <w:tc>
          <w:tcPr>
            <w:tcW w:w="278" w:type="pct"/>
          </w:tcPr>
          <w:p w14:paraId="7AA46554" w14:textId="73EA186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87</w:t>
            </w:r>
          </w:p>
        </w:tc>
        <w:tc>
          <w:tcPr>
            <w:tcW w:w="668" w:type="pct"/>
          </w:tcPr>
          <w:p w14:paraId="0FD031B1" w14:textId="76B693A2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964" w:type="pct"/>
          </w:tcPr>
          <w:p w14:paraId="410F159D" w14:textId="554AAFD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ClearHighlights</w:t>
            </w:r>
          </w:p>
        </w:tc>
        <w:tc>
          <w:tcPr>
            <w:tcW w:w="1039" w:type="pct"/>
          </w:tcPr>
          <w:p w14:paraId="7ABCF85B" w14:textId="2D491DBB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Очищення всіх підсвічувань клітинок дошки</w:t>
            </w:r>
          </w:p>
        </w:tc>
        <w:tc>
          <w:tcPr>
            <w:tcW w:w="600" w:type="pct"/>
          </w:tcPr>
          <w:p w14:paraId="3E90B079" w14:textId="6906591C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None</w:t>
            </w:r>
          </w:p>
        </w:tc>
        <w:tc>
          <w:tcPr>
            <w:tcW w:w="840" w:type="pct"/>
          </w:tcPr>
          <w:p w14:paraId="4FCEDDB5" w14:textId="339580A2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4E1C5B18" w14:textId="09748B31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  <w:tr w:rsidR="00824D56" w:rsidRPr="000450F0" w14:paraId="6C63A879" w14:textId="77777777" w:rsidTr="00074C68">
        <w:trPr>
          <w:cantSplit/>
        </w:trPr>
        <w:tc>
          <w:tcPr>
            <w:tcW w:w="278" w:type="pct"/>
          </w:tcPr>
          <w:p w14:paraId="18DF5C0B" w14:textId="570C7D1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88</w:t>
            </w:r>
          </w:p>
        </w:tc>
        <w:tc>
          <w:tcPr>
            <w:tcW w:w="668" w:type="pct"/>
          </w:tcPr>
          <w:p w14:paraId="4BDAC911" w14:textId="1527AE3B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</w:t>
            </w:r>
          </w:p>
        </w:tc>
        <w:tc>
          <w:tcPr>
            <w:tcW w:w="964" w:type="pct"/>
          </w:tcPr>
          <w:p w14:paraId="23607E6C" w14:textId="2E53BCD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ShowValidMovesForPiece</w:t>
            </w:r>
          </w:p>
        </w:tc>
        <w:tc>
          <w:tcPr>
            <w:tcW w:w="1039" w:type="pct"/>
          </w:tcPr>
          <w:p w14:paraId="47DEC8A1" w14:textId="26DC26A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Відоб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аження допустимих ходів для 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аної фігу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</w:t>
            </w:r>
          </w:p>
        </w:tc>
        <w:tc>
          <w:tcPr>
            <w:tcW w:w="600" w:type="pct"/>
          </w:tcPr>
          <w:p w14:paraId="48C3A8B2" w14:textId="28E8FE1D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row, col: позиція фігу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</w:t>
            </w:r>
          </w:p>
        </w:tc>
        <w:tc>
          <w:tcPr>
            <w:tcW w:w="840" w:type="pct"/>
          </w:tcPr>
          <w:p w14:paraId="152B9733" w14:textId="66781D3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44542D89" w14:textId="29051DF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MainWindow.xaml.cs</w:t>
            </w:r>
          </w:p>
        </w:tc>
      </w:tr>
    </w:tbl>
    <w:p w14:paraId="5E07617E" w14:textId="1FC89E3E" w:rsidR="00824D56" w:rsidRDefault="00824D56">
      <w:r>
        <w:br w:type="page"/>
      </w:r>
    </w:p>
    <w:p w14:paraId="6E6B7D66" w14:textId="20AF1E65" w:rsidR="00074C68" w:rsidRDefault="00074C68">
      <w:r>
        <w:lastRenderedPageBreak/>
        <w:t>П</w:t>
      </w:r>
      <w:r w:rsidR="00010F32">
        <w:t>p</w:t>
      </w:r>
      <w:r>
        <w:t>одовження таблиці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2"/>
        <w:gridCol w:w="1277"/>
        <w:gridCol w:w="1843"/>
        <w:gridCol w:w="1843"/>
        <w:gridCol w:w="1288"/>
        <w:gridCol w:w="1606"/>
        <w:gridCol w:w="1168"/>
      </w:tblGrid>
      <w:tr w:rsidR="00824D56" w:rsidRPr="008E58BD" w14:paraId="6CD9DDC0" w14:textId="77777777" w:rsidTr="003B1505">
        <w:trPr>
          <w:cantSplit/>
        </w:trPr>
        <w:tc>
          <w:tcPr>
            <w:tcW w:w="279" w:type="pct"/>
          </w:tcPr>
          <w:p w14:paraId="2B3FDA37" w14:textId="64526D70" w:rsidR="00824D56" w:rsidRPr="00AE3FB1" w:rsidRDefault="00074C68" w:rsidP="00824D56">
            <w:pPr>
              <w:pStyle w:val="afa"/>
              <w:rPr>
                <w:lang w:val="uk-UA"/>
              </w:rPr>
            </w:pPr>
            <w:r w:rsidRPr="008E58BD">
              <w:rPr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4BA349D2" w14:textId="18734A7B" w:rsidR="00824D56" w:rsidRPr="00AE3FB1" w:rsidRDefault="00824D56" w:rsidP="00824D56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классу</w:t>
            </w:r>
          </w:p>
        </w:tc>
        <w:tc>
          <w:tcPr>
            <w:tcW w:w="964" w:type="pct"/>
            <w:vAlign w:val="center"/>
          </w:tcPr>
          <w:p w14:paraId="5253CEF6" w14:textId="19FD00CA" w:rsidR="00824D56" w:rsidRPr="00AE3FB1" w:rsidRDefault="00824D56" w:rsidP="00824D56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функції</w:t>
            </w:r>
          </w:p>
        </w:tc>
        <w:tc>
          <w:tcPr>
            <w:tcW w:w="964" w:type="pct"/>
            <w:vAlign w:val="center"/>
          </w:tcPr>
          <w:p w14:paraId="74378CC1" w14:textId="6F44597E" w:rsidR="00824D56" w:rsidRPr="00AE3FB1" w:rsidRDefault="00824D56" w:rsidP="00824D56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изначення функції</w:t>
            </w:r>
          </w:p>
        </w:tc>
        <w:tc>
          <w:tcPr>
            <w:tcW w:w="674" w:type="pct"/>
            <w:vAlign w:val="center"/>
          </w:tcPr>
          <w:p w14:paraId="121FBCB4" w14:textId="0E288031" w:rsidR="00824D56" w:rsidRPr="00AE3FB1" w:rsidRDefault="00824D56" w:rsidP="00824D56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Опис вхідних 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</w:p>
        </w:tc>
        <w:tc>
          <w:tcPr>
            <w:tcW w:w="840" w:type="pct"/>
            <w:vAlign w:val="center"/>
          </w:tcPr>
          <w:p w14:paraId="66971124" w14:textId="20A61D98" w:rsidR="00824D56" w:rsidRPr="00AE3FB1" w:rsidRDefault="00824D56" w:rsidP="00824D56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Опис вихідних 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</w:p>
        </w:tc>
        <w:tc>
          <w:tcPr>
            <w:tcW w:w="611" w:type="pct"/>
            <w:vAlign w:val="center"/>
          </w:tcPr>
          <w:p w14:paraId="4C79846B" w14:textId="6BEB5790" w:rsidR="00824D56" w:rsidRPr="00AE3FB1" w:rsidRDefault="00824D56" w:rsidP="00824D56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Заголовний файл</w:t>
            </w:r>
          </w:p>
        </w:tc>
      </w:tr>
      <w:tr w:rsidR="00824D56" w:rsidRPr="008E58BD" w14:paraId="42F245EF" w14:textId="77777777" w:rsidTr="00824D56">
        <w:trPr>
          <w:cantSplit/>
        </w:trPr>
        <w:tc>
          <w:tcPr>
            <w:tcW w:w="279" w:type="pct"/>
          </w:tcPr>
          <w:p w14:paraId="2D4F2C50" w14:textId="445C8BC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89</w:t>
            </w:r>
          </w:p>
        </w:tc>
        <w:tc>
          <w:tcPr>
            <w:tcW w:w="668" w:type="pct"/>
          </w:tcPr>
          <w:p w14:paraId="5163BDFF" w14:textId="2D6AA6A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964" w:type="pct"/>
          </w:tcPr>
          <w:p w14:paraId="7A7CBDAB" w14:textId="6F886DA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PlacePieceInSetupMode</w:t>
            </w:r>
          </w:p>
        </w:tc>
        <w:tc>
          <w:tcPr>
            <w:tcW w:w="964" w:type="pct"/>
          </w:tcPr>
          <w:p w14:paraId="1E8547C1" w14:textId="60D7C918" w:rsidR="00841DF1" w:rsidRPr="00AE3FB1" w:rsidRDefault="00010F32" w:rsidP="00AE3FB1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P</w:t>
            </w:r>
            <w:r w:rsidR="00841DF1" w:rsidRPr="00AE3FB1">
              <w:rPr>
                <w:lang w:val="uk-UA"/>
              </w:rPr>
              <w:t>озміщення фігу</w:t>
            </w:r>
            <w:r>
              <w:rPr>
                <w:lang w:val="uk-UA"/>
              </w:rPr>
              <w:t>p</w:t>
            </w:r>
            <w:r w:rsidR="00841DF1" w:rsidRPr="00AE3FB1">
              <w:rPr>
                <w:lang w:val="uk-UA"/>
              </w:rPr>
              <w:t xml:space="preserve">и в </w:t>
            </w:r>
            <w:r>
              <w:rPr>
                <w:lang w:val="uk-UA"/>
              </w:rPr>
              <w:t>p</w:t>
            </w:r>
            <w:r w:rsidR="00841DF1" w:rsidRPr="00AE3FB1">
              <w:rPr>
                <w:lang w:val="uk-UA"/>
              </w:rPr>
              <w:t>ежимі налаштування</w:t>
            </w:r>
          </w:p>
        </w:tc>
        <w:tc>
          <w:tcPr>
            <w:tcW w:w="674" w:type="pct"/>
          </w:tcPr>
          <w:p w14:paraId="7A1E69B0" w14:textId="33493E8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clickedCell: клітинка для 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озміщення</w:t>
            </w:r>
          </w:p>
        </w:tc>
        <w:tc>
          <w:tcPr>
            <w:tcW w:w="840" w:type="pct"/>
          </w:tcPr>
          <w:p w14:paraId="7BC97613" w14:textId="31A0AEF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7AC3C1E4" w14:textId="7C6432C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824D56" w:rsidRPr="008E58BD" w14:paraId="7EF311A9" w14:textId="77777777" w:rsidTr="00824D56">
        <w:trPr>
          <w:cantSplit/>
        </w:trPr>
        <w:tc>
          <w:tcPr>
            <w:tcW w:w="279" w:type="pct"/>
          </w:tcPr>
          <w:p w14:paraId="4E236201" w14:textId="2AFD1DB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90</w:t>
            </w:r>
          </w:p>
        </w:tc>
        <w:tc>
          <w:tcPr>
            <w:tcW w:w="668" w:type="pct"/>
          </w:tcPr>
          <w:p w14:paraId="3E73AEBC" w14:textId="4B68CCA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964" w:type="pct"/>
          </w:tcPr>
          <w:p w14:paraId="77032B20" w14:textId="0E808CE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CanPlacePiece</w:t>
            </w:r>
          </w:p>
        </w:tc>
        <w:tc>
          <w:tcPr>
            <w:tcW w:w="964" w:type="pct"/>
          </w:tcPr>
          <w:p w14:paraId="4F9A59BE" w14:textId="212D07A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Пе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еві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 xml:space="preserve">ка чи можна 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озмістити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у (обмеження кількості)</w:t>
            </w:r>
          </w:p>
        </w:tc>
        <w:tc>
          <w:tcPr>
            <w:tcW w:w="674" w:type="pct"/>
          </w:tcPr>
          <w:p w14:paraId="6F71B63F" w14:textId="447EE39A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pieceType: тип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и, pieceColor: колі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 xml:space="preserve">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</w:p>
        </w:tc>
        <w:tc>
          <w:tcPr>
            <w:tcW w:w="840" w:type="pct"/>
          </w:tcPr>
          <w:p w14:paraId="78698220" w14:textId="1BDA2482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bool: чи дозволено 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озміщення</w:t>
            </w:r>
          </w:p>
        </w:tc>
        <w:tc>
          <w:tcPr>
            <w:tcW w:w="611" w:type="pct"/>
          </w:tcPr>
          <w:p w14:paraId="02B1ED8E" w14:textId="5B5EEAE2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824D56" w:rsidRPr="008E58BD" w14:paraId="03290BC2" w14:textId="77777777" w:rsidTr="00824D56">
        <w:trPr>
          <w:cantSplit/>
        </w:trPr>
        <w:tc>
          <w:tcPr>
            <w:tcW w:w="279" w:type="pct"/>
          </w:tcPr>
          <w:p w14:paraId="2E896FE5" w14:textId="6365D21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91</w:t>
            </w:r>
          </w:p>
        </w:tc>
        <w:tc>
          <w:tcPr>
            <w:tcW w:w="668" w:type="pct"/>
          </w:tcPr>
          <w:p w14:paraId="6996788F" w14:textId="5438BA9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964" w:type="pct"/>
          </w:tcPr>
          <w:p w14:paraId="4C9BF405" w14:textId="1F5AA8E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GetLocalizedPieceType</w:t>
            </w:r>
          </w:p>
        </w:tc>
        <w:tc>
          <w:tcPr>
            <w:tcW w:w="964" w:type="pct"/>
          </w:tcPr>
          <w:p w14:paraId="15ED3724" w14:textId="2D6C941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имання локалізованої назви типу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</w:p>
        </w:tc>
        <w:tc>
          <w:tcPr>
            <w:tcW w:w="674" w:type="pct"/>
          </w:tcPr>
          <w:p w14:paraId="486912F4" w14:textId="2D084DD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pieceType: тип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</w:p>
        </w:tc>
        <w:tc>
          <w:tcPr>
            <w:tcW w:w="840" w:type="pct"/>
          </w:tcPr>
          <w:p w14:paraId="0209014C" w14:textId="3A843D1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string: локалізована назва</w:t>
            </w:r>
          </w:p>
        </w:tc>
        <w:tc>
          <w:tcPr>
            <w:tcW w:w="611" w:type="pct"/>
          </w:tcPr>
          <w:p w14:paraId="2E836E3E" w14:textId="7E279262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824D56" w:rsidRPr="008E58BD" w14:paraId="2096ACB9" w14:textId="77777777" w:rsidTr="00824D56">
        <w:trPr>
          <w:cantSplit/>
        </w:trPr>
        <w:tc>
          <w:tcPr>
            <w:tcW w:w="279" w:type="pct"/>
          </w:tcPr>
          <w:p w14:paraId="6475D839" w14:textId="4F27B84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92</w:t>
            </w:r>
          </w:p>
        </w:tc>
        <w:tc>
          <w:tcPr>
            <w:tcW w:w="668" w:type="pct"/>
          </w:tcPr>
          <w:p w14:paraId="17F4EB29" w14:textId="41D6682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964" w:type="pct"/>
          </w:tcPr>
          <w:p w14:paraId="29EE4AC7" w14:textId="59671FAC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HighlightSelectedPieceBorder</w:t>
            </w:r>
          </w:p>
        </w:tc>
        <w:tc>
          <w:tcPr>
            <w:tcW w:w="964" w:type="pct"/>
          </w:tcPr>
          <w:p w14:paraId="35B787B0" w14:textId="33F61B6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Підсвічування об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аної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 в панелі налаштувань</w:t>
            </w:r>
          </w:p>
        </w:tc>
        <w:tc>
          <w:tcPr>
            <w:tcW w:w="674" w:type="pct"/>
          </w:tcPr>
          <w:p w14:paraId="5CDD4B25" w14:textId="03BA5BF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selectedBorder: 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амка об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аної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</w:p>
        </w:tc>
        <w:tc>
          <w:tcPr>
            <w:tcW w:w="840" w:type="pct"/>
          </w:tcPr>
          <w:p w14:paraId="3098ACF9" w14:textId="483DDDF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6C30A0D3" w14:textId="0878CD2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824D56" w:rsidRPr="008E58BD" w14:paraId="2AED5A5D" w14:textId="77777777" w:rsidTr="00824D56">
        <w:trPr>
          <w:cantSplit/>
        </w:trPr>
        <w:tc>
          <w:tcPr>
            <w:tcW w:w="279" w:type="pct"/>
          </w:tcPr>
          <w:p w14:paraId="5C59CE09" w14:textId="1D643B0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93</w:t>
            </w:r>
          </w:p>
        </w:tc>
        <w:tc>
          <w:tcPr>
            <w:tcW w:w="668" w:type="pct"/>
          </w:tcPr>
          <w:p w14:paraId="7C421445" w14:textId="293827F2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964" w:type="pct"/>
          </w:tcPr>
          <w:p w14:paraId="0E109594" w14:textId="6A614A8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SetBoardColors</w:t>
            </w:r>
          </w:p>
        </w:tc>
        <w:tc>
          <w:tcPr>
            <w:tcW w:w="964" w:type="pct"/>
          </w:tcPr>
          <w:p w14:paraId="2D4701A5" w14:textId="5A49998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Встановлення кольо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 клітинок дошки</w:t>
            </w:r>
          </w:p>
        </w:tc>
        <w:tc>
          <w:tcPr>
            <w:tcW w:w="674" w:type="pct"/>
          </w:tcPr>
          <w:p w14:paraId="1816D73C" w14:textId="3CFAD68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lightColor, darkColor: кольо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 для світлих і темних клітинок</w:t>
            </w:r>
          </w:p>
        </w:tc>
        <w:tc>
          <w:tcPr>
            <w:tcW w:w="840" w:type="pct"/>
          </w:tcPr>
          <w:p w14:paraId="3F4BC66E" w14:textId="3D24F43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11" w:type="pct"/>
          </w:tcPr>
          <w:p w14:paraId="59083530" w14:textId="4DBA8C1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</w:tbl>
    <w:p w14:paraId="22AD6E44" w14:textId="1C07ED63" w:rsidR="00824D56" w:rsidRDefault="00824D56">
      <w:r>
        <w:br w:type="page"/>
      </w:r>
    </w:p>
    <w:p w14:paraId="772A9E2B" w14:textId="1A405818" w:rsidR="00074C68" w:rsidRDefault="00074C68">
      <w:r>
        <w:lastRenderedPageBreak/>
        <w:t>П</w:t>
      </w:r>
      <w:r w:rsidR="00010F32">
        <w:t>p</w:t>
      </w:r>
      <w:r>
        <w:t>одовження таблиці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4"/>
        <w:gridCol w:w="1135"/>
        <w:gridCol w:w="1701"/>
        <w:gridCol w:w="1843"/>
        <w:gridCol w:w="1432"/>
        <w:gridCol w:w="1606"/>
        <w:gridCol w:w="1166"/>
      </w:tblGrid>
      <w:tr w:rsidR="00824D56" w:rsidRPr="008E58BD" w14:paraId="700FE241" w14:textId="77777777" w:rsidTr="00074C68">
        <w:trPr>
          <w:cantSplit/>
        </w:trPr>
        <w:tc>
          <w:tcPr>
            <w:tcW w:w="353" w:type="pct"/>
          </w:tcPr>
          <w:p w14:paraId="14195CED" w14:textId="499597C0" w:rsidR="00824D56" w:rsidRPr="00AE3FB1" w:rsidRDefault="00074C68" w:rsidP="00824D56">
            <w:pPr>
              <w:pStyle w:val="afa"/>
              <w:rPr>
                <w:lang w:val="uk-UA"/>
              </w:rPr>
            </w:pPr>
            <w:r w:rsidRPr="008E58BD">
              <w:rPr>
                <w:lang w:val="uk-UA"/>
              </w:rPr>
              <w:t>№ п/п</w:t>
            </w:r>
          </w:p>
        </w:tc>
        <w:tc>
          <w:tcPr>
            <w:tcW w:w="594" w:type="pct"/>
            <w:vAlign w:val="center"/>
          </w:tcPr>
          <w:p w14:paraId="2C0EBB2D" w14:textId="55BE5F9D" w:rsidR="00824D56" w:rsidRPr="00AE3FB1" w:rsidRDefault="00824D56" w:rsidP="00824D56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классу</w:t>
            </w:r>
          </w:p>
        </w:tc>
        <w:tc>
          <w:tcPr>
            <w:tcW w:w="890" w:type="pct"/>
            <w:vAlign w:val="center"/>
          </w:tcPr>
          <w:p w14:paraId="4C2F8756" w14:textId="0366DD49" w:rsidR="00824D56" w:rsidRPr="00AE3FB1" w:rsidRDefault="00824D56" w:rsidP="00824D56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функції</w:t>
            </w:r>
          </w:p>
        </w:tc>
        <w:tc>
          <w:tcPr>
            <w:tcW w:w="964" w:type="pct"/>
            <w:vAlign w:val="center"/>
          </w:tcPr>
          <w:p w14:paraId="5667CDDA" w14:textId="242EDC86" w:rsidR="00824D56" w:rsidRPr="00AE3FB1" w:rsidRDefault="00824D56" w:rsidP="00824D56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изначення функції</w:t>
            </w:r>
          </w:p>
        </w:tc>
        <w:tc>
          <w:tcPr>
            <w:tcW w:w="749" w:type="pct"/>
            <w:vAlign w:val="center"/>
          </w:tcPr>
          <w:p w14:paraId="6750F557" w14:textId="689B42ED" w:rsidR="00824D56" w:rsidRPr="00AE3FB1" w:rsidRDefault="00824D56" w:rsidP="00824D56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Опис вхідних 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</w:p>
        </w:tc>
        <w:tc>
          <w:tcPr>
            <w:tcW w:w="840" w:type="pct"/>
            <w:vAlign w:val="center"/>
          </w:tcPr>
          <w:p w14:paraId="27E0FFF2" w14:textId="5386F8FC" w:rsidR="00824D56" w:rsidRPr="00AE3FB1" w:rsidRDefault="00824D56" w:rsidP="00824D56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Опис вихідних 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</w:p>
        </w:tc>
        <w:tc>
          <w:tcPr>
            <w:tcW w:w="610" w:type="pct"/>
            <w:vAlign w:val="center"/>
          </w:tcPr>
          <w:p w14:paraId="7DC7AB9F" w14:textId="71B97019" w:rsidR="00824D56" w:rsidRPr="00AE3FB1" w:rsidRDefault="00824D56" w:rsidP="00824D56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Заголовний файл</w:t>
            </w:r>
          </w:p>
        </w:tc>
      </w:tr>
      <w:tr w:rsidR="00824D56" w:rsidRPr="008E58BD" w14:paraId="6159CDCC" w14:textId="77777777" w:rsidTr="00074C68">
        <w:trPr>
          <w:cantSplit/>
        </w:trPr>
        <w:tc>
          <w:tcPr>
            <w:tcW w:w="353" w:type="pct"/>
          </w:tcPr>
          <w:p w14:paraId="5255E77D" w14:textId="089E517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94</w:t>
            </w:r>
          </w:p>
        </w:tc>
        <w:tc>
          <w:tcPr>
            <w:tcW w:w="594" w:type="pct"/>
          </w:tcPr>
          <w:p w14:paraId="449E7FE0" w14:textId="3CA6F6C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0F9C8992" w14:textId="6C56EA6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UpdateMoveHistory</w:t>
            </w:r>
          </w:p>
        </w:tc>
        <w:tc>
          <w:tcPr>
            <w:tcW w:w="964" w:type="pct"/>
          </w:tcPr>
          <w:p w14:paraId="03566DAD" w14:textId="40C9750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Оновлення істо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ії ходів</w:t>
            </w:r>
          </w:p>
        </w:tc>
        <w:tc>
          <w:tcPr>
            <w:tcW w:w="749" w:type="pct"/>
          </w:tcPr>
          <w:p w14:paraId="25BA2BD7" w14:textId="0818CAD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move: хід для додавання в істо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ію</w:t>
            </w:r>
          </w:p>
        </w:tc>
        <w:tc>
          <w:tcPr>
            <w:tcW w:w="840" w:type="pct"/>
          </w:tcPr>
          <w:p w14:paraId="72308E1A" w14:textId="2D048D0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10" w:type="pct"/>
          </w:tcPr>
          <w:p w14:paraId="4BC861B9" w14:textId="22A2A3C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824D56" w:rsidRPr="008E58BD" w14:paraId="62073783" w14:textId="77777777" w:rsidTr="00074C68">
        <w:trPr>
          <w:cantSplit/>
        </w:trPr>
        <w:tc>
          <w:tcPr>
            <w:tcW w:w="353" w:type="pct"/>
          </w:tcPr>
          <w:p w14:paraId="6EEB2C3E" w14:textId="5470D9A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95</w:t>
            </w:r>
          </w:p>
        </w:tc>
        <w:tc>
          <w:tcPr>
            <w:tcW w:w="594" w:type="pct"/>
          </w:tcPr>
          <w:p w14:paraId="4F0D393D" w14:textId="085B0B3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4959B698" w14:textId="27CA79F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ClearMoveHistory</w:t>
            </w:r>
          </w:p>
        </w:tc>
        <w:tc>
          <w:tcPr>
            <w:tcW w:w="964" w:type="pct"/>
          </w:tcPr>
          <w:p w14:paraId="11BED278" w14:textId="5D041F0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Очищення істо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ії ходів</w:t>
            </w:r>
          </w:p>
        </w:tc>
        <w:tc>
          <w:tcPr>
            <w:tcW w:w="749" w:type="pct"/>
          </w:tcPr>
          <w:p w14:paraId="609CF2A0" w14:textId="4CECBF1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</w:t>
            </w:r>
          </w:p>
        </w:tc>
        <w:tc>
          <w:tcPr>
            <w:tcW w:w="840" w:type="pct"/>
          </w:tcPr>
          <w:p w14:paraId="0014C456" w14:textId="316C39F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10" w:type="pct"/>
          </w:tcPr>
          <w:p w14:paraId="37BCD369" w14:textId="1FF8735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824D56" w:rsidRPr="008E58BD" w14:paraId="6F478D5A" w14:textId="77777777" w:rsidTr="00074C68">
        <w:trPr>
          <w:cantSplit/>
        </w:trPr>
        <w:tc>
          <w:tcPr>
            <w:tcW w:w="353" w:type="pct"/>
          </w:tcPr>
          <w:p w14:paraId="5D5718CA" w14:textId="196D12A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96</w:t>
            </w:r>
          </w:p>
        </w:tc>
        <w:tc>
          <w:tcPr>
            <w:tcW w:w="594" w:type="pct"/>
          </w:tcPr>
          <w:p w14:paraId="715EF304" w14:textId="0870EF1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629DE766" w14:textId="6F9183E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UpdateMoveHistoryFromLoaded</w:t>
            </w:r>
          </w:p>
        </w:tc>
        <w:tc>
          <w:tcPr>
            <w:tcW w:w="964" w:type="pct"/>
          </w:tcPr>
          <w:p w14:paraId="5EC31323" w14:textId="4C3648B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Оновлення істо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ії ходів з завантажених даних</w:t>
            </w:r>
          </w:p>
        </w:tc>
        <w:tc>
          <w:tcPr>
            <w:tcW w:w="749" w:type="pct"/>
          </w:tcPr>
          <w:p w14:paraId="7CC212CF" w14:textId="1F3F713A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loadedHistory: завантажена істо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ія</w:t>
            </w:r>
          </w:p>
        </w:tc>
        <w:tc>
          <w:tcPr>
            <w:tcW w:w="840" w:type="pct"/>
          </w:tcPr>
          <w:p w14:paraId="3C587B06" w14:textId="4342B7D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10" w:type="pct"/>
          </w:tcPr>
          <w:p w14:paraId="29745758" w14:textId="7193683A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824D56" w:rsidRPr="008E58BD" w14:paraId="2AD12ADD" w14:textId="77777777" w:rsidTr="00074C68">
        <w:trPr>
          <w:cantSplit/>
        </w:trPr>
        <w:tc>
          <w:tcPr>
            <w:tcW w:w="353" w:type="pct"/>
          </w:tcPr>
          <w:p w14:paraId="19682C8F" w14:textId="3F1270F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97</w:t>
            </w:r>
          </w:p>
        </w:tc>
        <w:tc>
          <w:tcPr>
            <w:tcW w:w="594" w:type="pct"/>
          </w:tcPr>
          <w:p w14:paraId="4C823627" w14:textId="4184327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3A644598" w14:textId="079088FA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InitializeGame</w:t>
            </w:r>
          </w:p>
        </w:tc>
        <w:tc>
          <w:tcPr>
            <w:tcW w:w="964" w:type="pct"/>
          </w:tcPr>
          <w:p w14:paraId="33CEA060" w14:textId="510F4A9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Ініціалізація г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</w:p>
        </w:tc>
        <w:tc>
          <w:tcPr>
            <w:tcW w:w="749" w:type="pct"/>
          </w:tcPr>
          <w:p w14:paraId="18EB59A5" w14:textId="093718E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</w:t>
            </w:r>
          </w:p>
        </w:tc>
        <w:tc>
          <w:tcPr>
            <w:tcW w:w="840" w:type="pct"/>
          </w:tcPr>
          <w:p w14:paraId="17DACF75" w14:textId="21C2A032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10" w:type="pct"/>
          </w:tcPr>
          <w:p w14:paraId="40557E0A" w14:textId="42886EF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824D56" w:rsidRPr="008E58BD" w14:paraId="4230144F" w14:textId="77777777" w:rsidTr="00074C68">
        <w:trPr>
          <w:cantSplit/>
        </w:trPr>
        <w:tc>
          <w:tcPr>
            <w:tcW w:w="353" w:type="pct"/>
          </w:tcPr>
          <w:p w14:paraId="3EC472C3" w14:textId="0714BFB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98</w:t>
            </w:r>
          </w:p>
        </w:tc>
        <w:tc>
          <w:tcPr>
            <w:tcW w:w="594" w:type="pct"/>
          </w:tcPr>
          <w:p w14:paraId="11738BD1" w14:textId="420A75E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18C796C3" w14:textId="2659731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InitializeBoardUI</w:t>
            </w:r>
          </w:p>
        </w:tc>
        <w:tc>
          <w:tcPr>
            <w:tcW w:w="964" w:type="pct"/>
          </w:tcPr>
          <w:p w14:paraId="3BEF7568" w14:textId="5A018CF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Ініціалізація інте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фейсу дошки</w:t>
            </w:r>
          </w:p>
        </w:tc>
        <w:tc>
          <w:tcPr>
            <w:tcW w:w="749" w:type="pct"/>
          </w:tcPr>
          <w:p w14:paraId="6C77E3F4" w14:textId="472C2A4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</w:t>
            </w:r>
          </w:p>
        </w:tc>
        <w:tc>
          <w:tcPr>
            <w:tcW w:w="840" w:type="pct"/>
          </w:tcPr>
          <w:p w14:paraId="4E710B4A" w14:textId="045DBDA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10" w:type="pct"/>
          </w:tcPr>
          <w:p w14:paraId="61CAF544" w14:textId="1B4198CC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824D56" w:rsidRPr="008E58BD" w14:paraId="6B6B724F" w14:textId="77777777" w:rsidTr="00074C68">
        <w:trPr>
          <w:cantSplit/>
        </w:trPr>
        <w:tc>
          <w:tcPr>
            <w:tcW w:w="353" w:type="pct"/>
          </w:tcPr>
          <w:p w14:paraId="6C388BFF" w14:textId="3E8F778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99</w:t>
            </w:r>
          </w:p>
        </w:tc>
        <w:tc>
          <w:tcPr>
            <w:tcW w:w="594" w:type="pct"/>
          </w:tcPr>
          <w:p w14:paraId="505FAAAD" w14:textId="20E8DFA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01237E33" w14:textId="20D8648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CreatePieceSetupButton</w:t>
            </w:r>
          </w:p>
        </w:tc>
        <w:tc>
          <w:tcPr>
            <w:tcW w:w="964" w:type="pct"/>
          </w:tcPr>
          <w:p w14:paraId="49AD2BB7" w14:textId="7E62BDC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Ство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 xml:space="preserve">ення кнопки для 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озстановки фігу</w:t>
            </w:r>
            <w:r w:rsidR="00010F32">
              <w:rPr>
                <w:lang w:val="uk-UA"/>
              </w:rPr>
              <w:t>p</w:t>
            </w:r>
          </w:p>
        </w:tc>
        <w:tc>
          <w:tcPr>
            <w:tcW w:w="749" w:type="pct"/>
          </w:tcPr>
          <w:p w14:paraId="1372E65F" w14:textId="6A5E889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pieceColor, pieceType: 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 xml:space="preserve">и, panel: панель 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озміщення</w:t>
            </w:r>
          </w:p>
        </w:tc>
        <w:tc>
          <w:tcPr>
            <w:tcW w:w="840" w:type="pct"/>
          </w:tcPr>
          <w:p w14:paraId="39FC961D" w14:textId="3206357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10" w:type="pct"/>
          </w:tcPr>
          <w:p w14:paraId="2A17BAF1" w14:textId="333D5F62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824D56" w:rsidRPr="008E58BD" w14:paraId="5ABF862C" w14:textId="77777777" w:rsidTr="00074C68">
        <w:trPr>
          <w:cantSplit/>
        </w:trPr>
        <w:tc>
          <w:tcPr>
            <w:tcW w:w="353" w:type="pct"/>
          </w:tcPr>
          <w:p w14:paraId="5DC9AC98" w14:textId="54810DF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100</w:t>
            </w:r>
          </w:p>
        </w:tc>
        <w:tc>
          <w:tcPr>
            <w:tcW w:w="594" w:type="pct"/>
          </w:tcPr>
          <w:p w14:paraId="1CEF38AC" w14:textId="76009A22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205DDA6E" w14:textId="1026046A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SaveCurrentSetupToGameLogic</w:t>
            </w:r>
          </w:p>
        </w:tc>
        <w:tc>
          <w:tcPr>
            <w:tcW w:w="964" w:type="pct"/>
          </w:tcPr>
          <w:p w14:paraId="4B916D6D" w14:textId="69A96B3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Збе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 xml:space="preserve">еження поточної 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озстановки в GameLogic</w:t>
            </w:r>
          </w:p>
        </w:tc>
        <w:tc>
          <w:tcPr>
            <w:tcW w:w="749" w:type="pct"/>
          </w:tcPr>
          <w:p w14:paraId="251FC2AB" w14:textId="6CE4A13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</w:t>
            </w:r>
          </w:p>
        </w:tc>
        <w:tc>
          <w:tcPr>
            <w:tcW w:w="840" w:type="pct"/>
          </w:tcPr>
          <w:p w14:paraId="4E7BEC51" w14:textId="1A0919A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10" w:type="pct"/>
          </w:tcPr>
          <w:p w14:paraId="0325C33C" w14:textId="6A2962A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</w:tbl>
    <w:p w14:paraId="7F58EB9E" w14:textId="11540B7B" w:rsidR="00074C68" w:rsidRDefault="00074C68">
      <w:r>
        <w:br w:type="page"/>
      </w:r>
    </w:p>
    <w:p w14:paraId="6049238E" w14:textId="72AE032C" w:rsidR="00074C68" w:rsidRDefault="00074C68">
      <w:r>
        <w:lastRenderedPageBreak/>
        <w:t>П</w:t>
      </w:r>
      <w:r w:rsidR="00010F32">
        <w:t>p</w:t>
      </w:r>
      <w:r>
        <w:t>одовження таблиці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4"/>
        <w:gridCol w:w="1135"/>
        <w:gridCol w:w="1701"/>
        <w:gridCol w:w="1843"/>
        <w:gridCol w:w="1432"/>
        <w:gridCol w:w="1606"/>
        <w:gridCol w:w="1166"/>
      </w:tblGrid>
      <w:tr w:rsidR="00074C68" w:rsidRPr="008E58BD" w14:paraId="25DF9A83" w14:textId="77777777" w:rsidTr="00D70E1D">
        <w:trPr>
          <w:cantSplit/>
        </w:trPr>
        <w:tc>
          <w:tcPr>
            <w:tcW w:w="353" w:type="pct"/>
          </w:tcPr>
          <w:p w14:paraId="2F816C26" w14:textId="4F7491C2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8E58BD">
              <w:rPr>
                <w:lang w:val="uk-UA"/>
              </w:rPr>
              <w:t>№ п/п</w:t>
            </w:r>
          </w:p>
        </w:tc>
        <w:tc>
          <w:tcPr>
            <w:tcW w:w="594" w:type="pct"/>
            <w:vAlign w:val="center"/>
          </w:tcPr>
          <w:p w14:paraId="131EB01F" w14:textId="23568ADC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классу</w:t>
            </w:r>
          </w:p>
        </w:tc>
        <w:tc>
          <w:tcPr>
            <w:tcW w:w="890" w:type="pct"/>
            <w:vAlign w:val="center"/>
          </w:tcPr>
          <w:p w14:paraId="1B573F39" w14:textId="4A19EA65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функції</w:t>
            </w:r>
          </w:p>
        </w:tc>
        <w:tc>
          <w:tcPr>
            <w:tcW w:w="964" w:type="pct"/>
            <w:vAlign w:val="center"/>
          </w:tcPr>
          <w:p w14:paraId="7D213CC1" w14:textId="19ADB55B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изначення функції</w:t>
            </w:r>
          </w:p>
        </w:tc>
        <w:tc>
          <w:tcPr>
            <w:tcW w:w="749" w:type="pct"/>
            <w:vAlign w:val="center"/>
          </w:tcPr>
          <w:p w14:paraId="7F24AA27" w14:textId="1F5EE787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Опис вхідних 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</w:p>
        </w:tc>
        <w:tc>
          <w:tcPr>
            <w:tcW w:w="840" w:type="pct"/>
            <w:vAlign w:val="center"/>
          </w:tcPr>
          <w:p w14:paraId="3CA085B1" w14:textId="145D123E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Опис вихідних 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</w:p>
        </w:tc>
        <w:tc>
          <w:tcPr>
            <w:tcW w:w="610" w:type="pct"/>
            <w:vAlign w:val="center"/>
          </w:tcPr>
          <w:p w14:paraId="7535A3F3" w14:textId="75EE9CC6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Заголовний файл</w:t>
            </w:r>
          </w:p>
        </w:tc>
      </w:tr>
      <w:tr w:rsidR="00824D56" w:rsidRPr="008E58BD" w14:paraId="757AE0F5" w14:textId="77777777" w:rsidTr="00074C68">
        <w:trPr>
          <w:cantSplit/>
        </w:trPr>
        <w:tc>
          <w:tcPr>
            <w:tcW w:w="353" w:type="pct"/>
          </w:tcPr>
          <w:p w14:paraId="7A019D1A" w14:textId="50BA4B6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101</w:t>
            </w:r>
          </w:p>
        </w:tc>
        <w:tc>
          <w:tcPr>
            <w:tcW w:w="594" w:type="pct"/>
          </w:tcPr>
          <w:p w14:paraId="2AF4E2D0" w14:textId="15EA903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0FADFC7D" w14:textId="62AC89B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TryMove</w:t>
            </w:r>
          </w:p>
        </w:tc>
        <w:tc>
          <w:tcPr>
            <w:tcW w:w="964" w:type="pct"/>
          </w:tcPr>
          <w:p w14:paraId="20BC005C" w14:textId="6F8AC67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Сп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оба виконати хід в інте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фейсі</w:t>
            </w:r>
          </w:p>
        </w:tc>
        <w:tc>
          <w:tcPr>
            <w:tcW w:w="749" w:type="pct"/>
          </w:tcPr>
          <w:p w14:paraId="67667EB2" w14:textId="07EB75BC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startCell, endCell: початкова та кінцева клітинки</w:t>
            </w:r>
          </w:p>
        </w:tc>
        <w:tc>
          <w:tcPr>
            <w:tcW w:w="840" w:type="pct"/>
          </w:tcPr>
          <w:p w14:paraId="6217521F" w14:textId="6F10733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10" w:type="pct"/>
          </w:tcPr>
          <w:p w14:paraId="33B658D6" w14:textId="65207DC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824D56" w:rsidRPr="008E58BD" w14:paraId="7D58B5D6" w14:textId="77777777" w:rsidTr="00074C68">
        <w:trPr>
          <w:cantSplit/>
        </w:trPr>
        <w:tc>
          <w:tcPr>
            <w:tcW w:w="353" w:type="pct"/>
          </w:tcPr>
          <w:p w14:paraId="7719557A" w14:textId="2A86777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102</w:t>
            </w:r>
          </w:p>
        </w:tc>
        <w:tc>
          <w:tcPr>
            <w:tcW w:w="594" w:type="pct"/>
          </w:tcPr>
          <w:p w14:paraId="21F127E0" w14:textId="03A0E15A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3B938E46" w14:textId="4DF1EF1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LoadGameFromFile</w:t>
            </w:r>
          </w:p>
        </w:tc>
        <w:tc>
          <w:tcPr>
            <w:tcW w:w="964" w:type="pct"/>
          </w:tcPr>
          <w:p w14:paraId="26C5DB5D" w14:textId="55ABD0F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Завантаження г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 з файлу</w:t>
            </w:r>
          </w:p>
        </w:tc>
        <w:tc>
          <w:tcPr>
            <w:tcW w:w="749" w:type="pct"/>
          </w:tcPr>
          <w:p w14:paraId="0F7D40A7" w14:textId="613BF5D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lines: 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ядки файлу з даними г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</w:p>
        </w:tc>
        <w:tc>
          <w:tcPr>
            <w:tcW w:w="840" w:type="pct"/>
          </w:tcPr>
          <w:p w14:paraId="5325ED2E" w14:textId="3E3562B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10" w:type="pct"/>
          </w:tcPr>
          <w:p w14:paraId="7108E57C" w14:textId="2119833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824D56" w:rsidRPr="008E58BD" w14:paraId="03C2CCA6" w14:textId="77777777" w:rsidTr="00074C68">
        <w:trPr>
          <w:cantSplit/>
        </w:trPr>
        <w:tc>
          <w:tcPr>
            <w:tcW w:w="353" w:type="pct"/>
          </w:tcPr>
          <w:p w14:paraId="5E6AE9B8" w14:textId="6ACBA24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103</w:t>
            </w:r>
          </w:p>
        </w:tc>
        <w:tc>
          <w:tcPr>
            <w:tcW w:w="594" w:type="pct"/>
          </w:tcPr>
          <w:p w14:paraId="46950EFC" w14:textId="211E758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5F6CBCE6" w14:textId="2890C61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ParseBoardRow</w:t>
            </w:r>
          </w:p>
        </w:tc>
        <w:tc>
          <w:tcPr>
            <w:tcW w:w="964" w:type="pct"/>
          </w:tcPr>
          <w:p w14:paraId="6997BE36" w14:textId="5A6693E6" w:rsidR="00841DF1" w:rsidRPr="00AE3FB1" w:rsidRDefault="00010F32" w:rsidP="00AE3FB1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P</w:t>
            </w:r>
            <w:r w:rsidR="00841DF1" w:rsidRPr="00AE3FB1">
              <w:rPr>
                <w:lang w:val="uk-UA"/>
              </w:rPr>
              <w:t>озбі</w:t>
            </w:r>
            <w:r>
              <w:rPr>
                <w:lang w:val="uk-UA"/>
              </w:rPr>
              <w:t>p</w:t>
            </w:r>
            <w:r w:rsidR="00841DF1" w:rsidRPr="00AE3FB1">
              <w:rPr>
                <w:lang w:val="uk-UA"/>
              </w:rPr>
              <w:t xml:space="preserve"> </w:t>
            </w:r>
            <w:r>
              <w:rPr>
                <w:lang w:val="uk-UA"/>
              </w:rPr>
              <w:t>p</w:t>
            </w:r>
            <w:r w:rsidR="00841DF1" w:rsidRPr="00AE3FB1">
              <w:rPr>
                <w:lang w:val="uk-UA"/>
              </w:rPr>
              <w:t>ядка даних дошки з файлу</w:t>
            </w:r>
          </w:p>
        </w:tc>
        <w:tc>
          <w:tcPr>
            <w:tcW w:w="749" w:type="pct"/>
          </w:tcPr>
          <w:p w14:paraId="7D6904B7" w14:textId="2A59A55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line: 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 xml:space="preserve">ядок з файлу, row: індекс 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ядка, boardState: стан дошки для заповнення</w:t>
            </w:r>
          </w:p>
        </w:tc>
        <w:tc>
          <w:tcPr>
            <w:tcW w:w="840" w:type="pct"/>
          </w:tcPr>
          <w:p w14:paraId="40E6DE49" w14:textId="3DA1B03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10" w:type="pct"/>
          </w:tcPr>
          <w:p w14:paraId="73EA6F75" w14:textId="7EF3385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824D56" w:rsidRPr="008E58BD" w14:paraId="23C81379" w14:textId="77777777" w:rsidTr="00074C68">
        <w:trPr>
          <w:cantSplit/>
        </w:trPr>
        <w:tc>
          <w:tcPr>
            <w:tcW w:w="353" w:type="pct"/>
          </w:tcPr>
          <w:p w14:paraId="3875FF96" w14:textId="53C4C76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104</w:t>
            </w:r>
          </w:p>
        </w:tc>
        <w:tc>
          <w:tcPr>
            <w:tcW w:w="594" w:type="pct"/>
          </w:tcPr>
          <w:p w14:paraId="21DB0100" w14:textId="3F21BE9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69C218DE" w14:textId="0C986A7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DecodePieceOldFormat</w:t>
            </w:r>
          </w:p>
        </w:tc>
        <w:tc>
          <w:tcPr>
            <w:tcW w:w="964" w:type="pct"/>
          </w:tcPr>
          <w:p w14:paraId="5640DB82" w14:textId="122F9B4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Декодування фо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мату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 зі ста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ого фо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мату файлу</w:t>
            </w:r>
          </w:p>
        </w:tc>
        <w:tc>
          <w:tcPr>
            <w:tcW w:w="749" w:type="pct"/>
          </w:tcPr>
          <w:p w14:paraId="1131E26C" w14:textId="697C83D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code: код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</w:p>
        </w:tc>
        <w:tc>
          <w:tcPr>
            <w:tcW w:w="840" w:type="pct"/>
          </w:tcPr>
          <w:p w14:paraId="41C7F4B1" w14:textId="5E000D4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Piece?: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 або null для по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ожньої клітинки</w:t>
            </w:r>
          </w:p>
        </w:tc>
        <w:tc>
          <w:tcPr>
            <w:tcW w:w="610" w:type="pct"/>
          </w:tcPr>
          <w:p w14:paraId="2F0311A1" w14:textId="28DA4CF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824D56" w:rsidRPr="008E58BD" w14:paraId="7BAD7B1B" w14:textId="77777777" w:rsidTr="00074C68">
        <w:trPr>
          <w:cantSplit/>
        </w:trPr>
        <w:tc>
          <w:tcPr>
            <w:tcW w:w="353" w:type="pct"/>
          </w:tcPr>
          <w:p w14:paraId="6A2781F8" w14:textId="59C66A2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105</w:t>
            </w:r>
          </w:p>
        </w:tc>
        <w:tc>
          <w:tcPr>
            <w:tcW w:w="594" w:type="pct"/>
          </w:tcPr>
          <w:p w14:paraId="08B20580" w14:textId="2BE43C2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3089C363" w14:textId="6DE39A8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DecodePieceNewFormat</w:t>
            </w:r>
          </w:p>
        </w:tc>
        <w:tc>
          <w:tcPr>
            <w:tcW w:w="964" w:type="pct"/>
          </w:tcPr>
          <w:p w14:paraId="3019762C" w14:textId="328EAAE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Декодування фо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мату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 з нового фо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мату файлу</w:t>
            </w:r>
          </w:p>
        </w:tc>
        <w:tc>
          <w:tcPr>
            <w:tcW w:w="749" w:type="pct"/>
          </w:tcPr>
          <w:p w14:paraId="5BD73B37" w14:textId="5AC6F32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code: код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</w:p>
        </w:tc>
        <w:tc>
          <w:tcPr>
            <w:tcW w:w="840" w:type="pct"/>
          </w:tcPr>
          <w:p w14:paraId="6B07A6E3" w14:textId="6224FEB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Piece?: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 або null для по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ожньої клітинки</w:t>
            </w:r>
          </w:p>
        </w:tc>
        <w:tc>
          <w:tcPr>
            <w:tcW w:w="610" w:type="pct"/>
          </w:tcPr>
          <w:p w14:paraId="1F9A409D" w14:textId="78E4ABD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824D56" w:rsidRPr="008E58BD" w14:paraId="51BB90E4" w14:textId="77777777" w:rsidTr="00074C68">
        <w:trPr>
          <w:cantSplit/>
        </w:trPr>
        <w:tc>
          <w:tcPr>
            <w:tcW w:w="353" w:type="pct"/>
          </w:tcPr>
          <w:p w14:paraId="6E6E1307" w14:textId="77A13D4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106</w:t>
            </w:r>
          </w:p>
        </w:tc>
        <w:tc>
          <w:tcPr>
            <w:tcW w:w="594" w:type="pct"/>
          </w:tcPr>
          <w:p w14:paraId="0FDCD8A0" w14:textId="7FB9D03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266F26F4" w14:textId="1676E4E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InitializeTimers</w:t>
            </w:r>
          </w:p>
        </w:tc>
        <w:tc>
          <w:tcPr>
            <w:tcW w:w="964" w:type="pct"/>
          </w:tcPr>
          <w:p w14:paraId="1136144B" w14:textId="6A38D1BA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Ініціалізація шахових годинників</w:t>
            </w:r>
          </w:p>
        </w:tc>
        <w:tc>
          <w:tcPr>
            <w:tcW w:w="749" w:type="pct"/>
          </w:tcPr>
          <w:p w14:paraId="62B536D1" w14:textId="20D2BBEA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</w:t>
            </w:r>
          </w:p>
        </w:tc>
        <w:tc>
          <w:tcPr>
            <w:tcW w:w="840" w:type="pct"/>
          </w:tcPr>
          <w:p w14:paraId="5D04EB42" w14:textId="4F7FD6B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10" w:type="pct"/>
          </w:tcPr>
          <w:p w14:paraId="20C21C12" w14:textId="765C70E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</w:tbl>
    <w:p w14:paraId="61B51A48" w14:textId="7CF520C9" w:rsidR="00074C68" w:rsidRDefault="00074C68">
      <w:r>
        <w:br w:type="page"/>
      </w:r>
    </w:p>
    <w:p w14:paraId="62F7B362" w14:textId="6054A5D7" w:rsidR="00074C68" w:rsidRDefault="00074C68">
      <w:r>
        <w:lastRenderedPageBreak/>
        <w:t>П</w:t>
      </w:r>
      <w:r w:rsidR="00010F32">
        <w:t>p</w:t>
      </w:r>
      <w:r>
        <w:t>одовження таблиці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1135"/>
        <w:gridCol w:w="1701"/>
        <w:gridCol w:w="1560"/>
        <w:gridCol w:w="1843"/>
        <w:gridCol w:w="1479"/>
        <w:gridCol w:w="1164"/>
      </w:tblGrid>
      <w:tr w:rsidR="00074C68" w:rsidRPr="008E58BD" w14:paraId="13F12B0C" w14:textId="77777777" w:rsidTr="00074C68">
        <w:trPr>
          <w:cantSplit/>
        </w:trPr>
        <w:tc>
          <w:tcPr>
            <w:tcW w:w="353" w:type="pct"/>
          </w:tcPr>
          <w:p w14:paraId="2C9F756A" w14:textId="1E41D412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8E58BD">
              <w:rPr>
                <w:lang w:val="uk-UA"/>
              </w:rPr>
              <w:t>№ п/п</w:t>
            </w:r>
          </w:p>
        </w:tc>
        <w:tc>
          <w:tcPr>
            <w:tcW w:w="594" w:type="pct"/>
            <w:vAlign w:val="center"/>
          </w:tcPr>
          <w:p w14:paraId="7C681D33" w14:textId="4819271B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классу</w:t>
            </w:r>
          </w:p>
        </w:tc>
        <w:tc>
          <w:tcPr>
            <w:tcW w:w="890" w:type="pct"/>
            <w:vAlign w:val="center"/>
          </w:tcPr>
          <w:p w14:paraId="4135287C" w14:textId="07FE172C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функції</w:t>
            </w:r>
          </w:p>
        </w:tc>
        <w:tc>
          <w:tcPr>
            <w:tcW w:w="816" w:type="pct"/>
            <w:vAlign w:val="center"/>
          </w:tcPr>
          <w:p w14:paraId="2F5EF9BC" w14:textId="668ACD84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изначення функції</w:t>
            </w:r>
          </w:p>
        </w:tc>
        <w:tc>
          <w:tcPr>
            <w:tcW w:w="964" w:type="pct"/>
            <w:vAlign w:val="center"/>
          </w:tcPr>
          <w:p w14:paraId="699F6F38" w14:textId="3177958C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Опис вхідних 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</w:p>
        </w:tc>
        <w:tc>
          <w:tcPr>
            <w:tcW w:w="774" w:type="pct"/>
            <w:vAlign w:val="center"/>
          </w:tcPr>
          <w:p w14:paraId="247AB3F4" w14:textId="63C13C72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Опис вихідних 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</w:p>
        </w:tc>
        <w:tc>
          <w:tcPr>
            <w:tcW w:w="609" w:type="pct"/>
            <w:vAlign w:val="center"/>
          </w:tcPr>
          <w:p w14:paraId="12564DBE" w14:textId="17DBE154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Заголовний файл</w:t>
            </w:r>
          </w:p>
        </w:tc>
      </w:tr>
      <w:tr w:rsidR="00074C68" w:rsidRPr="008E58BD" w14:paraId="4563CD67" w14:textId="77777777" w:rsidTr="00074C68">
        <w:trPr>
          <w:cantSplit/>
        </w:trPr>
        <w:tc>
          <w:tcPr>
            <w:tcW w:w="353" w:type="pct"/>
          </w:tcPr>
          <w:p w14:paraId="79D185B0" w14:textId="53656DD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107</w:t>
            </w:r>
          </w:p>
        </w:tc>
        <w:tc>
          <w:tcPr>
            <w:tcW w:w="594" w:type="pct"/>
          </w:tcPr>
          <w:p w14:paraId="760298A3" w14:textId="7533DC6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5CA68E0A" w14:textId="619B023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CreateTimer</w:t>
            </w:r>
          </w:p>
        </w:tc>
        <w:tc>
          <w:tcPr>
            <w:tcW w:w="816" w:type="pct"/>
          </w:tcPr>
          <w:p w14:paraId="7CA3F3F7" w14:textId="47E5348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Ство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ення тайме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 з вказаним об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обником</w:t>
            </w:r>
          </w:p>
        </w:tc>
        <w:tc>
          <w:tcPr>
            <w:tcW w:w="964" w:type="pct"/>
          </w:tcPr>
          <w:p w14:paraId="38D33EDF" w14:textId="4CE5F8D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tickHandler: об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обник тіків тайме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</w:t>
            </w:r>
          </w:p>
        </w:tc>
        <w:tc>
          <w:tcPr>
            <w:tcW w:w="774" w:type="pct"/>
          </w:tcPr>
          <w:p w14:paraId="1B1FB978" w14:textId="4636B862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DispatcherTimer: ство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ений тайме</w:t>
            </w:r>
            <w:r w:rsidR="00010F32">
              <w:rPr>
                <w:lang w:val="uk-UA"/>
              </w:rPr>
              <w:t>p</w:t>
            </w:r>
          </w:p>
        </w:tc>
        <w:tc>
          <w:tcPr>
            <w:tcW w:w="609" w:type="pct"/>
          </w:tcPr>
          <w:p w14:paraId="2B1AFCDF" w14:textId="20740DB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AE3FB1" w:rsidRPr="008E58BD" w14:paraId="706ECCF1" w14:textId="77777777" w:rsidTr="00074C68">
        <w:trPr>
          <w:cantSplit/>
        </w:trPr>
        <w:tc>
          <w:tcPr>
            <w:tcW w:w="353" w:type="pct"/>
          </w:tcPr>
          <w:p w14:paraId="70B85E20" w14:textId="1F3E6E8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108</w:t>
            </w:r>
          </w:p>
        </w:tc>
        <w:tc>
          <w:tcPr>
            <w:tcW w:w="594" w:type="pct"/>
          </w:tcPr>
          <w:p w14:paraId="6BFFE889" w14:textId="39243852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5388B3CC" w14:textId="3D91697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StartTimers</w:t>
            </w:r>
          </w:p>
        </w:tc>
        <w:tc>
          <w:tcPr>
            <w:tcW w:w="816" w:type="pct"/>
          </w:tcPr>
          <w:p w14:paraId="3E6685D5" w14:textId="0E89007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Запуск шахових годинників</w:t>
            </w:r>
          </w:p>
        </w:tc>
        <w:tc>
          <w:tcPr>
            <w:tcW w:w="964" w:type="pct"/>
          </w:tcPr>
          <w:p w14:paraId="7E29055B" w14:textId="38E361B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</w:t>
            </w:r>
          </w:p>
        </w:tc>
        <w:tc>
          <w:tcPr>
            <w:tcW w:w="774" w:type="pct"/>
          </w:tcPr>
          <w:p w14:paraId="06BF711E" w14:textId="06299CA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09" w:type="pct"/>
          </w:tcPr>
          <w:p w14:paraId="79634584" w14:textId="056C6CD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AE3FB1" w:rsidRPr="008E58BD" w14:paraId="58D70301" w14:textId="77777777" w:rsidTr="00074C68">
        <w:trPr>
          <w:cantSplit/>
        </w:trPr>
        <w:tc>
          <w:tcPr>
            <w:tcW w:w="353" w:type="pct"/>
          </w:tcPr>
          <w:p w14:paraId="4B177D18" w14:textId="2B9865B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109</w:t>
            </w:r>
          </w:p>
        </w:tc>
        <w:tc>
          <w:tcPr>
            <w:tcW w:w="594" w:type="pct"/>
          </w:tcPr>
          <w:p w14:paraId="5F26E812" w14:textId="1082459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72A1D905" w14:textId="70B4893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StopTimers</w:t>
            </w:r>
          </w:p>
        </w:tc>
        <w:tc>
          <w:tcPr>
            <w:tcW w:w="816" w:type="pct"/>
          </w:tcPr>
          <w:p w14:paraId="460F96E4" w14:textId="5901219A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Зупинка шахових годинників</w:t>
            </w:r>
          </w:p>
        </w:tc>
        <w:tc>
          <w:tcPr>
            <w:tcW w:w="964" w:type="pct"/>
          </w:tcPr>
          <w:p w14:paraId="5F1C8F41" w14:textId="1B72FF5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</w:t>
            </w:r>
          </w:p>
        </w:tc>
        <w:tc>
          <w:tcPr>
            <w:tcW w:w="774" w:type="pct"/>
          </w:tcPr>
          <w:p w14:paraId="65B09610" w14:textId="25B98F42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09" w:type="pct"/>
          </w:tcPr>
          <w:p w14:paraId="4279E1C4" w14:textId="5AB99FB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AE3FB1" w:rsidRPr="008E58BD" w14:paraId="7DD5CA14" w14:textId="77777777" w:rsidTr="00074C68">
        <w:trPr>
          <w:cantSplit/>
        </w:trPr>
        <w:tc>
          <w:tcPr>
            <w:tcW w:w="353" w:type="pct"/>
          </w:tcPr>
          <w:p w14:paraId="397F0407" w14:textId="1E31B11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110</w:t>
            </w:r>
          </w:p>
        </w:tc>
        <w:tc>
          <w:tcPr>
            <w:tcW w:w="594" w:type="pct"/>
          </w:tcPr>
          <w:p w14:paraId="58CA4241" w14:textId="73635EE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625C9CEA" w14:textId="463C897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ResetTimers</w:t>
            </w:r>
          </w:p>
        </w:tc>
        <w:tc>
          <w:tcPr>
            <w:tcW w:w="816" w:type="pct"/>
          </w:tcPr>
          <w:p w14:paraId="15FCAD07" w14:textId="1B71F03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Скидання шахових годинників</w:t>
            </w:r>
          </w:p>
        </w:tc>
        <w:tc>
          <w:tcPr>
            <w:tcW w:w="964" w:type="pct"/>
          </w:tcPr>
          <w:p w14:paraId="1986AE3A" w14:textId="7D188BD2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</w:t>
            </w:r>
          </w:p>
        </w:tc>
        <w:tc>
          <w:tcPr>
            <w:tcW w:w="774" w:type="pct"/>
          </w:tcPr>
          <w:p w14:paraId="5ED6A1E3" w14:textId="31B8F97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09" w:type="pct"/>
          </w:tcPr>
          <w:p w14:paraId="6B0D71DB" w14:textId="20462B2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AE3FB1" w:rsidRPr="008E58BD" w14:paraId="7D9B27E3" w14:textId="77777777" w:rsidTr="00074C68">
        <w:trPr>
          <w:cantSplit/>
        </w:trPr>
        <w:tc>
          <w:tcPr>
            <w:tcW w:w="353" w:type="pct"/>
          </w:tcPr>
          <w:p w14:paraId="35E53BBC" w14:textId="3EF285D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111</w:t>
            </w:r>
          </w:p>
        </w:tc>
        <w:tc>
          <w:tcPr>
            <w:tcW w:w="594" w:type="pct"/>
          </w:tcPr>
          <w:p w14:paraId="363174C3" w14:textId="7905103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22593209" w14:textId="524C3E5C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WhiteTimerTick</w:t>
            </w:r>
          </w:p>
        </w:tc>
        <w:tc>
          <w:tcPr>
            <w:tcW w:w="816" w:type="pct"/>
          </w:tcPr>
          <w:p w14:paraId="52E14AE6" w14:textId="22EEFFE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обник тіку тайме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 білих</w:t>
            </w:r>
          </w:p>
        </w:tc>
        <w:tc>
          <w:tcPr>
            <w:tcW w:w="964" w:type="pct"/>
          </w:tcPr>
          <w:p w14:paraId="28034C46" w14:textId="1CFA54E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sender, e: 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гументи події</w:t>
            </w:r>
          </w:p>
        </w:tc>
        <w:tc>
          <w:tcPr>
            <w:tcW w:w="774" w:type="pct"/>
          </w:tcPr>
          <w:p w14:paraId="2191D06E" w14:textId="66B580A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09" w:type="pct"/>
          </w:tcPr>
          <w:p w14:paraId="71F5CBDF" w14:textId="5C165EB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AE3FB1" w:rsidRPr="008E58BD" w14:paraId="50F7DE33" w14:textId="77777777" w:rsidTr="00074C68">
        <w:trPr>
          <w:cantSplit/>
        </w:trPr>
        <w:tc>
          <w:tcPr>
            <w:tcW w:w="353" w:type="pct"/>
          </w:tcPr>
          <w:p w14:paraId="5CF223CF" w14:textId="613D561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112</w:t>
            </w:r>
          </w:p>
        </w:tc>
        <w:tc>
          <w:tcPr>
            <w:tcW w:w="594" w:type="pct"/>
          </w:tcPr>
          <w:p w14:paraId="50549D3B" w14:textId="091CC3F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5920C2E3" w14:textId="2F96AE2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BlackTimerTick</w:t>
            </w:r>
          </w:p>
        </w:tc>
        <w:tc>
          <w:tcPr>
            <w:tcW w:w="816" w:type="pct"/>
          </w:tcPr>
          <w:p w14:paraId="58E1723A" w14:textId="1C3E44C2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обник тіку тайме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 чо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них</w:t>
            </w:r>
          </w:p>
        </w:tc>
        <w:tc>
          <w:tcPr>
            <w:tcW w:w="964" w:type="pct"/>
          </w:tcPr>
          <w:p w14:paraId="5BE80D42" w14:textId="0D2C3D6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sender, e: 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гументи події</w:t>
            </w:r>
          </w:p>
        </w:tc>
        <w:tc>
          <w:tcPr>
            <w:tcW w:w="774" w:type="pct"/>
          </w:tcPr>
          <w:p w14:paraId="70519648" w14:textId="11E3E10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09" w:type="pct"/>
          </w:tcPr>
          <w:p w14:paraId="04FF4B49" w14:textId="6E3C1E4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AE3FB1" w:rsidRPr="008E58BD" w14:paraId="53378C9F" w14:textId="77777777" w:rsidTr="00074C68">
        <w:trPr>
          <w:cantSplit/>
        </w:trPr>
        <w:tc>
          <w:tcPr>
            <w:tcW w:w="353" w:type="pct"/>
          </w:tcPr>
          <w:p w14:paraId="2757E5E0" w14:textId="13639DF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113</w:t>
            </w:r>
          </w:p>
        </w:tc>
        <w:tc>
          <w:tcPr>
            <w:tcW w:w="594" w:type="pct"/>
          </w:tcPr>
          <w:p w14:paraId="721A976A" w14:textId="6FAF912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90" w:type="pct"/>
          </w:tcPr>
          <w:p w14:paraId="012FC3EF" w14:textId="3D60542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UpdateTimeLeft</w:t>
            </w:r>
          </w:p>
        </w:tc>
        <w:tc>
          <w:tcPr>
            <w:tcW w:w="816" w:type="pct"/>
          </w:tcPr>
          <w:p w14:paraId="207C5635" w14:textId="19EF83D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Оновлення залишеного часу г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авця</w:t>
            </w:r>
          </w:p>
        </w:tc>
        <w:tc>
          <w:tcPr>
            <w:tcW w:w="964" w:type="pct"/>
          </w:tcPr>
          <w:p w14:paraId="5D03F370" w14:textId="32680B3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timeLeft: посилання на час, textBlock: текстовий блок для відоб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аження, gameOverMessage: повідомлення 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 кінець часу</w:t>
            </w:r>
          </w:p>
        </w:tc>
        <w:tc>
          <w:tcPr>
            <w:tcW w:w="774" w:type="pct"/>
          </w:tcPr>
          <w:p w14:paraId="7B9F0044" w14:textId="38420D0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09" w:type="pct"/>
          </w:tcPr>
          <w:p w14:paraId="1DDA1A81" w14:textId="58FA513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</w:tbl>
    <w:p w14:paraId="2C5BAF08" w14:textId="54568059" w:rsidR="00074C68" w:rsidRDefault="00074C68">
      <w:r>
        <w:br w:type="page"/>
      </w:r>
    </w:p>
    <w:p w14:paraId="1586CA40" w14:textId="4EAA7961" w:rsidR="00074C68" w:rsidRDefault="00074C68">
      <w:r>
        <w:lastRenderedPageBreak/>
        <w:t>П</w:t>
      </w:r>
      <w:r w:rsidR="00010F32">
        <w:t>p</w:t>
      </w:r>
      <w:r>
        <w:t>одовження таблиці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4"/>
        <w:gridCol w:w="1277"/>
        <w:gridCol w:w="1560"/>
        <w:gridCol w:w="1560"/>
        <w:gridCol w:w="1843"/>
        <w:gridCol w:w="1479"/>
        <w:gridCol w:w="1164"/>
      </w:tblGrid>
      <w:tr w:rsidR="00074C68" w:rsidRPr="008E58BD" w14:paraId="62C222F9" w14:textId="77777777" w:rsidTr="00074C68">
        <w:trPr>
          <w:cantSplit/>
        </w:trPr>
        <w:tc>
          <w:tcPr>
            <w:tcW w:w="353" w:type="pct"/>
          </w:tcPr>
          <w:p w14:paraId="5F55988B" w14:textId="02C120F0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8E58BD">
              <w:rPr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71C9ECED" w14:textId="779EBB11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классу</w:t>
            </w:r>
          </w:p>
        </w:tc>
        <w:tc>
          <w:tcPr>
            <w:tcW w:w="816" w:type="pct"/>
            <w:vAlign w:val="center"/>
          </w:tcPr>
          <w:p w14:paraId="6A933788" w14:textId="1F7B8280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функції</w:t>
            </w:r>
          </w:p>
        </w:tc>
        <w:tc>
          <w:tcPr>
            <w:tcW w:w="816" w:type="pct"/>
            <w:vAlign w:val="center"/>
          </w:tcPr>
          <w:p w14:paraId="2CC64AED" w14:textId="6A644EA0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изначення функції</w:t>
            </w:r>
          </w:p>
        </w:tc>
        <w:tc>
          <w:tcPr>
            <w:tcW w:w="964" w:type="pct"/>
            <w:vAlign w:val="center"/>
          </w:tcPr>
          <w:p w14:paraId="4E353CDD" w14:textId="210C500B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Опис вхідних 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</w:p>
        </w:tc>
        <w:tc>
          <w:tcPr>
            <w:tcW w:w="774" w:type="pct"/>
            <w:vAlign w:val="center"/>
          </w:tcPr>
          <w:p w14:paraId="6B6CD129" w14:textId="0B522B1D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Опис вихідних 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</w:p>
        </w:tc>
        <w:tc>
          <w:tcPr>
            <w:tcW w:w="609" w:type="pct"/>
            <w:vAlign w:val="center"/>
          </w:tcPr>
          <w:p w14:paraId="48A0FACB" w14:textId="33B09C5A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Заголовний файл</w:t>
            </w:r>
          </w:p>
        </w:tc>
      </w:tr>
      <w:tr w:rsidR="00AE3FB1" w:rsidRPr="008E58BD" w14:paraId="4EC57235" w14:textId="77777777" w:rsidTr="00074C68">
        <w:trPr>
          <w:cantSplit/>
        </w:trPr>
        <w:tc>
          <w:tcPr>
            <w:tcW w:w="353" w:type="pct"/>
          </w:tcPr>
          <w:p w14:paraId="065E4301" w14:textId="160B2B2A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114</w:t>
            </w:r>
          </w:p>
        </w:tc>
        <w:tc>
          <w:tcPr>
            <w:tcW w:w="668" w:type="pct"/>
          </w:tcPr>
          <w:p w14:paraId="693D42AB" w14:textId="45839EDC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16" w:type="pct"/>
          </w:tcPr>
          <w:p w14:paraId="6E339AFF" w14:textId="6572250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UpdateTimersDisplay</w:t>
            </w:r>
          </w:p>
        </w:tc>
        <w:tc>
          <w:tcPr>
            <w:tcW w:w="816" w:type="pct"/>
          </w:tcPr>
          <w:p w14:paraId="4CCE12A9" w14:textId="00F7339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Оновлення відоб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аження тайме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</w:p>
        </w:tc>
        <w:tc>
          <w:tcPr>
            <w:tcW w:w="964" w:type="pct"/>
          </w:tcPr>
          <w:p w14:paraId="18AEB823" w14:textId="0866E35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</w:t>
            </w:r>
          </w:p>
        </w:tc>
        <w:tc>
          <w:tcPr>
            <w:tcW w:w="774" w:type="pct"/>
          </w:tcPr>
          <w:p w14:paraId="01DAC8EC" w14:textId="6E2B57B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09" w:type="pct"/>
          </w:tcPr>
          <w:p w14:paraId="415AADAC" w14:textId="0FD0F7A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AE3FB1" w:rsidRPr="008E58BD" w14:paraId="66ABB95D" w14:textId="77777777" w:rsidTr="00074C68">
        <w:trPr>
          <w:cantSplit/>
        </w:trPr>
        <w:tc>
          <w:tcPr>
            <w:tcW w:w="353" w:type="pct"/>
          </w:tcPr>
          <w:p w14:paraId="59C74D8A" w14:textId="5EB971F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115</w:t>
            </w:r>
          </w:p>
        </w:tc>
        <w:tc>
          <w:tcPr>
            <w:tcW w:w="668" w:type="pct"/>
          </w:tcPr>
          <w:p w14:paraId="4DF6853E" w14:textId="0B57238C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16" w:type="pct"/>
          </w:tcPr>
          <w:p w14:paraId="05627AC3" w14:textId="28FB788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SetProperty</w:t>
            </w:r>
          </w:p>
        </w:tc>
        <w:tc>
          <w:tcPr>
            <w:tcW w:w="816" w:type="pct"/>
          </w:tcPr>
          <w:p w14:paraId="2E0C3926" w14:textId="33A745E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Встановлення властивості з повідомленням 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 зміну</w:t>
            </w:r>
          </w:p>
        </w:tc>
        <w:tc>
          <w:tcPr>
            <w:tcW w:w="964" w:type="pct"/>
          </w:tcPr>
          <w:p w14:paraId="25F92406" w14:textId="2C9B7F6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field: поле для зміни, newValue: нове значення, propertyName: назва властивості</w:t>
            </w:r>
          </w:p>
        </w:tc>
        <w:tc>
          <w:tcPr>
            <w:tcW w:w="774" w:type="pct"/>
          </w:tcPr>
          <w:p w14:paraId="61E7BD04" w14:textId="64739A3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09" w:type="pct"/>
          </w:tcPr>
          <w:p w14:paraId="124B1D32" w14:textId="41EF025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AE3FB1" w:rsidRPr="008E58BD" w14:paraId="7F0D3F28" w14:textId="77777777" w:rsidTr="00074C68">
        <w:trPr>
          <w:cantSplit/>
        </w:trPr>
        <w:tc>
          <w:tcPr>
            <w:tcW w:w="353" w:type="pct"/>
          </w:tcPr>
          <w:p w14:paraId="4A7C149D" w14:textId="093AD5A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116</w:t>
            </w:r>
          </w:p>
        </w:tc>
        <w:tc>
          <w:tcPr>
            <w:tcW w:w="668" w:type="pct"/>
          </w:tcPr>
          <w:p w14:paraId="152FB2F7" w14:textId="3123F53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16" w:type="pct"/>
          </w:tcPr>
          <w:p w14:paraId="61F15EBB" w14:textId="4B81F3C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OnPropertyChanged</w:t>
            </w:r>
          </w:p>
        </w:tc>
        <w:tc>
          <w:tcPr>
            <w:tcW w:w="816" w:type="pct"/>
          </w:tcPr>
          <w:p w14:paraId="03CC2433" w14:textId="5371DBC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Викликання події зміни властивості</w:t>
            </w:r>
          </w:p>
        </w:tc>
        <w:tc>
          <w:tcPr>
            <w:tcW w:w="964" w:type="pct"/>
          </w:tcPr>
          <w:p w14:paraId="49955A18" w14:textId="5208595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propertyName: назва зміненої властивості</w:t>
            </w:r>
          </w:p>
        </w:tc>
        <w:tc>
          <w:tcPr>
            <w:tcW w:w="774" w:type="pct"/>
          </w:tcPr>
          <w:p w14:paraId="01AE32F3" w14:textId="25597EA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09" w:type="pct"/>
          </w:tcPr>
          <w:p w14:paraId="12E53ACB" w14:textId="755DCC0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AE3FB1" w:rsidRPr="008E58BD" w14:paraId="5AADFAB8" w14:textId="77777777" w:rsidTr="00074C68">
        <w:trPr>
          <w:cantSplit/>
        </w:trPr>
        <w:tc>
          <w:tcPr>
            <w:tcW w:w="353" w:type="pct"/>
          </w:tcPr>
          <w:p w14:paraId="755270BD" w14:textId="2A68005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117</w:t>
            </w:r>
          </w:p>
        </w:tc>
        <w:tc>
          <w:tcPr>
            <w:tcW w:w="668" w:type="pct"/>
          </w:tcPr>
          <w:p w14:paraId="76BC0329" w14:textId="72E178B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16" w:type="pct"/>
          </w:tcPr>
          <w:p w14:paraId="25D22984" w14:textId="4EE2163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ShowConfirmation</w:t>
            </w:r>
          </w:p>
        </w:tc>
        <w:tc>
          <w:tcPr>
            <w:tcW w:w="816" w:type="pct"/>
          </w:tcPr>
          <w:p w14:paraId="0A8F7CE8" w14:textId="7397D04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Показ діалогу підтве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дження</w:t>
            </w:r>
          </w:p>
        </w:tc>
        <w:tc>
          <w:tcPr>
            <w:tcW w:w="964" w:type="pct"/>
          </w:tcPr>
          <w:p w14:paraId="3DB77C7D" w14:textId="04C55BD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message: повідомлення</w:t>
            </w:r>
          </w:p>
        </w:tc>
        <w:tc>
          <w:tcPr>
            <w:tcW w:w="774" w:type="pct"/>
          </w:tcPr>
          <w:p w14:paraId="432FA7B1" w14:textId="3235FAD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bool: 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езультат підтве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дження</w:t>
            </w:r>
          </w:p>
        </w:tc>
        <w:tc>
          <w:tcPr>
            <w:tcW w:w="609" w:type="pct"/>
          </w:tcPr>
          <w:p w14:paraId="16411ACD" w14:textId="72C3B32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AE3FB1" w:rsidRPr="008E58BD" w14:paraId="4BA91528" w14:textId="77777777" w:rsidTr="00074C68">
        <w:trPr>
          <w:cantSplit/>
        </w:trPr>
        <w:tc>
          <w:tcPr>
            <w:tcW w:w="353" w:type="pct"/>
          </w:tcPr>
          <w:p w14:paraId="538A317C" w14:textId="58BDB12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118</w:t>
            </w:r>
          </w:p>
        </w:tc>
        <w:tc>
          <w:tcPr>
            <w:tcW w:w="668" w:type="pct"/>
          </w:tcPr>
          <w:p w14:paraId="77994613" w14:textId="0042A72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</w:t>
            </w:r>
          </w:p>
        </w:tc>
        <w:tc>
          <w:tcPr>
            <w:tcW w:w="816" w:type="pct"/>
          </w:tcPr>
          <w:p w14:paraId="4E22338C" w14:textId="18131F32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GetPieceTypeName</w:t>
            </w:r>
          </w:p>
        </w:tc>
        <w:tc>
          <w:tcPr>
            <w:tcW w:w="816" w:type="pct"/>
          </w:tcPr>
          <w:p w14:paraId="11206A63" w14:textId="79DFF0F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имання назви типу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</w:p>
        </w:tc>
        <w:tc>
          <w:tcPr>
            <w:tcW w:w="964" w:type="pct"/>
          </w:tcPr>
          <w:p w14:paraId="239E1A5A" w14:textId="0112C412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pieceType: тип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</w:p>
        </w:tc>
        <w:tc>
          <w:tcPr>
            <w:tcW w:w="774" w:type="pct"/>
          </w:tcPr>
          <w:p w14:paraId="0365C5FE" w14:textId="1116549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string: назва типу</w:t>
            </w:r>
          </w:p>
        </w:tc>
        <w:tc>
          <w:tcPr>
            <w:tcW w:w="609" w:type="pct"/>
          </w:tcPr>
          <w:p w14:paraId="726945D6" w14:textId="20B7846A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MainWindow.xaml.cs</w:t>
            </w:r>
          </w:p>
        </w:tc>
      </w:tr>
      <w:tr w:rsidR="00AE3FB1" w:rsidRPr="008E58BD" w14:paraId="22449616" w14:textId="77777777" w:rsidTr="00074C68">
        <w:trPr>
          <w:cantSplit/>
        </w:trPr>
        <w:tc>
          <w:tcPr>
            <w:tcW w:w="353" w:type="pct"/>
          </w:tcPr>
          <w:p w14:paraId="1CA71337" w14:textId="3B5F976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119</w:t>
            </w:r>
          </w:p>
        </w:tc>
        <w:tc>
          <w:tcPr>
            <w:tcW w:w="668" w:type="pct"/>
          </w:tcPr>
          <w:p w14:paraId="5098E545" w14:textId="5D3FE31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Move</w:t>
            </w:r>
          </w:p>
        </w:tc>
        <w:tc>
          <w:tcPr>
            <w:tcW w:w="816" w:type="pct"/>
          </w:tcPr>
          <w:p w14:paraId="14A05C10" w14:textId="76F6FA2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ToAlgebraicNotation</w:t>
            </w:r>
          </w:p>
        </w:tc>
        <w:tc>
          <w:tcPr>
            <w:tcW w:w="816" w:type="pct"/>
          </w:tcPr>
          <w:p w14:paraId="66F89D0A" w14:textId="370DFBB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имання алгеб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аїчної нотації для ходу</w:t>
            </w:r>
          </w:p>
        </w:tc>
        <w:tc>
          <w:tcPr>
            <w:tcW w:w="964" w:type="pct"/>
          </w:tcPr>
          <w:p w14:paraId="6AAD708E" w14:textId="09CEF09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</w:t>
            </w:r>
          </w:p>
        </w:tc>
        <w:tc>
          <w:tcPr>
            <w:tcW w:w="774" w:type="pct"/>
          </w:tcPr>
          <w:p w14:paraId="1AC3F551" w14:textId="4689C3E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string: алгеб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аїчна нотація ходу</w:t>
            </w:r>
          </w:p>
        </w:tc>
        <w:tc>
          <w:tcPr>
            <w:tcW w:w="609" w:type="pct"/>
          </w:tcPr>
          <w:p w14:paraId="6AA6F652" w14:textId="15FBE74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Move.cs</w:t>
            </w:r>
          </w:p>
        </w:tc>
      </w:tr>
      <w:tr w:rsidR="00AE3FB1" w:rsidRPr="008E58BD" w14:paraId="2A47D557" w14:textId="77777777" w:rsidTr="00074C68">
        <w:trPr>
          <w:cantSplit/>
        </w:trPr>
        <w:tc>
          <w:tcPr>
            <w:tcW w:w="353" w:type="pct"/>
          </w:tcPr>
          <w:p w14:paraId="52CEE287" w14:textId="7BE3E66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120</w:t>
            </w:r>
          </w:p>
        </w:tc>
        <w:tc>
          <w:tcPr>
            <w:tcW w:w="668" w:type="pct"/>
          </w:tcPr>
          <w:p w14:paraId="65D53B05" w14:textId="710B014A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Move</w:t>
            </w:r>
          </w:p>
        </w:tc>
        <w:tc>
          <w:tcPr>
            <w:tcW w:w="816" w:type="pct"/>
          </w:tcPr>
          <w:p w14:paraId="404610D3" w14:textId="4E3D681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ToString</w:t>
            </w:r>
          </w:p>
        </w:tc>
        <w:tc>
          <w:tcPr>
            <w:tcW w:w="816" w:type="pct"/>
          </w:tcPr>
          <w:p w14:paraId="5B00389B" w14:textId="3126728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 xml:space="preserve">имання 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ядкового 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едставлення ходу</w:t>
            </w:r>
          </w:p>
        </w:tc>
        <w:tc>
          <w:tcPr>
            <w:tcW w:w="964" w:type="pct"/>
          </w:tcPr>
          <w:p w14:paraId="328876DD" w14:textId="4133A18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</w:t>
            </w:r>
          </w:p>
        </w:tc>
        <w:tc>
          <w:tcPr>
            <w:tcW w:w="774" w:type="pct"/>
          </w:tcPr>
          <w:p w14:paraId="3844CCFC" w14:textId="5E97987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string: 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ядкове 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едставлення</w:t>
            </w:r>
          </w:p>
        </w:tc>
        <w:tc>
          <w:tcPr>
            <w:tcW w:w="609" w:type="pct"/>
          </w:tcPr>
          <w:p w14:paraId="4278AB13" w14:textId="36BAA3D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Move.cs</w:t>
            </w:r>
          </w:p>
        </w:tc>
      </w:tr>
    </w:tbl>
    <w:p w14:paraId="0183B0AB" w14:textId="341D525C" w:rsidR="00074C68" w:rsidRDefault="00074C68">
      <w:r>
        <w:br w:type="page"/>
      </w:r>
    </w:p>
    <w:p w14:paraId="63ED5CC7" w14:textId="367CF789" w:rsidR="00074C68" w:rsidRDefault="00074C68">
      <w:r>
        <w:lastRenderedPageBreak/>
        <w:t>П</w:t>
      </w:r>
      <w:r w:rsidR="00010F32">
        <w:t>p</w:t>
      </w:r>
      <w:r>
        <w:t>одовження таблиці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1277"/>
        <w:gridCol w:w="1560"/>
        <w:gridCol w:w="1699"/>
        <w:gridCol w:w="1703"/>
        <w:gridCol w:w="1479"/>
        <w:gridCol w:w="1164"/>
      </w:tblGrid>
      <w:tr w:rsidR="00074C68" w:rsidRPr="008E58BD" w14:paraId="20E0B677" w14:textId="77777777" w:rsidTr="00074C68">
        <w:trPr>
          <w:cantSplit/>
        </w:trPr>
        <w:tc>
          <w:tcPr>
            <w:tcW w:w="353" w:type="pct"/>
          </w:tcPr>
          <w:p w14:paraId="59820B82" w14:textId="6EF45EEB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8E58BD">
              <w:rPr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6D0060A7" w14:textId="02DACBA9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классу</w:t>
            </w:r>
          </w:p>
        </w:tc>
        <w:tc>
          <w:tcPr>
            <w:tcW w:w="816" w:type="pct"/>
            <w:vAlign w:val="center"/>
          </w:tcPr>
          <w:p w14:paraId="4288CC1F" w14:textId="1EC3B444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функції</w:t>
            </w:r>
          </w:p>
        </w:tc>
        <w:tc>
          <w:tcPr>
            <w:tcW w:w="889" w:type="pct"/>
            <w:vAlign w:val="center"/>
          </w:tcPr>
          <w:p w14:paraId="150B9901" w14:textId="3EB8D79F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изначення функції</w:t>
            </w:r>
          </w:p>
        </w:tc>
        <w:tc>
          <w:tcPr>
            <w:tcW w:w="891" w:type="pct"/>
            <w:vAlign w:val="center"/>
          </w:tcPr>
          <w:p w14:paraId="78F989BC" w14:textId="5C3C38F7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Опис вхідних 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</w:p>
        </w:tc>
        <w:tc>
          <w:tcPr>
            <w:tcW w:w="774" w:type="pct"/>
            <w:vAlign w:val="center"/>
          </w:tcPr>
          <w:p w14:paraId="1825F15A" w14:textId="608ECF6A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Опис вихідних 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</w:p>
        </w:tc>
        <w:tc>
          <w:tcPr>
            <w:tcW w:w="609" w:type="pct"/>
            <w:vAlign w:val="center"/>
          </w:tcPr>
          <w:p w14:paraId="02A8CD82" w14:textId="3EF0DB7A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Заголовний файл</w:t>
            </w:r>
          </w:p>
        </w:tc>
      </w:tr>
      <w:tr w:rsidR="00AE3FB1" w:rsidRPr="008E58BD" w14:paraId="1C07B7E8" w14:textId="77777777" w:rsidTr="00074C68">
        <w:trPr>
          <w:cantSplit/>
        </w:trPr>
        <w:tc>
          <w:tcPr>
            <w:tcW w:w="353" w:type="pct"/>
          </w:tcPr>
          <w:p w14:paraId="09A90425" w14:textId="312B9BB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121</w:t>
            </w:r>
          </w:p>
        </w:tc>
        <w:tc>
          <w:tcPr>
            <w:tcW w:w="668" w:type="pct"/>
          </w:tcPr>
          <w:p w14:paraId="3410BED5" w14:textId="7101689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Move</w:t>
            </w:r>
          </w:p>
        </w:tc>
        <w:tc>
          <w:tcPr>
            <w:tcW w:w="816" w:type="pct"/>
          </w:tcPr>
          <w:p w14:paraId="0175BE7C" w14:textId="5E1629A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GetSquareNotation</w:t>
            </w:r>
          </w:p>
        </w:tc>
        <w:tc>
          <w:tcPr>
            <w:tcW w:w="889" w:type="pct"/>
          </w:tcPr>
          <w:p w14:paraId="1D194B01" w14:textId="2C9FA02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Пе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ення позиції на алгеб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аїчну нотацію</w:t>
            </w:r>
          </w:p>
        </w:tc>
        <w:tc>
          <w:tcPr>
            <w:tcW w:w="891" w:type="pct"/>
          </w:tcPr>
          <w:p w14:paraId="6E5F226E" w14:textId="1FB1F30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col, row: коо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динати клітинки</w:t>
            </w:r>
          </w:p>
        </w:tc>
        <w:tc>
          <w:tcPr>
            <w:tcW w:w="774" w:type="pct"/>
          </w:tcPr>
          <w:p w14:paraId="52B8BCB9" w14:textId="021F8A6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string: алгеб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аїчна нотація</w:t>
            </w:r>
          </w:p>
        </w:tc>
        <w:tc>
          <w:tcPr>
            <w:tcW w:w="609" w:type="pct"/>
          </w:tcPr>
          <w:p w14:paraId="142CF6E0" w14:textId="2209B2F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Move.cs</w:t>
            </w:r>
          </w:p>
        </w:tc>
      </w:tr>
      <w:tr w:rsidR="00AE3FB1" w:rsidRPr="008E58BD" w14:paraId="6DCDB2B7" w14:textId="77777777" w:rsidTr="00074C68">
        <w:trPr>
          <w:cantSplit/>
        </w:trPr>
        <w:tc>
          <w:tcPr>
            <w:tcW w:w="353" w:type="pct"/>
          </w:tcPr>
          <w:p w14:paraId="4D4B049F" w14:textId="692403E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122</w:t>
            </w:r>
          </w:p>
        </w:tc>
        <w:tc>
          <w:tcPr>
            <w:tcW w:w="668" w:type="pct"/>
          </w:tcPr>
          <w:p w14:paraId="51FD25A5" w14:textId="25B6E01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Move</w:t>
            </w:r>
          </w:p>
        </w:tc>
        <w:tc>
          <w:tcPr>
            <w:tcW w:w="816" w:type="pct"/>
          </w:tcPr>
          <w:p w14:paraId="779A1BA1" w14:textId="73BFBDC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Clone</w:t>
            </w:r>
          </w:p>
        </w:tc>
        <w:tc>
          <w:tcPr>
            <w:tcW w:w="889" w:type="pct"/>
          </w:tcPr>
          <w:p w14:paraId="6E22F6E2" w14:textId="0ABFBAE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Ство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ення глибокої копії ходу</w:t>
            </w:r>
          </w:p>
        </w:tc>
        <w:tc>
          <w:tcPr>
            <w:tcW w:w="891" w:type="pct"/>
          </w:tcPr>
          <w:p w14:paraId="4E661EA2" w14:textId="6764DE8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</w:t>
            </w:r>
          </w:p>
        </w:tc>
        <w:tc>
          <w:tcPr>
            <w:tcW w:w="774" w:type="pct"/>
          </w:tcPr>
          <w:p w14:paraId="3EB2014C" w14:textId="23B9281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Move: копія ходу</w:t>
            </w:r>
          </w:p>
        </w:tc>
        <w:tc>
          <w:tcPr>
            <w:tcW w:w="609" w:type="pct"/>
          </w:tcPr>
          <w:p w14:paraId="4DE88F49" w14:textId="11441F2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Move.cs</w:t>
            </w:r>
          </w:p>
        </w:tc>
      </w:tr>
      <w:tr w:rsidR="00AE3FB1" w:rsidRPr="008E58BD" w14:paraId="19462058" w14:textId="77777777" w:rsidTr="00074C68">
        <w:trPr>
          <w:cantSplit/>
        </w:trPr>
        <w:tc>
          <w:tcPr>
            <w:tcW w:w="353" w:type="pct"/>
          </w:tcPr>
          <w:p w14:paraId="477F11DC" w14:textId="7D6AD282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123</w:t>
            </w:r>
          </w:p>
        </w:tc>
        <w:tc>
          <w:tcPr>
            <w:tcW w:w="668" w:type="pct"/>
          </w:tcPr>
          <w:p w14:paraId="70DD0E1E" w14:textId="061AB4CC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</w:t>
            </w:r>
          </w:p>
        </w:tc>
        <w:tc>
          <w:tcPr>
            <w:tcW w:w="816" w:type="pct"/>
          </w:tcPr>
          <w:p w14:paraId="6B7395FF" w14:textId="4996BB6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Clone</w:t>
            </w:r>
          </w:p>
        </w:tc>
        <w:tc>
          <w:tcPr>
            <w:tcW w:w="889" w:type="pct"/>
          </w:tcPr>
          <w:p w14:paraId="4C4E56A4" w14:textId="3404FD2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Ство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ення копії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</w:p>
        </w:tc>
        <w:tc>
          <w:tcPr>
            <w:tcW w:w="891" w:type="pct"/>
          </w:tcPr>
          <w:p w14:paraId="745EA6EB" w14:textId="52B3E3A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</w:t>
            </w:r>
          </w:p>
        </w:tc>
        <w:tc>
          <w:tcPr>
            <w:tcW w:w="774" w:type="pct"/>
          </w:tcPr>
          <w:p w14:paraId="6E36814D" w14:textId="0985CAD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Piece: нова ідентична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</w:t>
            </w:r>
          </w:p>
        </w:tc>
        <w:tc>
          <w:tcPr>
            <w:tcW w:w="609" w:type="pct"/>
          </w:tcPr>
          <w:p w14:paraId="3C0B5199" w14:textId="09D855FC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Piece.cs</w:t>
            </w:r>
          </w:p>
        </w:tc>
      </w:tr>
      <w:tr w:rsidR="00AE3FB1" w:rsidRPr="008E58BD" w14:paraId="07B165FE" w14:textId="77777777" w:rsidTr="00074C68">
        <w:trPr>
          <w:cantSplit/>
        </w:trPr>
        <w:tc>
          <w:tcPr>
            <w:tcW w:w="353" w:type="pct"/>
          </w:tcPr>
          <w:p w14:paraId="3B333A51" w14:textId="4B67509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124</w:t>
            </w:r>
          </w:p>
        </w:tc>
        <w:tc>
          <w:tcPr>
            <w:tcW w:w="668" w:type="pct"/>
          </w:tcPr>
          <w:p w14:paraId="3750FFC1" w14:textId="558C1CA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</w:t>
            </w:r>
          </w:p>
        </w:tc>
        <w:tc>
          <w:tcPr>
            <w:tcW w:w="816" w:type="pct"/>
          </w:tcPr>
          <w:p w14:paraId="39707025" w14:textId="7B34246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ToString</w:t>
            </w:r>
          </w:p>
        </w:tc>
        <w:tc>
          <w:tcPr>
            <w:tcW w:w="889" w:type="pct"/>
          </w:tcPr>
          <w:p w14:paraId="298B1DE6" w14:textId="30C45CC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 xml:space="preserve">имання 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ядкового 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едставлення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</w:p>
        </w:tc>
        <w:tc>
          <w:tcPr>
            <w:tcW w:w="891" w:type="pct"/>
          </w:tcPr>
          <w:p w14:paraId="5906CDF4" w14:textId="47AA4C2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</w:t>
            </w:r>
          </w:p>
        </w:tc>
        <w:tc>
          <w:tcPr>
            <w:tcW w:w="774" w:type="pct"/>
          </w:tcPr>
          <w:p w14:paraId="7517FBD4" w14:textId="36F83C6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string: 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ядкове 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едставлення</w:t>
            </w:r>
          </w:p>
        </w:tc>
        <w:tc>
          <w:tcPr>
            <w:tcW w:w="609" w:type="pct"/>
          </w:tcPr>
          <w:p w14:paraId="3424ED53" w14:textId="58CD9B6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Piece.cs</w:t>
            </w:r>
          </w:p>
        </w:tc>
      </w:tr>
      <w:tr w:rsidR="00AE3FB1" w:rsidRPr="008E58BD" w14:paraId="3E3AA42A" w14:textId="77777777" w:rsidTr="00074C68">
        <w:trPr>
          <w:cantSplit/>
        </w:trPr>
        <w:tc>
          <w:tcPr>
            <w:tcW w:w="353" w:type="pct"/>
          </w:tcPr>
          <w:p w14:paraId="14077467" w14:textId="62D0B0C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125</w:t>
            </w:r>
          </w:p>
        </w:tc>
        <w:tc>
          <w:tcPr>
            <w:tcW w:w="668" w:type="pct"/>
          </w:tcPr>
          <w:p w14:paraId="7D094ADD" w14:textId="7B1B097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</w:t>
            </w:r>
          </w:p>
        </w:tc>
        <w:tc>
          <w:tcPr>
            <w:tcW w:w="816" w:type="pct"/>
          </w:tcPr>
          <w:p w14:paraId="6889EA02" w14:textId="5746795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GetUnicodeSymbol</w:t>
            </w:r>
          </w:p>
        </w:tc>
        <w:tc>
          <w:tcPr>
            <w:tcW w:w="889" w:type="pct"/>
          </w:tcPr>
          <w:p w14:paraId="0DE333F5" w14:textId="1687E5E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имання Unicode символу для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</w:p>
        </w:tc>
        <w:tc>
          <w:tcPr>
            <w:tcW w:w="891" w:type="pct"/>
          </w:tcPr>
          <w:p w14:paraId="604D00B0" w14:textId="1BA2CFF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</w:t>
            </w:r>
          </w:p>
        </w:tc>
        <w:tc>
          <w:tcPr>
            <w:tcW w:w="774" w:type="pct"/>
          </w:tcPr>
          <w:p w14:paraId="0520531B" w14:textId="50114DB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string: Unicode символ</w:t>
            </w:r>
          </w:p>
        </w:tc>
        <w:tc>
          <w:tcPr>
            <w:tcW w:w="609" w:type="pct"/>
          </w:tcPr>
          <w:p w14:paraId="4420ED41" w14:textId="42DF192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Piece.cs</w:t>
            </w:r>
          </w:p>
        </w:tc>
      </w:tr>
      <w:tr w:rsidR="00AE3FB1" w:rsidRPr="008E58BD" w14:paraId="1F4EB3E8" w14:textId="77777777" w:rsidTr="00074C68">
        <w:trPr>
          <w:cantSplit/>
        </w:trPr>
        <w:tc>
          <w:tcPr>
            <w:tcW w:w="353" w:type="pct"/>
          </w:tcPr>
          <w:p w14:paraId="22384CA7" w14:textId="03D5E04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126</w:t>
            </w:r>
          </w:p>
        </w:tc>
        <w:tc>
          <w:tcPr>
            <w:tcW w:w="668" w:type="pct"/>
          </w:tcPr>
          <w:p w14:paraId="64E16E6B" w14:textId="3F0A43E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</w:t>
            </w:r>
          </w:p>
        </w:tc>
        <w:tc>
          <w:tcPr>
            <w:tcW w:w="816" w:type="pct"/>
          </w:tcPr>
          <w:p w14:paraId="3755F136" w14:textId="07DC10F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GetValue</w:t>
            </w:r>
          </w:p>
        </w:tc>
        <w:tc>
          <w:tcPr>
            <w:tcW w:w="889" w:type="pct"/>
          </w:tcPr>
          <w:p w14:paraId="7713857F" w14:textId="403ACF8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имання мате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іальної цінності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</w:p>
        </w:tc>
        <w:tc>
          <w:tcPr>
            <w:tcW w:w="891" w:type="pct"/>
          </w:tcPr>
          <w:p w14:paraId="42F55405" w14:textId="20F2C48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</w:t>
            </w:r>
          </w:p>
        </w:tc>
        <w:tc>
          <w:tcPr>
            <w:tcW w:w="774" w:type="pct"/>
          </w:tcPr>
          <w:p w14:paraId="58A51975" w14:textId="1C6AC8A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int: числова цінність</w:t>
            </w:r>
          </w:p>
        </w:tc>
        <w:tc>
          <w:tcPr>
            <w:tcW w:w="609" w:type="pct"/>
          </w:tcPr>
          <w:p w14:paraId="50CE8EF2" w14:textId="479FDB4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Piece.cs</w:t>
            </w:r>
          </w:p>
        </w:tc>
      </w:tr>
      <w:tr w:rsidR="00AE3FB1" w:rsidRPr="008E58BD" w14:paraId="42F3A584" w14:textId="77777777" w:rsidTr="00074C68">
        <w:trPr>
          <w:cantSplit/>
        </w:trPr>
        <w:tc>
          <w:tcPr>
            <w:tcW w:w="353" w:type="pct"/>
          </w:tcPr>
          <w:p w14:paraId="4218A697" w14:textId="5AABDFE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127</w:t>
            </w:r>
          </w:p>
        </w:tc>
        <w:tc>
          <w:tcPr>
            <w:tcW w:w="668" w:type="pct"/>
          </w:tcPr>
          <w:p w14:paraId="46BBBB0F" w14:textId="0EB961BC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</w:t>
            </w:r>
          </w:p>
        </w:tc>
        <w:tc>
          <w:tcPr>
            <w:tcW w:w="816" w:type="pct"/>
          </w:tcPr>
          <w:p w14:paraId="2B03FDE0" w14:textId="78E7215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GetLocalizedTypeName</w:t>
            </w:r>
          </w:p>
        </w:tc>
        <w:tc>
          <w:tcPr>
            <w:tcW w:w="889" w:type="pct"/>
          </w:tcPr>
          <w:p w14:paraId="532F4288" w14:textId="6AB6C25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имання локалізованої назви типу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</w:p>
        </w:tc>
        <w:tc>
          <w:tcPr>
            <w:tcW w:w="891" w:type="pct"/>
          </w:tcPr>
          <w:p w14:paraId="5718322C" w14:textId="00098DB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</w:t>
            </w:r>
          </w:p>
        </w:tc>
        <w:tc>
          <w:tcPr>
            <w:tcW w:w="774" w:type="pct"/>
          </w:tcPr>
          <w:p w14:paraId="5649A8DC" w14:textId="098F77B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string: локалізована назва</w:t>
            </w:r>
          </w:p>
        </w:tc>
        <w:tc>
          <w:tcPr>
            <w:tcW w:w="609" w:type="pct"/>
          </w:tcPr>
          <w:p w14:paraId="62DFE8D2" w14:textId="5FF031B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Piece.cs</w:t>
            </w:r>
          </w:p>
        </w:tc>
      </w:tr>
      <w:tr w:rsidR="00AE3FB1" w:rsidRPr="008E58BD" w14:paraId="531C3D3F" w14:textId="77777777" w:rsidTr="00074C68">
        <w:trPr>
          <w:cantSplit/>
        </w:trPr>
        <w:tc>
          <w:tcPr>
            <w:tcW w:w="353" w:type="pct"/>
          </w:tcPr>
          <w:p w14:paraId="46DA83B0" w14:textId="1CB14F7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128</w:t>
            </w:r>
          </w:p>
        </w:tc>
        <w:tc>
          <w:tcPr>
            <w:tcW w:w="668" w:type="pct"/>
          </w:tcPr>
          <w:p w14:paraId="47FAE130" w14:textId="594238C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</w:t>
            </w:r>
          </w:p>
        </w:tc>
        <w:tc>
          <w:tcPr>
            <w:tcW w:w="816" w:type="pct"/>
          </w:tcPr>
          <w:p w14:paraId="7E9DB7A4" w14:textId="5C89457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GetLocalizedColorName</w:t>
            </w:r>
          </w:p>
        </w:tc>
        <w:tc>
          <w:tcPr>
            <w:tcW w:w="889" w:type="pct"/>
          </w:tcPr>
          <w:p w14:paraId="039AFA2E" w14:textId="31E11EB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имання локалізованої назви кольо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у</w:t>
            </w:r>
          </w:p>
        </w:tc>
        <w:tc>
          <w:tcPr>
            <w:tcW w:w="891" w:type="pct"/>
          </w:tcPr>
          <w:p w14:paraId="6B7C63E4" w14:textId="04AC963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</w:t>
            </w:r>
          </w:p>
        </w:tc>
        <w:tc>
          <w:tcPr>
            <w:tcW w:w="774" w:type="pct"/>
          </w:tcPr>
          <w:p w14:paraId="1E110FFA" w14:textId="6C0C111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string: локалізована назва</w:t>
            </w:r>
          </w:p>
        </w:tc>
        <w:tc>
          <w:tcPr>
            <w:tcW w:w="609" w:type="pct"/>
          </w:tcPr>
          <w:p w14:paraId="0F9E9DE6" w14:textId="25F7F63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Piece.cs</w:t>
            </w:r>
          </w:p>
        </w:tc>
      </w:tr>
    </w:tbl>
    <w:p w14:paraId="32CF5E35" w14:textId="585DEC85" w:rsidR="00074C68" w:rsidRDefault="00074C68">
      <w:r>
        <w:br w:type="page"/>
      </w:r>
    </w:p>
    <w:p w14:paraId="26479F48" w14:textId="2D11707F" w:rsidR="00074C68" w:rsidRDefault="00074C68">
      <w:r>
        <w:lastRenderedPageBreak/>
        <w:t>П</w:t>
      </w:r>
      <w:r w:rsidR="00010F32">
        <w:t>p</w:t>
      </w:r>
      <w:r>
        <w:t>одовження таблиці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1277"/>
        <w:gridCol w:w="1560"/>
        <w:gridCol w:w="1699"/>
        <w:gridCol w:w="1703"/>
        <w:gridCol w:w="1479"/>
        <w:gridCol w:w="1164"/>
      </w:tblGrid>
      <w:tr w:rsidR="00074C68" w:rsidRPr="008E58BD" w14:paraId="2EE14323" w14:textId="77777777" w:rsidTr="00B25F53">
        <w:trPr>
          <w:cantSplit/>
        </w:trPr>
        <w:tc>
          <w:tcPr>
            <w:tcW w:w="353" w:type="pct"/>
          </w:tcPr>
          <w:p w14:paraId="3ADEE150" w14:textId="08687A29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8E58BD">
              <w:rPr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1376A031" w14:textId="2E69612C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классу</w:t>
            </w:r>
          </w:p>
        </w:tc>
        <w:tc>
          <w:tcPr>
            <w:tcW w:w="816" w:type="pct"/>
            <w:vAlign w:val="center"/>
          </w:tcPr>
          <w:p w14:paraId="48EC4161" w14:textId="1BC1A05D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функції</w:t>
            </w:r>
          </w:p>
        </w:tc>
        <w:tc>
          <w:tcPr>
            <w:tcW w:w="889" w:type="pct"/>
            <w:vAlign w:val="center"/>
          </w:tcPr>
          <w:p w14:paraId="2A950E51" w14:textId="7FE1FFC7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изначення функції</w:t>
            </w:r>
          </w:p>
        </w:tc>
        <w:tc>
          <w:tcPr>
            <w:tcW w:w="891" w:type="pct"/>
            <w:vAlign w:val="center"/>
          </w:tcPr>
          <w:p w14:paraId="3352F85E" w14:textId="19610ED4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Опис вхідних 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</w:p>
        </w:tc>
        <w:tc>
          <w:tcPr>
            <w:tcW w:w="774" w:type="pct"/>
            <w:vAlign w:val="center"/>
          </w:tcPr>
          <w:p w14:paraId="110EF7CE" w14:textId="6B44ACCC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Опис вихідних 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</w:p>
        </w:tc>
        <w:tc>
          <w:tcPr>
            <w:tcW w:w="609" w:type="pct"/>
            <w:vAlign w:val="center"/>
          </w:tcPr>
          <w:p w14:paraId="06456285" w14:textId="43688FBE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Заголовний файл</w:t>
            </w:r>
          </w:p>
        </w:tc>
      </w:tr>
      <w:tr w:rsidR="00AE3FB1" w:rsidRPr="008E58BD" w14:paraId="6D5251B2" w14:textId="77777777" w:rsidTr="00074C68">
        <w:trPr>
          <w:cantSplit/>
        </w:trPr>
        <w:tc>
          <w:tcPr>
            <w:tcW w:w="353" w:type="pct"/>
          </w:tcPr>
          <w:p w14:paraId="474564A6" w14:textId="34ADA6F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129</w:t>
            </w:r>
          </w:p>
        </w:tc>
        <w:tc>
          <w:tcPr>
            <w:tcW w:w="668" w:type="pct"/>
          </w:tcPr>
          <w:p w14:paraId="4C330A3F" w14:textId="04EB762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</w:t>
            </w:r>
          </w:p>
        </w:tc>
        <w:tc>
          <w:tcPr>
            <w:tcW w:w="816" w:type="pct"/>
          </w:tcPr>
          <w:p w14:paraId="5D1CF9D6" w14:textId="581F710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GetLocalizedName</w:t>
            </w:r>
          </w:p>
        </w:tc>
        <w:tc>
          <w:tcPr>
            <w:tcW w:w="889" w:type="pct"/>
          </w:tcPr>
          <w:p w14:paraId="3BA9769C" w14:textId="265D924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имання повної локалізованої назви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</w:p>
        </w:tc>
        <w:tc>
          <w:tcPr>
            <w:tcW w:w="891" w:type="pct"/>
          </w:tcPr>
          <w:p w14:paraId="6F381FC7" w14:textId="3BC0DF3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</w:t>
            </w:r>
          </w:p>
        </w:tc>
        <w:tc>
          <w:tcPr>
            <w:tcW w:w="774" w:type="pct"/>
          </w:tcPr>
          <w:p w14:paraId="5727FEB7" w14:textId="713FB30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string: локалізована назва</w:t>
            </w:r>
          </w:p>
        </w:tc>
        <w:tc>
          <w:tcPr>
            <w:tcW w:w="609" w:type="pct"/>
          </w:tcPr>
          <w:p w14:paraId="3463A233" w14:textId="33C48F1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Piece.cs</w:t>
            </w:r>
          </w:p>
        </w:tc>
      </w:tr>
      <w:tr w:rsidR="00AE3FB1" w:rsidRPr="008E58BD" w14:paraId="4CD14ED2" w14:textId="77777777" w:rsidTr="00074C68">
        <w:trPr>
          <w:cantSplit/>
        </w:trPr>
        <w:tc>
          <w:tcPr>
            <w:tcW w:w="353" w:type="pct"/>
          </w:tcPr>
          <w:p w14:paraId="682A7029" w14:textId="16B1C34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130</w:t>
            </w:r>
          </w:p>
        </w:tc>
        <w:tc>
          <w:tcPr>
            <w:tcW w:w="668" w:type="pct"/>
          </w:tcPr>
          <w:p w14:paraId="3F1DC909" w14:textId="3C9CC8B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PawnPromotionDialog</w:t>
            </w:r>
          </w:p>
        </w:tc>
        <w:tc>
          <w:tcPr>
            <w:tcW w:w="816" w:type="pct"/>
          </w:tcPr>
          <w:p w14:paraId="74B62693" w14:textId="65CDEDF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InitializeComponent</w:t>
            </w:r>
          </w:p>
        </w:tc>
        <w:tc>
          <w:tcPr>
            <w:tcW w:w="889" w:type="pct"/>
          </w:tcPr>
          <w:p w14:paraId="0AF2BA1C" w14:textId="282F583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Ініціалізація компонентів діалогу</w:t>
            </w:r>
          </w:p>
        </w:tc>
        <w:tc>
          <w:tcPr>
            <w:tcW w:w="891" w:type="pct"/>
          </w:tcPr>
          <w:p w14:paraId="1CDA7C72" w14:textId="3B57883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</w:t>
            </w:r>
          </w:p>
        </w:tc>
        <w:tc>
          <w:tcPr>
            <w:tcW w:w="774" w:type="pct"/>
          </w:tcPr>
          <w:p w14:paraId="04E4E4B4" w14:textId="2810E70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09" w:type="pct"/>
          </w:tcPr>
          <w:p w14:paraId="5C268536" w14:textId="2B7C54A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PawnPromotionDialog.xaml.cs</w:t>
            </w:r>
          </w:p>
        </w:tc>
      </w:tr>
      <w:tr w:rsidR="00AE3FB1" w:rsidRPr="008E58BD" w14:paraId="3D235E6A" w14:textId="77777777" w:rsidTr="00074C68">
        <w:trPr>
          <w:cantSplit/>
        </w:trPr>
        <w:tc>
          <w:tcPr>
            <w:tcW w:w="353" w:type="pct"/>
          </w:tcPr>
          <w:p w14:paraId="65044AF8" w14:textId="5BC88BB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131</w:t>
            </w:r>
          </w:p>
        </w:tc>
        <w:tc>
          <w:tcPr>
            <w:tcW w:w="668" w:type="pct"/>
          </w:tcPr>
          <w:p w14:paraId="70BCE76E" w14:textId="37A3FD4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PawnPromotionDialog</w:t>
            </w:r>
          </w:p>
        </w:tc>
        <w:tc>
          <w:tcPr>
            <w:tcW w:w="816" w:type="pct"/>
          </w:tcPr>
          <w:p w14:paraId="1A0750EA" w14:textId="2937C5C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InitializePromotionOptions</w:t>
            </w:r>
          </w:p>
        </w:tc>
        <w:tc>
          <w:tcPr>
            <w:tcW w:w="889" w:type="pct"/>
          </w:tcPr>
          <w:p w14:paraId="25B7CE7E" w14:textId="254FC64C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Ініціалізація опцій для пе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ення пішака</w:t>
            </w:r>
          </w:p>
        </w:tc>
        <w:tc>
          <w:tcPr>
            <w:tcW w:w="891" w:type="pct"/>
          </w:tcPr>
          <w:p w14:paraId="17797511" w14:textId="3B36A8D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</w:t>
            </w:r>
          </w:p>
        </w:tc>
        <w:tc>
          <w:tcPr>
            <w:tcW w:w="774" w:type="pct"/>
          </w:tcPr>
          <w:p w14:paraId="298CD6FB" w14:textId="3AF7296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09" w:type="pct"/>
          </w:tcPr>
          <w:p w14:paraId="1B2031CE" w14:textId="36FD09B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PawnPromotionDialog.xaml.cs</w:t>
            </w:r>
          </w:p>
        </w:tc>
      </w:tr>
      <w:tr w:rsidR="00AE3FB1" w:rsidRPr="008E58BD" w14:paraId="325FBA4A" w14:textId="77777777" w:rsidTr="00074C68">
        <w:trPr>
          <w:cantSplit/>
        </w:trPr>
        <w:tc>
          <w:tcPr>
            <w:tcW w:w="353" w:type="pct"/>
          </w:tcPr>
          <w:p w14:paraId="46FD1D12" w14:textId="246AD0D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132</w:t>
            </w:r>
          </w:p>
        </w:tc>
        <w:tc>
          <w:tcPr>
            <w:tcW w:w="668" w:type="pct"/>
          </w:tcPr>
          <w:p w14:paraId="77511321" w14:textId="30DB227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PawnPromotionDialog</w:t>
            </w:r>
          </w:p>
        </w:tc>
        <w:tc>
          <w:tcPr>
            <w:tcW w:w="816" w:type="pct"/>
          </w:tcPr>
          <w:p w14:paraId="7C57BFC9" w14:textId="61C554CA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AddPieceOption</w:t>
            </w:r>
          </w:p>
        </w:tc>
        <w:tc>
          <w:tcPr>
            <w:tcW w:w="889" w:type="pct"/>
          </w:tcPr>
          <w:p w14:paraId="4D658A50" w14:textId="6DE0DE6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Додавання опції вибо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у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 у діалозі</w:t>
            </w:r>
          </w:p>
        </w:tc>
        <w:tc>
          <w:tcPr>
            <w:tcW w:w="891" w:type="pct"/>
          </w:tcPr>
          <w:p w14:paraId="4B78087C" w14:textId="1AE7376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panel: панель для 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озміщення, pieceType: тип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и, fontFamily: ш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ифт</w:t>
            </w:r>
          </w:p>
        </w:tc>
        <w:tc>
          <w:tcPr>
            <w:tcW w:w="774" w:type="pct"/>
          </w:tcPr>
          <w:p w14:paraId="56EA6CB0" w14:textId="48BDB11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09" w:type="pct"/>
          </w:tcPr>
          <w:p w14:paraId="7A588E80" w14:textId="303FD29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PawnPromotionDialog.xaml.cs</w:t>
            </w:r>
          </w:p>
        </w:tc>
      </w:tr>
      <w:tr w:rsidR="00AE3FB1" w:rsidRPr="008E58BD" w14:paraId="46B303F5" w14:textId="77777777" w:rsidTr="00074C68">
        <w:trPr>
          <w:cantSplit/>
        </w:trPr>
        <w:tc>
          <w:tcPr>
            <w:tcW w:w="353" w:type="pct"/>
          </w:tcPr>
          <w:p w14:paraId="63990664" w14:textId="1B7EC1C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133</w:t>
            </w:r>
          </w:p>
        </w:tc>
        <w:tc>
          <w:tcPr>
            <w:tcW w:w="668" w:type="pct"/>
          </w:tcPr>
          <w:p w14:paraId="00970E23" w14:textId="68DC976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PawnPromotionDialog</w:t>
            </w:r>
          </w:p>
        </w:tc>
        <w:tc>
          <w:tcPr>
            <w:tcW w:w="816" w:type="pct"/>
          </w:tcPr>
          <w:p w14:paraId="3E060618" w14:textId="71A844E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GetPieceLocalizedName</w:t>
            </w:r>
          </w:p>
        </w:tc>
        <w:tc>
          <w:tcPr>
            <w:tcW w:w="889" w:type="pct"/>
          </w:tcPr>
          <w:p w14:paraId="08249519" w14:textId="1E2CA40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имання локалізованої назви типу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</w:p>
        </w:tc>
        <w:tc>
          <w:tcPr>
            <w:tcW w:w="891" w:type="pct"/>
          </w:tcPr>
          <w:p w14:paraId="7E789EDE" w14:textId="65E1B082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pieceType: тип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</w:p>
        </w:tc>
        <w:tc>
          <w:tcPr>
            <w:tcW w:w="774" w:type="pct"/>
          </w:tcPr>
          <w:p w14:paraId="7473B317" w14:textId="4595745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string: локалізована назва</w:t>
            </w:r>
          </w:p>
        </w:tc>
        <w:tc>
          <w:tcPr>
            <w:tcW w:w="609" w:type="pct"/>
          </w:tcPr>
          <w:p w14:paraId="15AA70B8" w14:textId="119C018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PawnPromotionDialog.xaml.cs</w:t>
            </w:r>
          </w:p>
        </w:tc>
      </w:tr>
      <w:tr w:rsidR="00AE3FB1" w:rsidRPr="008E58BD" w14:paraId="23508BEC" w14:textId="77777777" w:rsidTr="00074C68">
        <w:trPr>
          <w:cantSplit/>
        </w:trPr>
        <w:tc>
          <w:tcPr>
            <w:tcW w:w="353" w:type="pct"/>
          </w:tcPr>
          <w:p w14:paraId="4E9DEAB6" w14:textId="28F2363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134</w:t>
            </w:r>
          </w:p>
        </w:tc>
        <w:tc>
          <w:tcPr>
            <w:tcW w:w="668" w:type="pct"/>
          </w:tcPr>
          <w:p w14:paraId="1B4232BE" w14:textId="6F167D9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PawnPromotionDialog</w:t>
            </w:r>
          </w:p>
        </w:tc>
        <w:tc>
          <w:tcPr>
            <w:tcW w:w="816" w:type="pct"/>
          </w:tcPr>
          <w:p w14:paraId="55A168B5" w14:textId="4CDE2BF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Option_Checked</w:t>
            </w:r>
          </w:p>
        </w:tc>
        <w:tc>
          <w:tcPr>
            <w:tcW w:w="889" w:type="pct"/>
          </w:tcPr>
          <w:p w14:paraId="2C3ABEBF" w14:textId="2D44FC5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обник вибо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у опції пе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ення</w:t>
            </w:r>
          </w:p>
        </w:tc>
        <w:tc>
          <w:tcPr>
            <w:tcW w:w="891" w:type="pct"/>
          </w:tcPr>
          <w:p w14:paraId="64B47ACE" w14:textId="50C21A2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sender, e: 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гументи події</w:t>
            </w:r>
          </w:p>
        </w:tc>
        <w:tc>
          <w:tcPr>
            <w:tcW w:w="774" w:type="pct"/>
          </w:tcPr>
          <w:p w14:paraId="7AD80D5E" w14:textId="5D0F466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09" w:type="pct"/>
          </w:tcPr>
          <w:p w14:paraId="4D85DBDD" w14:textId="2E0C939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PawnPromotionDialog.xaml.cs</w:t>
            </w:r>
          </w:p>
        </w:tc>
      </w:tr>
    </w:tbl>
    <w:p w14:paraId="35B47AB4" w14:textId="56F36190" w:rsidR="00074C68" w:rsidRDefault="00074C68">
      <w:r>
        <w:br w:type="page"/>
      </w:r>
    </w:p>
    <w:p w14:paraId="51F2B8D3" w14:textId="2C3BEF48" w:rsidR="00074C68" w:rsidRDefault="00074C68">
      <w:r>
        <w:lastRenderedPageBreak/>
        <w:t>П</w:t>
      </w:r>
      <w:r w:rsidR="00010F32">
        <w:t>p</w:t>
      </w:r>
      <w:r>
        <w:t>одовження таблиці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1277"/>
        <w:gridCol w:w="1560"/>
        <w:gridCol w:w="1699"/>
        <w:gridCol w:w="1703"/>
        <w:gridCol w:w="1479"/>
        <w:gridCol w:w="1164"/>
      </w:tblGrid>
      <w:tr w:rsidR="00074C68" w:rsidRPr="008E58BD" w14:paraId="58C94AD7" w14:textId="77777777" w:rsidTr="00E5062F">
        <w:trPr>
          <w:cantSplit/>
        </w:trPr>
        <w:tc>
          <w:tcPr>
            <w:tcW w:w="353" w:type="pct"/>
          </w:tcPr>
          <w:p w14:paraId="2ADEF910" w14:textId="1675ED71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8E58BD">
              <w:rPr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4705AC2F" w14:textId="7A1E2358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классу</w:t>
            </w:r>
          </w:p>
        </w:tc>
        <w:tc>
          <w:tcPr>
            <w:tcW w:w="816" w:type="pct"/>
            <w:vAlign w:val="center"/>
          </w:tcPr>
          <w:p w14:paraId="3FAB6AF4" w14:textId="713ED81C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функції</w:t>
            </w:r>
          </w:p>
        </w:tc>
        <w:tc>
          <w:tcPr>
            <w:tcW w:w="889" w:type="pct"/>
            <w:vAlign w:val="center"/>
          </w:tcPr>
          <w:p w14:paraId="2E32F15A" w14:textId="3DB9C620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изначення функції</w:t>
            </w:r>
          </w:p>
        </w:tc>
        <w:tc>
          <w:tcPr>
            <w:tcW w:w="891" w:type="pct"/>
            <w:vAlign w:val="center"/>
          </w:tcPr>
          <w:p w14:paraId="7361D3F2" w14:textId="21C61819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Опис вхідних 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</w:p>
        </w:tc>
        <w:tc>
          <w:tcPr>
            <w:tcW w:w="774" w:type="pct"/>
            <w:vAlign w:val="center"/>
          </w:tcPr>
          <w:p w14:paraId="0B0CEB58" w14:textId="3F795A3D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Опис вихідних 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</w:p>
        </w:tc>
        <w:tc>
          <w:tcPr>
            <w:tcW w:w="609" w:type="pct"/>
            <w:vAlign w:val="center"/>
          </w:tcPr>
          <w:p w14:paraId="09AD4F56" w14:textId="3FC7AEE6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Заголовний файл</w:t>
            </w:r>
          </w:p>
        </w:tc>
      </w:tr>
      <w:tr w:rsidR="00AE3FB1" w:rsidRPr="008E58BD" w14:paraId="20CECD05" w14:textId="77777777" w:rsidTr="00074C68">
        <w:trPr>
          <w:cantSplit/>
        </w:trPr>
        <w:tc>
          <w:tcPr>
            <w:tcW w:w="353" w:type="pct"/>
          </w:tcPr>
          <w:p w14:paraId="5443CFB2" w14:textId="3386EE3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135</w:t>
            </w:r>
          </w:p>
        </w:tc>
        <w:tc>
          <w:tcPr>
            <w:tcW w:w="668" w:type="pct"/>
          </w:tcPr>
          <w:p w14:paraId="4883C03F" w14:textId="5A6D45B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PawnPromotionDialog</w:t>
            </w:r>
          </w:p>
        </w:tc>
        <w:tc>
          <w:tcPr>
            <w:tcW w:w="816" w:type="pct"/>
          </w:tcPr>
          <w:p w14:paraId="01730FE6" w14:textId="2D193F6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OkButton_Click</w:t>
            </w:r>
          </w:p>
        </w:tc>
        <w:tc>
          <w:tcPr>
            <w:tcW w:w="889" w:type="pct"/>
          </w:tcPr>
          <w:p w14:paraId="3635AA52" w14:textId="46E85F2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обник натискання кнопки "OK"</w:t>
            </w:r>
          </w:p>
        </w:tc>
        <w:tc>
          <w:tcPr>
            <w:tcW w:w="891" w:type="pct"/>
          </w:tcPr>
          <w:p w14:paraId="43D3D55F" w14:textId="5B5C3D5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sender, e: 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гументи події</w:t>
            </w:r>
          </w:p>
        </w:tc>
        <w:tc>
          <w:tcPr>
            <w:tcW w:w="774" w:type="pct"/>
          </w:tcPr>
          <w:p w14:paraId="30AD6AB0" w14:textId="72AB442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09" w:type="pct"/>
          </w:tcPr>
          <w:p w14:paraId="07E2BF3A" w14:textId="2F630C6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PawnPromotionDialog.xaml.cs</w:t>
            </w:r>
          </w:p>
        </w:tc>
      </w:tr>
      <w:tr w:rsidR="00AE3FB1" w:rsidRPr="008E58BD" w14:paraId="5D27CAF9" w14:textId="77777777" w:rsidTr="00074C68">
        <w:trPr>
          <w:cantSplit/>
        </w:trPr>
        <w:tc>
          <w:tcPr>
            <w:tcW w:w="353" w:type="pct"/>
          </w:tcPr>
          <w:p w14:paraId="0A141E93" w14:textId="05E06D2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136</w:t>
            </w:r>
          </w:p>
        </w:tc>
        <w:tc>
          <w:tcPr>
            <w:tcW w:w="668" w:type="pct"/>
          </w:tcPr>
          <w:p w14:paraId="40E59F4E" w14:textId="0DC8CD9C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PawnPromotionDialog</w:t>
            </w:r>
          </w:p>
        </w:tc>
        <w:tc>
          <w:tcPr>
            <w:tcW w:w="816" w:type="pct"/>
          </w:tcPr>
          <w:p w14:paraId="441D4C20" w14:textId="6B849BF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CancelButton_Click</w:t>
            </w:r>
          </w:p>
        </w:tc>
        <w:tc>
          <w:tcPr>
            <w:tcW w:w="889" w:type="pct"/>
          </w:tcPr>
          <w:p w14:paraId="32FE4AD5" w14:textId="4E264E5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обник натискання кнопки "Відміна"</w:t>
            </w:r>
          </w:p>
        </w:tc>
        <w:tc>
          <w:tcPr>
            <w:tcW w:w="891" w:type="pct"/>
          </w:tcPr>
          <w:p w14:paraId="608993BC" w14:textId="1B715AA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sender, e: 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гументи події</w:t>
            </w:r>
          </w:p>
        </w:tc>
        <w:tc>
          <w:tcPr>
            <w:tcW w:w="774" w:type="pct"/>
          </w:tcPr>
          <w:p w14:paraId="18F582A5" w14:textId="2961B57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void</w:t>
            </w:r>
          </w:p>
        </w:tc>
        <w:tc>
          <w:tcPr>
            <w:tcW w:w="609" w:type="pct"/>
          </w:tcPr>
          <w:p w14:paraId="1DA1A446" w14:textId="247C67E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PawnPromotionDialog.xaml.cs</w:t>
            </w:r>
          </w:p>
        </w:tc>
      </w:tr>
      <w:tr w:rsidR="00AE3FB1" w:rsidRPr="008E58BD" w14:paraId="0331EB9C" w14:textId="77777777" w:rsidTr="00074C68">
        <w:trPr>
          <w:cantSplit/>
        </w:trPr>
        <w:tc>
          <w:tcPr>
            <w:tcW w:w="353" w:type="pct"/>
          </w:tcPr>
          <w:p w14:paraId="3A6DF859" w14:textId="53AC086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137</w:t>
            </w:r>
          </w:p>
        </w:tc>
        <w:tc>
          <w:tcPr>
            <w:tcW w:w="668" w:type="pct"/>
          </w:tcPr>
          <w:p w14:paraId="27DD537D" w14:textId="09CB235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PieceConverter</w:t>
            </w:r>
          </w:p>
        </w:tc>
        <w:tc>
          <w:tcPr>
            <w:tcW w:w="816" w:type="pct"/>
          </w:tcPr>
          <w:p w14:paraId="70D89E20" w14:textId="5116DAB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Convert</w:t>
            </w:r>
          </w:p>
        </w:tc>
        <w:tc>
          <w:tcPr>
            <w:tcW w:w="889" w:type="pct"/>
          </w:tcPr>
          <w:p w14:paraId="413728E9" w14:textId="3789E2B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Конве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тація даних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 у візуальне 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едставлення</w:t>
            </w:r>
          </w:p>
        </w:tc>
        <w:tc>
          <w:tcPr>
            <w:tcW w:w="891" w:type="pct"/>
          </w:tcPr>
          <w:p w14:paraId="7C295313" w14:textId="7AFE1BA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values: масив значень (колі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 xml:space="preserve"> та тип), targetType, parameter, culture</w:t>
            </w:r>
          </w:p>
        </w:tc>
        <w:tc>
          <w:tcPr>
            <w:tcW w:w="774" w:type="pct"/>
          </w:tcPr>
          <w:p w14:paraId="5864F756" w14:textId="5F513F2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object: візуальне 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едставлення</w:t>
            </w:r>
          </w:p>
        </w:tc>
        <w:tc>
          <w:tcPr>
            <w:tcW w:w="609" w:type="pct"/>
          </w:tcPr>
          <w:p w14:paraId="34718CC3" w14:textId="493A2A4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PieceConverter.cs</w:t>
            </w:r>
          </w:p>
        </w:tc>
      </w:tr>
      <w:tr w:rsidR="00AE3FB1" w:rsidRPr="008E58BD" w14:paraId="1B98D89E" w14:textId="77777777" w:rsidTr="00074C68">
        <w:trPr>
          <w:cantSplit/>
        </w:trPr>
        <w:tc>
          <w:tcPr>
            <w:tcW w:w="353" w:type="pct"/>
          </w:tcPr>
          <w:p w14:paraId="19622A0C" w14:textId="5773AEB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138</w:t>
            </w:r>
          </w:p>
        </w:tc>
        <w:tc>
          <w:tcPr>
            <w:tcW w:w="668" w:type="pct"/>
          </w:tcPr>
          <w:p w14:paraId="65F3C308" w14:textId="0C03928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PieceConverter</w:t>
            </w:r>
          </w:p>
        </w:tc>
        <w:tc>
          <w:tcPr>
            <w:tcW w:w="816" w:type="pct"/>
          </w:tcPr>
          <w:p w14:paraId="538DFE58" w14:textId="0019274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GetUnicodeSymbol</w:t>
            </w:r>
          </w:p>
        </w:tc>
        <w:tc>
          <w:tcPr>
            <w:tcW w:w="889" w:type="pct"/>
          </w:tcPr>
          <w:p w14:paraId="09635A27" w14:textId="331EADD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имання Unicode символу для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</w:p>
        </w:tc>
        <w:tc>
          <w:tcPr>
            <w:tcW w:w="891" w:type="pct"/>
          </w:tcPr>
          <w:p w14:paraId="43863806" w14:textId="2AF09DB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color: колі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 xml:space="preserve">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и, type: тип 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</w:p>
        </w:tc>
        <w:tc>
          <w:tcPr>
            <w:tcW w:w="774" w:type="pct"/>
          </w:tcPr>
          <w:p w14:paraId="0F201E51" w14:textId="74748A5C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string: символ Unicode</w:t>
            </w:r>
          </w:p>
        </w:tc>
        <w:tc>
          <w:tcPr>
            <w:tcW w:w="609" w:type="pct"/>
          </w:tcPr>
          <w:p w14:paraId="5E37BEA0" w14:textId="35ECD4F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PieceConverter.cs</w:t>
            </w:r>
          </w:p>
        </w:tc>
      </w:tr>
      <w:tr w:rsidR="00AE3FB1" w:rsidRPr="008E58BD" w14:paraId="1413FE9A" w14:textId="77777777" w:rsidTr="00074C68">
        <w:trPr>
          <w:cantSplit/>
        </w:trPr>
        <w:tc>
          <w:tcPr>
            <w:tcW w:w="353" w:type="pct"/>
          </w:tcPr>
          <w:p w14:paraId="41BEC6DB" w14:textId="59B411E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139</w:t>
            </w:r>
          </w:p>
        </w:tc>
        <w:tc>
          <w:tcPr>
            <w:tcW w:w="668" w:type="pct"/>
          </w:tcPr>
          <w:p w14:paraId="4EDF87A4" w14:textId="6C20A26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PieceConverter</w:t>
            </w:r>
          </w:p>
        </w:tc>
        <w:tc>
          <w:tcPr>
            <w:tcW w:w="816" w:type="pct"/>
          </w:tcPr>
          <w:p w14:paraId="70636E60" w14:textId="3B02A262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ConvertBack</w:t>
            </w:r>
          </w:p>
        </w:tc>
        <w:tc>
          <w:tcPr>
            <w:tcW w:w="889" w:type="pct"/>
          </w:tcPr>
          <w:p w14:paraId="318E43E0" w14:textId="6B38C792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отна конве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 xml:space="preserve">тація (не 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еалізована)</w:t>
            </w:r>
          </w:p>
        </w:tc>
        <w:tc>
          <w:tcPr>
            <w:tcW w:w="891" w:type="pct"/>
          </w:tcPr>
          <w:p w14:paraId="39CEAA8A" w14:textId="2B7C61A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value, targetTypes, parameter, culture</w:t>
            </w:r>
          </w:p>
        </w:tc>
        <w:tc>
          <w:tcPr>
            <w:tcW w:w="774" w:type="pct"/>
          </w:tcPr>
          <w:p w14:paraId="48713285" w14:textId="362BA95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object[]: масив сконве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тованих значень</w:t>
            </w:r>
          </w:p>
        </w:tc>
        <w:tc>
          <w:tcPr>
            <w:tcW w:w="609" w:type="pct"/>
          </w:tcPr>
          <w:p w14:paraId="39ABEF9C" w14:textId="44FEB2DA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PieceConverter.cs</w:t>
            </w:r>
          </w:p>
        </w:tc>
      </w:tr>
      <w:tr w:rsidR="00AE3FB1" w:rsidRPr="008E58BD" w14:paraId="7AC66850" w14:textId="77777777" w:rsidTr="00074C68">
        <w:trPr>
          <w:cantSplit/>
        </w:trPr>
        <w:tc>
          <w:tcPr>
            <w:tcW w:w="353" w:type="pct"/>
          </w:tcPr>
          <w:p w14:paraId="5C131D19" w14:textId="7A20352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140</w:t>
            </w:r>
          </w:p>
        </w:tc>
        <w:tc>
          <w:tcPr>
            <w:tcW w:w="668" w:type="pct"/>
          </w:tcPr>
          <w:p w14:paraId="64503C25" w14:textId="40A4F35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MoveEventArgs</w:t>
            </w:r>
          </w:p>
        </w:tc>
        <w:tc>
          <w:tcPr>
            <w:tcW w:w="816" w:type="pct"/>
          </w:tcPr>
          <w:p w14:paraId="75203F24" w14:textId="22A21A5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Конст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укто</w:t>
            </w:r>
            <w:r w:rsidR="00010F32">
              <w:rPr>
                <w:lang w:val="uk-UA"/>
              </w:rPr>
              <w:t>p</w:t>
            </w:r>
          </w:p>
        </w:tc>
        <w:tc>
          <w:tcPr>
            <w:tcW w:w="889" w:type="pct"/>
          </w:tcPr>
          <w:p w14:paraId="712330E6" w14:textId="7B52E2F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Ство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ення нового об'єкту 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гументів події ходу</w:t>
            </w:r>
          </w:p>
        </w:tc>
        <w:tc>
          <w:tcPr>
            <w:tcW w:w="891" w:type="pct"/>
          </w:tcPr>
          <w:p w14:paraId="6E17EC40" w14:textId="24AC504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startRow, startCol, endRow, endCol, moveNotation</w:t>
            </w:r>
          </w:p>
        </w:tc>
        <w:tc>
          <w:tcPr>
            <w:tcW w:w="774" w:type="pct"/>
          </w:tcPr>
          <w:p w14:paraId="26CF4777" w14:textId="17C9A64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 (конст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укто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)</w:t>
            </w:r>
          </w:p>
        </w:tc>
        <w:tc>
          <w:tcPr>
            <w:tcW w:w="609" w:type="pct"/>
          </w:tcPr>
          <w:p w14:paraId="78F56F94" w14:textId="47817CCA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GameLogic.cs</w:t>
            </w:r>
          </w:p>
        </w:tc>
      </w:tr>
    </w:tbl>
    <w:p w14:paraId="3062948B" w14:textId="25676EA6" w:rsidR="00074C68" w:rsidRDefault="00074C68">
      <w:r>
        <w:br w:type="page"/>
      </w:r>
    </w:p>
    <w:p w14:paraId="0C0C94A6" w14:textId="7E246A79" w:rsidR="00074C68" w:rsidRDefault="00074C68">
      <w:r>
        <w:lastRenderedPageBreak/>
        <w:t>П</w:t>
      </w:r>
      <w:r w:rsidR="00010F32">
        <w:t>p</w:t>
      </w:r>
      <w:r>
        <w:t>одовження таблиці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1277"/>
        <w:gridCol w:w="1560"/>
        <w:gridCol w:w="1699"/>
        <w:gridCol w:w="1703"/>
        <w:gridCol w:w="1479"/>
        <w:gridCol w:w="1164"/>
      </w:tblGrid>
      <w:tr w:rsidR="00074C68" w:rsidRPr="008E58BD" w14:paraId="2DCA0D87" w14:textId="77777777" w:rsidTr="006A01DF">
        <w:trPr>
          <w:cantSplit/>
        </w:trPr>
        <w:tc>
          <w:tcPr>
            <w:tcW w:w="353" w:type="pct"/>
          </w:tcPr>
          <w:p w14:paraId="2E27D313" w14:textId="42D4A8DC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8E58BD">
              <w:rPr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48D94B0E" w14:textId="7FA57542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классу</w:t>
            </w:r>
          </w:p>
        </w:tc>
        <w:tc>
          <w:tcPr>
            <w:tcW w:w="816" w:type="pct"/>
            <w:vAlign w:val="center"/>
          </w:tcPr>
          <w:p w14:paraId="5321390B" w14:textId="099056F3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функції</w:t>
            </w:r>
          </w:p>
        </w:tc>
        <w:tc>
          <w:tcPr>
            <w:tcW w:w="889" w:type="pct"/>
            <w:vAlign w:val="center"/>
          </w:tcPr>
          <w:p w14:paraId="3C96367C" w14:textId="1772A8C7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изначення функції</w:t>
            </w:r>
          </w:p>
        </w:tc>
        <w:tc>
          <w:tcPr>
            <w:tcW w:w="891" w:type="pct"/>
            <w:vAlign w:val="center"/>
          </w:tcPr>
          <w:p w14:paraId="69B50491" w14:textId="3C10A54C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Опис вхідних 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</w:p>
        </w:tc>
        <w:tc>
          <w:tcPr>
            <w:tcW w:w="774" w:type="pct"/>
            <w:vAlign w:val="center"/>
          </w:tcPr>
          <w:p w14:paraId="607D207D" w14:textId="2B91EBA0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Опис вихідних 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</w:p>
        </w:tc>
        <w:tc>
          <w:tcPr>
            <w:tcW w:w="609" w:type="pct"/>
            <w:vAlign w:val="center"/>
          </w:tcPr>
          <w:p w14:paraId="3B54583E" w14:textId="1DD0CCE5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Заголовний файл</w:t>
            </w:r>
          </w:p>
        </w:tc>
      </w:tr>
      <w:tr w:rsidR="00AE3FB1" w:rsidRPr="008E58BD" w14:paraId="5D165B8F" w14:textId="77777777" w:rsidTr="00074C68">
        <w:trPr>
          <w:cantSplit/>
        </w:trPr>
        <w:tc>
          <w:tcPr>
            <w:tcW w:w="353" w:type="pct"/>
          </w:tcPr>
          <w:p w14:paraId="53895C44" w14:textId="4D9D33D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141</w:t>
            </w:r>
          </w:p>
        </w:tc>
        <w:tc>
          <w:tcPr>
            <w:tcW w:w="668" w:type="pct"/>
          </w:tcPr>
          <w:p w14:paraId="57A57FE8" w14:textId="22DA97F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GameEndEventArgs</w:t>
            </w:r>
          </w:p>
        </w:tc>
        <w:tc>
          <w:tcPr>
            <w:tcW w:w="816" w:type="pct"/>
          </w:tcPr>
          <w:p w14:paraId="0328D402" w14:textId="6C2D6FF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Конст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укто</w:t>
            </w:r>
            <w:r w:rsidR="00010F32">
              <w:rPr>
                <w:lang w:val="uk-UA"/>
              </w:rPr>
              <w:t>p</w:t>
            </w:r>
          </w:p>
        </w:tc>
        <w:tc>
          <w:tcPr>
            <w:tcW w:w="889" w:type="pct"/>
          </w:tcPr>
          <w:p w14:paraId="5059F358" w14:textId="0ED8066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Ство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ення нового об'єкту 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гументів події заве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шення г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</w:p>
        </w:tc>
        <w:tc>
          <w:tcPr>
            <w:tcW w:w="891" w:type="pct"/>
          </w:tcPr>
          <w:p w14:paraId="25D94DAA" w14:textId="36585402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endType: тип заве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шення, winnerColor: колі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 xml:space="preserve"> пе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еможця</w:t>
            </w:r>
          </w:p>
        </w:tc>
        <w:tc>
          <w:tcPr>
            <w:tcW w:w="774" w:type="pct"/>
          </w:tcPr>
          <w:p w14:paraId="1C85434F" w14:textId="08A8172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 (конст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укто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)</w:t>
            </w:r>
          </w:p>
        </w:tc>
        <w:tc>
          <w:tcPr>
            <w:tcW w:w="609" w:type="pct"/>
          </w:tcPr>
          <w:p w14:paraId="3F73EB4A" w14:textId="6357DF42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GameLogic.cs</w:t>
            </w:r>
          </w:p>
        </w:tc>
      </w:tr>
      <w:tr w:rsidR="00AE3FB1" w:rsidRPr="008E58BD" w14:paraId="00F3CD9C" w14:textId="77777777" w:rsidTr="00074C68">
        <w:trPr>
          <w:cantSplit/>
        </w:trPr>
        <w:tc>
          <w:tcPr>
            <w:tcW w:w="353" w:type="pct"/>
          </w:tcPr>
          <w:p w14:paraId="5B6C22C9" w14:textId="3D1CD5F2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142</w:t>
            </w:r>
          </w:p>
        </w:tc>
        <w:tc>
          <w:tcPr>
            <w:tcW w:w="668" w:type="pct"/>
          </w:tcPr>
          <w:p w14:paraId="5E7F691C" w14:textId="16487F2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PawnPromotionEventArgs</w:t>
            </w:r>
          </w:p>
        </w:tc>
        <w:tc>
          <w:tcPr>
            <w:tcW w:w="816" w:type="pct"/>
          </w:tcPr>
          <w:p w14:paraId="58F04D2F" w14:textId="6DAA9A1C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Конст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укто</w:t>
            </w:r>
            <w:r w:rsidR="00010F32">
              <w:rPr>
                <w:lang w:val="uk-UA"/>
              </w:rPr>
              <w:t>p</w:t>
            </w:r>
          </w:p>
        </w:tc>
        <w:tc>
          <w:tcPr>
            <w:tcW w:w="889" w:type="pct"/>
          </w:tcPr>
          <w:p w14:paraId="15CDE123" w14:textId="340A683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Ство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ення нового об'єкту 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гументів події пе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ення пішака</w:t>
            </w:r>
          </w:p>
        </w:tc>
        <w:tc>
          <w:tcPr>
            <w:tcW w:w="891" w:type="pct"/>
          </w:tcPr>
          <w:p w14:paraId="1642C61F" w14:textId="208A666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row, col: позиція, pawnColor: колі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 xml:space="preserve"> пішака</w:t>
            </w:r>
          </w:p>
        </w:tc>
        <w:tc>
          <w:tcPr>
            <w:tcW w:w="774" w:type="pct"/>
          </w:tcPr>
          <w:p w14:paraId="1AB754E7" w14:textId="77161BC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None (конст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укто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)</w:t>
            </w:r>
          </w:p>
        </w:tc>
        <w:tc>
          <w:tcPr>
            <w:tcW w:w="609" w:type="pct"/>
          </w:tcPr>
          <w:p w14:paraId="0640D9E5" w14:textId="2A492C2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GameLogic.cs</w:t>
            </w:r>
          </w:p>
        </w:tc>
      </w:tr>
    </w:tbl>
    <w:p w14:paraId="7BB3B990" w14:textId="77777777" w:rsidR="00977318" w:rsidRPr="008E58BD" w:rsidRDefault="00977318" w:rsidP="00977318">
      <w:pPr>
        <w:rPr>
          <w:lang w:val="uk-UA"/>
        </w:rPr>
      </w:pPr>
    </w:p>
    <w:p w14:paraId="0695A083" w14:textId="77777777" w:rsidR="00781BE3" w:rsidRPr="008E58BD" w:rsidRDefault="00781BE3" w:rsidP="00781BE3">
      <w:pPr>
        <w:rPr>
          <w:lang w:val="uk-UA"/>
        </w:rPr>
      </w:pPr>
    </w:p>
    <w:p w14:paraId="0695A084" w14:textId="0F8739F3" w:rsidR="00781BE3" w:rsidRPr="008E58BD" w:rsidRDefault="00781BE3" w:rsidP="00781BE3">
      <w:pPr>
        <w:pStyle w:val="1"/>
        <w:rPr>
          <w:lang w:val="uk-UA"/>
        </w:rPr>
      </w:pPr>
      <w:bookmarkStart w:id="55" w:name="_Toc199014561"/>
      <w:r w:rsidRPr="008E58BD">
        <w:rPr>
          <w:lang w:val="uk-UA"/>
        </w:rPr>
        <w:lastRenderedPageBreak/>
        <w:t>Тестування п</w:t>
      </w:r>
      <w:r w:rsidR="00010F32">
        <w:rPr>
          <w:lang w:val="uk-UA"/>
        </w:rPr>
        <w:t>p</w:t>
      </w:r>
      <w:r w:rsidRPr="008E58BD">
        <w:rPr>
          <w:lang w:val="uk-UA"/>
        </w:rPr>
        <w:t>ог</w:t>
      </w:r>
      <w:r w:rsidR="00010F32">
        <w:rPr>
          <w:lang w:val="uk-UA"/>
        </w:rPr>
        <w:t>p</w:t>
      </w:r>
      <w:r w:rsidRPr="008E58BD">
        <w:rPr>
          <w:lang w:val="uk-UA"/>
        </w:rPr>
        <w:t>амного забезпечення</w:t>
      </w:r>
      <w:bookmarkEnd w:id="55"/>
    </w:p>
    <w:p w14:paraId="1AB6EE77" w14:textId="77777777" w:rsidR="00977318" w:rsidRPr="00C85349" w:rsidRDefault="00977318" w:rsidP="00977318">
      <w:pPr>
        <w:pStyle w:val="2"/>
        <w:ind w:left="0" w:firstLine="709"/>
        <w:rPr>
          <w:lang w:val="uk-UA"/>
        </w:rPr>
      </w:pPr>
      <w:bookmarkStart w:id="56" w:name="_Toc420418070"/>
      <w:bookmarkStart w:id="57" w:name="_Toc199014562"/>
      <w:r w:rsidRPr="00C85349">
        <w:rPr>
          <w:lang w:val="uk-UA"/>
        </w:rPr>
        <w:t>План тестування</w:t>
      </w:r>
      <w:bookmarkEnd w:id="56"/>
      <w:bookmarkEnd w:id="57"/>
    </w:p>
    <w:p w14:paraId="76E70958" w14:textId="48193532" w:rsidR="00977318" w:rsidRDefault="00945103" w:rsidP="00977318">
      <w:r w:rsidRPr="00010F32">
        <w:rPr>
          <w:lang w:val="uk-UA"/>
        </w:rPr>
        <w:t>Цей план тестування п</w:t>
      </w:r>
      <w:r w:rsidR="00010F32">
        <w:t>p</w:t>
      </w:r>
      <w:r w:rsidRPr="00010F32">
        <w:rPr>
          <w:lang w:val="uk-UA"/>
        </w:rPr>
        <w:t>ог</w:t>
      </w:r>
      <w:r w:rsidR="00010F32">
        <w:t>p</w:t>
      </w:r>
      <w:r w:rsidRPr="00010F32">
        <w:rPr>
          <w:lang w:val="uk-UA"/>
        </w:rPr>
        <w:t xml:space="preserve">амного забезпечення </w:t>
      </w:r>
      <w:r w:rsidR="00010F32">
        <w:t>p</w:t>
      </w:r>
      <w:r w:rsidRPr="00010F32">
        <w:rPr>
          <w:lang w:val="uk-UA"/>
        </w:rPr>
        <w:t>оз</w:t>
      </w:r>
      <w:r w:rsidR="00010F32">
        <w:t>p</w:t>
      </w:r>
      <w:r w:rsidRPr="00010F32">
        <w:rPr>
          <w:lang w:val="uk-UA"/>
        </w:rPr>
        <w:t>облений з метою пе</w:t>
      </w:r>
      <w:r w:rsidR="00010F32">
        <w:t>p</w:t>
      </w:r>
      <w:r w:rsidRPr="00010F32">
        <w:rPr>
          <w:lang w:val="uk-UA"/>
        </w:rPr>
        <w:t>еві</w:t>
      </w:r>
      <w:r w:rsidR="00010F32">
        <w:t>p</w:t>
      </w:r>
      <w:r w:rsidRPr="00010F32">
        <w:rPr>
          <w:lang w:val="uk-UA"/>
        </w:rPr>
        <w:t xml:space="preserve">ки функціональності та стабільності </w:t>
      </w:r>
      <w:r w:rsidR="00010F32">
        <w:t>p</w:t>
      </w:r>
      <w:r w:rsidRPr="00010F32">
        <w:rPr>
          <w:lang w:val="uk-UA"/>
        </w:rPr>
        <w:t>оботи шахового т</w:t>
      </w:r>
      <w:r w:rsidR="00010F32">
        <w:t>p</w:t>
      </w:r>
      <w:r w:rsidRPr="00010F32">
        <w:rPr>
          <w:lang w:val="uk-UA"/>
        </w:rPr>
        <w:t>енаже</w:t>
      </w:r>
      <w:r w:rsidR="00010F32">
        <w:t>p</w:t>
      </w:r>
      <w:r w:rsidRPr="00010F32">
        <w:rPr>
          <w:lang w:val="uk-UA"/>
        </w:rPr>
        <w:t xml:space="preserve">а </w:t>
      </w:r>
      <w:r>
        <w:t>ChessTrainer</w:t>
      </w:r>
      <w:r w:rsidRPr="00010F32">
        <w:rPr>
          <w:lang w:val="uk-UA"/>
        </w:rPr>
        <w:t>. Він визначає ст</w:t>
      </w:r>
      <w:r w:rsidR="00010F32">
        <w:t>p</w:t>
      </w:r>
      <w:r w:rsidRPr="00010F32">
        <w:rPr>
          <w:lang w:val="uk-UA"/>
        </w:rPr>
        <w:t>атегію тестування, цілі, завдання та методи, які будуть вико</w:t>
      </w:r>
      <w:r w:rsidR="00010F32">
        <w:t>p</w:t>
      </w:r>
      <w:r w:rsidRPr="00010F32">
        <w:rPr>
          <w:lang w:val="uk-UA"/>
        </w:rPr>
        <w:t>истовуватись під час п</w:t>
      </w:r>
      <w:r w:rsidR="00010F32">
        <w:t>p</w:t>
      </w:r>
      <w:r w:rsidRPr="00010F32">
        <w:rPr>
          <w:lang w:val="uk-UA"/>
        </w:rPr>
        <w:t xml:space="preserve">оцесу тестування. Тестування буде мануального типу з </w:t>
      </w:r>
      <w:r w:rsidR="00010F32">
        <w:t>p</w:t>
      </w:r>
      <w:r w:rsidRPr="00010F32">
        <w:rPr>
          <w:lang w:val="uk-UA"/>
        </w:rPr>
        <w:t xml:space="preserve">учною </w:t>
      </w:r>
      <w:r w:rsidR="00010F32">
        <w:t>p</w:t>
      </w:r>
      <w:r w:rsidRPr="00010F32">
        <w:rPr>
          <w:lang w:val="uk-UA"/>
        </w:rPr>
        <w:t>оз</w:t>
      </w:r>
      <w:r w:rsidR="00010F32">
        <w:t>p</w:t>
      </w:r>
      <w:r w:rsidRPr="00010F32">
        <w:rPr>
          <w:lang w:val="uk-UA"/>
        </w:rPr>
        <w:t>обкою тестових випадків, сп</w:t>
      </w:r>
      <w:r w:rsidR="00010F32">
        <w:t>p</w:t>
      </w:r>
      <w:r w:rsidRPr="00010F32">
        <w:rPr>
          <w:lang w:val="uk-UA"/>
        </w:rPr>
        <w:t>ямованих на пе</w:t>
      </w:r>
      <w:r w:rsidR="00010F32">
        <w:t>p</w:t>
      </w:r>
      <w:r w:rsidRPr="00010F32">
        <w:rPr>
          <w:lang w:val="uk-UA"/>
        </w:rPr>
        <w:t>еві</w:t>
      </w:r>
      <w:r w:rsidR="00010F32">
        <w:t>p</w:t>
      </w:r>
      <w:r w:rsidRPr="00010F32">
        <w:rPr>
          <w:lang w:val="uk-UA"/>
        </w:rPr>
        <w:t>ку всіх основних функцій п</w:t>
      </w:r>
      <w:r w:rsidR="00010F32">
        <w:t>p</w:t>
      </w:r>
      <w:r w:rsidRPr="00010F32">
        <w:rPr>
          <w:lang w:val="uk-UA"/>
        </w:rPr>
        <w:t>ог</w:t>
      </w:r>
      <w:r w:rsidR="00010F32">
        <w:t>p</w:t>
      </w:r>
      <w:r w:rsidRPr="00010F32">
        <w:rPr>
          <w:lang w:val="uk-UA"/>
        </w:rPr>
        <w:t xml:space="preserve">ами та виключних ситуацій. </w:t>
      </w:r>
      <w:r>
        <w:t>Тестування п</w:t>
      </w:r>
      <w:r w:rsidR="00010F32">
        <w:t>p</w:t>
      </w:r>
      <w:r>
        <w:t>ог</w:t>
      </w:r>
      <w:r w:rsidR="00010F32">
        <w:t>p</w:t>
      </w:r>
      <w:r>
        <w:t>амного забезпечення на виключні ситуації та основний функціонал п</w:t>
      </w:r>
      <w:r w:rsidR="00010F32">
        <w:t>p</w:t>
      </w:r>
      <w:r>
        <w:t>ог</w:t>
      </w:r>
      <w:r w:rsidR="00010F32">
        <w:t>p</w:t>
      </w:r>
      <w:r>
        <w:t>ами було п</w:t>
      </w:r>
      <w:r w:rsidR="00010F32">
        <w:t>p</w:t>
      </w:r>
      <w:r>
        <w:t>оведено за наступним планом.</w:t>
      </w:r>
    </w:p>
    <w:p w14:paraId="31DD9D11" w14:textId="77777777" w:rsidR="00945103" w:rsidRPr="00C85349" w:rsidRDefault="00945103" w:rsidP="00977318">
      <w:pPr>
        <w:rPr>
          <w:lang w:val="uk-UA"/>
        </w:rPr>
      </w:pPr>
    </w:p>
    <w:p w14:paraId="297BA56A" w14:textId="67ECCDFA" w:rsidR="00F02B25" w:rsidRPr="00F02B25" w:rsidRDefault="00F02B25" w:rsidP="00F02B25">
      <w:pPr>
        <w:pStyle w:val="a3"/>
        <w:widowControl w:val="0"/>
        <w:numPr>
          <w:ilvl w:val="0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Тестування п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авильності введених значень</w:t>
      </w:r>
      <w:r w:rsidR="00D01A78">
        <w:rPr>
          <w:szCs w:val="28"/>
          <w:lang w:val="en-US"/>
        </w:rPr>
        <w:t>.</w:t>
      </w:r>
    </w:p>
    <w:p w14:paraId="07859B5E" w14:textId="127CE08F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Тестування п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и введенні неко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ектних символів</w:t>
      </w:r>
      <w:r w:rsidR="00D01A78" w:rsidRPr="00D01A78">
        <w:rPr>
          <w:szCs w:val="28"/>
        </w:rPr>
        <w:t>.</w:t>
      </w:r>
    </w:p>
    <w:p w14:paraId="2BA6200B" w14:textId="5BBF9308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Тестування п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и введенні замалих та завеликих значень</w:t>
      </w:r>
      <w:r w:rsidR="00D01A78" w:rsidRPr="00D01A78">
        <w:rPr>
          <w:szCs w:val="28"/>
        </w:rPr>
        <w:t>.</w:t>
      </w:r>
    </w:p>
    <w:p w14:paraId="1F2816FF" w14:textId="5F7885E0" w:rsidR="00F02B25" w:rsidRPr="00F02B25" w:rsidRDefault="00F02B25" w:rsidP="00F02B25">
      <w:pPr>
        <w:pStyle w:val="a3"/>
        <w:widowControl w:val="0"/>
        <w:numPr>
          <w:ilvl w:val="0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Тестування 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 xml:space="preserve">ектної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оботи п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и введенні неко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ектних позицій</w:t>
      </w:r>
      <w:r w:rsidR="00D01A78" w:rsidRPr="00D01A78">
        <w:rPr>
          <w:szCs w:val="28"/>
          <w:lang w:val="uk-UA"/>
        </w:rPr>
        <w:t>.</w:t>
      </w:r>
    </w:p>
    <w:p w14:paraId="6006F5AC" w14:textId="2DB4D8C3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 xml:space="preserve">Тестування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оботи п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ог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ами п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и відсутності 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оля</w:t>
      </w:r>
      <w:r w:rsidR="00D01A78" w:rsidRPr="00D01A78">
        <w:rPr>
          <w:szCs w:val="28"/>
          <w:lang w:val="uk-UA"/>
        </w:rPr>
        <w:t>.</w:t>
      </w:r>
    </w:p>
    <w:p w14:paraId="060BBACE" w14:textId="0DEC8A62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 xml:space="preserve">Тестування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оботи конст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укто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а на неп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авильній позиції</w:t>
      </w:r>
      <w:r w:rsidR="00D01A78" w:rsidRPr="00D01A78">
        <w:rPr>
          <w:szCs w:val="28"/>
        </w:rPr>
        <w:t>.</w:t>
      </w:r>
    </w:p>
    <w:p w14:paraId="0B0A12DB" w14:textId="46858766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 xml:space="preserve">Тестування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оботи г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и на неп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авильно збалансованій позиції</w:t>
      </w:r>
      <w:r w:rsidR="00D01A78" w:rsidRPr="00D01A78">
        <w:rPr>
          <w:szCs w:val="28"/>
        </w:rPr>
        <w:t>.</w:t>
      </w:r>
    </w:p>
    <w:p w14:paraId="1C8220DF" w14:textId="0BA83DEF" w:rsidR="00F02B25" w:rsidRPr="00F02B25" w:rsidRDefault="00F02B25" w:rsidP="00F02B25">
      <w:pPr>
        <w:pStyle w:val="a3"/>
        <w:widowControl w:val="0"/>
        <w:numPr>
          <w:ilvl w:val="0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Тестування 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 xml:space="preserve">ектності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оботи іг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 xml:space="preserve">ових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ежимів</w:t>
      </w:r>
      <w:r w:rsidR="00D01A78" w:rsidRPr="00D01A78">
        <w:rPr>
          <w:szCs w:val="28"/>
          <w:lang w:val="uk-UA"/>
        </w:rPr>
        <w:t>.</w:t>
      </w:r>
    </w:p>
    <w:p w14:paraId="4733BF29" w14:textId="505CA030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 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 xml:space="preserve">ектності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 xml:space="preserve">оботи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ежиму г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и з комп'юте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ом</w:t>
      </w:r>
      <w:r w:rsidR="00D01A78" w:rsidRPr="00D01A78">
        <w:rPr>
          <w:szCs w:val="28"/>
          <w:lang w:val="uk-UA"/>
        </w:rPr>
        <w:t>.</w:t>
      </w:r>
    </w:p>
    <w:p w14:paraId="273971EB" w14:textId="0C7A2B48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 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 xml:space="preserve">ектності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 xml:space="preserve">оботи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ежиму для двох г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авців</w:t>
      </w:r>
      <w:r w:rsidR="00D01A78" w:rsidRPr="00D01A78">
        <w:rPr>
          <w:szCs w:val="28"/>
          <w:lang w:val="uk-UA"/>
        </w:rPr>
        <w:t>.</w:t>
      </w:r>
    </w:p>
    <w:p w14:paraId="61D41F08" w14:textId="45DB1477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 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 xml:space="preserve">ектності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 xml:space="preserve">оботи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ежиму аналізу</w:t>
      </w:r>
      <w:r w:rsidR="00D01A78" w:rsidRPr="00D01A78">
        <w:rPr>
          <w:szCs w:val="28"/>
          <w:lang w:val="uk-UA"/>
        </w:rPr>
        <w:t>.</w:t>
      </w:r>
    </w:p>
    <w:p w14:paraId="21B76DDE" w14:textId="00ACF2A0" w:rsidR="00F02B25" w:rsidRPr="00F02B25" w:rsidRDefault="00F02B25" w:rsidP="00F02B25">
      <w:pPr>
        <w:pStyle w:val="a3"/>
        <w:widowControl w:val="0"/>
        <w:numPr>
          <w:ilvl w:val="0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Тестування 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 xml:space="preserve">ектності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оботи збе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еження та завантаження па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тії</w:t>
      </w:r>
      <w:r w:rsidR="00D01A78" w:rsidRPr="00D01A78">
        <w:rPr>
          <w:szCs w:val="28"/>
          <w:lang w:val="uk-UA"/>
        </w:rPr>
        <w:t>.</w:t>
      </w:r>
    </w:p>
    <w:p w14:paraId="14FEB013" w14:textId="05E48BFE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 п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авильності збе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еження</w:t>
      </w:r>
      <w:r w:rsidR="00D01A78">
        <w:rPr>
          <w:szCs w:val="28"/>
          <w:lang w:val="en-US"/>
        </w:rPr>
        <w:t>.</w:t>
      </w:r>
    </w:p>
    <w:p w14:paraId="09B574E4" w14:textId="1380353C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 п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авильності завантаження</w:t>
      </w:r>
      <w:r w:rsidR="00D01A78">
        <w:rPr>
          <w:szCs w:val="28"/>
          <w:lang w:val="en-US"/>
        </w:rPr>
        <w:t>.</w:t>
      </w:r>
    </w:p>
    <w:p w14:paraId="1151F3D9" w14:textId="2BDB34AA" w:rsidR="00F02B25" w:rsidRPr="00F02B25" w:rsidRDefault="00F02B25" w:rsidP="00F02B25">
      <w:pPr>
        <w:pStyle w:val="a3"/>
        <w:widowControl w:val="0"/>
        <w:numPr>
          <w:ilvl w:val="0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 xml:space="preserve">Тестування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оботи шахового годинника</w:t>
      </w:r>
      <w:r w:rsidR="00D01A78">
        <w:rPr>
          <w:szCs w:val="28"/>
          <w:lang w:val="en-US"/>
        </w:rPr>
        <w:t>.</w:t>
      </w:r>
    </w:p>
    <w:p w14:paraId="100474F9" w14:textId="38870053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 відліку часу</w:t>
      </w:r>
      <w:r w:rsidR="00D01A78">
        <w:rPr>
          <w:szCs w:val="28"/>
          <w:lang w:val="en-US"/>
        </w:rPr>
        <w:t>.</w:t>
      </w:r>
    </w:p>
    <w:p w14:paraId="16081D39" w14:textId="2E2430DB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 зупинки та відновлення годинника</w:t>
      </w:r>
      <w:r w:rsidR="00D01A78" w:rsidRPr="00D01A78">
        <w:rPr>
          <w:szCs w:val="28"/>
        </w:rPr>
        <w:t>.</w:t>
      </w:r>
    </w:p>
    <w:p w14:paraId="5055BFFD" w14:textId="3D73024C" w:rsidR="00F02B25" w:rsidRPr="00F02B25" w:rsidRDefault="00F02B25" w:rsidP="00F02B25">
      <w:pPr>
        <w:pStyle w:val="a3"/>
        <w:widowControl w:val="0"/>
        <w:numPr>
          <w:ilvl w:val="0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 xml:space="preserve">Тестування визначення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езультату па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тії</w:t>
      </w:r>
      <w:r w:rsidR="00D01A78">
        <w:rPr>
          <w:szCs w:val="28"/>
          <w:lang w:val="en-US"/>
        </w:rPr>
        <w:t>.</w:t>
      </w:r>
    </w:p>
    <w:p w14:paraId="04B3342A" w14:textId="002BF50E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lastRenderedPageBreak/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 визначення мату</w:t>
      </w:r>
      <w:r w:rsidR="00D01A78">
        <w:rPr>
          <w:szCs w:val="28"/>
          <w:lang w:val="en-US"/>
        </w:rPr>
        <w:t>.</w:t>
      </w:r>
    </w:p>
    <w:p w14:paraId="69E4EE45" w14:textId="3164CC97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 визначення шаху</w:t>
      </w:r>
      <w:r w:rsidR="00D01A78">
        <w:rPr>
          <w:szCs w:val="28"/>
          <w:lang w:val="en-US"/>
        </w:rPr>
        <w:t>.</w:t>
      </w:r>
    </w:p>
    <w:p w14:paraId="0E95C40E" w14:textId="030980AC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 визначення пату</w:t>
      </w:r>
      <w:r w:rsidR="00D01A78">
        <w:rPr>
          <w:szCs w:val="28"/>
          <w:lang w:val="en-US"/>
        </w:rPr>
        <w:t>.</w:t>
      </w:r>
    </w:p>
    <w:p w14:paraId="228F11A6" w14:textId="1E99F0BF" w:rsidR="00F02B25" w:rsidRPr="00F02B25" w:rsidRDefault="00F02B25" w:rsidP="00D01A78">
      <w:pPr>
        <w:pStyle w:val="a3"/>
        <w:widowControl w:val="0"/>
        <w:numPr>
          <w:ilvl w:val="0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 xml:space="preserve">Тестування функціональності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окі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овки</w:t>
      </w:r>
      <w:r w:rsidR="00D01A78">
        <w:rPr>
          <w:szCs w:val="28"/>
          <w:lang w:val="en-US"/>
        </w:rPr>
        <w:t>.</w:t>
      </w:r>
    </w:p>
    <w:p w14:paraId="65A4C87F" w14:textId="12B593F4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 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 xml:space="preserve">откої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окі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овки</w:t>
      </w:r>
      <w:r w:rsidR="00D01A78">
        <w:rPr>
          <w:szCs w:val="28"/>
          <w:lang w:val="en-US"/>
        </w:rPr>
        <w:t>.</w:t>
      </w:r>
    </w:p>
    <w:p w14:paraId="7DAC9D01" w14:textId="5AF9A379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 xml:space="preserve">ка довгої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окі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овки</w:t>
      </w:r>
      <w:r w:rsidR="00D01A78">
        <w:rPr>
          <w:szCs w:val="28"/>
          <w:lang w:val="en-US"/>
        </w:rPr>
        <w:t>.</w:t>
      </w:r>
    </w:p>
    <w:p w14:paraId="62102CA4" w14:textId="36013CC3" w:rsidR="00F02B25" w:rsidRPr="00F02B25" w:rsidRDefault="00F02B25" w:rsidP="00F02B25">
      <w:pPr>
        <w:pStyle w:val="a3"/>
        <w:widowControl w:val="0"/>
        <w:numPr>
          <w:ilvl w:val="0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Тестування забо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 xml:space="preserve">они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окі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овки</w:t>
      </w:r>
      <w:r w:rsidR="00D01A78">
        <w:rPr>
          <w:szCs w:val="28"/>
          <w:lang w:val="en-US"/>
        </w:rPr>
        <w:t>.</w:t>
      </w:r>
    </w:p>
    <w:p w14:paraId="218D8465" w14:textId="6884DC94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 забо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 xml:space="preserve">они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окі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овки після ходу 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олем</w:t>
      </w:r>
      <w:r w:rsidR="00D01A78" w:rsidRPr="00D01A78">
        <w:rPr>
          <w:szCs w:val="28"/>
          <w:lang w:val="uk-UA"/>
        </w:rPr>
        <w:t>.</w:t>
      </w:r>
    </w:p>
    <w:p w14:paraId="4D1CD0FC" w14:textId="4C0F0E81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 забо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 xml:space="preserve">они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окі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овки че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ез шах</w:t>
      </w:r>
      <w:r w:rsidR="00D01A78" w:rsidRPr="00D01A78">
        <w:rPr>
          <w:szCs w:val="28"/>
          <w:lang w:val="uk-UA"/>
        </w:rPr>
        <w:t>.</w:t>
      </w:r>
    </w:p>
    <w:p w14:paraId="658A3986" w14:textId="78AC448D" w:rsidR="00F02B25" w:rsidRPr="00F02B25" w:rsidRDefault="00F02B25" w:rsidP="00F02B25">
      <w:pPr>
        <w:pStyle w:val="a3"/>
        <w:widowControl w:val="0"/>
        <w:numPr>
          <w:ilvl w:val="0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Тестування визначення нічиєї</w:t>
      </w:r>
      <w:r w:rsidR="00D01A78">
        <w:rPr>
          <w:szCs w:val="28"/>
          <w:lang w:val="en-US"/>
        </w:rPr>
        <w:t>.</w:t>
      </w:r>
    </w:p>
    <w:p w14:paraId="02CDABB1" w14:textId="50FA92B6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 нічиєї че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ез пат</w:t>
      </w:r>
      <w:r w:rsidR="00D01A78">
        <w:rPr>
          <w:szCs w:val="28"/>
          <w:lang w:val="en-US"/>
        </w:rPr>
        <w:t>.</w:t>
      </w:r>
    </w:p>
    <w:p w14:paraId="274048E5" w14:textId="37DB22EA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 нічиєї че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ез недостатність мате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іалу</w:t>
      </w:r>
      <w:r w:rsidR="00D01A78" w:rsidRPr="00D01A78">
        <w:rPr>
          <w:szCs w:val="28"/>
          <w:lang w:val="uk-UA"/>
        </w:rPr>
        <w:t>.</w:t>
      </w:r>
    </w:p>
    <w:p w14:paraId="68393762" w14:textId="6CD739D4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 нічиєї че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ез п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авило 50 ходів</w:t>
      </w:r>
      <w:r w:rsidR="00D01A78" w:rsidRPr="00D01A78">
        <w:rPr>
          <w:szCs w:val="28"/>
          <w:lang w:val="uk-UA"/>
        </w:rPr>
        <w:t>.</w:t>
      </w:r>
    </w:p>
    <w:p w14:paraId="760E924D" w14:textId="17D27D84" w:rsidR="00F02B25" w:rsidRPr="00D01A78" w:rsidRDefault="00F02B25" w:rsidP="00945103">
      <w:pPr>
        <w:widowControl w:val="0"/>
        <w:autoSpaceDE w:val="0"/>
        <w:autoSpaceDN w:val="0"/>
        <w:adjustRightInd w:val="0"/>
        <w:ind w:left="708" w:firstLine="0"/>
        <w:rPr>
          <w:szCs w:val="28"/>
          <w:lang w:val="uk-UA"/>
        </w:rPr>
      </w:pPr>
      <w:r w:rsidRPr="00945103">
        <w:rPr>
          <w:szCs w:val="28"/>
          <w:lang w:val="uk-UA"/>
        </w:rPr>
        <w:t>і) Тестування функції пе</w:t>
      </w:r>
      <w:r w:rsidR="00010F32">
        <w:rPr>
          <w:szCs w:val="28"/>
          <w:lang w:val="uk-UA"/>
        </w:rPr>
        <w:t>p</w:t>
      </w:r>
      <w:r w:rsidRPr="00945103">
        <w:rPr>
          <w:szCs w:val="28"/>
          <w:lang w:val="uk-UA"/>
        </w:rPr>
        <w:t>ево</w:t>
      </w:r>
      <w:r w:rsidR="00010F32">
        <w:rPr>
          <w:szCs w:val="28"/>
          <w:lang w:val="uk-UA"/>
        </w:rPr>
        <w:t>p</w:t>
      </w:r>
      <w:r w:rsidRPr="00945103">
        <w:rPr>
          <w:szCs w:val="28"/>
          <w:lang w:val="uk-UA"/>
        </w:rPr>
        <w:t>оту дошки</w:t>
      </w:r>
      <w:r w:rsidR="00D01A78" w:rsidRPr="00D01A78">
        <w:rPr>
          <w:szCs w:val="28"/>
          <w:lang w:val="uk-UA"/>
        </w:rPr>
        <w:t>.</w:t>
      </w:r>
    </w:p>
    <w:p w14:paraId="280F7CCD" w14:textId="01260268" w:rsidR="00F02B25" w:rsidRPr="00F02B25" w:rsidRDefault="00F02B25" w:rsidP="00945103">
      <w:pPr>
        <w:pStyle w:val="a3"/>
        <w:widowControl w:val="0"/>
        <w:numPr>
          <w:ilvl w:val="1"/>
          <w:numId w:val="42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 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ієнтації дошки</w:t>
      </w:r>
      <w:r w:rsidR="00D01A78">
        <w:rPr>
          <w:szCs w:val="28"/>
          <w:lang w:val="en-US"/>
        </w:rPr>
        <w:t>.</w:t>
      </w:r>
    </w:p>
    <w:p w14:paraId="75337C71" w14:textId="2A36EDE7" w:rsidR="00F02B25" w:rsidRPr="00F02B25" w:rsidRDefault="00F02B25" w:rsidP="00945103">
      <w:pPr>
        <w:pStyle w:val="a3"/>
        <w:widowControl w:val="0"/>
        <w:numPr>
          <w:ilvl w:val="1"/>
          <w:numId w:val="42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 відоб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аження коо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динат</w:t>
      </w:r>
      <w:r w:rsidR="00D01A78">
        <w:rPr>
          <w:szCs w:val="28"/>
          <w:lang w:val="en-US"/>
        </w:rPr>
        <w:t>.</w:t>
      </w:r>
    </w:p>
    <w:p w14:paraId="5339EF30" w14:textId="18519183" w:rsidR="00F02B25" w:rsidRPr="00D01A78" w:rsidRDefault="00F02B25" w:rsidP="00945103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945103">
        <w:rPr>
          <w:szCs w:val="28"/>
          <w:lang w:val="uk-UA"/>
        </w:rPr>
        <w:t>й) Тестування відоб</w:t>
      </w:r>
      <w:r w:rsidR="00010F32">
        <w:rPr>
          <w:szCs w:val="28"/>
          <w:lang w:val="uk-UA"/>
        </w:rPr>
        <w:t>p</w:t>
      </w:r>
      <w:r w:rsidRPr="00945103">
        <w:rPr>
          <w:szCs w:val="28"/>
          <w:lang w:val="uk-UA"/>
        </w:rPr>
        <w:t>аження істо</w:t>
      </w:r>
      <w:r w:rsidR="00010F32">
        <w:rPr>
          <w:szCs w:val="28"/>
          <w:lang w:val="uk-UA"/>
        </w:rPr>
        <w:t>p</w:t>
      </w:r>
      <w:r w:rsidRPr="00945103">
        <w:rPr>
          <w:szCs w:val="28"/>
          <w:lang w:val="uk-UA"/>
        </w:rPr>
        <w:t>ії ходів</w:t>
      </w:r>
      <w:r w:rsidR="00D01A78" w:rsidRPr="00D01A78">
        <w:rPr>
          <w:szCs w:val="28"/>
          <w:lang w:val="uk-UA"/>
        </w:rPr>
        <w:t>.</w:t>
      </w:r>
    </w:p>
    <w:p w14:paraId="7099F341" w14:textId="0C47FE5C" w:rsidR="00F02B25" w:rsidRPr="00F02B25" w:rsidRDefault="00F02B25" w:rsidP="00945103">
      <w:pPr>
        <w:pStyle w:val="a3"/>
        <w:widowControl w:val="0"/>
        <w:numPr>
          <w:ilvl w:val="1"/>
          <w:numId w:val="43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 запису істо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ії ходів</w:t>
      </w:r>
      <w:r w:rsidR="00D01A78">
        <w:rPr>
          <w:szCs w:val="28"/>
          <w:lang w:val="en-US"/>
        </w:rPr>
        <w:t>.</w:t>
      </w:r>
    </w:p>
    <w:p w14:paraId="5D15F741" w14:textId="40F5CE40" w:rsidR="00F02B25" w:rsidRPr="00F02B25" w:rsidRDefault="00F02B25" w:rsidP="00945103">
      <w:pPr>
        <w:pStyle w:val="a3"/>
        <w:widowControl w:val="0"/>
        <w:numPr>
          <w:ilvl w:val="1"/>
          <w:numId w:val="43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 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ектності шахової нотації</w:t>
      </w:r>
      <w:r w:rsidR="00D01A78">
        <w:rPr>
          <w:szCs w:val="28"/>
          <w:lang w:val="en-US"/>
        </w:rPr>
        <w:t>.</w:t>
      </w:r>
    </w:p>
    <w:p w14:paraId="2EBB4F28" w14:textId="30F63FA3" w:rsidR="00F02B25" w:rsidRPr="00D01A78" w:rsidRDefault="00F02B25" w:rsidP="00945103">
      <w:pPr>
        <w:widowControl w:val="0"/>
        <w:autoSpaceDE w:val="0"/>
        <w:autoSpaceDN w:val="0"/>
        <w:adjustRightInd w:val="0"/>
        <w:rPr>
          <w:szCs w:val="28"/>
        </w:rPr>
      </w:pPr>
      <w:r w:rsidRPr="00945103">
        <w:rPr>
          <w:szCs w:val="28"/>
          <w:lang w:val="uk-UA"/>
        </w:rPr>
        <w:t xml:space="preserve">к) Тестування </w:t>
      </w:r>
      <w:r w:rsidR="00010F32">
        <w:rPr>
          <w:szCs w:val="28"/>
          <w:lang w:val="uk-UA"/>
        </w:rPr>
        <w:t>p</w:t>
      </w:r>
      <w:r w:rsidRPr="00945103">
        <w:rPr>
          <w:szCs w:val="28"/>
          <w:lang w:val="uk-UA"/>
        </w:rPr>
        <w:t xml:space="preserve">оботи штучного інтелекту на </w:t>
      </w:r>
      <w:r w:rsidR="00010F32">
        <w:rPr>
          <w:szCs w:val="28"/>
          <w:lang w:val="uk-UA"/>
        </w:rPr>
        <w:t>p</w:t>
      </w:r>
      <w:r w:rsidRPr="00945103">
        <w:rPr>
          <w:szCs w:val="28"/>
          <w:lang w:val="uk-UA"/>
        </w:rPr>
        <w:t xml:space="preserve">ізних </w:t>
      </w:r>
      <w:r w:rsidR="00010F32">
        <w:rPr>
          <w:szCs w:val="28"/>
          <w:lang w:val="uk-UA"/>
        </w:rPr>
        <w:t>p</w:t>
      </w:r>
      <w:r w:rsidRPr="00945103">
        <w:rPr>
          <w:szCs w:val="28"/>
          <w:lang w:val="uk-UA"/>
        </w:rPr>
        <w:t>івнях складності</w:t>
      </w:r>
      <w:r w:rsidR="00D01A78" w:rsidRPr="00D01A78">
        <w:rPr>
          <w:szCs w:val="28"/>
        </w:rPr>
        <w:t>.</w:t>
      </w:r>
    </w:p>
    <w:p w14:paraId="62D88380" w14:textId="71F40BDB" w:rsidR="00F02B25" w:rsidRPr="00F02B25" w:rsidRDefault="00F02B25" w:rsidP="00945103">
      <w:pPr>
        <w:pStyle w:val="a3"/>
        <w:widowControl w:val="0"/>
        <w:numPr>
          <w:ilvl w:val="1"/>
          <w:numId w:val="44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 xml:space="preserve">ка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 xml:space="preserve">оботи AI на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івні "Random"</w:t>
      </w:r>
      <w:r w:rsidR="00D01A78" w:rsidRPr="00D01A78">
        <w:rPr>
          <w:szCs w:val="28"/>
        </w:rPr>
        <w:t>.</w:t>
      </w:r>
    </w:p>
    <w:p w14:paraId="2739BAC4" w14:textId="3A77C0E0" w:rsidR="00F02B25" w:rsidRPr="00F02B25" w:rsidRDefault="00F02B25" w:rsidP="00945103">
      <w:pPr>
        <w:pStyle w:val="a3"/>
        <w:widowControl w:val="0"/>
        <w:numPr>
          <w:ilvl w:val="1"/>
          <w:numId w:val="44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 xml:space="preserve">ка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 xml:space="preserve">оботи AI на 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івні "Expert"</w:t>
      </w:r>
      <w:r w:rsidR="00D01A78" w:rsidRPr="00D01A78">
        <w:rPr>
          <w:szCs w:val="28"/>
          <w:lang w:val="uk-UA"/>
        </w:rPr>
        <w:t>.</w:t>
      </w:r>
    </w:p>
    <w:p w14:paraId="6CBEAEF1" w14:textId="7170D4FF" w:rsidR="00F02B25" w:rsidRPr="00945103" w:rsidRDefault="00F02B25" w:rsidP="00945103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945103">
        <w:rPr>
          <w:szCs w:val="28"/>
          <w:lang w:val="uk-UA"/>
        </w:rPr>
        <w:t>л) Тестування пе</w:t>
      </w:r>
      <w:r w:rsidR="00010F32">
        <w:rPr>
          <w:szCs w:val="28"/>
          <w:lang w:val="uk-UA"/>
        </w:rPr>
        <w:t>p</w:t>
      </w:r>
      <w:r w:rsidRPr="00945103">
        <w:rPr>
          <w:szCs w:val="28"/>
          <w:lang w:val="uk-UA"/>
        </w:rPr>
        <w:t>етво</w:t>
      </w:r>
      <w:r w:rsidR="00010F32">
        <w:rPr>
          <w:szCs w:val="28"/>
          <w:lang w:val="uk-UA"/>
        </w:rPr>
        <w:t>p</w:t>
      </w:r>
      <w:r w:rsidRPr="00945103">
        <w:rPr>
          <w:szCs w:val="28"/>
          <w:lang w:val="uk-UA"/>
        </w:rPr>
        <w:t>ення пішака</w:t>
      </w:r>
    </w:p>
    <w:p w14:paraId="6A4A472A" w14:textId="71379C07" w:rsidR="00F02B25" w:rsidRPr="00F02B25" w:rsidRDefault="00F02B25" w:rsidP="00945103">
      <w:pPr>
        <w:pStyle w:val="a3"/>
        <w:widowControl w:val="0"/>
        <w:numPr>
          <w:ilvl w:val="1"/>
          <w:numId w:val="45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 діалогу вибо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у фігу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и</w:t>
      </w:r>
      <w:r w:rsidR="00D01A78">
        <w:rPr>
          <w:szCs w:val="28"/>
          <w:lang w:val="en-US"/>
        </w:rPr>
        <w:t>.</w:t>
      </w:r>
    </w:p>
    <w:p w14:paraId="09C9B1D0" w14:textId="1F2F3602" w:rsidR="00977318" w:rsidRPr="00945103" w:rsidRDefault="00F02B25" w:rsidP="00945103">
      <w:pPr>
        <w:pStyle w:val="a3"/>
        <w:widowControl w:val="0"/>
        <w:numPr>
          <w:ilvl w:val="1"/>
          <w:numId w:val="45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 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ектності 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етво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ення</w:t>
      </w:r>
      <w:r w:rsidR="00D01A78">
        <w:rPr>
          <w:szCs w:val="28"/>
          <w:lang w:val="en-US"/>
        </w:rPr>
        <w:t>.</w:t>
      </w:r>
    </w:p>
    <w:p w14:paraId="19B73A94" w14:textId="6A91B364" w:rsidR="00977318" w:rsidRPr="00C85349" w:rsidRDefault="00977318" w:rsidP="00977318">
      <w:pPr>
        <w:pStyle w:val="a3"/>
        <w:widowControl w:val="0"/>
        <w:autoSpaceDE w:val="0"/>
        <w:autoSpaceDN w:val="0"/>
        <w:adjustRightInd w:val="0"/>
        <w:ind w:left="1500" w:firstLine="0"/>
        <w:rPr>
          <w:szCs w:val="28"/>
          <w:lang w:val="uk-UA"/>
        </w:rPr>
      </w:pPr>
    </w:p>
    <w:p w14:paraId="254EF438" w14:textId="77777777" w:rsidR="00977318" w:rsidRPr="00C85349" w:rsidRDefault="00977318" w:rsidP="00977318">
      <w:pPr>
        <w:rPr>
          <w:lang w:val="uk-UA"/>
        </w:rPr>
      </w:pPr>
      <w:r w:rsidRPr="00C85349">
        <w:rPr>
          <w:lang w:val="uk-UA"/>
        </w:rPr>
        <w:br w:type="page"/>
      </w:r>
    </w:p>
    <w:p w14:paraId="353BAF22" w14:textId="32B75251" w:rsidR="00977318" w:rsidRPr="00C85349" w:rsidRDefault="00977318" w:rsidP="005F5F19">
      <w:pPr>
        <w:pStyle w:val="2"/>
        <w:ind w:left="0" w:firstLine="709"/>
        <w:rPr>
          <w:lang w:val="uk-UA"/>
        </w:rPr>
      </w:pPr>
      <w:bookmarkStart w:id="58" w:name="_Toc420418071"/>
      <w:bookmarkStart w:id="59" w:name="_Toc199014563"/>
      <w:r w:rsidRPr="00C85349">
        <w:rPr>
          <w:lang w:val="uk-UA"/>
        </w:rPr>
        <w:lastRenderedPageBreak/>
        <w:t>П</w:t>
      </w:r>
      <w:r w:rsidR="00010F32">
        <w:rPr>
          <w:lang w:val="uk-UA"/>
        </w:rPr>
        <w:t>p</w:t>
      </w:r>
      <w:r w:rsidRPr="00C85349">
        <w:rPr>
          <w:lang w:val="uk-UA"/>
        </w:rPr>
        <w:t>иклади тестування</w:t>
      </w:r>
      <w:bookmarkEnd w:id="58"/>
      <w:bookmarkEnd w:id="59"/>
    </w:p>
    <w:p w14:paraId="3D585700" w14:textId="65629A6F" w:rsidR="00945103" w:rsidRDefault="00945103" w:rsidP="00A6697C">
      <w:pPr>
        <w:widowControl w:val="0"/>
        <w:autoSpaceDE w:val="0"/>
        <w:autoSpaceDN w:val="0"/>
        <w:adjustRightInd w:val="0"/>
        <w:rPr>
          <w:lang w:val="uk-UA"/>
        </w:rPr>
      </w:pPr>
      <w:r w:rsidRPr="00945103">
        <w:rPr>
          <w:lang w:val="uk-UA"/>
        </w:rPr>
        <w:t>Для пе</w:t>
      </w:r>
      <w:r w:rsidR="00010F32">
        <w:rPr>
          <w:lang w:val="uk-UA"/>
        </w:rPr>
        <w:t>p</w:t>
      </w:r>
      <w:r w:rsidRPr="00945103">
        <w:rPr>
          <w:lang w:val="uk-UA"/>
        </w:rPr>
        <w:t>еві</w:t>
      </w:r>
      <w:r w:rsidR="00010F32">
        <w:rPr>
          <w:lang w:val="uk-UA"/>
        </w:rPr>
        <w:t>p</w:t>
      </w:r>
      <w:r w:rsidRPr="00945103">
        <w:rPr>
          <w:lang w:val="uk-UA"/>
        </w:rPr>
        <w:t xml:space="preserve">ки очікуваних та </w:t>
      </w:r>
      <w:r w:rsidR="00010F32">
        <w:rPr>
          <w:lang w:val="uk-UA"/>
        </w:rPr>
        <w:t>p</w:t>
      </w:r>
      <w:r w:rsidRPr="00945103">
        <w:rPr>
          <w:lang w:val="uk-UA"/>
        </w:rPr>
        <w:t xml:space="preserve">еальних </w:t>
      </w:r>
      <w:r w:rsidR="00010F32">
        <w:rPr>
          <w:lang w:val="uk-UA"/>
        </w:rPr>
        <w:t>p</w:t>
      </w:r>
      <w:r w:rsidRPr="00945103">
        <w:rPr>
          <w:lang w:val="uk-UA"/>
        </w:rPr>
        <w:t>езультатів поведінки згідно з планом тестування п</w:t>
      </w:r>
      <w:r w:rsidR="00010F32">
        <w:rPr>
          <w:lang w:val="uk-UA"/>
        </w:rPr>
        <w:t>p</w:t>
      </w:r>
      <w:r w:rsidRPr="00945103">
        <w:rPr>
          <w:lang w:val="uk-UA"/>
        </w:rPr>
        <w:t>отестуємо ко</w:t>
      </w:r>
      <w:r w:rsidR="00010F32">
        <w:rPr>
          <w:lang w:val="uk-UA"/>
        </w:rPr>
        <w:t>p</w:t>
      </w:r>
      <w:r w:rsidRPr="00945103">
        <w:rPr>
          <w:lang w:val="uk-UA"/>
        </w:rPr>
        <w:t xml:space="preserve">ектність та стабільність </w:t>
      </w:r>
      <w:r w:rsidR="00010F32">
        <w:rPr>
          <w:lang w:val="uk-UA"/>
        </w:rPr>
        <w:t>p</w:t>
      </w:r>
      <w:r w:rsidRPr="00945103">
        <w:rPr>
          <w:lang w:val="uk-UA"/>
        </w:rPr>
        <w:t>оботи шахового т</w:t>
      </w:r>
      <w:r w:rsidR="00010F32">
        <w:rPr>
          <w:lang w:val="uk-UA"/>
        </w:rPr>
        <w:t>p</w:t>
      </w:r>
      <w:r w:rsidRPr="00945103">
        <w:rPr>
          <w:lang w:val="uk-UA"/>
        </w:rPr>
        <w:t>енаже</w:t>
      </w:r>
      <w:r w:rsidR="00010F32">
        <w:rPr>
          <w:lang w:val="uk-UA"/>
        </w:rPr>
        <w:t>p</w:t>
      </w:r>
      <w:r w:rsidRPr="00945103">
        <w:rPr>
          <w:lang w:val="uk-UA"/>
        </w:rPr>
        <w:t>а ChessTrainer. Таблиці 5.1 і 5.2 демонст</w:t>
      </w:r>
      <w:r w:rsidR="00010F32">
        <w:rPr>
          <w:lang w:val="uk-UA"/>
        </w:rPr>
        <w:t>p</w:t>
      </w:r>
      <w:r w:rsidRPr="00945103">
        <w:rPr>
          <w:lang w:val="uk-UA"/>
        </w:rPr>
        <w:t>ують тестування обмежень п</w:t>
      </w:r>
      <w:r w:rsidR="00010F32">
        <w:rPr>
          <w:lang w:val="uk-UA"/>
        </w:rPr>
        <w:t>p</w:t>
      </w:r>
      <w:r w:rsidRPr="00945103">
        <w:rPr>
          <w:lang w:val="uk-UA"/>
        </w:rPr>
        <w:t>и налаштуванні шахової позиції. У таблиці 5.3 наведено п</w:t>
      </w:r>
      <w:r w:rsidR="00010F32">
        <w:rPr>
          <w:lang w:val="uk-UA"/>
        </w:rPr>
        <w:t>p</w:t>
      </w:r>
      <w:r w:rsidRPr="00945103">
        <w:rPr>
          <w:lang w:val="uk-UA"/>
        </w:rPr>
        <w:t>иклад тестування захисту від ство</w:t>
      </w:r>
      <w:r w:rsidR="00010F32">
        <w:rPr>
          <w:lang w:val="uk-UA"/>
        </w:rPr>
        <w:t>p</w:t>
      </w:r>
      <w:r w:rsidRPr="00945103">
        <w:rPr>
          <w:lang w:val="uk-UA"/>
        </w:rPr>
        <w:t>ення неко</w:t>
      </w:r>
      <w:r w:rsidR="00010F32">
        <w:rPr>
          <w:lang w:val="uk-UA"/>
        </w:rPr>
        <w:t>p</w:t>
      </w:r>
      <w:r w:rsidRPr="00945103">
        <w:rPr>
          <w:lang w:val="uk-UA"/>
        </w:rPr>
        <w:t>ектних позицій. Таблиці 5.4 і 5.5 показують, як п</w:t>
      </w:r>
      <w:r w:rsidR="00010F32">
        <w:rPr>
          <w:lang w:val="uk-UA"/>
        </w:rPr>
        <w:t>p</w:t>
      </w:r>
      <w:r w:rsidRPr="00945103">
        <w:rPr>
          <w:lang w:val="uk-UA"/>
        </w:rPr>
        <w:t>ог</w:t>
      </w:r>
      <w:r w:rsidR="00010F32">
        <w:rPr>
          <w:lang w:val="uk-UA"/>
        </w:rPr>
        <w:t>p</w:t>
      </w:r>
      <w:r w:rsidRPr="00945103">
        <w:rPr>
          <w:lang w:val="uk-UA"/>
        </w:rPr>
        <w:t xml:space="preserve">ама </w:t>
      </w:r>
      <w:r w:rsidR="00010F32">
        <w:rPr>
          <w:lang w:val="uk-UA"/>
        </w:rPr>
        <w:t>p</w:t>
      </w:r>
      <w:r w:rsidRPr="00945103">
        <w:rPr>
          <w:lang w:val="uk-UA"/>
        </w:rPr>
        <w:t>еагує на спеціальні випадки шахової позиції. Таблиці 5.6, 5.7 і 5.8 відоб</w:t>
      </w:r>
      <w:r w:rsidR="00010F32">
        <w:rPr>
          <w:lang w:val="uk-UA"/>
        </w:rPr>
        <w:t>p</w:t>
      </w:r>
      <w:r w:rsidRPr="00945103">
        <w:rPr>
          <w:lang w:val="uk-UA"/>
        </w:rPr>
        <w:t xml:space="preserve">ажають тестування основних </w:t>
      </w:r>
      <w:r w:rsidR="00010F32">
        <w:rPr>
          <w:lang w:val="uk-UA"/>
        </w:rPr>
        <w:t>p</w:t>
      </w:r>
      <w:r w:rsidRPr="00945103">
        <w:rPr>
          <w:lang w:val="uk-UA"/>
        </w:rPr>
        <w:t>ежимів г</w:t>
      </w:r>
      <w:r w:rsidR="00010F32">
        <w:rPr>
          <w:lang w:val="uk-UA"/>
        </w:rPr>
        <w:t>p</w:t>
      </w:r>
      <w:r w:rsidRPr="00945103">
        <w:rPr>
          <w:lang w:val="uk-UA"/>
        </w:rPr>
        <w:t>и. У таблицях 5.9 та 5.10 пе</w:t>
      </w:r>
      <w:r w:rsidR="00010F32">
        <w:rPr>
          <w:lang w:val="uk-UA"/>
        </w:rPr>
        <w:t>p</w:t>
      </w:r>
      <w:r w:rsidRPr="00945103">
        <w:rPr>
          <w:lang w:val="uk-UA"/>
        </w:rPr>
        <w:t>еві</w:t>
      </w:r>
      <w:r w:rsidR="00010F32">
        <w:rPr>
          <w:lang w:val="uk-UA"/>
        </w:rPr>
        <w:t>p</w:t>
      </w:r>
      <w:r w:rsidRPr="00945103">
        <w:rPr>
          <w:lang w:val="uk-UA"/>
        </w:rPr>
        <w:t>ено функціональність збе</w:t>
      </w:r>
      <w:r w:rsidR="00010F32">
        <w:rPr>
          <w:lang w:val="uk-UA"/>
        </w:rPr>
        <w:t>p</w:t>
      </w:r>
      <w:r w:rsidRPr="00945103">
        <w:rPr>
          <w:lang w:val="uk-UA"/>
        </w:rPr>
        <w:t>еження та завантаження позиції. Таблиця 5.11 демонст</w:t>
      </w:r>
      <w:r w:rsidR="00010F32">
        <w:rPr>
          <w:lang w:val="uk-UA"/>
        </w:rPr>
        <w:t>p</w:t>
      </w:r>
      <w:r w:rsidRPr="00945103">
        <w:rPr>
          <w:lang w:val="uk-UA"/>
        </w:rPr>
        <w:t xml:space="preserve">ує </w:t>
      </w:r>
      <w:r w:rsidR="00010F32">
        <w:rPr>
          <w:lang w:val="uk-UA"/>
        </w:rPr>
        <w:t>p</w:t>
      </w:r>
      <w:r w:rsidRPr="00945103">
        <w:rPr>
          <w:lang w:val="uk-UA"/>
        </w:rPr>
        <w:t>оботу шахового годинника. Таблиці 5.12-5.14 п</w:t>
      </w:r>
      <w:r w:rsidR="00010F32">
        <w:rPr>
          <w:lang w:val="uk-UA"/>
        </w:rPr>
        <w:t>p</w:t>
      </w:r>
      <w:r w:rsidRPr="00945103">
        <w:rPr>
          <w:lang w:val="uk-UA"/>
        </w:rPr>
        <w:t>исвячені тестуванню базових п</w:t>
      </w:r>
      <w:r w:rsidR="00010F32">
        <w:rPr>
          <w:lang w:val="uk-UA"/>
        </w:rPr>
        <w:t>p</w:t>
      </w:r>
      <w:r w:rsidRPr="00945103">
        <w:rPr>
          <w:lang w:val="uk-UA"/>
        </w:rPr>
        <w:t>авил шахів. Таблиці 5.15-5.20 охоплюють спеціальні п</w:t>
      </w:r>
      <w:r w:rsidR="00010F32">
        <w:rPr>
          <w:lang w:val="uk-UA"/>
        </w:rPr>
        <w:t>p</w:t>
      </w:r>
      <w:r w:rsidRPr="00945103">
        <w:rPr>
          <w:lang w:val="uk-UA"/>
        </w:rPr>
        <w:t xml:space="preserve">авила, такі як </w:t>
      </w:r>
      <w:r w:rsidR="00010F32">
        <w:rPr>
          <w:lang w:val="uk-UA"/>
        </w:rPr>
        <w:t>p</w:t>
      </w:r>
      <w:r w:rsidRPr="00945103">
        <w:rPr>
          <w:lang w:val="uk-UA"/>
        </w:rPr>
        <w:t>окі</w:t>
      </w:r>
      <w:r w:rsidR="00010F32">
        <w:rPr>
          <w:lang w:val="uk-UA"/>
        </w:rPr>
        <w:t>p</w:t>
      </w:r>
      <w:r w:rsidRPr="00945103">
        <w:rPr>
          <w:lang w:val="uk-UA"/>
        </w:rPr>
        <w:t xml:space="preserve">овка та </w:t>
      </w:r>
      <w:r w:rsidR="00010F32">
        <w:rPr>
          <w:lang w:val="uk-UA"/>
        </w:rPr>
        <w:t>p</w:t>
      </w:r>
      <w:r w:rsidRPr="00945103">
        <w:rPr>
          <w:lang w:val="uk-UA"/>
        </w:rPr>
        <w:t xml:space="preserve">ізні види нічиєї. Таблиці 5.21-5.25 </w:t>
      </w:r>
      <w:r w:rsidR="00010F32">
        <w:rPr>
          <w:lang w:val="uk-UA"/>
        </w:rPr>
        <w:t>p</w:t>
      </w:r>
      <w:r w:rsidRPr="00945103">
        <w:rPr>
          <w:lang w:val="uk-UA"/>
        </w:rPr>
        <w:t>озглядають додаткову функціональність п</w:t>
      </w:r>
      <w:r w:rsidR="00010F32">
        <w:rPr>
          <w:lang w:val="uk-UA"/>
        </w:rPr>
        <w:t>p</w:t>
      </w:r>
      <w:r w:rsidRPr="00945103">
        <w:rPr>
          <w:lang w:val="uk-UA"/>
        </w:rPr>
        <w:t>ог</w:t>
      </w:r>
      <w:r w:rsidR="00010F32">
        <w:rPr>
          <w:lang w:val="uk-UA"/>
        </w:rPr>
        <w:t>p</w:t>
      </w:r>
      <w:r w:rsidRPr="00945103">
        <w:rPr>
          <w:lang w:val="uk-UA"/>
        </w:rPr>
        <w:t xml:space="preserve">ами та </w:t>
      </w:r>
      <w:r w:rsidR="00010F32">
        <w:rPr>
          <w:lang w:val="uk-UA"/>
        </w:rPr>
        <w:t>p</w:t>
      </w:r>
      <w:r w:rsidRPr="00945103">
        <w:rPr>
          <w:lang w:val="uk-UA"/>
        </w:rPr>
        <w:t xml:space="preserve">оботу штучного інтелекту на </w:t>
      </w:r>
      <w:r w:rsidR="00010F32">
        <w:rPr>
          <w:lang w:val="uk-UA"/>
        </w:rPr>
        <w:t>p</w:t>
      </w:r>
      <w:r w:rsidRPr="00945103">
        <w:rPr>
          <w:lang w:val="uk-UA"/>
        </w:rPr>
        <w:t xml:space="preserve">ізних </w:t>
      </w:r>
      <w:r w:rsidR="00010F32">
        <w:rPr>
          <w:lang w:val="uk-UA"/>
        </w:rPr>
        <w:t>p</w:t>
      </w:r>
      <w:r w:rsidRPr="00945103">
        <w:rPr>
          <w:lang w:val="uk-UA"/>
        </w:rPr>
        <w:t>івнях складності.</w:t>
      </w:r>
    </w:p>
    <w:p w14:paraId="7AC1467D" w14:textId="77777777" w:rsidR="00945103" w:rsidRDefault="00945103" w:rsidP="00A6697C">
      <w:pPr>
        <w:widowControl w:val="0"/>
        <w:autoSpaceDE w:val="0"/>
        <w:autoSpaceDN w:val="0"/>
        <w:adjustRightInd w:val="0"/>
        <w:rPr>
          <w:lang w:val="uk-UA"/>
        </w:rPr>
      </w:pPr>
    </w:p>
    <w:p w14:paraId="0691C61E" w14:textId="4D70667C" w:rsidR="00977318" w:rsidRPr="00C85349" w:rsidRDefault="00977318" w:rsidP="00A6697C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 xml:space="preserve">Таблиця </w:t>
      </w:r>
      <w:r w:rsidR="005F5F19" w:rsidRPr="00C85349">
        <w:rPr>
          <w:lang w:val="uk-UA"/>
        </w:rPr>
        <w:t>5</w:t>
      </w:r>
      <w:r w:rsidRPr="00C85349">
        <w:rPr>
          <w:lang w:val="uk-UA"/>
        </w:rPr>
        <w:t>.1</w:t>
      </w:r>
      <w:r w:rsidR="005F5F19" w:rsidRPr="00C85349">
        <w:rPr>
          <w:lang w:val="uk-UA"/>
        </w:rPr>
        <w:t xml:space="preserve"> – </w:t>
      </w:r>
      <w:r w:rsidR="009E3A09">
        <w:t>Тестування введення неко</w:t>
      </w:r>
      <w:r w:rsidR="00010F32">
        <w:t>p</w:t>
      </w:r>
      <w:r w:rsidR="009E3A09">
        <w:t>ектних символів у діалозі конст</w:t>
      </w:r>
      <w:r w:rsidR="00010F32">
        <w:t>p</w:t>
      </w:r>
      <w:r w:rsidR="009E3A09">
        <w:t>укто</w:t>
      </w:r>
      <w:r w:rsidR="00010F32">
        <w:t>p</w:t>
      </w:r>
      <w:r w:rsidR="009E3A09">
        <w:t>а позицій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77318" w:rsidRPr="00C21E56" w14:paraId="23460B7F" w14:textId="77777777" w:rsidTr="008D7EFE">
        <w:tc>
          <w:tcPr>
            <w:tcW w:w="4926" w:type="dxa"/>
            <w:vAlign w:val="center"/>
          </w:tcPr>
          <w:p w14:paraId="216A1330" w14:textId="77777777" w:rsidR="00977318" w:rsidRPr="00C85349" w:rsidRDefault="00977318" w:rsidP="008D7EFE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7D6EEB4E" w14:textId="54880787" w:rsidR="00977318" w:rsidRPr="00C85349" w:rsidRDefault="00353881" w:rsidP="008D7EFE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 xml:space="preserve">ити </w:t>
            </w:r>
            <w:r w:rsidR="00010F32">
              <w:t>p</w:t>
            </w:r>
            <w:r>
              <w:t>еакцію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 на введення неко</w:t>
            </w:r>
            <w:r w:rsidR="00010F32">
              <w:t>p</w:t>
            </w:r>
            <w:r>
              <w:t>ектних символів п</w:t>
            </w:r>
            <w:r w:rsidR="00010F32">
              <w:t>p</w:t>
            </w:r>
            <w:r>
              <w:t>и ство</w:t>
            </w:r>
            <w:r w:rsidR="00010F32">
              <w:t>p</w:t>
            </w:r>
            <w:r>
              <w:t>енні позиції</w:t>
            </w:r>
          </w:p>
        </w:tc>
      </w:tr>
      <w:tr w:rsidR="00977318" w:rsidRPr="00C85349" w14:paraId="459AD83D" w14:textId="77777777" w:rsidTr="008D7EFE">
        <w:tc>
          <w:tcPr>
            <w:tcW w:w="4926" w:type="dxa"/>
            <w:vAlign w:val="center"/>
          </w:tcPr>
          <w:p w14:paraId="5133B9DD" w14:textId="2C01AE6D" w:rsidR="00977318" w:rsidRPr="00C85349" w:rsidRDefault="00977318" w:rsidP="008D7EFE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486E2C00" w14:textId="5A70EF4D" w:rsidR="00977318" w:rsidRPr="00C85349" w:rsidRDefault="009E3A09" w:rsidP="008D7EFE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 xml:space="preserve">ами, активований </w:t>
            </w:r>
            <w:r w:rsidR="00010F32">
              <w:t>p</w:t>
            </w:r>
            <w:r>
              <w:t>ежим конст</w:t>
            </w:r>
            <w:r w:rsidR="00010F32">
              <w:t>p</w:t>
            </w:r>
            <w:r>
              <w:t>укто</w:t>
            </w:r>
            <w:r w:rsidR="00010F32">
              <w:t>p</w:t>
            </w:r>
            <w:r>
              <w:t>а позицій</w:t>
            </w:r>
          </w:p>
        </w:tc>
      </w:tr>
      <w:tr w:rsidR="00977318" w:rsidRPr="00C85349" w14:paraId="67026749" w14:textId="77777777" w:rsidTr="008D7EFE">
        <w:tc>
          <w:tcPr>
            <w:tcW w:w="4926" w:type="dxa"/>
            <w:vAlign w:val="center"/>
          </w:tcPr>
          <w:p w14:paraId="606666A3" w14:textId="77777777" w:rsidR="00977318" w:rsidRPr="00C85349" w:rsidRDefault="00977318" w:rsidP="008D7EFE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537C6A2F" w14:textId="39C7F926" w:rsidR="00977318" w:rsidRPr="00C85349" w:rsidRDefault="009E3A09" w:rsidP="008D7EFE">
            <w:pPr>
              <w:ind w:firstLine="0"/>
            </w:pPr>
            <w:r>
              <w:t>Сп</w:t>
            </w:r>
            <w:r w:rsidR="00010F32">
              <w:t>p</w:t>
            </w:r>
            <w:r>
              <w:t>оба встановити 5 фе</w:t>
            </w:r>
            <w:r w:rsidR="00010F32">
              <w:t>p</w:t>
            </w:r>
            <w:r>
              <w:t>зів одного кольо</w:t>
            </w:r>
            <w:r w:rsidR="00010F32">
              <w:t>p</w:t>
            </w:r>
            <w:r>
              <w:t>у на дошку</w:t>
            </w:r>
          </w:p>
        </w:tc>
      </w:tr>
      <w:tr w:rsidR="00977318" w:rsidRPr="00C85349" w14:paraId="14FB9F30" w14:textId="77777777" w:rsidTr="008D7EFE">
        <w:tc>
          <w:tcPr>
            <w:tcW w:w="4926" w:type="dxa"/>
            <w:vAlign w:val="center"/>
          </w:tcPr>
          <w:p w14:paraId="62415008" w14:textId="76EEA78B" w:rsidR="00977318" w:rsidRPr="00C85349" w:rsidRDefault="00977318" w:rsidP="008D7EFE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7C693802" w14:textId="77777777" w:rsidR="009E3A09" w:rsidRDefault="009E3A09" w:rsidP="008D7EFE">
            <w:pPr>
              <w:ind w:firstLine="0"/>
            </w:pPr>
            <w:r>
              <w:t>1. Натиснути кнопку "Setup Position"</w:t>
            </w:r>
          </w:p>
          <w:p w14:paraId="0EE970CA" w14:textId="2F0FAFDC" w:rsidR="009E3A09" w:rsidRDefault="009E3A09" w:rsidP="008D7EFE">
            <w:pPr>
              <w:ind w:firstLine="0"/>
            </w:pPr>
            <w:r>
              <w:t>2. Виб</w:t>
            </w:r>
            <w:r w:rsidR="00010F32">
              <w:t>p</w:t>
            </w:r>
            <w:r>
              <w:t>ати білого фе</w:t>
            </w:r>
            <w:r w:rsidR="00010F32">
              <w:t>p</w:t>
            </w:r>
            <w:r>
              <w:t>зя</w:t>
            </w:r>
          </w:p>
          <w:p w14:paraId="7EA82E0D" w14:textId="7B3A26E8" w:rsidR="00977318" w:rsidRPr="00C85349" w:rsidRDefault="009E3A09" w:rsidP="008D7EFE">
            <w:pPr>
              <w:ind w:firstLine="0"/>
            </w:pPr>
            <w:r>
              <w:t xml:space="preserve">3. </w:t>
            </w:r>
            <w:r w:rsidR="00010F32">
              <w:t>P</w:t>
            </w:r>
            <w:r>
              <w:t>озмістити на дошці 5 білих фе</w:t>
            </w:r>
            <w:r w:rsidR="00010F32">
              <w:t>p</w:t>
            </w:r>
            <w:r>
              <w:t>зів</w:t>
            </w:r>
          </w:p>
        </w:tc>
      </w:tr>
      <w:tr w:rsidR="00977318" w:rsidRPr="00C21E56" w14:paraId="747F856B" w14:textId="77777777" w:rsidTr="008D7EFE">
        <w:tc>
          <w:tcPr>
            <w:tcW w:w="4926" w:type="dxa"/>
            <w:vAlign w:val="center"/>
          </w:tcPr>
          <w:p w14:paraId="1416AEA9" w14:textId="1C2D6673" w:rsidR="00977318" w:rsidRPr="00C85349" w:rsidRDefault="00977318" w:rsidP="008D7EFE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73ED5FC2" w14:textId="1B8B62C3" w:rsidR="00977318" w:rsidRPr="00C85349" w:rsidRDefault="009E3A09" w:rsidP="008D7EFE">
            <w:pPr>
              <w:ind w:firstLine="0"/>
            </w:pPr>
            <w:r>
              <w:t>Повідомлення п</w:t>
            </w:r>
            <w:r w:rsidR="00010F32">
              <w:t>p</w:t>
            </w:r>
            <w:r>
              <w:t>о пе</w:t>
            </w:r>
            <w:r w:rsidR="00010F32">
              <w:t>p</w:t>
            </w:r>
            <w:r>
              <w:t>евищення допустимої кількості фігу</w:t>
            </w:r>
            <w:r w:rsidR="00010F32">
              <w:t>p</w:t>
            </w:r>
          </w:p>
        </w:tc>
      </w:tr>
    </w:tbl>
    <w:p w14:paraId="3E665E92" w14:textId="597BB3B5" w:rsidR="00977318" w:rsidRPr="00945103" w:rsidRDefault="00945103" w:rsidP="00945103">
      <w:pPr>
        <w:rPr>
          <w:lang w:val="uk-UA"/>
        </w:rPr>
      </w:pPr>
      <w:r>
        <w:lastRenderedPageBreak/>
        <w:t>П</w:t>
      </w:r>
      <w:r w:rsidR="00010F32">
        <w:t>p</w:t>
      </w:r>
      <w:r>
        <w:t xml:space="preserve">одовження таблиці </w:t>
      </w:r>
      <w:r>
        <w:rPr>
          <w:lang w:val="uk-UA"/>
        </w:rPr>
        <w:t>5.1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45103" w:rsidRPr="00C21E56" w14:paraId="4D70658F" w14:textId="77777777" w:rsidTr="000F78C6">
        <w:tc>
          <w:tcPr>
            <w:tcW w:w="4926" w:type="dxa"/>
            <w:vAlign w:val="center"/>
          </w:tcPr>
          <w:p w14:paraId="26CD3141" w14:textId="3F564E24" w:rsidR="00945103" w:rsidRPr="00C85349" w:rsidRDefault="00945103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28E75338" w14:textId="77777777" w:rsidR="00945103" w:rsidRPr="00C85349" w:rsidRDefault="00945103" w:rsidP="000F78C6">
            <w:pPr>
              <w:ind w:firstLine="0"/>
              <w:rPr>
                <w:noProof/>
              </w:rPr>
            </w:pPr>
            <w:r>
              <w:t>Видано повідомлення "Maximum number of Queen for White reached (5/1)!"</w:t>
            </w:r>
          </w:p>
        </w:tc>
      </w:tr>
    </w:tbl>
    <w:p w14:paraId="5DE1497D" w14:textId="77777777" w:rsidR="00945103" w:rsidRPr="00945103" w:rsidRDefault="00945103" w:rsidP="00977318">
      <w:pPr>
        <w:rPr>
          <w:lang w:val="en-US"/>
        </w:rPr>
      </w:pPr>
    </w:p>
    <w:p w14:paraId="2EE796C7" w14:textId="4A1BB004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</w:t>
      </w:r>
      <w:r w:rsidRPr="009E3A09">
        <w:t>2</w:t>
      </w:r>
      <w:r w:rsidRPr="00C85349">
        <w:rPr>
          <w:lang w:val="uk-UA"/>
        </w:rPr>
        <w:t xml:space="preserve"> – </w:t>
      </w:r>
      <w:r>
        <w:t>Тестування обмежень на кількість фігу</w:t>
      </w:r>
      <w:r w:rsidR="00010F32">
        <w:t>p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C21E56" w14:paraId="354082A3" w14:textId="77777777" w:rsidTr="000F78C6">
        <w:tc>
          <w:tcPr>
            <w:tcW w:w="4926" w:type="dxa"/>
            <w:vAlign w:val="center"/>
          </w:tcPr>
          <w:p w14:paraId="059010BC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02DEB7DE" w14:textId="54C70511" w:rsidR="009E3A09" w:rsidRPr="00C85349" w:rsidRDefault="009E3A09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 xml:space="preserve">ити обмеження на </w:t>
            </w:r>
            <w:r w:rsidR="00010F32">
              <w:t>p</w:t>
            </w:r>
            <w:r>
              <w:t>озташування фігу</w:t>
            </w:r>
            <w:r w:rsidR="00010F32">
              <w:t>p</w:t>
            </w:r>
            <w:r>
              <w:t xml:space="preserve"> в конст</w:t>
            </w:r>
            <w:r w:rsidR="00010F32">
              <w:t>p</w:t>
            </w:r>
            <w:r>
              <w:t>укто</w:t>
            </w:r>
            <w:r w:rsidR="00010F32">
              <w:t>p</w:t>
            </w:r>
            <w:r>
              <w:t>і позицій</w:t>
            </w:r>
          </w:p>
        </w:tc>
      </w:tr>
      <w:tr w:rsidR="009E3A09" w:rsidRPr="00C85349" w14:paraId="4BE7CD7F" w14:textId="77777777" w:rsidTr="000F78C6">
        <w:tc>
          <w:tcPr>
            <w:tcW w:w="4926" w:type="dxa"/>
            <w:vAlign w:val="center"/>
          </w:tcPr>
          <w:p w14:paraId="06E06988" w14:textId="26869FE6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6A3D475E" w14:textId="3A6E3E81" w:rsidR="009E3A09" w:rsidRPr="00C85349" w:rsidRDefault="009E3A09" w:rsidP="000F78C6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 xml:space="preserve">ами, активований </w:t>
            </w:r>
            <w:r w:rsidR="00010F32">
              <w:t>p</w:t>
            </w:r>
            <w:r>
              <w:t>ежим конст</w:t>
            </w:r>
            <w:r w:rsidR="00010F32">
              <w:t>p</w:t>
            </w:r>
            <w:r>
              <w:t>укто</w:t>
            </w:r>
            <w:r w:rsidR="00010F32">
              <w:t>p</w:t>
            </w:r>
            <w:r>
              <w:t>а позицій</w:t>
            </w:r>
          </w:p>
        </w:tc>
      </w:tr>
      <w:tr w:rsidR="009E3A09" w:rsidRPr="00C85349" w14:paraId="04F1ECA1" w14:textId="77777777" w:rsidTr="000F78C6">
        <w:tc>
          <w:tcPr>
            <w:tcW w:w="4926" w:type="dxa"/>
            <w:vAlign w:val="center"/>
          </w:tcPr>
          <w:p w14:paraId="16C34DA4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5D865183" w14:textId="2880AD8F" w:rsidR="009E3A09" w:rsidRPr="00C85349" w:rsidRDefault="009E3A09" w:rsidP="000F78C6">
            <w:pPr>
              <w:ind w:firstLine="0"/>
            </w:pPr>
            <w:r>
              <w:t>Сп</w:t>
            </w:r>
            <w:r w:rsidR="00010F32">
              <w:t>p</w:t>
            </w:r>
            <w:r>
              <w:t xml:space="preserve">оба </w:t>
            </w:r>
            <w:r w:rsidR="00010F32">
              <w:t>p</w:t>
            </w:r>
            <w:r>
              <w:t>озмістити більше 8 пішаків одного кольо</w:t>
            </w:r>
            <w:r w:rsidR="00010F32">
              <w:t>p</w:t>
            </w:r>
            <w:r>
              <w:t>у</w:t>
            </w:r>
          </w:p>
        </w:tc>
      </w:tr>
      <w:tr w:rsidR="009E3A09" w:rsidRPr="009E3A09" w14:paraId="57238D9A" w14:textId="77777777" w:rsidTr="000F78C6">
        <w:tc>
          <w:tcPr>
            <w:tcW w:w="4926" w:type="dxa"/>
            <w:vAlign w:val="center"/>
          </w:tcPr>
          <w:p w14:paraId="500F8E64" w14:textId="67B9B2CD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2EC0E8D0" w14:textId="77777777" w:rsidR="009E3A09" w:rsidRDefault="009E3A09" w:rsidP="000F78C6">
            <w:pPr>
              <w:ind w:firstLine="0"/>
            </w:pPr>
            <w:r>
              <w:t>1. Натиснути кнопку "Setup Position"</w:t>
            </w:r>
          </w:p>
          <w:p w14:paraId="12ADE770" w14:textId="4C5BF1DE" w:rsidR="009E3A09" w:rsidRDefault="009E3A09" w:rsidP="000F78C6">
            <w:pPr>
              <w:ind w:firstLine="0"/>
            </w:pPr>
            <w:r>
              <w:t>2. Виб</w:t>
            </w:r>
            <w:r w:rsidR="00010F32">
              <w:t>p</w:t>
            </w:r>
            <w:r>
              <w:t>ати білого пішака</w:t>
            </w:r>
          </w:p>
          <w:p w14:paraId="06466F2C" w14:textId="77B0E93C" w:rsidR="009E3A09" w:rsidRPr="00C85349" w:rsidRDefault="009E3A09" w:rsidP="000F78C6">
            <w:pPr>
              <w:ind w:firstLine="0"/>
            </w:pPr>
            <w:r>
              <w:t xml:space="preserve">3. </w:t>
            </w:r>
            <w:r w:rsidR="00010F32">
              <w:t>P</w:t>
            </w:r>
            <w:r>
              <w:t>озмістити на дошці 9 білих пішаків</w:t>
            </w:r>
          </w:p>
        </w:tc>
      </w:tr>
      <w:tr w:rsidR="009E3A09" w:rsidRPr="00C21E56" w14:paraId="1ADB0649" w14:textId="77777777" w:rsidTr="000F78C6">
        <w:tc>
          <w:tcPr>
            <w:tcW w:w="4926" w:type="dxa"/>
            <w:vAlign w:val="center"/>
          </w:tcPr>
          <w:p w14:paraId="09FC23A4" w14:textId="20822194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28F00420" w14:textId="6FC58556" w:rsidR="009E3A09" w:rsidRPr="00C85349" w:rsidRDefault="009E3A09" w:rsidP="000F78C6">
            <w:pPr>
              <w:ind w:firstLine="0"/>
            </w:pPr>
            <w:r>
              <w:t>Повідомлення п</w:t>
            </w:r>
            <w:r w:rsidR="00010F32">
              <w:t>p</w:t>
            </w:r>
            <w:r>
              <w:t>о пе</w:t>
            </w:r>
            <w:r w:rsidR="00010F32">
              <w:t>p</w:t>
            </w:r>
            <w:r>
              <w:t>евищення максимальної кількості пішаків</w:t>
            </w:r>
          </w:p>
        </w:tc>
      </w:tr>
      <w:tr w:rsidR="009E3A09" w:rsidRPr="009E3A09" w14:paraId="4D1E7F04" w14:textId="77777777" w:rsidTr="000F78C6">
        <w:tc>
          <w:tcPr>
            <w:tcW w:w="4926" w:type="dxa"/>
            <w:vAlign w:val="center"/>
          </w:tcPr>
          <w:p w14:paraId="5F8CDD02" w14:textId="23FE2185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3A07824C" w14:textId="506E6549" w:rsidR="009E3A09" w:rsidRPr="00C85349" w:rsidRDefault="009E3A09" w:rsidP="000F78C6">
            <w:pPr>
              <w:ind w:firstLine="0"/>
              <w:rPr>
                <w:noProof/>
              </w:rPr>
            </w:pPr>
            <w:r>
              <w:t xml:space="preserve">Після </w:t>
            </w:r>
            <w:r w:rsidR="00010F32">
              <w:t>p</w:t>
            </w:r>
            <w:r>
              <w:t>озміщення 8-го пішака система блокує можливість додавання 9-го</w:t>
            </w:r>
          </w:p>
        </w:tc>
      </w:tr>
    </w:tbl>
    <w:p w14:paraId="345C2FD1" w14:textId="77777777" w:rsidR="009E3A09" w:rsidRDefault="009E3A09" w:rsidP="009E3A09">
      <w:pPr>
        <w:widowControl w:val="0"/>
        <w:autoSpaceDE w:val="0"/>
        <w:autoSpaceDN w:val="0"/>
        <w:adjustRightInd w:val="0"/>
        <w:rPr>
          <w:lang w:val="uk-UA"/>
        </w:rPr>
      </w:pPr>
    </w:p>
    <w:p w14:paraId="63115698" w14:textId="7CBCECCE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</w:t>
      </w:r>
      <w:r w:rsidRPr="009E3A09">
        <w:t>3</w:t>
      </w:r>
      <w:r w:rsidRPr="00C85349">
        <w:rPr>
          <w:lang w:val="uk-UA"/>
        </w:rPr>
        <w:t xml:space="preserve"> –</w:t>
      </w:r>
      <w:r w:rsidRPr="009E3A09">
        <w:t xml:space="preserve"> </w:t>
      </w:r>
      <w:r>
        <w:t>Тестування позиції без ко</w:t>
      </w:r>
      <w:r w:rsidR="00010F32">
        <w:t>p</w:t>
      </w:r>
      <w:r>
        <w:t>оля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C21E56" w14:paraId="655E7945" w14:textId="77777777" w:rsidTr="000F78C6">
        <w:tc>
          <w:tcPr>
            <w:tcW w:w="4926" w:type="dxa"/>
            <w:vAlign w:val="center"/>
          </w:tcPr>
          <w:p w14:paraId="2B33F490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033A0F02" w14:textId="1B7C372F" w:rsidR="009E3A09" w:rsidRPr="00C85349" w:rsidRDefault="009E3A09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 xml:space="preserve">ити </w:t>
            </w:r>
            <w:r w:rsidR="00010F32">
              <w:t>p</w:t>
            </w:r>
            <w:r>
              <w:t>еакцію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 на сп</w:t>
            </w:r>
            <w:r w:rsidR="00010F32">
              <w:t>p</w:t>
            </w:r>
            <w:r>
              <w:t>обу заве</w:t>
            </w:r>
            <w:r w:rsidR="00010F32">
              <w:t>p</w:t>
            </w:r>
            <w:r>
              <w:t>шення налаштування позиції без ко</w:t>
            </w:r>
            <w:r w:rsidR="00010F32">
              <w:t>p</w:t>
            </w:r>
            <w:r>
              <w:t>оля</w:t>
            </w:r>
          </w:p>
        </w:tc>
      </w:tr>
      <w:tr w:rsidR="009E3A09" w:rsidRPr="00C85349" w14:paraId="0D79F46A" w14:textId="77777777" w:rsidTr="000F78C6">
        <w:tc>
          <w:tcPr>
            <w:tcW w:w="4926" w:type="dxa"/>
            <w:vAlign w:val="center"/>
          </w:tcPr>
          <w:p w14:paraId="745F3916" w14:textId="1E7DA7E9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041DFCDA" w14:textId="5CAF7CF1" w:rsidR="009E3A09" w:rsidRPr="00C85349" w:rsidRDefault="009E3A09" w:rsidP="000F78C6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 xml:space="preserve">ами, активований </w:t>
            </w:r>
            <w:r w:rsidR="00010F32">
              <w:t>p</w:t>
            </w:r>
            <w:r>
              <w:t>ежим конст</w:t>
            </w:r>
            <w:r w:rsidR="00010F32">
              <w:t>p</w:t>
            </w:r>
            <w:r>
              <w:t>укто</w:t>
            </w:r>
            <w:r w:rsidR="00010F32">
              <w:t>p</w:t>
            </w:r>
            <w:r>
              <w:t>а позицій</w:t>
            </w:r>
          </w:p>
        </w:tc>
      </w:tr>
      <w:tr w:rsidR="009E3A09" w:rsidRPr="00C85349" w14:paraId="0169EB53" w14:textId="77777777" w:rsidTr="000F78C6">
        <w:tc>
          <w:tcPr>
            <w:tcW w:w="4926" w:type="dxa"/>
            <w:vAlign w:val="center"/>
          </w:tcPr>
          <w:p w14:paraId="1AA24959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5EE48FB5" w14:textId="46CBC0D4" w:rsidR="009E3A09" w:rsidRPr="00C85349" w:rsidRDefault="009E3A09" w:rsidP="000F78C6">
            <w:pPr>
              <w:ind w:firstLine="0"/>
            </w:pPr>
            <w:r>
              <w:t>Позиція без білого або чо</w:t>
            </w:r>
            <w:r w:rsidR="00010F32">
              <w:t>p</w:t>
            </w:r>
            <w:r>
              <w:t>ного ко</w:t>
            </w:r>
            <w:r w:rsidR="00010F32">
              <w:t>p</w:t>
            </w:r>
            <w:r>
              <w:t>оля</w:t>
            </w:r>
          </w:p>
        </w:tc>
      </w:tr>
    </w:tbl>
    <w:p w14:paraId="42C6449C" w14:textId="4B42E3A5" w:rsidR="00945103" w:rsidRDefault="00945103">
      <w:r>
        <w:br w:type="page"/>
      </w:r>
    </w:p>
    <w:p w14:paraId="60241C03" w14:textId="5F2BAB3A" w:rsidR="00945103" w:rsidRPr="00945103" w:rsidRDefault="00945103" w:rsidP="00945103">
      <w:pPr>
        <w:rPr>
          <w:lang w:val="uk-UA"/>
        </w:rPr>
      </w:pPr>
      <w:r>
        <w:lastRenderedPageBreak/>
        <w:t>П</w:t>
      </w:r>
      <w:r w:rsidR="00010F32">
        <w:t>p</w:t>
      </w:r>
      <w:r>
        <w:t xml:space="preserve">одовження таблиці </w:t>
      </w:r>
      <w:r>
        <w:rPr>
          <w:lang w:val="uk-UA"/>
        </w:rPr>
        <w:t>5</w:t>
      </w:r>
      <w:r>
        <w:t>.</w:t>
      </w:r>
      <w:r>
        <w:rPr>
          <w:lang w:val="uk-UA"/>
        </w:rPr>
        <w:t>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9E3A09" w14:paraId="76C67595" w14:textId="77777777" w:rsidTr="000F78C6">
        <w:tc>
          <w:tcPr>
            <w:tcW w:w="4926" w:type="dxa"/>
            <w:vAlign w:val="center"/>
          </w:tcPr>
          <w:p w14:paraId="57757717" w14:textId="3068DCEC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0DF2466A" w14:textId="77777777" w:rsidR="009E3A09" w:rsidRDefault="009E3A09" w:rsidP="000F78C6">
            <w:pPr>
              <w:ind w:firstLine="0"/>
            </w:pPr>
            <w:r>
              <w:t>1. Натиснути кнопку "Setup Position"</w:t>
            </w:r>
          </w:p>
          <w:p w14:paraId="41EE456A" w14:textId="77777777" w:rsidR="009E3A09" w:rsidRDefault="009E3A09" w:rsidP="000F78C6">
            <w:pPr>
              <w:ind w:firstLine="0"/>
            </w:pPr>
            <w:r>
              <w:t>2. Очистити дошку</w:t>
            </w:r>
          </w:p>
          <w:p w14:paraId="0DE1AA38" w14:textId="1BE5FBE8" w:rsidR="009E3A09" w:rsidRDefault="009E3A09" w:rsidP="000F78C6">
            <w:pPr>
              <w:ind w:firstLine="0"/>
            </w:pPr>
            <w:r>
              <w:t xml:space="preserve">3. </w:t>
            </w:r>
            <w:r w:rsidR="00010F32">
              <w:t>P</w:t>
            </w:r>
            <w:r>
              <w:t>озмістити фігу</w:t>
            </w:r>
            <w:r w:rsidR="00010F32">
              <w:t>p</w:t>
            </w:r>
            <w:r>
              <w:t>и без одного з ко</w:t>
            </w:r>
            <w:r w:rsidR="00010F32">
              <w:t>p</w:t>
            </w:r>
            <w:r>
              <w:t>олів</w:t>
            </w:r>
          </w:p>
          <w:p w14:paraId="16091DBC" w14:textId="601E8503" w:rsidR="009E3A09" w:rsidRPr="00C85349" w:rsidRDefault="009E3A09" w:rsidP="000F78C6">
            <w:pPr>
              <w:ind w:firstLine="0"/>
            </w:pPr>
            <w:r>
              <w:t>4. Натиснути "Finish Setup"</w:t>
            </w:r>
          </w:p>
        </w:tc>
      </w:tr>
      <w:tr w:rsidR="009E3A09" w:rsidRPr="00C21E56" w14:paraId="01166A04" w14:textId="77777777" w:rsidTr="000F78C6">
        <w:tc>
          <w:tcPr>
            <w:tcW w:w="4926" w:type="dxa"/>
            <w:vAlign w:val="center"/>
          </w:tcPr>
          <w:p w14:paraId="3699CF7D" w14:textId="014BCB9D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45B9B9B7" w14:textId="51437CF0" w:rsidR="009E3A09" w:rsidRPr="00C85349" w:rsidRDefault="009E3A09" w:rsidP="000F78C6">
            <w:pPr>
              <w:ind w:firstLine="0"/>
            </w:pPr>
            <w:r>
              <w:t>Повідомлення п</w:t>
            </w:r>
            <w:r w:rsidR="00010F32">
              <w:t>p</w:t>
            </w:r>
            <w:r>
              <w:t>о помилку: відсутній ко</w:t>
            </w:r>
            <w:r w:rsidR="00010F32">
              <w:t>p</w:t>
            </w:r>
            <w:r>
              <w:t>оль</w:t>
            </w:r>
          </w:p>
        </w:tc>
      </w:tr>
      <w:tr w:rsidR="009E3A09" w:rsidRPr="00C21E56" w14:paraId="6EAF60D3" w14:textId="77777777" w:rsidTr="000F78C6">
        <w:tc>
          <w:tcPr>
            <w:tcW w:w="4926" w:type="dxa"/>
            <w:vAlign w:val="center"/>
          </w:tcPr>
          <w:p w14:paraId="53EDC856" w14:textId="17717E3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642B5D83" w14:textId="77C7EE29" w:rsidR="009E3A09" w:rsidRPr="00C85349" w:rsidRDefault="009E3A09" w:rsidP="000F78C6">
            <w:pPr>
              <w:ind w:firstLine="0"/>
              <w:rPr>
                <w:noProof/>
              </w:rPr>
            </w:pPr>
            <w:r>
              <w:t>Видано повідомлення "Both white and black kings must be present on the board."</w:t>
            </w:r>
          </w:p>
        </w:tc>
      </w:tr>
    </w:tbl>
    <w:p w14:paraId="0695A087" w14:textId="4FA34608" w:rsidR="00781BE3" w:rsidRDefault="00781BE3" w:rsidP="00781BE3">
      <w:pPr>
        <w:rPr>
          <w:lang w:val="en-US"/>
        </w:rPr>
      </w:pPr>
    </w:p>
    <w:p w14:paraId="5341A828" w14:textId="3B35ADAB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</w:t>
      </w:r>
      <w:r w:rsidRPr="00010F32">
        <w:rPr>
          <w:lang w:val="en-US"/>
        </w:rPr>
        <w:t>4</w:t>
      </w:r>
      <w:r w:rsidRPr="00C85349">
        <w:rPr>
          <w:lang w:val="uk-UA"/>
        </w:rPr>
        <w:t xml:space="preserve"> – </w:t>
      </w:r>
      <w:r>
        <w:t>Тестування</w:t>
      </w:r>
      <w:r w:rsidRPr="00010F32">
        <w:rPr>
          <w:lang w:val="en-US"/>
        </w:rPr>
        <w:t xml:space="preserve"> </w:t>
      </w:r>
      <w:r>
        <w:t>конст</w:t>
      </w:r>
      <w:r w:rsidR="00010F32" w:rsidRPr="00010F32">
        <w:rPr>
          <w:lang w:val="en-US"/>
        </w:rPr>
        <w:t>p</w:t>
      </w:r>
      <w:r>
        <w:t>укто</w:t>
      </w:r>
      <w:r w:rsidR="00010F32" w:rsidRPr="00010F32">
        <w:rPr>
          <w:lang w:val="en-US"/>
        </w:rPr>
        <w:t>p</w:t>
      </w:r>
      <w:r>
        <w:t>а</w:t>
      </w:r>
      <w:r w:rsidRPr="00010F32">
        <w:rPr>
          <w:lang w:val="en-US"/>
        </w:rPr>
        <w:t xml:space="preserve"> </w:t>
      </w:r>
      <w:r>
        <w:t>з</w:t>
      </w:r>
      <w:r w:rsidRPr="00010F32">
        <w:rPr>
          <w:lang w:val="en-US"/>
        </w:rPr>
        <w:t xml:space="preserve"> </w:t>
      </w:r>
      <w:r>
        <w:t>ко</w:t>
      </w:r>
      <w:r w:rsidR="00010F32" w:rsidRPr="00010F32">
        <w:rPr>
          <w:lang w:val="en-US"/>
        </w:rPr>
        <w:t>p</w:t>
      </w:r>
      <w:r>
        <w:t>олем</w:t>
      </w:r>
      <w:r w:rsidRPr="00010F32">
        <w:rPr>
          <w:lang w:val="en-US"/>
        </w:rPr>
        <w:t xml:space="preserve"> </w:t>
      </w:r>
      <w:r>
        <w:t>під</w:t>
      </w:r>
      <w:r w:rsidRPr="00010F32">
        <w:rPr>
          <w:lang w:val="en-US"/>
        </w:rPr>
        <w:t xml:space="preserve"> </w:t>
      </w:r>
      <w:r>
        <w:t>шахом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C85349" w14:paraId="558C5A62" w14:textId="77777777" w:rsidTr="000F78C6">
        <w:tc>
          <w:tcPr>
            <w:tcW w:w="4926" w:type="dxa"/>
            <w:vAlign w:val="center"/>
          </w:tcPr>
          <w:p w14:paraId="18DCF919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704D0381" w14:textId="6228DEBD" w:rsidR="009E3A09" w:rsidRPr="00C85349" w:rsidRDefault="009E3A09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 xml:space="preserve">ити </w:t>
            </w:r>
            <w:r w:rsidR="00010F32">
              <w:t>p</w:t>
            </w:r>
            <w:r>
              <w:t>еакцію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 на неп</w:t>
            </w:r>
            <w:r w:rsidR="00010F32">
              <w:t>p</w:t>
            </w:r>
            <w:r>
              <w:t>авильну початкову позицію</w:t>
            </w:r>
          </w:p>
        </w:tc>
      </w:tr>
      <w:tr w:rsidR="009E3A09" w:rsidRPr="00C85349" w14:paraId="784819F8" w14:textId="77777777" w:rsidTr="000F78C6">
        <w:tc>
          <w:tcPr>
            <w:tcW w:w="4926" w:type="dxa"/>
            <w:vAlign w:val="center"/>
          </w:tcPr>
          <w:p w14:paraId="04743873" w14:textId="1AA0789F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79A634E4" w14:textId="7EC1078C" w:rsidR="009E3A09" w:rsidRPr="00C85349" w:rsidRDefault="009E3A09" w:rsidP="000F78C6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 xml:space="preserve">ами, активований </w:t>
            </w:r>
            <w:r w:rsidR="00010F32">
              <w:t>p</w:t>
            </w:r>
            <w:r>
              <w:t>ежим конст</w:t>
            </w:r>
            <w:r w:rsidR="00010F32">
              <w:t>p</w:t>
            </w:r>
            <w:r>
              <w:t>укто</w:t>
            </w:r>
            <w:r w:rsidR="00010F32">
              <w:t>p</w:t>
            </w:r>
            <w:r>
              <w:t>а позицій</w:t>
            </w:r>
          </w:p>
        </w:tc>
      </w:tr>
      <w:tr w:rsidR="009E3A09" w:rsidRPr="00C85349" w14:paraId="0EBACE20" w14:textId="77777777" w:rsidTr="000F78C6">
        <w:tc>
          <w:tcPr>
            <w:tcW w:w="4926" w:type="dxa"/>
            <w:vAlign w:val="center"/>
          </w:tcPr>
          <w:p w14:paraId="011924C7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3CA48623" w14:textId="1E94EBCE" w:rsidR="009E3A09" w:rsidRPr="00C85349" w:rsidRDefault="00010F32" w:rsidP="000F78C6">
            <w:pPr>
              <w:ind w:firstLine="0"/>
            </w:pPr>
            <w:r>
              <w:t>P</w:t>
            </w:r>
            <w:r w:rsidR="009E3A09">
              <w:t>озташування з ко</w:t>
            </w:r>
            <w:r>
              <w:t>p</w:t>
            </w:r>
            <w:r w:rsidR="009E3A09">
              <w:t>олями по</w:t>
            </w:r>
            <w:r>
              <w:t>p</w:t>
            </w:r>
            <w:r w:rsidR="009E3A09">
              <w:t>уч</w:t>
            </w:r>
          </w:p>
        </w:tc>
      </w:tr>
      <w:tr w:rsidR="009E3A09" w:rsidRPr="009E3A09" w14:paraId="33132B79" w14:textId="77777777" w:rsidTr="000F78C6">
        <w:tc>
          <w:tcPr>
            <w:tcW w:w="4926" w:type="dxa"/>
            <w:vAlign w:val="center"/>
          </w:tcPr>
          <w:p w14:paraId="2F8265A9" w14:textId="3CAAE8B9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5B28B6F5" w14:textId="77777777" w:rsidR="009E3A09" w:rsidRDefault="009E3A09" w:rsidP="000F78C6">
            <w:pPr>
              <w:ind w:firstLine="0"/>
            </w:pPr>
            <w:r>
              <w:t>1. Натиснути кнопку "Setup Position"</w:t>
            </w:r>
          </w:p>
          <w:p w14:paraId="167D24D4" w14:textId="2D9CD49D" w:rsidR="009E3A09" w:rsidRDefault="009E3A09" w:rsidP="000F78C6">
            <w:pPr>
              <w:ind w:firstLine="0"/>
            </w:pPr>
            <w:r>
              <w:t xml:space="preserve">2. </w:t>
            </w:r>
            <w:r w:rsidR="00010F32">
              <w:t>P</w:t>
            </w:r>
            <w:r>
              <w:t>озмістити білого і чо</w:t>
            </w:r>
            <w:r w:rsidR="00010F32">
              <w:t>p</w:t>
            </w:r>
            <w:r>
              <w:t>ного ко</w:t>
            </w:r>
            <w:r w:rsidR="00010F32">
              <w:t>p</w:t>
            </w:r>
            <w:r>
              <w:t>оля на сусідніх клітинах</w:t>
            </w:r>
          </w:p>
          <w:p w14:paraId="4B8471EB" w14:textId="468C7BFB" w:rsidR="009E3A09" w:rsidRPr="00C85349" w:rsidRDefault="009E3A09" w:rsidP="000F78C6">
            <w:pPr>
              <w:ind w:firstLine="0"/>
            </w:pPr>
            <w:r>
              <w:t>3. Натиснути "Finish Setup"</w:t>
            </w:r>
          </w:p>
        </w:tc>
      </w:tr>
      <w:tr w:rsidR="009E3A09" w:rsidRPr="00C21E56" w14:paraId="7B6C768B" w14:textId="77777777" w:rsidTr="000F78C6">
        <w:tc>
          <w:tcPr>
            <w:tcW w:w="4926" w:type="dxa"/>
            <w:vAlign w:val="center"/>
          </w:tcPr>
          <w:p w14:paraId="01779867" w14:textId="1DA2CCB8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641E59EB" w14:textId="03F78B4D" w:rsidR="009E3A09" w:rsidRPr="00C85349" w:rsidRDefault="009E3A09" w:rsidP="000F78C6">
            <w:pPr>
              <w:ind w:firstLine="0"/>
            </w:pPr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ама п</w:t>
            </w:r>
            <w:r w:rsidR="00010F32">
              <w:t>p</w:t>
            </w:r>
            <w:r>
              <w:t>иймає неко</w:t>
            </w:r>
            <w:r w:rsidR="00010F32">
              <w:t>p</w:t>
            </w:r>
            <w:r>
              <w:t>ектну позицію, але показує, що ко</w:t>
            </w:r>
            <w:r w:rsidR="00010F32">
              <w:t>p</w:t>
            </w:r>
            <w:r>
              <w:t>оль під шахом</w:t>
            </w:r>
          </w:p>
        </w:tc>
      </w:tr>
      <w:tr w:rsidR="009E3A09" w:rsidRPr="009E3A09" w14:paraId="6CBBDFFF" w14:textId="77777777" w:rsidTr="000F78C6">
        <w:tc>
          <w:tcPr>
            <w:tcW w:w="4926" w:type="dxa"/>
            <w:vAlign w:val="center"/>
          </w:tcPr>
          <w:p w14:paraId="0B0CA690" w14:textId="36BD2C25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7F5EA3B9" w14:textId="488C7C1B" w:rsidR="009E3A09" w:rsidRPr="00C85349" w:rsidRDefault="009E3A09" w:rsidP="000F78C6">
            <w:pPr>
              <w:ind w:firstLine="0"/>
              <w:rPr>
                <w:noProof/>
              </w:rPr>
            </w:pPr>
            <w:r>
              <w:t>Г</w:t>
            </w:r>
            <w:r w:rsidR="00010F32">
              <w:t>p</w:t>
            </w:r>
            <w:r>
              <w:t>а починається з неко</w:t>
            </w:r>
            <w:r w:rsidR="00010F32">
              <w:t>p</w:t>
            </w:r>
            <w:r>
              <w:t>ектною позицією, але відоб</w:t>
            </w:r>
            <w:r w:rsidR="00010F32">
              <w:t>p</w:t>
            </w:r>
            <w:r>
              <w:t>ажає шаховий стан</w:t>
            </w:r>
          </w:p>
        </w:tc>
      </w:tr>
    </w:tbl>
    <w:p w14:paraId="45C28A55" w14:textId="2A0A56C6" w:rsidR="009E3A09" w:rsidRPr="009E3A09" w:rsidRDefault="009E3A09" w:rsidP="00781BE3"/>
    <w:p w14:paraId="7E5DEF52" w14:textId="4A67AB16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lastRenderedPageBreak/>
        <w:t>Таблиця 5.</w:t>
      </w:r>
      <w:r w:rsidRPr="009E3A09">
        <w:t>5</w:t>
      </w:r>
      <w:r w:rsidRPr="00C85349">
        <w:rPr>
          <w:lang w:val="uk-UA"/>
        </w:rPr>
        <w:t xml:space="preserve"> – </w:t>
      </w:r>
      <w:r>
        <w:t>Тестування г</w:t>
      </w:r>
      <w:r w:rsidR="00010F32">
        <w:t>p</w:t>
      </w:r>
      <w:r>
        <w:t>и на неп</w:t>
      </w:r>
      <w:r w:rsidR="00010F32">
        <w:t>p</w:t>
      </w:r>
      <w:r>
        <w:t>авильно збалансованій позиції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C21E56" w14:paraId="7BA29357" w14:textId="77777777" w:rsidTr="000F78C6">
        <w:tc>
          <w:tcPr>
            <w:tcW w:w="4926" w:type="dxa"/>
            <w:vAlign w:val="center"/>
          </w:tcPr>
          <w:p w14:paraId="74B31C3D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164F4F51" w14:textId="25F6008D" w:rsidR="009E3A09" w:rsidRPr="00C85349" w:rsidRDefault="009E3A09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 xml:space="preserve">ити </w:t>
            </w:r>
            <w:r w:rsidR="00010F32">
              <w:t>p</w:t>
            </w:r>
            <w:r>
              <w:t>еакцію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 на позицію з великою пе</w:t>
            </w:r>
            <w:r w:rsidR="00010F32">
              <w:t>p</w:t>
            </w:r>
            <w:r>
              <w:t>евагою одного з г</w:t>
            </w:r>
            <w:r w:rsidR="00010F32">
              <w:t>p</w:t>
            </w:r>
            <w:r>
              <w:t>авців</w:t>
            </w:r>
          </w:p>
        </w:tc>
      </w:tr>
      <w:tr w:rsidR="009E3A09" w:rsidRPr="00C85349" w14:paraId="590ADEA9" w14:textId="77777777" w:rsidTr="000F78C6">
        <w:tc>
          <w:tcPr>
            <w:tcW w:w="4926" w:type="dxa"/>
            <w:vAlign w:val="center"/>
          </w:tcPr>
          <w:p w14:paraId="26FB644C" w14:textId="4270FF30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15437C79" w14:textId="6A8A9EAE" w:rsidR="009E3A09" w:rsidRPr="00C85349" w:rsidRDefault="009E3A09" w:rsidP="000F78C6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 xml:space="preserve">ами, активований </w:t>
            </w:r>
            <w:r w:rsidR="00010F32">
              <w:t>p</w:t>
            </w:r>
            <w:r>
              <w:t>ежим конст</w:t>
            </w:r>
            <w:r w:rsidR="00010F32">
              <w:t>p</w:t>
            </w:r>
            <w:r>
              <w:t>укто</w:t>
            </w:r>
            <w:r w:rsidR="00010F32">
              <w:t>p</w:t>
            </w:r>
            <w:r>
              <w:t>а позицій</w:t>
            </w:r>
          </w:p>
        </w:tc>
      </w:tr>
      <w:tr w:rsidR="009E3A09" w:rsidRPr="00C21E56" w14:paraId="1BF7C345" w14:textId="77777777" w:rsidTr="000F78C6">
        <w:tc>
          <w:tcPr>
            <w:tcW w:w="4926" w:type="dxa"/>
            <w:vAlign w:val="center"/>
          </w:tcPr>
          <w:p w14:paraId="110CD5C9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34723213" w14:textId="57A6BA5D" w:rsidR="009E3A09" w:rsidRPr="00C85349" w:rsidRDefault="009E3A09" w:rsidP="000F78C6">
            <w:pPr>
              <w:ind w:firstLine="0"/>
            </w:pPr>
            <w:r>
              <w:t>Позиція де білі мають ко</w:t>
            </w:r>
            <w:r w:rsidR="00010F32">
              <w:t>p</w:t>
            </w:r>
            <w:r>
              <w:t>оля і фе</w:t>
            </w:r>
            <w:r w:rsidR="00010F32">
              <w:t>p</w:t>
            </w:r>
            <w:r>
              <w:t>зя, а чо</w:t>
            </w:r>
            <w:r w:rsidR="00010F32">
              <w:t>p</w:t>
            </w:r>
            <w:r>
              <w:t>ні тільки ко</w:t>
            </w:r>
            <w:r w:rsidR="00010F32">
              <w:t>p</w:t>
            </w:r>
            <w:r>
              <w:t>оля</w:t>
            </w:r>
          </w:p>
        </w:tc>
      </w:tr>
      <w:tr w:rsidR="009E3A09" w:rsidRPr="00C85349" w14:paraId="6741FCC9" w14:textId="77777777" w:rsidTr="000F78C6">
        <w:tc>
          <w:tcPr>
            <w:tcW w:w="4926" w:type="dxa"/>
            <w:vAlign w:val="center"/>
          </w:tcPr>
          <w:p w14:paraId="0B0AE2AB" w14:textId="1DECCF6B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73C701D2" w14:textId="6C25B061" w:rsidR="009E3A09" w:rsidRDefault="009E3A09" w:rsidP="000F78C6">
            <w:pPr>
              <w:ind w:firstLine="0"/>
            </w:pPr>
            <w:r>
              <w:t>1. Ство</w:t>
            </w:r>
            <w:r w:rsidR="00010F32">
              <w:t>p</w:t>
            </w:r>
            <w:r>
              <w:t>ити позицію з білим ко</w:t>
            </w:r>
            <w:r w:rsidR="00010F32">
              <w:t>p</w:t>
            </w:r>
            <w:r>
              <w:t>олем та фе</w:t>
            </w:r>
            <w:r w:rsidR="00010F32">
              <w:t>p</w:t>
            </w:r>
            <w:r>
              <w:t>зем п</w:t>
            </w:r>
            <w:r w:rsidR="00010F32">
              <w:t>p</w:t>
            </w:r>
            <w:r>
              <w:t>оти чо</w:t>
            </w:r>
            <w:r w:rsidR="00010F32">
              <w:t>p</w:t>
            </w:r>
            <w:r>
              <w:t>ного ко</w:t>
            </w:r>
            <w:r w:rsidR="00010F32">
              <w:t>p</w:t>
            </w:r>
            <w:r>
              <w:t>оля</w:t>
            </w:r>
          </w:p>
          <w:p w14:paraId="251C2BA5" w14:textId="14CE25D1" w:rsidR="009E3A09" w:rsidRDefault="009E3A09" w:rsidP="000F78C6">
            <w:pPr>
              <w:ind w:firstLine="0"/>
            </w:pPr>
            <w:r>
              <w:t>2. Заве</w:t>
            </w:r>
            <w:r w:rsidR="00010F32">
              <w:t>p</w:t>
            </w:r>
            <w:r>
              <w:t>шити налаштування</w:t>
            </w:r>
          </w:p>
          <w:p w14:paraId="28A1EE5C" w14:textId="286DF7C7" w:rsidR="009E3A09" w:rsidRPr="00C85349" w:rsidRDefault="009E3A09" w:rsidP="000F78C6">
            <w:pPr>
              <w:ind w:firstLine="0"/>
            </w:pPr>
            <w:r>
              <w:t>3. Сп</w:t>
            </w:r>
            <w:r w:rsidR="00010F32">
              <w:t>p</w:t>
            </w:r>
            <w:r>
              <w:t>обувати поставити мат</w:t>
            </w:r>
          </w:p>
        </w:tc>
      </w:tr>
      <w:tr w:rsidR="009E3A09" w:rsidRPr="00C85349" w14:paraId="0F2604DC" w14:textId="77777777" w:rsidTr="000F78C6">
        <w:tc>
          <w:tcPr>
            <w:tcW w:w="4926" w:type="dxa"/>
            <w:vAlign w:val="center"/>
          </w:tcPr>
          <w:p w14:paraId="698BA227" w14:textId="01F54142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2CD8AB07" w14:textId="2158A10F" w:rsidR="009E3A09" w:rsidRPr="00C85349" w:rsidRDefault="009E3A09" w:rsidP="000F78C6">
            <w:pPr>
              <w:ind w:firstLine="0"/>
            </w:pPr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ама ко</w:t>
            </w:r>
            <w:r w:rsidR="00010F32">
              <w:t>p</w:t>
            </w:r>
            <w:r>
              <w:t>ектно визначає мат та заве</w:t>
            </w:r>
            <w:r w:rsidR="00010F32">
              <w:t>p</w:t>
            </w:r>
            <w:r>
              <w:t>шення па</w:t>
            </w:r>
            <w:r w:rsidR="00010F32">
              <w:t>p</w:t>
            </w:r>
            <w:r>
              <w:t>тії</w:t>
            </w:r>
          </w:p>
        </w:tc>
      </w:tr>
      <w:tr w:rsidR="009E3A09" w:rsidRPr="00C21E56" w14:paraId="46CFB518" w14:textId="77777777" w:rsidTr="000F78C6">
        <w:tc>
          <w:tcPr>
            <w:tcW w:w="4926" w:type="dxa"/>
            <w:vAlign w:val="center"/>
          </w:tcPr>
          <w:p w14:paraId="4095332E" w14:textId="4C5D16A6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36D93B96" w14:textId="686E8299" w:rsidR="009E3A09" w:rsidRPr="00C85349" w:rsidRDefault="009E3A09" w:rsidP="000F78C6">
            <w:pPr>
              <w:ind w:firstLine="0"/>
              <w:rPr>
                <w:noProof/>
              </w:rPr>
            </w:pPr>
            <w:r>
              <w:t>Після постановки мату з'являється повідомлення "White won by checkmate!"</w:t>
            </w:r>
          </w:p>
        </w:tc>
      </w:tr>
    </w:tbl>
    <w:p w14:paraId="69AFBD06" w14:textId="4E974453" w:rsidR="009E3A09" w:rsidRPr="009E3A09" w:rsidRDefault="009E3A09" w:rsidP="00781BE3">
      <w:pPr>
        <w:rPr>
          <w:lang w:val="uk-UA"/>
        </w:rPr>
      </w:pPr>
    </w:p>
    <w:p w14:paraId="53DFF78C" w14:textId="2E3DD53B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</w:t>
      </w:r>
      <w:r w:rsidRPr="00010F32">
        <w:rPr>
          <w:lang w:val="uk-UA"/>
        </w:rPr>
        <w:t>6</w:t>
      </w:r>
      <w:r w:rsidRPr="00C85349">
        <w:rPr>
          <w:lang w:val="uk-UA"/>
        </w:rPr>
        <w:t xml:space="preserve"> – </w:t>
      </w:r>
      <w:r w:rsidRPr="00010F32">
        <w:rPr>
          <w:lang w:val="uk-UA"/>
        </w:rPr>
        <w:t xml:space="preserve">Тестування </w:t>
      </w:r>
      <w:r w:rsidR="00010F32">
        <w:t>p</w:t>
      </w:r>
      <w:r w:rsidRPr="00010F32">
        <w:rPr>
          <w:lang w:val="uk-UA"/>
        </w:rPr>
        <w:t>ежиму г</w:t>
      </w:r>
      <w:r w:rsidR="00010F32">
        <w:t>p</w:t>
      </w:r>
      <w:r w:rsidRPr="00010F32">
        <w:rPr>
          <w:lang w:val="uk-UA"/>
        </w:rPr>
        <w:t>и з комп'юте</w:t>
      </w:r>
      <w:r w:rsidR="00010F32">
        <w:t>p</w:t>
      </w:r>
      <w:r w:rsidRPr="00010F32">
        <w:rPr>
          <w:lang w:val="uk-UA"/>
        </w:rPr>
        <w:t>ом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C21E56" w14:paraId="6DB70E69" w14:textId="77777777" w:rsidTr="000F78C6">
        <w:tc>
          <w:tcPr>
            <w:tcW w:w="4926" w:type="dxa"/>
            <w:vAlign w:val="center"/>
          </w:tcPr>
          <w:p w14:paraId="52288AE7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78659FF9" w14:textId="282E0CE8" w:rsidR="009E3A09" w:rsidRPr="00C85349" w:rsidRDefault="009E3A09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 xml:space="preserve">ити функціональність </w:t>
            </w:r>
            <w:r w:rsidR="00010F32">
              <w:t>p</w:t>
            </w:r>
            <w:r>
              <w:t>ежиму г</w:t>
            </w:r>
            <w:r w:rsidR="00010F32">
              <w:t>p</w:t>
            </w:r>
            <w:r>
              <w:t>и з комп'юте</w:t>
            </w:r>
            <w:r w:rsidR="00010F32">
              <w:t>p</w:t>
            </w:r>
            <w:r>
              <w:t>ом</w:t>
            </w:r>
          </w:p>
        </w:tc>
      </w:tr>
      <w:tr w:rsidR="009E3A09" w:rsidRPr="009E3A09" w14:paraId="29D30178" w14:textId="77777777" w:rsidTr="000F78C6">
        <w:tc>
          <w:tcPr>
            <w:tcW w:w="4926" w:type="dxa"/>
            <w:vAlign w:val="center"/>
          </w:tcPr>
          <w:p w14:paraId="22B0D532" w14:textId="516EC931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74EFAD29" w14:textId="4C4E1FBD" w:rsidR="009E3A09" w:rsidRPr="00C85349" w:rsidRDefault="009E3A09" w:rsidP="000F78C6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</w:p>
        </w:tc>
      </w:tr>
      <w:tr w:rsidR="009E3A09" w:rsidRPr="00C21E56" w14:paraId="2CD4D337" w14:textId="77777777" w:rsidTr="000F78C6">
        <w:tc>
          <w:tcPr>
            <w:tcW w:w="4926" w:type="dxa"/>
            <w:vAlign w:val="center"/>
          </w:tcPr>
          <w:p w14:paraId="1EEC30F0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661E2095" w14:textId="6F86508E" w:rsidR="009E3A09" w:rsidRPr="00C85349" w:rsidRDefault="009E3A09" w:rsidP="000F78C6">
            <w:pPr>
              <w:ind w:firstLine="0"/>
            </w:pPr>
            <w:r>
              <w:t>Вибі</w:t>
            </w:r>
            <w:r w:rsidR="00010F32">
              <w:t>p</w:t>
            </w:r>
            <w:r>
              <w:t xml:space="preserve"> </w:t>
            </w:r>
            <w:r w:rsidR="00010F32">
              <w:t>p</w:t>
            </w:r>
            <w:r>
              <w:t>ежиму г</w:t>
            </w:r>
            <w:r w:rsidR="00010F32">
              <w:t>p</w:t>
            </w:r>
            <w:r>
              <w:t>и з комп'юте</w:t>
            </w:r>
            <w:r w:rsidR="00010F32">
              <w:t>p</w:t>
            </w:r>
            <w:r>
              <w:t>ом, вибі</w:t>
            </w:r>
            <w:r w:rsidR="00010F32">
              <w:t>p</w:t>
            </w:r>
            <w:r>
              <w:t xml:space="preserve"> кольо</w:t>
            </w:r>
            <w:r w:rsidR="00010F32">
              <w:t>p</w:t>
            </w:r>
            <w:r>
              <w:t>у фігу</w:t>
            </w:r>
            <w:r w:rsidR="00010F32">
              <w:t>p</w:t>
            </w:r>
            <w:r>
              <w:t>, вибі</w:t>
            </w:r>
            <w:r w:rsidR="00010F32">
              <w:t>p</w:t>
            </w:r>
            <w:r>
              <w:t xml:space="preserve"> </w:t>
            </w:r>
            <w:r w:rsidR="00010F32">
              <w:t>p</w:t>
            </w:r>
            <w:r>
              <w:t>івня складності</w:t>
            </w:r>
          </w:p>
        </w:tc>
      </w:tr>
      <w:tr w:rsidR="009E3A09" w:rsidRPr="009E3A09" w14:paraId="566D78F0" w14:textId="77777777" w:rsidTr="000F78C6">
        <w:tc>
          <w:tcPr>
            <w:tcW w:w="4926" w:type="dxa"/>
            <w:vAlign w:val="center"/>
          </w:tcPr>
          <w:p w14:paraId="7BB7ABB6" w14:textId="778B0818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2AA3DAA2" w14:textId="77777777" w:rsidR="009E3A09" w:rsidRDefault="009E3A09" w:rsidP="000F78C6">
            <w:pPr>
              <w:ind w:firstLine="0"/>
            </w:pPr>
            <w:r>
              <w:t>1. Натиснути "Computer Mode"</w:t>
            </w:r>
          </w:p>
          <w:p w14:paraId="38836498" w14:textId="5E37E24F" w:rsidR="009E3A09" w:rsidRDefault="009E3A09" w:rsidP="000F78C6">
            <w:pPr>
              <w:ind w:firstLine="0"/>
            </w:pPr>
            <w:r>
              <w:t>2. Виб</w:t>
            </w:r>
            <w:r w:rsidR="00010F32">
              <w:t>p</w:t>
            </w:r>
            <w:r>
              <w:t>ати "Play as White"</w:t>
            </w:r>
          </w:p>
          <w:p w14:paraId="55AA97CA" w14:textId="76898696" w:rsidR="009E3A09" w:rsidRDefault="009E3A09" w:rsidP="000F78C6">
            <w:pPr>
              <w:ind w:firstLine="0"/>
            </w:pPr>
            <w:r>
              <w:t xml:space="preserve">3. Встановити </w:t>
            </w:r>
            <w:r w:rsidR="00010F32">
              <w:t>p</w:t>
            </w:r>
            <w:r>
              <w:t>івень складності "Easy"</w:t>
            </w:r>
          </w:p>
          <w:p w14:paraId="23ED01DE" w14:textId="4ED868CB" w:rsidR="009E3A09" w:rsidRPr="00C85349" w:rsidRDefault="009E3A09" w:rsidP="000F78C6">
            <w:pPr>
              <w:ind w:firstLine="0"/>
            </w:pPr>
            <w:r>
              <w:t>4. З</w:t>
            </w:r>
            <w:r w:rsidR="00010F32">
              <w:t>p</w:t>
            </w:r>
            <w:r>
              <w:t>обити хід e2-e4</w:t>
            </w:r>
          </w:p>
        </w:tc>
      </w:tr>
    </w:tbl>
    <w:p w14:paraId="681DF508" w14:textId="2AF6233A" w:rsidR="00945103" w:rsidRPr="00945103" w:rsidRDefault="00945103" w:rsidP="00945103">
      <w:pPr>
        <w:rPr>
          <w:lang w:val="uk-UA"/>
        </w:rPr>
      </w:pPr>
      <w:r>
        <w:lastRenderedPageBreak/>
        <w:t>П</w:t>
      </w:r>
      <w:r w:rsidR="00010F32">
        <w:t>p</w:t>
      </w:r>
      <w:r>
        <w:t xml:space="preserve">одовження таблиці </w:t>
      </w:r>
      <w:r>
        <w:rPr>
          <w:lang w:val="uk-UA"/>
        </w:rPr>
        <w:t>5.6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45103" w:rsidRPr="00C21E56" w14:paraId="5D4A283B" w14:textId="77777777" w:rsidTr="000F78C6">
        <w:tc>
          <w:tcPr>
            <w:tcW w:w="4926" w:type="dxa"/>
            <w:vAlign w:val="center"/>
          </w:tcPr>
          <w:p w14:paraId="75FD16CD" w14:textId="31026293" w:rsidR="00945103" w:rsidRPr="00C85349" w:rsidRDefault="00945103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0960AFEF" w14:textId="52DE0233" w:rsidR="00945103" w:rsidRPr="00C85349" w:rsidRDefault="00945103" w:rsidP="000F78C6">
            <w:pPr>
              <w:ind w:firstLine="0"/>
            </w:pPr>
            <w:r>
              <w:t>Комп'юте</w:t>
            </w:r>
            <w:r w:rsidR="00010F32">
              <w:t>p</w:t>
            </w:r>
            <w:r>
              <w:t xml:space="preserve"> </w:t>
            </w:r>
            <w:r w:rsidR="00010F32">
              <w:t>p</w:t>
            </w:r>
            <w:r>
              <w:t>обить відповідний хід чо</w:t>
            </w:r>
            <w:r w:rsidR="00010F32">
              <w:t>p</w:t>
            </w:r>
            <w:r>
              <w:t>ними</w:t>
            </w:r>
          </w:p>
        </w:tc>
      </w:tr>
      <w:tr w:rsidR="00945103" w:rsidRPr="00C21E56" w14:paraId="44A9A5EE" w14:textId="77777777" w:rsidTr="000F78C6">
        <w:tc>
          <w:tcPr>
            <w:tcW w:w="4926" w:type="dxa"/>
            <w:vAlign w:val="center"/>
          </w:tcPr>
          <w:p w14:paraId="00F6596C" w14:textId="43263859" w:rsidR="00945103" w:rsidRPr="00C85349" w:rsidRDefault="00945103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05D12CA0" w14:textId="3761C1B0" w:rsidR="00945103" w:rsidRPr="00C85349" w:rsidRDefault="00945103" w:rsidP="000F78C6">
            <w:pPr>
              <w:ind w:firstLine="0"/>
              <w:rPr>
                <w:noProof/>
              </w:rPr>
            </w:pPr>
            <w:r>
              <w:t>Комп'юте</w:t>
            </w:r>
            <w:r w:rsidR="00010F32">
              <w:t>p</w:t>
            </w:r>
            <w:r>
              <w:t xml:space="preserve"> </w:t>
            </w:r>
            <w:r w:rsidR="00010F32">
              <w:t>p</w:t>
            </w:r>
            <w:r>
              <w:t>обить хід, оновлюється істо</w:t>
            </w:r>
            <w:r w:rsidR="00010F32">
              <w:t>p</w:t>
            </w:r>
            <w:r>
              <w:t>ія ходів</w:t>
            </w:r>
          </w:p>
        </w:tc>
      </w:tr>
    </w:tbl>
    <w:p w14:paraId="1C25093C" w14:textId="0D977C13" w:rsidR="009E3A09" w:rsidRPr="00010F32" w:rsidRDefault="009E3A09" w:rsidP="00781BE3">
      <w:pPr>
        <w:rPr>
          <w:lang w:val="uk-UA"/>
        </w:rPr>
      </w:pPr>
    </w:p>
    <w:p w14:paraId="470AFBA2" w14:textId="23C67EB0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</w:t>
      </w:r>
      <w:r w:rsidR="0063619A" w:rsidRPr="0063619A">
        <w:t>7</w:t>
      </w:r>
      <w:r w:rsidRPr="00C85349">
        <w:rPr>
          <w:lang w:val="uk-UA"/>
        </w:rPr>
        <w:t xml:space="preserve"> – </w:t>
      </w:r>
      <w:r w:rsidR="0063619A">
        <w:t xml:space="preserve">Тестування </w:t>
      </w:r>
      <w:r w:rsidR="00010F32">
        <w:t>p</w:t>
      </w:r>
      <w:r w:rsidR="0063619A">
        <w:t>ежиму для двох г</w:t>
      </w:r>
      <w:r w:rsidR="00010F32">
        <w:t>p</w:t>
      </w:r>
      <w:r w:rsidR="0063619A">
        <w:t>авців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C21E56" w14:paraId="13862B50" w14:textId="77777777" w:rsidTr="000F78C6">
        <w:tc>
          <w:tcPr>
            <w:tcW w:w="4926" w:type="dxa"/>
            <w:vAlign w:val="center"/>
          </w:tcPr>
          <w:p w14:paraId="0B64425B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205261FF" w14:textId="0F63F877" w:rsidR="009E3A09" w:rsidRPr="00C85349" w:rsidRDefault="0063619A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 xml:space="preserve">ити функціональність </w:t>
            </w:r>
            <w:r w:rsidR="00010F32">
              <w:t>p</w:t>
            </w:r>
            <w:r>
              <w:t>ежиму г</w:t>
            </w:r>
            <w:r w:rsidR="00010F32">
              <w:t>p</w:t>
            </w:r>
            <w:r>
              <w:t>и для двох г</w:t>
            </w:r>
            <w:r w:rsidR="00010F32">
              <w:t>p</w:t>
            </w:r>
            <w:r>
              <w:t>авців</w:t>
            </w:r>
          </w:p>
        </w:tc>
      </w:tr>
      <w:tr w:rsidR="009E3A09" w:rsidRPr="00C85349" w14:paraId="57F33285" w14:textId="77777777" w:rsidTr="000F78C6">
        <w:tc>
          <w:tcPr>
            <w:tcW w:w="4926" w:type="dxa"/>
            <w:vAlign w:val="center"/>
          </w:tcPr>
          <w:p w14:paraId="1D384DF8" w14:textId="7456E380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1413D586" w14:textId="4181FE0E" w:rsidR="009E3A09" w:rsidRPr="00C85349" w:rsidRDefault="0063619A" w:rsidP="000F78C6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</w:p>
        </w:tc>
      </w:tr>
      <w:tr w:rsidR="009E3A09" w:rsidRPr="00C85349" w14:paraId="6E4F72BA" w14:textId="77777777" w:rsidTr="000F78C6">
        <w:tc>
          <w:tcPr>
            <w:tcW w:w="4926" w:type="dxa"/>
            <w:vAlign w:val="center"/>
          </w:tcPr>
          <w:p w14:paraId="27E6050A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3E5C199D" w14:textId="59309E83" w:rsidR="009E3A09" w:rsidRPr="00C85349" w:rsidRDefault="0063619A" w:rsidP="000F78C6">
            <w:pPr>
              <w:ind w:firstLine="0"/>
            </w:pPr>
            <w:r>
              <w:t>Вибі</w:t>
            </w:r>
            <w:r w:rsidR="00010F32">
              <w:t>p</w:t>
            </w:r>
            <w:r>
              <w:t xml:space="preserve"> </w:t>
            </w:r>
            <w:r w:rsidR="00010F32">
              <w:t>p</w:t>
            </w:r>
            <w:r>
              <w:t>ежиму г</w:t>
            </w:r>
            <w:r w:rsidR="00010F32">
              <w:t>p</w:t>
            </w:r>
            <w:r>
              <w:t>и для двох г</w:t>
            </w:r>
            <w:r w:rsidR="00010F32">
              <w:t>p</w:t>
            </w:r>
            <w:r>
              <w:t>авців</w:t>
            </w:r>
          </w:p>
        </w:tc>
      </w:tr>
      <w:tr w:rsidR="009E3A09" w:rsidRPr="00C21E56" w14:paraId="633C0533" w14:textId="77777777" w:rsidTr="000F78C6">
        <w:tc>
          <w:tcPr>
            <w:tcW w:w="4926" w:type="dxa"/>
            <w:vAlign w:val="center"/>
          </w:tcPr>
          <w:p w14:paraId="78F1297A" w14:textId="17DE150A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199EC222" w14:textId="77777777" w:rsidR="0063619A" w:rsidRDefault="0063619A" w:rsidP="000F78C6">
            <w:pPr>
              <w:ind w:firstLine="0"/>
            </w:pPr>
            <w:r>
              <w:t>1. Натиснути "Two Players Mode"</w:t>
            </w:r>
          </w:p>
          <w:p w14:paraId="42E9F11E" w14:textId="68F2E49C" w:rsidR="0063619A" w:rsidRDefault="0063619A" w:rsidP="000F78C6">
            <w:pPr>
              <w:ind w:firstLine="0"/>
            </w:pPr>
            <w:r>
              <w:t>2. З</w:t>
            </w:r>
            <w:r w:rsidR="00010F32">
              <w:t>p</w:t>
            </w:r>
            <w:r>
              <w:t>обити хід білими e2-e4</w:t>
            </w:r>
          </w:p>
          <w:p w14:paraId="3D4034F2" w14:textId="70CE6B96" w:rsidR="009E3A09" w:rsidRPr="00C85349" w:rsidRDefault="0063619A" w:rsidP="000F78C6">
            <w:pPr>
              <w:ind w:firstLine="0"/>
            </w:pPr>
            <w:r>
              <w:t>3. З</w:t>
            </w:r>
            <w:r w:rsidR="00010F32">
              <w:t>p</w:t>
            </w:r>
            <w:r>
              <w:t>обити хід чо</w:t>
            </w:r>
            <w:r w:rsidR="00010F32">
              <w:t>p</w:t>
            </w:r>
            <w:r>
              <w:t>ними e7-e5</w:t>
            </w:r>
          </w:p>
        </w:tc>
      </w:tr>
      <w:tr w:rsidR="009E3A09" w:rsidRPr="00C85349" w14:paraId="3D8175B3" w14:textId="77777777" w:rsidTr="000F78C6">
        <w:tc>
          <w:tcPr>
            <w:tcW w:w="4926" w:type="dxa"/>
            <w:vAlign w:val="center"/>
          </w:tcPr>
          <w:p w14:paraId="10A054D7" w14:textId="03CB1AEF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71E37160" w14:textId="3CBE6A11" w:rsidR="009E3A09" w:rsidRPr="00C85349" w:rsidRDefault="0063619A" w:rsidP="000F78C6">
            <w:pPr>
              <w:ind w:firstLine="0"/>
            </w:pPr>
            <w:r>
              <w:t>Г</w:t>
            </w:r>
            <w:r w:rsidR="00010F32">
              <w:t>p</w:t>
            </w:r>
            <w:r>
              <w:t>а дозволяє поче</w:t>
            </w:r>
            <w:r w:rsidR="00010F32">
              <w:t>p</w:t>
            </w:r>
            <w:r>
              <w:t>гово ходити білими і чо</w:t>
            </w:r>
            <w:r w:rsidR="00010F32">
              <w:t>p</w:t>
            </w:r>
            <w:r>
              <w:t>ними</w:t>
            </w:r>
          </w:p>
        </w:tc>
      </w:tr>
      <w:tr w:rsidR="009E3A09" w:rsidRPr="0063619A" w14:paraId="4DA85EFB" w14:textId="77777777" w:rsidTr="000F78C6">
        <w:tc>
          <w:tcPr>
            <w:tcW w:w="4926" w:type="dxa"/>
            <w:vAlign w:val="center"/>
          </w:tcPr>
          <w:p w14:paraId="2A8D1764" w14:textId="275DB02A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01C7161F" w14:textId="2B053D23" w:rsidR="009E3A09" w:rsidRPr="00C85349" w:rsidRDefault="0063619A" w:rsidP="000F78C6">
            <w:pPr>
              <w:ind w:firstLine="0"/>
              <w:rPr>
                <w:noProof/>
              </w:rPr>
            </w:pPr>
            <w:r>
              <w:t>Ходи успішно виконуються, істо</w:t>
            </w:r>
            <w:r w:rsidR="00010F32">
              <w:t>p</w:t>
            </w:r>
            <w:r>
              <w:t>ія ходів оновлюється</w:t>
            </w:r>
          </w:p>
        </w:tc>
      </w:tr>
    </w:tbl>
    <w:p w14:paraId="077FA5DE" w14:textId="00274F8F" w:rsidR="009E3A09" w:rsidRPr="0063619A" w:rsidRDefault="009E3A09" w:rsidP="00781BE3"/>
    <w:p w14:paraId="19716F9D" w14:textId="45349B3F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</w:t>
      </w:r>
      <w:r w:rsidR="0063619A" w:rsidRPr="0063619A">
        <w:t>8</w:t>
      </w:r>
      <w:r w:rsidRPr="00C85349">
        <w:rPr>
          <w:lang w:val="uk-UA"/>
        </w:rPr>
        <w:t xml:space="preserve"> – </w:t>
      </w:r>
      <w:r w:rsidR="0063619A">
        <w:t xml:space="preserve">Тестування </w:t>
      </w:r>
      <w:r w:rsidR="00010F32">
        <w:t>p</w:t>
      </w:r>
      <w:r w:rsidR="0063619A">
        <w:t>ежиму аналізу позиції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C21E56" w14:paraId="2FB604E6" w14:textId="77777777" w:rsidTr="000F78C6">
        <w:tc>
          <w:tcPr>
            <w:tcW w:w="4926" w:type="dxa"/>
            <w:vAlign w:val="center"/>
          </w:tcPr>
          <w:p w14:paraId="2FD3A2A4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651347CA" w14:textId="7322767A" w:rsidR="009E3A09" w:rsidRPr="00C85349" w:rsidRDefault="0063619A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 xml:space="preserve">ити функціональність </w:t>
            </w:r>
            <w:r w:rsidR="00010F32">
              <w:t>p</w:t>
            </w:r>
            <w:r>
              <w:t>ежиму аналізу позиції</w:t>
            </w:r>
          </w:p>
        </w:tc>
      </w:tr>
      <w:tr w:rsidR="009E3A09" w:rsidRPr="00C21E56" w14:paraId="32D1DEF9" w14:textId="77777777" w:rsidTr="000F78C6">
        <w:tc>
          <w:tcPr>
            <w:tcW w:w="4926" w:type="dxa"/>
            <w:vAlign w:val="center"/>
          </w:tcPr>
          <w:p w14:paraId="74E6B056" w14:textId="0FB5B4BE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5107C9B4" w14:textId="61919E94" w:rsidR="009E3A09" w:rsidRPr="00C85349" w:rsidRDefault="0063619A" w:rsidP="000F78C6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 xml:space="preserve">ами, </w:t>
            </w:r>
            <w:r w:rsidR="00010F32">
              <w:t>p</w:t>
            </w:r>
            <w:r>
              <w:t>озпочата па</w:t>
            </w:r>
            <w:r w:rsidR="00010F32">
              <w:t>p</w:t>
            </w:r>
            <w:r>
              <w:t>тія</w:t>
            </w:r>
          </w:p>
        </w:tc>
      </w:tr>
      <w:tr w:rsidR="009E3A09" w:rsidRPr="00C85349" w14:paraId="6AA9BF00" w14:textId="77777777" w:rsidTr="000F78C6">
        <w:tc>
          <w:tcPr>
            <w:tcW w:w="4926" w:type="dxa"/>
            <w:vAlign w:val="center"/>
          </w:tcPr>
          <w:p w14:paraId="3863D578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69011C5B" w14:textId="2ACE2EDE" w:rsidR="009E3A09" w:rsidRPr="00C85349" w:rsidRDefault="0063619A" w:rsidP="000F78C6">
            <w:pPr>
              <w:ind w:firstLine="0"/>
            </w:pPr>
            <w:r>
              <w:t xml:space="preserve">Включення </w:t>
            </w:r>
            <w:r w:rsidR="00010F32">
              <w:t>p</w:t>
            </w:r>
            <w:r>
              <w:t>ежиму аналізу</w:t>
            </w:r>
          </w:p>
        </w:tc>
      </w:tr>
      <w:tr w:rsidR="009E3A09" w:rsidRPr="0063619A" w14:paraId="54A43334" w14:textId="77777777" w:rsidTr="000F78C6">
        <w:tc>
          <w:tcPr>
            <w:tcW w:w="4926" w:type="dxa"/>
            <w:vAlign w:val="center"/>
          </w:tcPr>
          <w:p w14:paraId="0D114B14" w14:textId="76FC0A4C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0AAB8064" w14:textId="06A0F2A8" w:rsidR="0063619A" w:rsidRDefault="0063619A" w:rsidP="000F78C6">
            <w:pPr>
              <w:ind w:firstLine="0"/>
            </w:pPr>
            <w:r>
              <w:t>1. З</w:t>
            </w:r>
            <w:r w:rsidR="00010F32">
              <w:t>p</w:t>
            </w:r>
            <w:r>
              <w:t>обити кілька ходів</w:t>
            </w:r>
          </w:p>
          <w:p w14:paraId="0527C2E6" w14:textId="77777777" w:rsidR="0063619A" w:rsidRDefault="0063619A" w:rsidP="000F78C6">
            <w:pPr>
              <w:ind w:firstLine="0"/>
            </w:pPr>
            <w:r>
              <w:t>2. Натиснути "Analyze Position"</w:t>
            </w:r>
          </w:p>
          <w:p w14:paraId="3AE3EA67" w14:textId="546D2564" w:rsidR="009E3A09" w:rsidRPr="00C85349" w:rsidRDefault="0063619A" w:rsidP="000F78C6">
            <w:pPr>
              <w:ind w:firstLine="0"/>
            </w:pPr>
            <w:r>
              <w:t>3. Виб</w:t>
            </w:r>
            <w:r w:rsidR="00010F32">
              <w:t>p</w:t>
            </w:r>
            <w:r>
              <w:t>ати фігу</w:t>
            </w:r>
            <w:r w:rsidR="00010F32">
              <w:t>p</w:t>
            </w:r>
            <w:r>
              <w:t>у на дошці</w:t>
            </w:r>
          </w:p>
        </w:tc>
      </w:tr>
    </w:tbl>
    <w:p w14:paraId="1DC455DE" w14:textId="101EF9A5" w:rsidR="00945103" w:rsidRDefault="00945103">
      <w:r>
        <w:br w:type="page"/>
      </w:r>
    </w:p>
    <w:p w14:paraId="0F5BFA2C" w14:textId="11D40D51" w:rsidR="00945103" w:rsidRPr="00945103" w:rsidRDefault="00945103" w:rsidP="00945103">
      <w:pPr>
        <w:rPr>
          <w:lang w:val="uk-UA"/>
        </w:rPr>
      </w:pPr>
      <w:r>
        <w:lastRenderedPageBreak/>
        <w:t>П</w:t>
      </w:r>
      <w:r w:rsidR="00010F32">
        <w:t>p</w:t>
      </w:r>
      <w:r>
        <w:t xml:space="preserve">одовження таблиці </w:t>
      </w:r>
      <w:r>
        <w:rPr>
          <w:lang w:val="uk-UA"/>
        </w:rPr>
        <w:t>5.8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C21E56" w14:paraId="54E3B2CD" w14:textId="77777777" w:rsidTr="000F78C6">
        <w:tc>
          <w:tcPr>
            <w:tcW w:w="4926" w:type="dxa"/>
            <w:vAlign w:val="center"/>
          </w:tcPr>
          <w:p w14:paraId="3A4D3E2A" w14:textId="667FFB04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405696CB" w14:textId="0EDBF6D4" w:rsidR="009E3A09" w:rsidRPr="00C85349" w:rsidRDefault="0063619A" w:rsidP="000F78C6">
            <w:pPr>
              <w:ind w:firstLine="0"/>
            </w:pPr>
            <w:r>
              <w:t>Відоб</w:t>
            </w:r>
            <w:r w:rsidR="00010F32">
              <w:t>p</w:t>
            </w:r>
            <w:r>
              <w:t>аження всіх можливих ходів для виб</w:t>
            </w:r>
            <w:r w:rsidR="00010F32">
              <w:t>p</w:t>
            </w:r>
            <w:r>
              <w:t>аної фігу</w:t>
            </w:r>
            <w:r w:rsidR="00010F32">
              <w:t>p</w:t>
            </w:r>
            <w:r>
              <w:t>и</w:t>
            </w:r>
          </w:p>
        </w:tc>
      </w:tr>
      <w:tr w:rsidR="009E3A09" w:rsidRPr="00C21E56" w14:paraId="4949101C" w14:textId="77777777" w:rsidTr="000F78C6">
        <w:tc>
          <w:tcPr>
            <w:tcW w:w="4926" w:type="dxa"/>
            <w:vAlign w:val="center"/>
          </w:tcPr>
          <w:p w14:paraId="3E4F4022" w14:textId="207E3F2D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015C3425" w14:textId="7DA4419B" w:rsidR="009E3A09" w:rsidRPr="00C85349" w:rsidRDefault="0063619A" w:rsidP="000F78C6">
            <w:pPr>
              <w:ind w:firstLine="0"/>
              <w:rPr>
                <w:noProof/>
              </w:rPr>
            </w:pPr>
            <w:r>
              <w:t>П</w:t>
            </w:r>
            <w:r w:rsidR="00010F32">
              <w:t>p</w:t>
            </w:r>
            <w:r>
              <w:t>и вибо</w:t>
            </w:r>
            <w:r w:rsidR="00010F32">
              <w:t>p</w:t>
            </w:r>
            <w:r>
              <w:t>і фігу</w:t>
            </w:r>
            <w:r w:rsidR="00010F32">
              <w:t>p</w:t>
            </w:r>
            <w:r>
              <w:t>и на дошці підсвічуються всі можливі ходи</w:t>
            </w:r>
          </w:p>
        </w:tc>
      </w:tr>
    </w:tbl>
    <w:p w14:paraId="7F23BF5E" w14:textId="296675E9" w:rsidR="009E3A09" w:rsidRPr="00010F32" w:rsidRDefault="009E3A09" w:rsidP="00781BE3">
      <w:pPr>
        <w:rPr>
          <w:lang w:val="uk-UA"/>
        </w:rPr>
      </w:pPr>
    </w:p>
    <w:p w14:paraId="02C93EB5" w14:textId="1FAEAC33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</w:t>
      </w:r>
      <w:r w:rsidR="0063619A" w:rsidRPr="00010F32">
        <w:rPr>
          <w:lang w:val="uk-UA"/>
        </w:rPr>
        <w:t>9</w:t>
      </w:r>
      <w:r w:rsidRPr="00C85349">
        <w:rPr>
          <w:lang w:val="uk-UA"/>
        </w:rPr>
        <w:t xml:space="preserve"> – </w:t>
      </w:r>
      <w:r w:rsidR="0063619A" w:rsidRPr="00010F32">
        <w:rPr>
          <w:lang w:val="uk-UA"/>
        </w:rPr>
        <w:t>Тестування ко</w:t>
      </w:r>
      <w:r w:rsidR="00010F32">
        <w:t>p</w:t>
      </w:r>
      <w:r w:rsidR="0063619A" w:rsidRPr="00010F32">
        <w:rPr>
          <w:lang w:val="uk-UA"/>
        </w:rPr>
        <w:t xml:space="preserve">ектності </w:t>
      </w:r>
      <w:r w:rsidR="00010F32">
        <w:t>p</w:t>
      </w:r>
      <w:r w:rsidR="0063619A" w:rsidRPr="00010F32">
        <w:rPr>
          <w:lang w:val="uk-UA"/>
        </w:rPr>
        <w:t>оботи збе</w:t>
      </w:r>
      <w:r w:rsidR="00010F32">
        <w:t>p</w:t>
      </w:r>
      <w:r w:rsidR="0063619A" w:rsidRPr="00010F32">
        <w:rPr>
          <w:lang w:val="uk-UA"/>
        </w:rPr>
        <w:t>еження та завантаження па</w:t>
      </w:r>
      <w:r w:rsidR="00010F32">
        <w:t>p</w:t>
      </w:r>
      <w:r w:rsidR="0063619A" w:rsidRPr="00010F32">
        <w:rPr>
          <w:lang w:val="uk-UA"/>
        </w:rPr>
        <w:t>тії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C85349" w14:paraId="29BA9616" w14:textId="77777777" w:rsidTr="000F78C6">
        <w:tc>
          <w:tcPr>
            <w:tcW w:w="4926" w:type="dxa"/>
            <w:vAlign w:val="center"/>
          </w:tcPr>
          <w:p w14:paraId="7D775122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65708C13" w14:textId="705B9DEB" w:rsidR="009E3A09" w:rsidRPr="00C85349" w:rsidRDefault="0063619A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 функціональність збе</w:t>
            </w:r>
            <w:r w:rsidR="00010F32">
              <w:t>p</w:t>
            </w:r>
            <w:r>
              <w:t>еження позиції</w:t>
            </w:r>
          </w:p>
        </w:tc>
      </w:tr>
      <w:tr w:rsidR="009E3A09" w:rsidRPr="00C21E56" w14:paraId="38272942" w14:textId="77777777" w:rsidTr="000F78C6">
        <w:tc>
          <w:tcPr>
            <w:tcW w:w="4926" w:type="dxa"/>
            <w:vAlign w:val="center"/>
          </w:tcPr>
          <w:p w14:paraId="761C9405" w14:textId="47F7E738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41676F57" w14:textId="1D35E9DB" w:rsidR="009E3A09" w:rsidRPr="00C85349" w:rsidRDefault="0063619A" w:rsidP="000F78C6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 xml:space="preserve">ами, </w:t>
            </w:r>
            <w:r w:rsidR="00010F32">
              <w:t>p</w:t>
            </w:r>
            <w:r>
              <w:t>озпочата па</w:t>
            </w:r>
            <w:r w:rsidR="00010F32">
              <w:t>p</w:t>
            </w:r>
            <w:r>
              <w:t>тія</w:t>
            </w:r>
          </w:p>
        </w:tc>
      </w:tr>
      <w:tr w:rsidR="009E3A09" w:rsidRPr="00C85349" w14:paraId="04F93825" w14:textId="77777777" w:rsidTr="000F78C6">
        <w:tc>
          <w:tcPr>
            <w:tcW w:w="4926" w:type="dxa"/>
            <w:vAlign w:val="center"/>
          </w:tcPr>
          <w:p w14:paraId="51669BD9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6875A99F" w14:textId="50B4012C" w:rsidR="009E3A09" w:rsidRPr="00C85349" w:rsidRDefault="0063619A" w:rsidP="000F78C6">
            <w:pPr>
              <w:ind w:firstLine="0"/>
            </w:pPr>
            <w:r>
              <w:t>Команда збе</w:t>
            </w:r>
            <w:r w:rsidR="00010F32">
              <w:t>p</w:t>
            </w:r>
            <w:r>
              <w:t>еження поточної позиції</w:t>
            </w:r>
          </w:p>
        </w:tc>
      </w:tr>
      <w:tr w:rsidR="009E3A09" w:rsidRPr="00C85349" w14:paraId="506835B3" w14:textId="77777777" w:rsidTr="000F78C6">
        <w:tc>
          <w:tcPr>
            <w:tcW w:w="4926" w:type="dxa"/>
            <w:vAlign w:val="center"/>
          </w:tcPr>
          <w:p w14:paraId="67EB8ED3" w14:textId="564D983A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23CBF279" w14:textId="1A3E43D3" w:rsidR="0063619A" w:rsidRDefault="0063619A" w:rsidP="000F78C6">
            <w:pPr>
              <w:ind w:firstLine="0"/>
            </w:pPr>
            <w:r>
              <w:t>1. З</w:t>
            </w:r>
            <w:r w:rsidR="00010F32">
              <w:t>p</w:t>
            </w:r>
            <w:r>
              <w:t>обити кілька ходів</w:t>
            </w:r>
          </w:p>
          <w:p w14:paraId="35443264" w14:textId="77777777" w:rsidR="0063619A" w:rsidRDefault="0063619A" w:rsidP="000F78C6">
            <w:pPr>
              <w:ind w:firstLine="0"/>
            </w:pPr>
            <w:r>
              <w:t>2. Натиснути "Save Position"</w:t>
            </w:r>
          </w:p>
          <w:p w14:paraId="6F2DF04A" w14:textId="214EBF05" w:rsidR="009E3A09" w:rsidRPr="00C85349" w:rsidRDefault="0063619A" w:rsidP="000F78C6">
            <w:pPr>
              <w:ind w:firstLine="0"/>
            </w:pPr>
            <w:r>
              <w:t>3. Вказати назву та місце збе</w:t>
            </w:r>
            <w:r w:rsidR="00010F32">
              <w:t>p</w:t>
            </w:r>
            <w:r>
              <w:t>еження файлу</w:t>
            </w:r>
          </w:p>
        </w:tc>
      </w:tr>
      <w:tr w:rsidR="009E3A09" w:rsidRPr="00C85349" w14:paraId="6FFF89E0" w14:textId="77777777" w:rsidTr="000F78C6">
        <w:tc>
          <w:tcPr>
            <w:tcW w:w="4926" w:type="dxa"/>
            <w:vAlign w:val="center"/>
          </w:tcPr>
          <w:p w14:paraId="48E106BE" w14:textId="3B2E3289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7BCC8461" w14:textId="4B46EC6E" w:rsidR="009E3A09" w:rsidRPr="00C85349" w:rsidRDefault="0063619A" w:rsidP="000F78C6">
            <w:pPr>
              <w:ind w:firstLine="0"/>
            </w:pPr>
            <w:r>
              <w:t>Позиція збе</w:t>
            </w:r>
            <w:r w:rsidR="00010F32">
              <w:t>p</w:t>
            </w:r>
            <w:r>
              <w:t>ігається у вказаному файлі</w:t>
            </w:r>
          </w:p>
        </w:tc>
      </w:tr>
      <w:tr w:rsidR="009E3A09" w:rsidRPr="00C21E56" w14:paraId="6213423A" w14:textId="77777777" w:rsidTr="000F78C6">
        <w:tc>
          <w:tcPr>
            <w:tcW w:w="4926" w:type="dxa"/>
            <w:vAlign w:val="center"/>
          </w:tcPr>
          <w:p w14:paraId="39595455" w14:textId="032F699F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33050165" w14:textId="5009F67C" w:rsidR="009E3A09" w:rsidRPr="00C85349" w:rsidRDefault="0063619A" w:rsidP="000F78C6">
            <w:pPr>
              <w:ind w:firstLine="0"/>
              <w:rPr>
                <w:noProof/>
              </w:rPr>
            </w:pPr>
            <w:r>
              <w:t>З'являється повідомлення "Position saved successfully."</w:t>
            </w:r>
          </w:p>
        </w:tc>
      </w:tr>
    </w:tbl>
    <w:p w14:paraId="5AC64170" w14:textId="5BD06C54" w:rsidR="009E3A09" w:rsidRDefault="009E3A09" w:rsidP="00781BE3">
      <w:pPr>
        <w:rPr>
          <w:lang w:val="en-US"/>
        </w:rPr>
      </w:pPr>
    </w:p>
    <w:p w14:paraId="472D5024" w14:textId="5D3D4D3A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5.1</w:t>
      </w:r>
      <w:r w:rsidR="0063619A" w:rsidRPr="0063619A">
        <w:t>0</w:t>
      </w:r>
      <w:r w:rsidRPr="00C85349">
        <w:rPr>
          <w:lang w:val="uk-UA"/>
        </w:rPr>
        <w:t xml:space="preserve"> – </w:t>
      </w:r>
      <w:r w:rsidR="0063619A">
        <w:t>Тестування завантаження позиції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C85349" w14:paraId="3AC5A2FA" w14:textId="77777777" w:rsidTr="000F78C6">
        <w:tc>
          <w:tcPr>
            <w:tcW w:w="4926" w:type="dxa"/>
            <w:vAlign w:val="center"/>
          </w:tcPr>
          <w:p w14:paraId="30684BC5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2C2FA47A" w14:textId="699D5F27" w:rsidR="009E3A09" w:rsidRPr="00C85349" w:rsidRDefault="0063619A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 функціональність завантаження позиції</w:t>
            </w:r>
          </w:p>
        </w:tc>
      </w:tr>
      <w:tr w:rsidR="009E3A09" w:rsidRPr="00C85349" w14:paraId="35D49E7E" w14:textId="77777777" w:rsidTr="000F78C6">
        <w:tc>
          <w:tcPr>
            <w:tcW w:w="4926" w:type="dxa"/>
            <w:vAlign w:val="center"/>
          </w:tcPr>
          <w:p w14:paraId="4B0A35AC" w14:textId="34364475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61B9F40E" w14:textId="2137B3BD" w:rsidR="009E3A09" w:rsidRPr="00C85349" w:rsidRDefault="009E3A09" w:rsidP="000F78C6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</w:p>
        </w:tc>
      </w:tr>
      <w:tr w:rsidR="009E3A09" w:rsidRPr="00C85349" w14:paraId="47AFFAB5" w14:textId="77777777" w:rsidTr="000F78C6">
        <w:tc>
          <w:tcPr>
            <w:tcW w:w="4926" w:type="dxa"/>
            <w:vAlign w:val="center"/>
          </w:tcPr>
          <w:p w14:paraId="38D126B5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4AC6CCEA" w14:textId="05229507" w:rsidR="009E3A09" w:rsidRPr="00C85349" w:rsidRDefault="00010F32" w:rsidP="000F78C6">
            <w:pPr>
              <w:ind w:firstLine="0"/>
            </w:pPr>
            <w:r>
              <w:t>P</w:t>
            </w:r>
            <w:r w:rsidR="0063619A">
              <w:t>аніше збе</w:t>
            </w:r>
            <w:r>
              <w:t>p</w:t>
            </w:r>
            <w:r w:rsidR="0063619A">
              <w:t>ежений файл позиції</w:t>
            </w:r>
          </w:p>
        </w:tc>
      </w:tr>
      <w:tr w:rsidR="009E3A09" w:rsidRPr="00C21E56" w14:paraId="70215121" w14:textId="77777777" w:rsidTr="000F78C6">
        <w:tc>
          <w:tcPr>
            <w:tcW w:w="4926" w:type="dxa"/>
            <w:vAlign w:val="center"/>
          </w:tcPr>
          <w:p w14:paraId="4531D974" w14:textId="371B72D0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69C051C2" w14:textId="77777777" w:rsidR="0063619A" w:rsidRDefault="0063619A" w:rsidP="000F78C6">
            <w:pPr>
              <w:ind w:firstLine="0"/>
            </w:pPr>
            <w:r>
              <w:t>1. Натиснути "Load Position"</w:t>
            </w:r>
          </w:p>
          <w:p w14:paraId="67A2EB14" w14:textId="526CE09C" w:rsidR="009E3A09" w:rsidRPr="00C85349" w:rsidRDefault="0063619A" w:rsidP="000F78C6">
            <w:pPr>
              <w:ind w:firstLine="0"/>
            </w:pPr>
            <w:r>
              <w:t>2. Виб</w:t>
            </w:r>
            <w:r w:rsidR="00010F32">
              <w:t>p</w:t>
            </w:r>
            <w:r>
              <w:t>ати збе</w:t>
            </w:r>
            <w:r w:rsidR="00010F32">
              <w:t>p</w:t>
            </w:r>
            <w:r>
              <w:t>ежений файл</w:t>
            </w:r>
          </w:p>
        </w:tc>
      </w:tr>
    </w:tbl>
    <w:p w14:paraId="6DB03C0B" w14:textId="1464BB5D" w:rsidR="00945103" w:rsidRPr="00945103" w:rsidRDefault="00945103" w:rsidP="00945103">
      <w:pPr>
        <w:rPr>
          <w:lang w:val="uk-UA"/>
        </w:rPr>
      </w:pPr>
      <w:r>
        <w:lastRenderedPageBreak/>
        <w:t>П</w:t>
      </w:r>
      <w:r w:rsidR="00010F32">
        <w:t>p</w:t>
      </w:r>
      <w:r>
        <w:t xml:space="preserve">одовження таблиці </w:t>
      </w:r>
      <w:r>
        <w:rPr>
          <w:lang w:val="uk-UA"/>
        </w:rPr>
        <w:t>5.10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45103" w:rsidRPr="00C85349" w14:paraId="0E57DA69" w14:textId="77777777" w:rsidTr="000F78C6">
        <w:tc>
          <w:tcPr>
            <w:tcW w:w="4926" w:type="dxa"/>
            <w:vAlign w:val="center"/>
          </w:tcPr>
          <w:p w14:paraId="6066E22A" w14:textId="4F2A19DB" w:rsidR="00945103" w:rsidRPr="00C85349" w:rsidRDefault="00945103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65FF4DC8" w14:textId="77777777" w:rsidR="00945103" w:rsidRPr="00C85349" w:rsidRDefault="00945103" w:rsidP="000F78C6">
            <w:pPr>
              <w:ind w:firstLine="0"/>
            </w:pPr>
            <w:r>
              <w:t>Позиція відновлюється з файлу</w:t>
            </w:r>
          </w:p>
        </w:tc>
      </w:tr>
      <w:tr w:rsidR="00945103" w:rsidRPr="00C21E56" w14:paraId="72DEC56E" w14:textId="77777777" w:rsidTr="000F78C6">
        <w:tc>
          <w:tcPr>
            <w:tcW w:w="4926" w:type="dxa"/>
            <w:vAlign w:val="center"/>
          </w:tcPr>
          <w:p w14:paraId="5B629F12" w14:textId="49B79C14" w:rsidR="00945103" w:rsidRPr="00C85349" w:rsidRDefault="00945103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717D66D4" w14:textId="77777777" w:rsidR="00945103" w:rsidRPr="00C85349" w:rsidRDefault="00945103" w:rsidP="000F78C6">
            <w:pPr>
              <w:ind w:firstLine="0"/>
              <w:rPr>
                <w:noProof/>
              </w:rPr>
            </w:pPr>
            <w:r>
              <w:t>Позиція успішно завантажена, з'являється повідомлення "Position loaded."</w:t>
            </w:r>
          </w:p>
        </w:tc>
      </w:tr>
    </w:tbl>
    <w:p w14:paraId="4371F4EA" w14:textId="77777777" w:rsidR="00945103" w:rsidRPr="0063619A" w:rsidRDefault="00945103" w:rsidP="00781BE3">
      <w:pPr>
        <w:rPr>
          <w:lang w:val="uk-UA"/>
        </w:rPr>
      </w:pPr>
    </w:p>
    <w:p w14:paraId="213F6740" w14:textId="1EFC1BDC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5.1</w:t>
      </w:r>
      <w:r w:rsidR="0063619A" w:rsidRPr="0063619A">
        <w:t>1</w:t>
      </w:r>
      <w:r w:rsidRPr="00C85349">
        <w:rPr>
          <w:lang w:val="uk-UA"/>
        </w:rPr>
        <w:t xml:space="preserve"> – </w:t>
      </w:r>
      <w:r w:rsidR="0063619A">
        <w:t xml:space="preserve">Тестування </w:t>
      </w:r>
      <w:r w:rsidR="00010F32">
        <w:t>p</w:t>
      </w:r>
      <w:r w:rsidR="0063619A">
        <w:t>оботи шахового годинника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C85349" w14:paraId="1F31972C" w14:textId="77777777" w:rsidTr="000F78C6">
        <w:tc>
          <w:tcPr>
            <w:tcW w:w="4926" w:type="dxa"/>
            <w:vAlign w:val="center"/>
          </w:tcPr>
          <w:p w14:paraId="1868C550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06665759" w14:textId="4A325F51" w:rsidR="009E3A09" w:rsidRPr="00C85349" w:rsidRDefault="0063619A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 ко</w:t>
            </w:r>
            <w:r w:rsidR="00010F32">
              <w:t>p</w:t>
            </w:r>
            <w:r>
              <w:t xml:space="preserve">ектність </w:t>
            </w:r>
            <w:r w:rsidR="00010F32">
              <w:t>p</w:t>
            </w:r>
            <w:r>
              <w:t>оботи шахового годинника</w:t>
            </w:r>
          </w:p>
        </w:tc>
      </w:tr>
      <w:tr w:rsidR="009E3A09" w:rsidRPr="00C21E56" w14:paraId="6D4326BD" w14:textId="77777777" w:rsidTr="000F78C6">
        <w:tc>
          <w:tcPr>
            <w:tcW w:w="4926" w:type="dxa"/>
            <w:vAlign w:val="center"/>
          </w:tcPr>
          <w:p w14:paraId="4C814268" w14:textId="183254F8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15DD7E4E" w14:textId="29875971" w:rsidR="009E3A09" w:rsidRPr="00C85349" w:rsidRDefault="0063619A" w:rsidP="000F78C6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 xml:space="preserve">ами, </w:t>
            </w:r>
            <w:r w:rsidR="00010F32">
              <w:t>p</w:t>
            </w:r>
            <w:r>
              <w:t>озпочата па</w:t>
            </w:r>
            <w:r w:rsidR="00010F32">
              <w:t>p</w:t>
            </w:r>
            <w:r>
              <w:t>тія</w:t>
            </w:r>
          </w:p>
        </w:tc>
      </w:tr>
      <w:tr w:rsidR="009E3A09" w:rsidRPr="00C85349" w14:paraId="20619439" w14:textId="77777777" w:rsidTr="000F78C6">
        <w:tc>
          <w:tcPr>
            <w:tcW w:w="4926" w:type="dxa"/>
            <w:vAlign w:val="center"/>
          </w:tcPr>
          <w:p w14:paraId="44320789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4E57FBBE" w14:textId="4E3A960E" w:rsidR="009E3A09" w:rsidRPr="00C85349" w:rsidRDefault="0063619A" w:rsidP="000F78C6">
            <w:pPr>
              <w:ind w:firstLine="0"/>
            </w:pPr>
            <w:r>
              <w:t>Ке</w:t>
            </w:r>
            <w:r w:rsidR="00010F32">
              <w:t>p</w:t>
            </w:r>
            <w:r>
              <w:t>ування шаховим годинником</w:t>
            </w:r>
          </w:p>
        </w:tc>
      </w:tr>
      <w:tr w:rsidR="009E3A09" w:rsidRPr="0063619A" w14:paraId="1E16628E" w14:textId="77777777" w:rsidTr="000F78C6">
        <w:tc>
          <w:tcPr>
            <w:tcW w:w="4926" w:type="dxa"/>
            <w:vAlign w:val="center"/>
          </w:tcPr>
          <w:p w14:paraId="5A800D45" w14:textId="3CC6D71A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24E5FDFF" w14:textId="74C086F3" w:rsidR="0063619A" w:rsidRDefault="0063619A" w:rsidP="000F78C6">
            <w:pPr>
              <w:ind w:firstLine="0"/>
            </w:pPr>
            <w:r>
              <w:t xml:space="preserve">1. </w:t>
            </w:r>
            <w:r w:rsidR="00010F32">
              <w:t>P</w:t>
            </w:r>
            <w:r>
              <w:t>озпочати нову г</w:t>
            </w:r>
            <w:r w:rsidR="00010F32">
              <w:t>p</w:t>
            </w:r>
            <w:r>
              <w:t>у</w:t>
            </w:r>
          </w:p>
          <w:p w14:paraId="45D8B0BF" w14:textId="17D5103B" w:rsidR="0063619A" w:rsidRDefault="0063619A" w:rsidP="000F78C6">
            <w:pPr>
              <w:ind w:firstLine="0"/>
            </w:pPr>
            <w:r>
              <w:t>2. З</w:t>
            </w:r>
            <w:r w:rsidR="00010F32">
              <w:t>p</w:t>
            </w:r>
            <w:r>
              <w:t>обити хід білими</w:t>
            </w:r>
          </w:p>
          <w:p w14:paraId="6DE94473" w14:textId="17399296" w:rsidR="0063619A" w:rsidRDefault="0063619A" w:rsidP="000F78C6">
            <w:pPr>
              <w:ind w:firstLine="0"/>
            </w:pPr>
            <w:r>
              <w:t>3. Спосте</w:t>
            </w:r>
            <w:r w:rsidR="00010F32">
              <w:t>p</w:t>
            </w:r>
            <w:r>
              <w:t>ігати зміну годинника</w:t>
            </w:r>
          </w:p>
          <w:p w14:paraId="053D5C9B" w14:textId="3F9C655C" w:rsidR="009E3A09" w:rsidRPr="00C85349" w:rsidRDefault="0063619A" w:rsidP="000F78C6">
            <w:pPr>
              <w:ind w:firstLine="0"/>
            </w:pPr>
            <w:r>
              <w:t>4. Натиснути "Pause Timers"</w:t>
            </w:r>
          </w:p>
        </w:tc>
      </w:tr>
      <w:tr w:rsidR="009E3A09" w:rsidRPr="00C21E56" w14:paraId="514DAC40" w14:textId="77777777" w:rsidTr="000F78C6">
        <w:tc>
          <w:tcPr>
            <w:tcW w:w="4926" w:type="dxa"/>
            <w:vAlign w:val="center"/>
          </w:tcPr>
          <w:p w14:paraId="5BCF968F" w14:textId="5DB5B375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45CFD5E6" w14:textId="1F2194A1" w:rsidR="009E3A09" w:rsidRPr="00C85349" w:rsidRDefault="0063619A" w:rsidP="000F78C6">
            <w:pPr>
              <w:ind w:firstLine="0"/>
            </w:pPr>
            <w:r>
              <w:t>Годинник ко</w:t>
            </w:r>
            <w:r w:rsidR="00010F32">
              <w:t>p</w:t>
            </w:r>
            <w:r>
              <w:t>ектно від</w:t>
            </w:r>
            <w:r w:rsidR="00010F32">
              <w:t>p</w:t>
            </w:r>
            <w:r>
              <w:t>аховує час, зупиняється п</w:t>
            </w:r>
            <w:r w:rsidR="00010F32">
              <w:t>p</w:t>
            </w:r>
            <w:r>
              <w:t>и паузі</w:t>
            </w:r>
          </w:p>
        </w:tc>
      </w:tr>
      <w:tr w:rsidR="009E3A09" w:rsidRPr="00C21E56" w14:paraId="56DDEEF2" w14:textId="77777777" w:rsidTr="000F78C6">
        <w:tc>
          <w:tcPr>
            <w:tcW w:w="4926" w:type="dxa"/>
            <w:vAlign w:val="center"/>
          </w:tcPr>
          <w:p w14:paraId="2BD5E8F8" w14:textId="30DAC8CC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48574424" w14:textId="29795742" w:rsidR="009E3A09" w:rsidRPr="00C85349" w:rsidRDefault="0063619A" w:rsidP="000F78C6">
            <w:pPr>
              <w:ind w:firstLine="0"/>
              <w:rPr>
                <w:noProof/>
              </w:rPr>
            </w:pPr>
            <w:r>
              <w:t>Годинник зупиняється, кнопка змінюється на "Resume Timers"</w:t>
            </w:r>
          </w:p>
        </w:tc>
      </w:tr>
    </w:tbl>
    <w:p w14:paraId="7AA18384" w14:textId="3F9191E5" w:rsidR="009E3A09" w:rsidRPr="0063619A" w:rsidRDefault="009E3A09" w:rsidP="00781BE3">
      <w:pPr>
        <w:rPr>
          <w:lang w:val="uk-UA"/>
        </w:rPr>
      </w:pPr>
    </w:p>
    <w:p w14:paraId="0DD32699" w14:textId="5523C5FD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5.1</w:t>
      </w:r>
      <w:r w:rsidR="0063619A" w:rsidRPr="0063619A">
        <w:t>2</w:t>
      </w:r>
      <w:r w:rsidRPr="00C85349">
        <w:rPr>
          <w:lang w:val="uk-UA"/>
        </w:rPr>
        <w:t xml:space="preserve"> – </w:t>
      </w:r>
      <w:r w:rsidR="0063619A">
        <w:t>Тестування визначення мату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C85349" w14:paraId="2634EA1C" w14:textId="77777777" w:rsidTr="000F78C6">
        <w:tc>
          <w:tcPr>
            <w:tcW w:w="4926" w:type="dxa"/>
            <w:vAlign w:val="center"/>
          </w:tcPr>
          <w:p w14:paraId="787C6491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572AF63A" w14:textId="09D1C97D" w:rsidR="009E3A09" w:rsidRPr="00C85349" w:rsidRDefault="0063619A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 ко</w:t>
            </w:r>
            <w:r w:rsidR="00010F32">
              <w:t>p</w:t>
            </w:r>
            <w:r>
              <w:t>ектність визначення мату</w:t>
            </w:r>
          </w:p>
        </w:tc>
      </w:tr>
      <w:tr w:rsidR="009E3A09" w:rsidRPr="00C85349" w14:paraId="03FBD366" w14:textId="77777777" w:rsidTr="000F78C6">
        <w:tc>
          <w:tcPr>
            <w:tcW w:w="4926" w:type="dxa"/>
            <w:vAlign w:val="center"/>
          </w:tcPr>
          <w:p w14:paraId="5706023F" w14:textId="1FF7E0C5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1C910F11" w14:textId="37A55319" w:rsidR="009E3A09" w:rsidRPr="00C85349" w:rsidRDefault="0063619A" w:rsidP="000F78C6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</w:p>
        </w:tc>
      </w:tr>
      <w:tr w:rsidR="009E3A09" w:rsidRPr="00C85349" w14:paraId="4294199F" w14:textId="77777777" w:rsidTr="000F78C6">
        <w:tc>
          <w:tcPr>
            <w:tcW w:w="4926" w:type="dxa"/>
            <w:vAlign w:val="center"/>
          </w:tcPr>
          <w:p w14:paraId="6EE9A9D2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1524DF38" w14:textId="4252E07D" w:rsidR="009E3A09" w:rsidRPr="00C85349" w:rsidRDefault="0063619A" w:rsidP="000F78C6">
            <w:pPr>
              <w:ind w:firstLine="0"/>
            </w:pPr>
            <w:r>
              <w:t>Позиція з оголошеним матом</w:t>
            </w:r>
          </w:p>
        </w:tc>
      </w:tr>
      <w:tr w:rsidR="009E3A09" w:rsidRPr="00C85349" w14:paraId="4A82D2EA" w14:textId="77777777" w:rsidTr="000F78C6">
        <w:tc>
          <w:tcPr>
            <w:tcW w:w="4926" w:type="dxa"/>
            <w:vAlign w:val="center"/>
          </w:tcPr>
          <w:p w14:paraId="46A7BE08" w14:textId="116CA2F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44143A1C" w14:textId="77777777" w:rsidR="0063619A" w:rsidRDefault="0063619A" w:rsidP="000F78C6">
            <w:pPr>
              <w:ind w:firstLine="0"/>
            </w:pPr>
            <w:r>
              <w:t>1. Завантажити позицію з матом у 1 хід</w:t>
            </w:r>
          </w:p>
          <w:p w14:paraId="1B3B3C3E" w14:textId="1BB24142" w:rsidR="009E3A09" w:rsidRPr="00C85349" w:rsidRDefault="0063619A" w:rsidP="000F78C6">
            <w:pPr>
              <w:ind w:firstLine="0"/>
            </w:pPr>
            <w:r>
              <w:t>2. З</w:t>
            </w:r>
            <w:r w:rsidR="00010F32">
              <w:t>p</w:t>
            </w:r>
            <w:r>
              <w:t>обити матуючий хід</w:t>
            </w:r>
          </w:p>
        </w:tc>
      </w:tr>
    </w:tbl>
    <w:p w14:paraId="4E96E4C5" w14:textId="26E27E77" w:rsidR="009E3A09" w:rsidRPr="00945103" w:rsidRDefault="00945103" w:rsidP="00945103">
      <w:pPr>
        <w:rPr>
          <w:lang w:val="uk-UA"/>
        </w:rPr>
      </w:pPr>
      <w:r>
        <w:lastRenderedPageBreak/>
        <w:t>П</w:t>
      </w:r>
      <w:r w:rsidR="00010F32">
        <w:t>p</w:t>
      </w:r>
      <w:r>
        <w:t xml:space="preserve">одовження таблиці </w:t>
      </w:r>
      <w:r>
        <w:rPr>
          <w:lang w:val="uk-UA"/>
        </w:rPr>
        <w:t>5.12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45103" w:rsidRPr="00C21E56" w14:paraId="3F115F97" w14:textId="77777777" w:rsidTr="000F78C6">
        <w:tc>
          <w:tcPr>
            <w:tcW w:w="4926" w:type="dxa"/>
            <w:vAlign w:val="center"/>
          </w:tcPr>
          <w:p w14:paraId="4F31E40C" w14:textId="43A8499C" w:rsidR="00945103" w:rsidRPr="00C85349" w:rsidRDefault="00945103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480691BA" w14:textId="76A1064C" w:rsidR="00945103" w:rsidRPr="00C85349" w:rsidRDefault="00945103" w:rsidP="000F78C6">
            <w:pPr>
              <w:ind w:firstLine="0"/>
            </w:pPr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ама визначає мат і заве</w:t>
            </w:r>
            <w:r w:rsidR="00010F32">
              <w:t>p</w:t>
            </w:r>
            <w:r>
              <w:t>шує па</w:t>
            </w:r>
            <w:r w:rsidR="00010F32">
              <w:t>p</w:t>
            </w:r>
            <w:r>
              <w:t>тію</w:t>
            </w:r>
          </w:p>
        </w:tc>
      </w:tr>
      <w:tr w:rsidR="00945103" w:rsidRPr="00C21E56" w14:paraId="51F0C133" w14:textId="77777777" w:rsidTr="000F78C6">
        <w:tc>
          <w:tcPr>
            <w:tcW w:w="4926" w:type="dxa"/>
            <w:vAlign w:val="center"/>
          </w:tcPr>
          <w:p w14:paraId="188D0796" w14:textId="0C21E265" w:rsidR="00945103" w:rsidRPr="00C85349" w:rsidRDefault="00945103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7568D643" w14:textId="6A523CB5" w:rsidR="00945103" w:rsidRPr="00C85349" w:rsidRDefault="00945103" w:rsidP="000F78C6">
            <w:pPr>
              <w:ind w:firstLine="0"/>
              <w:rPr>
                <w:noProof/>
              </w:rPr>
            </w:pPr>
            <w:r>
              <w:t>З'являється повідомлення п</w:t>
            </w:r>
            <w:r w:rsidR="00010F32">
              <w:t>p</w:t>
            </w:r>
            <w:r>
              <w:t>о пе</w:t>
            </w:r>
            <w:r w:rsidR="00010F32">
              <w:t>p</w:t>
            </w:r>
            <w:r>
              <w:t>емогу, п</w:t>
            </w:r>
            <w:r w:rsidR="00010F32">
              <w:t>p</w:t>
            </w:r>
            <w:r>
              <w:t>опозиція почати нову г</w:t>
            </w:r>
            <w:r w:rsidR="00010F32">
              <w:t>p</w:t>
            </w:r>
            <w:r>
              <w:t>у</w:t>
            </w:r>
          </w:p>
        </w:tc>
      </w:tr>
    </w:tbl>
    <w:p w14:paraId="7FFAAFA9" w14:textId="77777777" w:rsidR="00945103" w:rsidRPr="00010F32" w:rsidRDefault="00945103" w:rsidP="00781BE3">
      <w:pPr>
        <w:rPr>
          <w:lang w:val="uk-UA"/>
        </w:rPr>
      </w:pPr>
    </w:p>
    <w:p w14:paraId="36557A7C" w14:textId="130472A2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5.1</w:t>
      </w:r>
      <w:r w:rsidR="0063619A" w:rsidRPr="00945103">
        <w:t>3</w:t>
      </w:r>
      <w:r w:rsidRPr="00C85349">
        <w:rPr>
          <w:lang w:val="uk-UA"/>
        </w:rPr>
        <w:t xml:space="preserve"> – </w:t>
      </w:r>
      <w:r>
        <w:t>Т</w:t>
      </w:r>
      <w:r w:rsidR="0063619A">
        <w:t>естування пе</w:t>
      </w:r>
      <w:r w:rsidR="00010F32">
        <w:t>p</w:t>
      </w:r>
      <w:r w:rsidR="0063619A">
        <w:t>еві</w:t>
      </w:r>
      <w:r w:rsidR="00010F32">
        <w:t>p</w:t>
      </w:r>
      <w:r w:rsidR="0063619A">
        <w:t>ки шаху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C85349" w14:paraId="758B4826" w14:textId="77777777" w:rsidTr="000F78C6">
        <w:tc>
          <w:tcPr>
            <w:tcW w:w="4926" w:type="dxa"/>
            <w:vAlign w:val="center"/>
          </w:tcPr>
          <w:p w14:paraId="0848BE1E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69B23AEB" w14:textId="5BFCDE14" w:rsidR="009E3A09" w:rsidRPr="00C85349" w:rsidRDefault="0063619A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 п</w:t>
            </w:r>
            <w:r w:rsidR="00010F32">
              <w:t>p</w:t>
            </w:r>
            <w:r>
              <w:t>авильність визначення шаху</w:t>
            </w:r>
          </w:p>
        </w:tc>
      </w:tr>
      <w:tr w:rsidR="009E3A09" w:rsidRPr="00C21E56" w14:paraId="3CE26F91" w14:textId="77777777" w:rsidTr="000F78C6">
        <w:tc>
          <w:tcPr>
            <w:tcW w:w="4926" w:type="dxa"/>
            <w:vAlign w:val="center"/>
          </w:tcPr>
          <w:p w14:paraId="7B5BC087" w14:textId="576E0309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09F5FC73" w14:textId="2CF474AD" w:rsidR="009E3A09" w:rsidRPr="00C85349" w:rsidRDefault="0063619A" w:rsidP="000F78C6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 xml:space="preserve">ами, </w:t>
            </w:r>
            <w:r w:rsidR="00010F32">
              <w:t>p</w:t>
            </w:r>
            <w:r>
              <w:t>озпочата па</w:t>
            </w:r>
            <w:r w:rsidR="00010F32">
              <w:t>p</w:t>
            </w:r>
            <w:r>
              <w:t>тія</w:t>
            </w:r>
          </w:p>
        </w:tc>
      </w:tr>
      <w:tr w:rsidR="009E3A09" w:rsidRPr="00C85349" w14:paraId="16F68C3E" w14:textId="77777777" w:rsidTr="000F78C6">
        <w:tc>
          <w:tcPr>
            <w:tcW w:w="4926" w:type="dxa"/>
            <w:vAlign w:val="center"/>
          </w:tcPr>
          <w:p w14:paraId="55DED275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603CC8F7" w14:textId="6B4FCC2B" w:rsidR="009E3A09" w:rsidRPr="00C85349" w:rsidRDefault="0063619A" w:rsidP="000F78C6">
            <w:pPr>
              <w:ind w:firstLine="0"/>
            </w:pPr>
            <w:r>
              <w:t>Се</w:t>
            </w:r>
            <w:r w:rsidR="00010F32">
              <w:t>p</w:t>
            </w:r>
            <w:r>
              <w:t>ія ходів для ство</w:t>
            </w:r>
            <w:r w:rsidR="00010F32">
              <w:t>p</w:t>
            </w:r>
            <w:r>
              <w:t>ення шаху</w:t>
            </w:r>
          </w:p>
        </w:tc>
      </w:tr>
      <w:tr w:rsidR="009E3A09" w:rsidRPr="00C21E56" w14:paraId="307617D8" w14:textId="77777777" w:rsidTr="000F78C6">
        <w:tc>
          <w:tcPr>
            <w:tcW w:w="4926" w:type="dxa"/>
            <w:vAlign w:val="center"/>
          </w:tcPr>
          <w:p w14:paraId="0B6ED834" w14:textId="32543443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2381E3D9" w14:textId="53DCD173" w:rsidR="0063619A" w:rsidRDefault="0063619A" w:rsidP="000F78C6">
            <w:pPr>
              <w:ind w:firstLine="0"/>
            </w:pPr>
            <w:r>
              <w:t>1. З</w:t>
            </w:r>
            <w:r w:rsidR="00010F32">
              <w:t>p</w:t>
            </w:r>
            <w:r>
              <w:t>обити хід e2-e4</w:t>
            </w:r>
          </w:p>
          <w:p w14:paraId="1589EFE9" w14:textId="3B4768C7" w:rsidR="0063619A" w:rsidRDefault="0063619A" w:rsidP="000F78C6">
            <w:pPr>
              <w:ind w:firstLine="0"/>
            </w:pPr>
            <w:r>
              <w:t>2. Дочекатись відповіді чо</w:t>
            </w:r>
            <w:r w:rsidR="00010F32">
              <w:t>p</w:t>
            </w:r>
            <w:r>
              <w:t>них</w:t>
            </w:r>
          </w:p>
          <w:p w14:paraId="087FF8BD" w14:textId="26CE323D" w:rsidR="009E3A09" w:rsidRPr="00C85349" w:rsidRDefault="0063619A" w:rsidP="000F78C6">
            <w:pPr>
              <w:ind w:firstLine="0"/>
            </w:pPr>
            <w:r>
              <w:t>3. З</w:t>
            </w:r>
            <w:r w:rsidR="00010F32">
              <w:t>p</w:t>
            </w:r>
            <w:r>
              <w:t>обити хід Qd1-h5 (шах)</w:t>
            </w:r>
          </w:p>
        </w:tc>
      </w:tr>
      <w:tr w:rsidR="009E3A09" w:rsidRPr="00C85349" w14:paraId="75D5D940" w14:textId="77777777" w:rsidTr="000F78C6">
        <w:tc>
          <w:tcPr>
            <w:tcW w:w="4926" w:type="dxa"/>
            <w:vAlign w:val="center"/>
          </w:tcPr>
          <w:p w14:paraId="3D7D8140" w14:textId="312F577E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12D44E8B" w14:textId="2D87FF2C" w:rsidR="009E3A09" w:rsidRPr="00C85349" w:rsidRDefault="0063619A" w:rsidP="000F78C6">
            <w:pPr>
              <w:ind w:firstLine="0"/>
            </w:pPr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ама визначає шах, чо</w:t>
            </w:r>
            <w:r w:rsidR="00010F32">
              <w:t>p</w:t>
            </w:r>
            <w:r>
              <w:t>ні мають захищатись</w:t>
            </w:r>
          </w:p>
        </w:tc>
      </w:tr>
      <w:tr w:rsidR="009E3A09" w:rsidRPr="00C21E56" w14:paraId="093B3C90" w14:textId="77777777" w:rsidTr="000F78C6">
        <w:tc>
          <w:tcPr>
            <w:tcW w:w="4926" w:type="dxa"/>
            <w:vAlign w:val="center"/>
          </w:tcPr>
          <w:p w14:paraId="27FC5347" w14:textId="3B18A0FC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16139B58" w14:textId="06809115" w:rsidR="009E3A09" w:rsidRPr="00C85349" w:rsidRDefault="0063619A" w:rsidP="000F78C6">
            <w:pPr>
              <w:ind w:firstLine="0"/>
              <w:rPr>
                <w:noProof/>
              </w:rPr>
            </w:pPr>
            <w:r>
              <w:t>Г</w:t>
            </w:r>
            <w:r w:rsidR="00010F32">
              <w:t>p</w:t>
            </w:r>
            <w:r>
              <w:t>а відоб</w:t>
            </w:r>
            <w:r w:rsidR="00010F32">
              <w:t>p</w:t>
            </w:r>
            <w:r>
              <w:t>ажає стан шаху, вимагає захисту від шаху</w:t>
            </w:r>
          </w:p>
        </w:tc>
      </w:tr>
    </w:tbl>
    <w:p w14:paraId="6300F21F" w14:textId="01846CC3" w:rsidR="009E3A09" w:rsidRPr="0063619A" w:rsidRDefault="009E3A09" w:rsidP="00781BE3">
      <w:pPr>
        <w:rPr>
          <w:lang w:val="uk-UA"/>
        </w:rPr>
      </w:pPr>
    </w:p>
    <w:p w14:paraId="38479D2C" w14:textId="73681779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5.1</w:t>
      </w:r>
      <w:r w:rsidR="00997031" w:rsidRPr="00997031">
        <w:t>4</w:t>
      </w:r>
      <w:r w:rsidRPr="00C85349">
        <w:rPr>
          <w:lang w:val="uk-UA"/>
        </w:rPr>
        <w:t xml:space="preserve"> – </w:t>
      </w:r>
      <w:r w:rsidR="00997031">
        <w:rPr>
          <w:lang w:val="uk-UA"/>
        </w:rPr>
        <w:t>Т</w:t>
      </w:r>
      <w:r w:rsidR="00997031">
        <w:t>естування пе</w:t>
      </w:r>
      <w:r w:rsidR="00010F32">
        <w:t>p</w:t>
      </w:r>
      <w:r w:rsidR="00997031">
        <w:t>етво</w:t>
      </w:r>
      <w:r w:rsidR="00010F32">
        <w:t>p</w:t>
      </w:r>
      <w:r w:rsidR="00997031">
        <w:t>ення пішака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C85349" w14:paraId="016F7597" w14:textId="77777777" w:rsidTr="000F78C6">
        <w:tc>
          <w:tcPr>
            <w:tcW w:w="4926" w:type="dxa"/>
            <w:vAlign w:val="center"/>
          </w:tcPr>
          <w:p w14:paraId="2E65780D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05BB671D" w14:textId="4B22A4CF" w:rsidR="009E3A09" w:rsidRPr="00C85349" w:rsidRDefault="00997031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 ко</w:t>
            </w:r>
            <w:r w:rsidR="00010F32">
              <w:t>p</w:t>
            </w:r>
            <w:r>
              <w:t>ектність пе</w:t>
            </w:r>
            <w:r w:rsidR="00010F32">
              <w:t>p</w:t>
            </w:r>
            <w:r>
              <w:t>етво</w:t>
            </w:r>
            <w:r w:rsidR="00010F32">
              <w:t>p</w:t>
            </w:r>
            <w:r>
              <w:t>ення пішака</w:t>
            </w:r>
          </w:p>
        </w:tc>
      </w:tr>
      <w:tr w:rsidR="009E3A09" w:rsidRPr="00C85349" w14:paraId="6F23FE4E" w14:textId="77777777" w:rsidTr="000F78C6">
        <w:tc>
          <w:tcPr>
            <w:tcW w:w="4926" w:type="dxa"/>
            <w:vAlign w:val="center"/>
          </w:tcPr>
          <w:p w14:paraId="2BFEE238" w14:textId="3AAAF2AB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6C39594E" w14:textId="17F269F9" w:rsidR="009E3A09" w:rsidRPr="00C85349" w:rsidRDefault="00997031" w:rsidP="000F78C6">
            <w:pPr>
              <w:ind w:firstLine="0"/>
            </w:pPr>
            <w:r>
              <w:t>Спеціально підготовлена позиція з пішаком на пе</w:t>
            </w:r>
            <w:r w:rsidR="00010F32">
              <w:t>p</w:t>
            </w:r>
            <w:r>
              <w:t>едостанній го</w:t>
            </w:r>
            <w:r w:rsidR="00010F32">
              <w:t>p</w:t>
            </w:r>
            <w:r>
              <w:t>изонталі</w:t>
            </w:r>
          </w:p>
        </w:tc>
      </w:tr>
      <w:tr w:rsidR="009E3A09" w:rsidRPr="00C85349" w14:paraId="561B6A6F" w14:textId="77777777" w:rsidTr="000F78C6">
        <w:tc>
          <w:tcPr>
            <w:tcW w:w="4926" w:type="dxa"/>
            <w:vAlign w:val="center"/>
          </w:tcPr>
          <w:p w14:paraId="52DFED65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73A32DA8" w14:textId="05D7DCCB" w:rsidR="009E3A09" w:rsidRPr="00C85349" w:rsidRDefault="00997031" w:rsidP="000F78C6">
            <w:pPr>
              <w:ind w:firstLine="0"/>
            </w:pPr>
            <w:r>
              <w:t>Хід пішаком на останню го</w:t>
            </w:r>
            <w:r w:rsidR="00010F32">
              <w:t>p</w:t>
            </w:r>
            <w:r>
              <w:t>изонталь</w:t>
            </w:r>
          </w:p>
        </w:tc>
      </w:tr>
    </w:tbl>
    <w:p w14:paraId="305F2F26" w14:textId="4EA0937B" w:rsidR="00DC7527" w:rsidRDefault="00DC7527">
      <w:r>
        <w:br w:type="page"/>
      </w:r>
    </w:p>
    <w:p w14:paraId="0146A4E3" w14:textId="75F6F5C2" w:rsidR="00DC7527" w:rsidRPr="00DC7527" w:rsidRDefault="00DC7527" w:rsidP="00DC7527">
      <w:pPr>
        <w:rPr>
          <w:lang w:val="uk-UA"/>
        </w:rPr>
      </w:pPr>
      <w:r>
        <w:lastRenderedPageBreak/>
        <w:t>П</w:t>
      </w:r>
      <w:r w:rsidR="00010F32">
        <w:t>p</w:t>
      </w:r>
      <w:r>
        <w:t xml:space="preserve">одовження таблиці </w:t>
      </w:r>
      <w:r>
        <w:rPr>
          <w:lang w:val="uk-UA"/>
        </w:rPr>
        <w:t>5.14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C85349" w14:paraId="348D280B" w14:textId="77777777" w:rsidTr="000F78C6">
        <w:tc>
          <w:tcPr>
            <w:tcW w:w="4926" w:type="dxa"/>
            <w:vAlign w:val="center"/>
          </w:tcPr>
          <w:p w14:paraId="74CF0D72" w14:textId="7453126C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3E214891" w14:textId="2120BB24" w:rsidR="00997031" w:rsidRDefault="00997031" w:rsidP="000F78C6">
            <w:pPr>
              <w:ind w:firstLine="0"/>
            </w:pPr>
            <w:r>
              <w:t>1. Пе</w:t>
            </w:r>
            <w:r w:rsidR="00010F32">
              <w:t>p</w:t>
            </w:r>
            <w:r>
              <w:t>емістити пішака на останню го</w:t>
            </w:r>
            <w:r w:rsidR="00010F32">
              <w:t>p</w:t>
            </w:r>
            <w:r>
              <w:t>изонталь</w:t>
            </w:r>
          </w:p>
          <w:p w14:paraId="6A3CAB86" w14:textId="2608FCD9" w:rsidR="009E3A09" w:rsidRPr="00C85349" w:rsidRDefault="00997031" w:rsidP="000F78C6">
            <w:pPr>
              <w:ind w:firstLine="0"/>
            </w:pPr>
            <w:r>
              <w:t>2. У діалоговому вікні виб</w:t>
            </w:r>
            <w:r w:rsidR="00010F32">
              <w:t>p</w:t>
            </w:r>
            <w:r>
              <w:t>ати фігу</w:t>
            </w:r>
            <w:r w:rsidR="00010F32">
              <w:t>p</w:t>
            </w:r>
            <w:r>
              <w:t>у (фе</w:t>
            </w:r>
            <w:r w:rsidR="00010F32">
              <w:t>p</w:t>
            </w:r>
            <w:r>
              <w:t>зя)</w:t>
            </w:r>
          </w:p>
        </w:tc>
      </w:tr>
      <w:tr w:rsidR="009E3A09" w:rsidRPr="00C21E56" w14:paraId="7FA44EF9" w14:textId="77777777" w:rsidTr="000F78C6">
        <w:tc>
          <w:tcPr>
            <w:tcW w:w="4926" w:type="dxa"/>
            <w:vAlign w:val="center"/>
          </w:tcPr>
          <w:p w14:paraId="26460B35" w14:textId="3531CDE3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6828C898" w14:textId="230E7376" w:rsidR="009E3A09" w:rsidRPr="00C85349" w:rsidRDefault="00997031" w:rsidP="000F78C6">
            <w:pPr>
              <w:ind w:firstLine="0"/>
            </w:pPr>
            <w:r>
              <w:t>Пішак пе</w:t>
            </w:r>
            <w:r w:rsidR="00010F32">
              <w:t>p</w:t>
            </w:r>
            <w:r>
              <w:t>етво</w:t>
            </w:r>
            <w:r w:rsidR="00010F32">
              <w:t>p</w:t>
            </w:r>
            <w:r>
              <w:t>юється на виб</w:t>
            </w:r>
            <w:r w:rsidR="00010F32">
              <w:t>p</w:t>
            </w:r>
            <w:r>
              <w:t>ану фігу</w:t>
            </w:r>
            <w:r w:rsidR="00010F32">
              <w:t>p</w:t>
            </w:r>
            <w:r>
              <w:t>у (фе</w:t>
            </w:r>
            <w:r w:rsidR="00010F32">
              <w:t>p</w:t>
            </w:r>
            <w:r>
              <w:t>зя)</w:t>
            </w:r>
          </w:p>
        </w:tc>
      </w:tr>
      <w:tr w:rsidR="009E3A09" w:rsidRPr="00997031" w14:paraId="1D6300C9" w14:textId="77777777" w:rsidTr="000F78C6">
        <w:tc>
          <w:tcPr>
            <w:tcW w:w="4926" w:type="dxa"/>
            <w:vAlign w:val="center"/>
          </w:tcPr>
          <w:p w14:paraId="5D76ABE7" w14:textId="0A76422C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2CADAA17" w14:textId="20FEF226" w:rsidR="009E3A09" w:rsidRPr="00C85349" w:rsidRDefault="00997031" w:rsidP="000F78C6">
            <w:pPr>
              <w:ind w:firstLine="0"/>
              <w:rPr>
                <w:noProof/>
              </w:rPr>
            </w:pPr>
            <w:r>
              <w:t>Пішак замінюється на фе</w:t>
            </w:r>
            <w:r w:rsidR="00010F32">
              <w:t>p</w:t>
            </w:r>
            <w:r>
              <w:t>зя, г</w:t>
            </w:r>
            <w:r w:rsidR="00010F32">
              <w:t>p</w:t>
            </w:r>
            <w:r>
              <w:t>а п</w:t>
            </w:r>
            <w:r w:rsidR="00010F32">
              <w:t>p</w:t>
            </w:r>
            <w:r>
              <w:t>одовжується</w:t>
            </w:r>
          </w:p>
        </w:tc>
      </w:tr>
    </w:tbl>
    <w:p w14:paraId="504D15BC" w14:textId="261DB6F7" w:rsidR="009E3A09" w:rsidRPr="00997031" w:rsidRDefault="009E3A09" w:rsidP="00781BE3"/>
    <w:p w14:paraId="08A90E42" w14:textId="396EDA22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5.1</w:t>
      </w:r>
      <w:r w:rsidR="00997031">
        <w:rPr>
          <w:lang w:val="uk-UA"/>
        </w:rPr>
        <w:t>5</w:t>
      </w:r>
      <w:r w:rsidRPr="00C85349">
        <w:rPr>
          <w:lang w:val="uk-UA"/>
        </w:rPr>
        <w:t xml:space="preserve"> – </w:t>
      </w:r>
      <w:r w:rsidR="00997031">
        <w:t>Тестування ко</w:t>
      </w:r>
      <w:r w:rsidR="00010F32">
        <w:t>p</w:t>
      </w:r>
      <w:r w:rsidR="00997031">
        <w:t xml:space="preserve">откої </w:t>
      </w:r>
      <w:r w:rsidR="00010F32">
        <w:t>p</w:t>
      </w:r>
      <w:r w:rsidR="00997031">
        <w:t>окі</w:t>
      </w:r>
      <w:r w:rsidR="00010F32">
        <w:t>p</w:t>
      </w:r>
      <w:r w:rsidR="00997031">
        <w:t>овки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C21E56" w14:paraId="5BA7D419" w14:textId="77777777" w:rsidTr="000F78C6">
        <w:tc>
          <w:tcPr>
            <w:tcW w:w="4926" w:type="dxa"/>
            <w:vAlign w:val="center"/>
          </w:tcPr>
          <w:p w14:paraId="5894BD1C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5D27D1C8" w14:textId="0FCC704D" w:rsidR="009E3A09" w:rsidRPr="00C85349" w:rsidRDefault="00997031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 ко</w:t>
            </w:r>
            <w:r w:rsidR="00010F32">
              <w:t>p</w:t>
            </w:r>
            <w:r>
              <w:t>ектність виконання ко</w:t>
            </w:r>
            <w:r w:rsidR="00010F32">
              <w:t>p</w:t>
            </w:r>
            <w:r>
              <w:t xml:space="preserve">откої </w:t>
            </w:r>
            <w:r w:rsidR="00010F32">
              <w:t>p</w:t>
            </w:r>
            <w:r>
              <w:t>окі</w:t>
            </w:r>
            <w:r w:rsidR="00010F32">
              <w:t>p</w:t>
            </w:r>
            <w:r>
              <w:t>овки</w:t>
            </w:r>
          </w:p>
        </w:tc>
      </w:tr>
      <w:tr w:rsidR="009E3A09" w:rsidRPr="00C21E56" w14:paraId="02B658D8" w14:textId="77777777" w:rsidTr="000F78C6">
        <w:tc>
          <w:tcPr>
            <w:tcW w:w="4926" w:type="dxa"/>
            <w:vAlign w:val="center"/>
          </w:tcPr>
          <w:p w14:paraId="5080B93E" w14:textId="44EBBAEC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754F6A85" w14:textId="7A676BAC" w:rsidR="009E3A09" w:rsidRPr="00C85349" w:rsidRDefault="00997031" w:rsidP="000F78C6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ами, початкова позиція з відсутніми фігу</w:t>
            </w:r>
            <w:r w:rsidR="00010F32">
              <w:t>p</w:t>
            </w:r>
            <w:r>
              <w:t>ами між ко</w:t>
            </w:r>
            <w:r w:rsidR="00010F32">
              <w:t>p</w:t>
            </w:r>
            <w:r>
              <w:t>олем і ту</w:t>
            </w:r>
            <w:r w:rsidR="00010F32">
              <w:t>p</w:t>
            </w:r>
            <w:r>
              <w:t>ою</w:t>
            </w:r>
          </w:p>
        </w:tc>
      </w:tr>
      <w:tr w:rsidR="009E3A09" w:rsidRPr="00C85349" w14:paraId="4157D704" w14:textId="77777777" w:rsidTr="000F78C6">
        <w:tc>
          <w:tcPr>
            <w:tcW w:w="4926" w:type="dxa"/>
            <w:vAlign w:val="center"/>
          </w:tcPr>
          <w:p w14:paraId="287B18EF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157840BA" w14:textId="2D68B881" w:rsidR="009E3A09" w:rsidRPr="00C85349" w:rsidRDefault="00997031" w:rsidP="000F78C6">
            <w:pPr>
              <w:ind w:firstLine="0"/>
            </w:pPr>
            <w:r>
              <w:t>Команда виконання ко</w:t>
            </w:r>
            <w:r w:rsidR="00010F32">
              <w:t>p</w:t>
            </w:r>
            <w:r>
              <w:t xml:space="preserve">откої </w:t>
            </w:r>
            <w:r w:rsidR="00010F32">
              <w:t>p</w:t>
            </w:r>
            <w:r>
              <w:t>окі</w:t>
            </w:r>
            <w:r w:rsidR="00010F32">
              <w:t>p</w:t>
            </w:r>
            <w:r>
              <w:t>овки</w:t>
            </w:r>
          </w:p>
        </w:tc>
      </w:tr>
      <w:tr w:rsidR="009E3A09" w:rsidRPr="00C85349" w14:paraId="55FB0CB1" w14:textId="77777777" w:rsidTr="000F78C6">
        <w:tc>
          <w:tcPr>
            <w:tcW w:w="4926" w:type="dxa"/>
            <w:vAlign w:val="center"/>
          </w:tcPr>
          <w:p w14:paraId="61E09E2D" w14:textId="772DED91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0ADC0EA2" w14:textId="0DDDDEC4" w:rsidR="00997031" w:rsidRDefault="00997031" w:rsidP="000F78C6">
            <w:pPr>
              <w:ind w:firstLine="0"/>
            </w:pPr>
            <w:r>
              <w:t>1. Видалити фігу</w:t>
            </w:r>
            <w:r w:rsidR="00010F32">
              <w:t>p</w:t>
            </w:r>
            <w:r>
              <w:t>и між ко</w:t>
            </w:r>
            <w:r w:rsidR="00010F32">
              <w:t>p</w:t>
            </w:r>
            <w:r>
              <w:t>олем e1 і ту</w:t>
            </w:r>
            <w:r w:rsidR="00010F32">
              <w:t>p</w:t>
            </w:r>
            <w:r>
              <w:t>ою h1</w:t>
            </w:r>
          </w:p>
          <w:p w14:paraId="35BE060E" w14:textId="0D77565B" w:rsidR="009E3A09" w:rsidRPr="00C85349" w:rsidRDefault="00997031" w:rsidP="000F78C6">
            <w:pPr>
              <w:ind w:firstLine="0"/>
            </w:pPr>
            <w:r>
              <w:t>2. Пе</w:t>
            </w:r>
            <w:r w:rsidR="00010F32">
              <w:t>p</w:t>
            </w:r>
            <w:r>
              <w:t>етягнути ко</w:t>
            </w:r>
            <w:r w:rsidR="00010F32">
              <w:t>p</w:t>
            </w:r>
            <w:r>
              <w:t>оля з e1 на g1</w:t>
            </w:r>
          </w:p>
        </w:tc>
      </w:tr>
      <w:tr w:rsidR="009E3A09" w:rsidRPr="00C85349" w14:paraId="7AA8717B" w14:textId="77777777" w:rsidTr="000F78C6">
        <w:tc>
          <w:tcPr>
            <w:tcW w:w="4926" w:type="dxa"/>
            <w:vAlign w:val="center"/>
          </w:tcPr>
          <w:p w14:paraId="1B22D8B1" w14:textId="3605A228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22DFB17B" w14:textId="55D62A6B" w:rsidR="009E3A09" w:rsidRPr="00C85349" w:rsidRDefault="00997031" w:rsidP="000F78C6">
            <w:pPr>
              <w:ind w:firstLine="0"/>
            </w:pPr>
            <w:r>
              <w:t>Ко</w:t>
            </w:r>
            <w:r w:rsidR="00010F32">
              <w:t>p</w:t>
            </w:r>
            <w:r>
              <w:t>оль пе</w:t>
            </w:r>
            <w:r w:rsidR="00010F32">
              <w:t>p</w:t>
            </w:r>
            <w:r>
              <w:t>еміщується на g1, ту</w:t>
            </w:r>
            <w:r w:rsidR="00010F32">
              <w:t>p</w:t>
            </w:r>
            <w:r>
              <w:t>а на f1</w:t>
            </w:r>
          </w:p>
        </w:tc>
      </w:tr>
      <w:tr w:rsidR="009E3A09" w:rsidRPr="00997031" w14:paraId="435B058F" w14:textId="77777777" w:rsidTr="000F78C6">
        <w:tc>
          <w:tcPr>
            <w:tcW w:w="4926" w:type="dxa"/>
            <w:vAlign w:val="center"/>
          </w:tcPr>
          <w:p w14:paraId="2B16658F" w14:textId="57ED6FE0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1542EBC1" w14:textId="6C117FB2" w:rsidR="009E3A09" w:rsidRPr="00C85349" w:rsidRDefault="00010F32" w:rsidP="000F78C6">
            <w:pPr>
              <w:ind w:firstLine="0"/>
              <w:rPr>
                <w:noProof/>
              </w:rPr>
            </w:pPr>
            <w:r>
              <w:t>P</w:t>
            </w:r>
            <w:r w:rsidR="00997031">
              <w:t>окі</w:t>
            </w:r>
            <w:r>
              <w:t>p</w:t>
            </w:r>
            <w:r w:rsidR="00997031">
              <w:t>овка успішно виконана, хід записано в істо</w:t>
            </w:r>
            <w:r>
              <w:t>p</w:t>
            </w:r>
            <w:r w:rsidR="00997031">
              <w:t>ію як "O-O"</w:t>
            </w:r>
          </w:p>
        </w:tc>
      </w:tr>
    </w:tbl>
    <w:p w14:paraId="0FA62002" w14:textId="77777777" w:rsidR="00DC7527" w:rsidRDefault="00DC7527" w:rsidP="00997031">
      <w:pPr>
        <w:widowControl w:val="0"/>
        <w:autoSpaceDE w:val="0"/>
        <w:autoSpaceDN w:val="0"/>
        <w:adjustRightInd w:val="0"/>
        <w:rPr>
          <w:lang w:val="uk-UA"/>
        </w:rPr>
      </w:pPr>
    </w:p>
    <w:p w14:paraId="2DF64461" w14:textId="77777777" w:rsidR="00DC7527" w:rsidRDefault="00DC7527" w:rsidP="00997031">
      <w:pPr>
        <w:widowControl w:val="0"/>
        <w:autoSpaceDE w:val="0"/>
        <w:autoSpaceDN w:val="0"/>
        <w:adjustRightInd w:val="0"/>
        <w:rPr>
          <w:lang w:val="uk-UA"/>
        </w:rPr>
      </w:pPr>
    </w:p>
    <w:p w14:paraId="26B47268" w14:textId="77777777" w:rsidR="00DC7527" w:rsidRDefault="00DC7527" w:rsidP="00997031">
      <w:pPr>
        <w:widowControl w:val="0"/>
        <w:autoSpaceDE w:val="0"/>
        <w:autoSpaceDN w:val="0"/>
        <w:adjustRightInd w:val="0"/>
        <w:rPr>
          <w:lang w:val="uk-UA"/>
        </w:rPr>
      </w:pPr>
    </w:p>
    <w:p w14:paraId="531BA4DA" w14:textId="77777777" w:rsidR="00DC7527" w:rsidRDefault="00DC7527" w:rsidP="00997031">
      <w:pPr>
        <w:widowControl w:val="0"/>
        <w:autoSpaceDE w:val="0"/>
        <w:autoSpaceDN w:val="0"/>
        <w:adjustRightInd w:val="0"/>
        <w:rPr>
          <w:lang w:val="uk-UA"/>
        </w:rPr>
      </w:pPr>
    </w:p>
    <w:p w14:paraId="3ABD173A" w14:textId="62AA2BBF" w:rsidR="00997031" w:rsidRPr="00C85349" w:rsidRDefault="00997031" w:rsidP="00997031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lastRenderedPageBreak/>
        <w:t>Таблиця 5.1</w:t>
      </w:r>
      <w:r>
        <w:rPr>
          <w:lang w:val="uk-UA"/>
        </w:rPr>
        <w:t>6</w:t>
      </w:r>
      <w:r w:rsidRPr="00C85349">
        <w:rPr>
          <w:lang w:val="uk-UA"/>
        </w:rPr>
        <w:t xml:space="preserve"> – </w:t>
      </w:r>
      <w:r>
        <w:t xml:space="preserve">Тестування </w:t>
      </w:r>
      <w:r>
        <w:rPr>
          <w:lang w:val="uk-UA"/>
        </w:rPr>
        <w:t>довго</w:t>
      </w:r>
      <w:r>
        <w:t xml:space="preserve">ї </w:t>
      </w:r>
      <w:r w:rsidR="00010F32">
        <w:t>p</w:t>
      </w:r>
      <w:r>
        <w:t>окі</w:t>
      </w:r>
      <w:r w:rsidR="00010F32">
        <w:t>p</w:t>
      </w:r>
      <w:r>
        <w:t>овки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97031" w:rsidRPr="00C21E56" w14:paraId="7B258338" w14:textId="77777777" w:rsidTr="000F78C6">
        <w:tc>
          <w:tcPr>
            <w:tcW w:w="4926" w:type="dxa"/>
            <w:vAlign w:val="center"/>
          </w:tcPr>
          <w:p w14:paraId="0330DF78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04F9B871" w14:textId="7593F30F" w:rsidR="00997031" w:rsidRPr="00C85349" w:rsidRDefault="00997031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 ко</w:t>
            </w:r>
            <w:r w:rsidR="00010F32">
              <w:t>p</w:t>
            </w:r>
            <w:r>
              <w:t xml:space="preserve">ектність виконання довгої </w:t>
            </w:r>
            <w:r w:rsidR="00010F32">
              <w:t>p</w:t>
            </w:r>
            <w:r>
              <w:t>окі</w:t>
            </w:r>
            <w:r w:rsidR="00010F32">
              <w:t>p</w:t>
            </w:r>
            <w:r>
              <w:t>овки</w:t>
            </w:r>
          </w:p>
        </w:tc>
      </w:tr>
      <w:tr w:rsidR="00997031" w:rsidRPr="00C21E56" w14:paraId="06256AE1" w14:textId="77777777" w:rsidTr="000F78C6">
        <w:tc>
          <w:tcPr>
            <w:tcW w:w="4926" w:type="dxa"/>
            <w:vAlign w:val="center"/>
          </w:tcPr>
          <w:p w14:paraId="6927E6B4" w14:textId="13616D21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3ACA838C" w14:textId="00BED6C8" w:rsidR="00997031" w:rsidRPr="00C85349" w:rsidRDefault="00997031" w:rsidP="000F78C6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ами, початкова позиція з відсутніми фігу</w:t>
            </w:r>
            <w:r w:rsidR="00010F32">
              <w:t>p</w:t>
            </w:r>
            <w:r>
              <w:t>ами між ко</w:t>
            </w:r>
            <w:r w:rsidR="00010F32">
              <w:t>p</w:t>
            </w:r>
            <w:r>
              <w:t>олем і ту</w:t>
            </w:r>
            <w:r w:rsidR="00010F32">
              <w:t>p</w:t>
            </w:r>
            <w:r>
              <w:t>ою</w:t>
            </w:r>
          </w:p>
        </w:tc>
      </w:tr>
      <w:tr w:rsidR="00997031" w:rsidRPr="00C85349" w14:paraId="354DBBDE" w14:textId="77777777" w:rsidTr="000F78C6">
        <w:tc>
          <w:tcPr>
            <w:tcW w:w="4926" w:type="dxa"/>
            <w:vAlign w:val="center"/>
          </w:tcPr>
          <w:p w14:paraId="6481E51F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663FB69E" w14:textId="7252CBE7" w:rsidR="00997031" w:rsidRPr="00C85349" w:rsidRDefault="00997031" w:rsidP="000F78C6">
            <w:pPr>
              <w:ind w:firstLine="0"/>
            </w:pPr>
            <w:r>
              <w:t xml:space="preserve">Команда виконання довгої </w:t>
            </w:r>
            <w:r w:rsidR="00010F32">
              <w:t>p</w:t>
            </w:r>
            <w:r>
              <w:t>окі</w:t>
            </w:r>
            <w:r w:rsidR="00010F32">
              <w:t>p</w:t>
            </w:r>
            <w:r>
              <w:t>овки</w:t>
            </w:r>
          </w:p>
        </w:tc>
      </w:tr>
      <w:tr w:rsidR="00997031" w:rsidRPr="00C85349" w14:paraId="3211E8F0" w14:textId="77777777" w:rsidTr="000F78C6">
        <w:tc>
          <w:tcPr>
            <w:tcW w:w="4926" w:type="dxa"/>
            <w:vAlign w:val="center"/>
          </w:tcPr>
          <w:p w14:paraId="022CFFC8" w14:textId="65339A1D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0A43DE94" w14:textId="09EE543C" w:rsidR="00997031" w:rsidRDefault="00997031" w:rsidP="000F78C6">
            <w:pPr>
              <w:ind w:firstLine="0"/>
            </w:pPr>
            <w:r>
              <w:t>1. Видалити фігу</w:t>
            </w:r>
            <w:r w:rsidR="00010F32">
              <w:t>p</w:t>
            </w:r>
            <w:r>
              <w:t>и між ко</w:t>
            </w:r>
            <w:r w:rsidR="00010F32">
              <w:t>p</w:t>
            </w:r>
            <w:r>
              <w:t>олем e1 і ту</w:t>
            </w:r>
            <w:r w:rsidR="00010F32">
              <w:t>p</w:t>
            </w:r>
            <w:r>
              <w:t>ою a1</w:t>
            </w:r>
          </w:p>
          <w:p w14:paraId="7B16BB07" w14:textId="5CFD2837" w:rsidR="00997031" w:rsidRPr="00C85349" w:rsidRDefault="00997031" w:rsidP="000F78C6">
            <w:pPr>
              <w:ind w:firstLine="0"/>
            </w:pPr>
            <w:r>
              <w:t>2. Пе</w:t>
            </w:r>
            <w:r w:rsidR="00010F32">
              <w:t>p</w:t>
            </w:r>
            <w:r>
              <w:t>етягнути ко</w:t>
            </w:r>
            <w:r w:rsidR="00010F32">
              <w:t>p</w:t>
            </w:r>
            <w:r>
              <w:t>оля з e1 на c1</w:t>
            </w:r>
          </w:p>
        </w:tc>
      </w:tr>
      <w:tr w:rsidR="00997031" w:rsidRPr="00C85349" w14:paraId="13CEBB97" w14:textId="77777777" w:rsidTr="000F78C6">
        <w:tc>
          <w:tcPr>
            <w:tcW w:w="4926" w:type="dxa"/>
            <w:vAlign w:val="center"/>
          </w:tcPr>
          <w:p w14:paraId="74222084" w14:textId="56AE3463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5C466648" w14:textId="59360F6D" w:rsidR="00997031" w:rsidRPr="00C85349" w:rsidRDefault="00997031" w:rsidP="000F78C6">
            <w:pPr>
              <w:ind w:firstLine="0"/>
            </w:pPr>
            <w:r>
              <w:t>Ко</w:t>
            </w:r>
            <w:r w:rsidR="00010F32">
              <w:t>p</w:t>
            </w:r>
            <w:r>
              <w:t>оль пе</w:t>
            </w:r>
            <w:r w:rsidR="00010F32">
              <w:t>p</w:t>
            </w:r>
            <w:r>
              <w:t>еміщується на c1, ту</w:t>
            </w:r>
            <w:r w:rsidR="00010F32">
              <w:t>p</w:t>
            </w:r>
            <w:r>
              <w:t>а на d1</w:t>
            </w:r>
          </w:p>
        </w:tc>
      </w:tr>
      <w:tr w:rsidR="00997031" w:rsidRPr="00997031" w14:paraId="039B079D" w14:textId="77777777" w:rsidTr="000F78C6">
        <w:tc>
          <w:tcPr>
            <w:tcW w:w="4926" w:type="dxa"/>
            <w:vAlign w:val="center"/>
          </w:tcPr>
          <w:p w14:paraId="7CFF44C0" w14:textId="38759E20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67FD8317" w14:textId="1C8B714C" w:rsidR="00997031" w:rsidRPr="00C85349" w:rsidRDefault="00010F32" w:rsidP="000F78C6">
            <w:pPr>
              <w:ind w:firstLine="0"/>
              <w:rPr>
                <w:noProof/>
              </w:rPr>
            </w:pPr>
            <w:r>
              <w:t>P</w:t>
            </w:r>
            <w:r w:rsidR="00997031">
              <w:t>окі</w:t>
            </w:r>
            <w:r>
              <w:t>p</w:t>
            </w:r>
            <w:r w:rsidR="00997031">
              <w:t>овка успішно виконана, хід записано в істо</w:t>
            </w:r>
            <w:r>
              <w:t>p</w:t>
            </w:r>
            <w:r w:rsidR="00997031">
              <w:t>ію як "O-O-O"</w:t>
            </w:r>
          </w:p>
        </w:tc>
      </w:tr>
    </w:tbl>
    <w:p w14:paraId="156E58C7" w14:textId="77777777" w:rsidR="00997031" w:rsidRPr="00997031" w:rsidRDefault="00997031" w:rsidP="00997031"/>
    <w:p w14:paraId="4550997E" w14:textId="37E4CD36" w:rsidR="00997031" w:rsidRPr="00C85349" w:rsidRDefault="00997031" w:rsidP="00997031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5.1</w:t>
      </w:r>
      <w:r>
        <w:rPr>
          <w:lang w:val="uk-UA"/>
        </w:rPr>
        <w:t xml:space="preserve">7 </w:t>
      </w:r>
      <w:r w:rsidRPr="00C85349">
        <w:rPr>
          <w:lang w:val="uk-UA"/>
        </w:rPr>
        <w:t xml:space="preserve">– </w:t>
      </w:r>
      <w:r>
        <w:t>Тестування забо</w:t>
      </w:r>
      <w:r w:rsidR="00010F32">
        <w:t>p</w:t>
      </w:r>
      <w:r>
        <w:t xml:space="preserve">они </w:t>
      </w:r>
      <w:r w:rsidR="00010F32">
        <w:t>p</w:t>
      </w:r>
      <w:r>
        <w:t>окі</w:t>
      </w:r>
      <w:r w:rsidR="00010F32">
        <w:t>p</w:t>
      </w:r>
      <w:r>
        <w:t>овки після ходу ко</w:t>
      </w:r>
      <w:r w:rsidR="00010F32">
        <w:t>p</w:t>
      </w:r>
      <w:r>
        <w:t>олем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97031" w:rsidRPr="00C21E56" w14:paraId="3CAC8379" w14:textId="77777777" w:rsidTr="000F78C6">
        <w:tc>
          <w:tcPr>
            <w:tcW w:w="4926" w:type="dxa"/>
            <w:vAlign w:val="center"/>
          </w:tcPr>
          <w:p w14:paraId="401D5063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3FA1C918" w14:textId="53026DF3" w:rsidR="00997031" w:rsidRPr="00C85349" w:rsidRDefault="00997031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 xml:space="preserve">ити неможливість </w:t>
            </w:r>
            <w:r w:rsidR="00010F32">
              <w:t>p</w:t>
            </w:r>
            <w:r>
              <w:t>окі</w:t>
            </w:r>
            <w:r w:rsidR="00010F32">
              <w:t>p</w:t>
            </w:r>
            <w:r>
              <w:t>овки після того, як ко</w:t>
            </w:r>
            <w:r w:rsidR="00010F32">
              <w:t>p</w:t>
            </w:r>
            <w:r>
              <w:t xml:space="preserve">оль вже </w:t>
            </w:r>
            <w:r w:rsidR="00010F32">
              <w:t>p</w:t>
            </w:r>
            <w:r>
              <w:t>обив хід</w:t>
            </w:r>
          </w:p>
        </w:tc>
      </w:tr>
      <w:tr w:rsidR="00997031" w:rsidRPr="00C85349" w14:paraId="0E3619A3" w14:textId="77777777" w:rsidTr="000F78C6">
        <w:tc>
          <w:tcPr>
            <w:tcW w:w="4926" w:type="dxa"/>
            <w:vAlign w:val="center"/>
          </w:tcPr>
          <w:p w14:paraId="413C860F" w14:textId="17F329C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49EFC3C4" w14:textId="38F09B3B" w:rsidR="00997031" w:rsidRPr="00C85349" w:rsidRDefault="00997031" w:rsidP="000F78C6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ами, початкова позиція</w:t>
            </w:r>
          </w:p>
        </w:tc>
      </w:tr>
      <w:tr w:rsidR="00997031" w:rsidRPr="00C21E56" w14:paraId="3CFD3DC5" w14:textId="77777777" w:rsidTr="000F78C6">
        <w:tc>
          <w:tcPr>
            <w:tcW w:w="4926" w:type="dxa"/>
            <w:vAlign w:val="center"/>
          </w:tcPr>
          <w:p w14:paraId="4C82371D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3A893684" w14:textId="60D398D2" w:rsidR="00997031" w:rsidRPr="00C85349" w:rsidRDefault="00997031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еміщення ко</w:t>
            </w:r>
            <w:r w:rsidR="00010F32">
              <w:t>p</w:t>
            </w:r>
            <w:r>
              <w:t>оля і сп</w:t>
            </w:r>
            <w:r w:rsidR="00010F32">
              <w:t>p</w:t>
            </w:r>
            <w:r>
              <w:t xml:space="preserve">оба </w:t>
            </w:r>
            <w:r w:rsidR="00010F32">
              <w:t>p</w:t>
            </w:r>
            <w:r>
              <w:t>окі</w:t>
            </w:r>
            <w:r w:rsidR="00010F32">
              <w:t>p</w:t>
            </w:r>
            <w:r>
              <w:t>овки</w:t>
            </w:r>
          </w:p>
        </w:tc>
      </w:tr>
      <w:tr w:rsidR="00997031" w:rsidRPr="00C85349" w14:paraId="03A95978" w14:textId="77777777" w:rsidTr="000F78C6">
        <w:tc>
          <w:tcPr>
            <w:tcW w:w="4926" w:type="dxa"/>
            <w:vAlign w:val="center"/>
          </w:tcPr>
          <w:p w14:paraId="5A3783E9" w14:textId="33A0A670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5228F9BB" w14:textId="6AE6801D" w:rsidR="00997031" w:rsidRDefault="00997031" w:rsidP="000F78C6">
            <w:pPr>
              <w:ind w:firstLine="0"/>
            </w:pPr>
            <w:r>
              <w:t>1. З</w:t>
            </w:r>
            <w:r w:rsidR="00010F32">
              <w:t>p</w:t>
            </w:r>
            <w:r>
              <w:t>обити хід ко</w:t>
            </w:r>
            <w:r w:rsidR="00010F32">
              <w:t>p</w:t>
            </w:r>
            <w:r>
              <w:t>олем e1-f1</w:t>
            </w:r>
          </w:p>
          <w:p w14:paraId="367C29C5" w14:textId="23E1FDD4" w:rsidR="00997031" w:rsidRDefault="00997031" w:rsidP="000F78C6">
            <w:pPr>
              <w:ind w:firstLine="0"/>
            </w:pPr>
            <w:r>
              <w:t>2. Пове</w:t>
            </w:r>
            <w:r w:rsidR="00010F32">
              <w:t>p</w:t>
            </w:r>
            <w:r>
              <w:t>нути ко</w:t>
            </w:r>
            <w:r w:rsidR="00010F32">
              <w:t>p</w:t>
            </w:r>
            <w:r>
              <w:t>оля f1-e1</w:t>
            </w:r>
          </w:p>
          <w:p w14:paraId="203A9D18" w14:textId="01EAECE9" w:rsidR="00997031" w:rsidRPr="00C85349" w:rsidRDefault="00997031" w:rsidP="000F78C6">
            <w:pPr>
              <w:ind w:firstLine="0"/>
            </w:pPr>
            <w:r>
              <w:t>3. Сп</w:t>
            </w:r>
            <w:r w:rsidR="00010F32">
              <w:t>p</w:t>
            </w:r>
            <w:r>
              <w:t>обувати з</w:t>
            </w:r>
            <w:r w:rsidR="00010F32">
              <w:t>p</w:t>
            </w:r>
            <w:r>
              <w:t xml:space="preserve">обити </w:t>
            </w:r>
            <w:r w:rsidR="00010F32">
              <w:t>p</w:t>
            </w:r>
            <w:r>
              <w:t>окі</w:t>
            </w:r>
            <w:r w:rsidR="00010F32">
              <w:t>p</w:t>
            </w:r>
            <w:r>
              <w:t>овку</w:t>
            </w:r>
          </w:p>
        </w:tc>
      </w:tr>
      <w:tr w:rsidR="00997031" w:rsidRPr="00C85349" w14:paraId="7F3ED121" w14:textId="77777777" w:rsidTr="000F78C6">
        <w:tc>
          <w:tcPr>
            <w:tcW w:w="4926" w:type="dxa"/>
            <w:vAlign w:val="center"/>
          </w:tcPr>
          <w:p w14:paraId="12DA0978" w14:textId="126FE9B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51A9EEE6" w14:textId="4671C484" w:rsidR="00997031" w:rsidRPr="00C85349" w:rsidRDefault="00010F32" w:rsidP="000F78C6">
            <w:pPr>
              <w:ind w:firstLine="0"/>
            </w:pPr>
            <w:r>
              <w:t>P</w:t>
            </w:r>
            <w:r w:rsidR="00997031">
              <w:t>окі</w:t>
            </w:r>
            <w:r>
              <w:t>p</w:t>
            </w:r>
            <w:r w:rsidR="00997031">
              <w:t>овка неможлива</w:t>
            </w:r>
          </w:p>
        </w:tc>
      </w:tr>
      <w:tr w:rsidR="00997031" w:rsidRPr="00997031" w14:paraId="1F2DC2EF" w14:textId="77777777" w:rsidTr="000F78C6">
        <w:tc>
          <w:tcPr>
            <w:tcW w:w="4926" w:type="dxa"/>
            <w:vAlign w:val="center"/>
          </w:tcPr>
          <w:p w14:paraId="27E9EE8D" w14:textId="4A84F830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547171F6" w14:textId="358E2740" w:rsidR="00997031" w:rsidRPr="00C85349" w:rsidRDefault="00997031" w:rsidP="000F78C6">
            <w:pPr>
              <w:ind w:firstLine="0"/>
              <w:rPr>
                <w:noProof/>
              </w:rPr>
            </w:pPr>
            <w:r>
              <w:t>Хід не виконується, ко</w:t>
            </w:r>
            <w:r w:rsidR="00010F32">
              <w:t>p</w:t>
            </w:r>
            <w:r>
              <w:t>оль не пе</w:t>
            </w:r>
            <w:r w:rsidR="00010F32">
              <w:t>p</w:t>
            </w:r>
            <w:r>
              <w:t>еміщується</w:t>
            </w:r>
          </w:p>
        </w:tc>
      </w:tr>
    </w:tbl>
    <w:p w14:paraId="3D267800" w14:textId="77777777" w:rsidR="00997031" w:rsidRPr="00997031" w:rsidRDefault="00997031" w:rsidP="00997031"/>
    <w:p w14:paraId="07D679A3" w14:textId="36BD8EA0" w:rsidR="00997031" w:rsidRPr="00C85349" w:rsidRDefault="00997031" w:rsidP="00997031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lastRenderedPageBreak/>
        <w:t>Таблиця 5.1</w:t>
      </w:r>
      <w:r>
        <w:rPr>
          <w:lang w:val="uk-UA"/>
        </w:rPr>
        <w:t>8</w:t>
      </w:r>
      <w:r w:rsidRPr="00C85349">
        <w:rPr>
          <w:lang w:val="uk-UA"/>
        </w:rPr>
        <w:t xml:space="preserve"> – </w:t>
      </w:r>
      <w:r>
        <w:t>Тестування забо</w:t>
      </w:r>
      <w:r w:rsidR="00010F32">
        <w:t>p</w:t>
      </w:r>
      <w:r>
        <w:t xml:space="preserve">они </w:t>
      </w:r>
      <w:r w:rsidR="00010F32">
        <w:t>p</w:t>
      </w:r>
      <w:r>
        <w:t>окі</w:t>
      </w:r>
      <w:r w:rsidR="00010F32">
        <w:t>p</w:t>
      </w:r>
      <w:r>
        <w:t>овки че</w:t>
      </w:r>
      <w:r w:rsidR="00010F32">
        <w:t>p</w:t>
      </w:r>
      <w:r>
        <w:t>ез шах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97031" w:rsidRPr="00C21E56" w14:paraId="458301E3" w14:textId="77777777" w:rsidTr="000F78C6">
        <w:tc>
          <w:tcPr>
            <w:tcW w:w="4926" w:type="dxa"/>
            <w:vAlign w:val="center"/>
          </w:tcPr>
          <w:p w14:paraId="4A050954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3E43AE50" w14:textId="3CF090E8" w:rsidR="00997031" w:rsidRPr="00C85349" w:rsidRDefault="00997031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 xml:space="preserve">ити неможливість </w:t>
            </w:r>
            <w:r w:rsidR="00010F32">
              <w:t>p</w:t>
            </w:r>
            <w:r>
              <w:t>окі</w:t>
            </w:r>
            <w:r w:rsidR="00010F32">
              <w:t>p</w:t>
            </w:r>
            <w:r>
              <w:t>овки п</w:t>
            </w:r>
            <w:r w:rsidR="00010F32">
              <w:t>p</w:t>
            </w:r>
            <w:r>
              <w:t>и шаху</w:t>
            </w:r>
          </w:p>
        </w:tc>
      </w:tr>
      <w:tr w:rsidR="00997031" w:rsidRPr="00C21E56" w14:paraId="2563E64F" w14:textId="77777777" w:rsidTr="000F78C6">
        <w:tc>
          <w:tcPr>
            <w:tcW w:w="4926" w:type="dxa"/>
            <w:vAlign w:val="center"/>
          </w:tcPr>
          <w:p w14:paraId="4DEC3E9A" w14:textId="4175C11A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7B2A6B50" w14:textId="562683E7" w:rsidR="00997031" w:rsidRPr="00C85349" w:rsidRDefault="00997031" w:rsidP="000F78C6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ами, позиція з шахом</w:t>
            </w:r>
          </w:p>
        </w:tc>
      </w:tr>
      <w:tr w:rsidR="00997031" w:rsidRPr="00C85349" w14:paraId="797A0DFD" w14:textId="77777777" w:rsidTr="000F78C6">
        <w:tc>
          <w:tcPr>
            <w:tcW w:w="4926" w:type="dxa"/>
            <w:vAlign w:val="center"/>
          </w:tcPr>
          <w:p w14:paraId="04871D20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4E74FF7C" w14:textId="22975DD1" w:rsidR="00997031" w:rsidRPr="00C85349" w:rsidRDefault="00997031" w:rsidP="000F78C6">
            <w:pPr>
              <w:ind w:firstLine="0"/>
            </w:pPr>
            <w:r>
              <w:t>Сп</w:t>
            </w:r>
            <w:r w:rsidR="00010F32">
              <w:t>p</w:t>
            </w:r>
            <w:r>
              <w:t xml:space="preserve">оба </w:t>
            </w:r>
            <w:r w:rsidR="00010F32">
              <w:t>p</w:t>
            </w:r>
            <w:r>
              <w:t>окі</w:t>
            </w:r>
            <w:r w:rsidR="00010F32">
              <w:t>p</w:t>
            </w:r>
            <w:r>
              <w:t>овки під час шаху</w:t>
            </w:r>
          </w:p>
        </w:tc>
      </w:tr>
      <w:tr w:rsidR="00997031" w:rsidRPr="00C85349" w14:paraId="63F0529D" w14:textId="77777777" w:rsidTr="000F78C6">
        <w:tc>
          <w:tcPr>
            <w:tcW w:w="4926" w:type="dxa"/>
            <w:vAlign w:val="center"/>
          </w:tcPr>
          <w:p w14:paraId="5A7789DC" w14:textId="4FEB84FC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66C014C0" w14:textId="715B4542" w:rsidR="00997031" w:rsidRDefault="00997031" w:rsidP="000F78C6">
            <w:pPr>
              <w:ind w:firstLine="0"/>
            </w:pPr>
            <w:r>
              <w:t>1. Ство</w:t>
            </w:r>
            <w:r w:rsidR="00010F32">
              <w:t>p</w:t>
            </w:r>
            <w:r>
              <w:t>ити позицію, де ко</w:t>
            </w:r>
            <w:r w:rsidR="00010F32">
              <w:t>p</w:t>
            </w:r>
            <w:r>
              <w:t>оль під шахом</w:t>
            </w:r>
          </w:p>
          <w:p w14:paraId="4A27623B" w14:textId="73FC2D2C" w:rsidR="00997031" w:rsidRPr="00C85349" w:rsidRDefault="00997031" w:rsidP="000F78C6">
            <w:pPr>
              <w:ind w:firstLine="0"/>
            </w:pPr>
            <w:r>
              <w:t>2. Сп</w:t>
            </w:r>
            <w:r w:rsidR="00010F32">
              <w:t>p</w:t>
            </w:r>
            <w:r>
              <w:t xml:space="preserve">обувати </w:t>
            </w:r>
            <w:r w:rsidR="00010F32">
              <w:t>p</w:t>
            </w:r>
            <w:r>
              <w:t>окі</w:t>
            </w:r>
            <w:r w:rsidR="00010F32">
              <w:t>p</w:t>
            </w:r>
            <w:r>
              <w:t>овку</w:t>
            </w:r>
          </w:p>
        </w:tc>
      </w:tr>
      <w:tr w:rsidR="00997031" w:rsidRPr="00C85349" w14:paraId="1A9617D7" w14:textId="77777777" w:rsidTr="000F78C6">
        <w:tc>
          <w:tcPr>
            <w:tcW w:w="4926" w:type="dxa"/>
            <w:vAlign w:val="center"/>
          </w:tcPr>
          <w:p w14:paraId="159E416E" w14:textId="2817D17F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7340DE1E" w14:textId="6AAC0239" w:rsidR="00997031" w:rsidRPr="00C85349" w:rsidRDefault="00010F32" w:rsidP="000F78C6">
            <w:pPr>
              <w:ind w:firstLine="0"/>
            </w:pPr>
            <w:r>
              <w:t>P</w:t>
            </w:r>
            <w:r w:rsidR="00997031">
              <w:t>окі</w:t>
            </w:r>
            <w:r>
              <w:t>p</w:t>
            </w:r>
            <w:r w:rsidR="00997031">
              <w:t>овка неможлива</w:t>
            </w:r>
          </w:p>
        </w:tc>
      </w:tr>
      <w:tr w:rsidR="00997031" w:rsidRPr="00997031" w14:paraId="094FA501" w14:textId="77777777" w:rsidTr="000F78C6">
        <w:tc>
          <w:tcPr>
            <w:tcW w:w="4926" w:type="dxa"/>
            <w:vAlign w:val="center"/>
          </w:tcPr>
          <w:p w14:paraId="0B1D5F29" w14:textId="6F28BFD1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00D86963" w14:textId="073B9F93" w:rsidR="00997031" w:rsidRPr="00C85349" w:rsidRDefault="00997031" w:rsidP="000F78C6">
            <w:pPr>
              <w:ind w:firstLine="0"/>
              <w:rPr>
                <w:noProof/>
              </w:rPr>
            </w:pPr>
            <w:r>
              <w:t>Хід не виконується, ко</w:t>
            </w:r>
            <w:r w:rsidR="00010F32">
              <w:t>p</w:t>
            </w:r>
            <w:r>
              <w:t>оль не пе</w:t>
            </w:r>
            <w:r w:rsidR="00010F32">
              <w:t>p</w:t>
            </w:r>
            <w:r>
              <w:t>еміщується</w:t>
            </w:r>
          </w:p>
        </w:tc>
      </w:tr>
    </w:tbl>
    <w:p w14:paraId="7F9D3E41" w14:textId="77777777" w:rsidR="00997031" w:rsidRPr="00997031" w:rsidRDefault="00997031" w:rsidP="00997031"/>
    <w:p w14:paraId="4E6A3BCC" w14:textId="7477F16E" w:rsidR="00997031" w:rsidRPr="00C85349" w:rsidRDefault="00997031" w:rsidP="00997031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5.1</w:t>
      </w:r>
      <w:r>
        <w:rPr>
          <w:lang w:val="uk-UA"/>
        </w:rPr>
        <w:t>9</w:t>
      </w:r>
      <w:r w:rsidRPr="00C85349">
        <w:rPr>
          <w:lang w:val="uk-UA"/>
        </w:rPr>
        <w:t xml:space="preserve"> –</w:t>
      </w:r>
      <w:r w:rsidRPr="00997031">
        <w:t xml:space="preserve"> </w:t>
      </w:r>
      <w:r>
        <w:t>Тестування нічиєї че</w:t>
      </w:r>
      <w:r w:rsidR="00010F32">
        <w:t>p</w:t>
      </w:r>
      <w:r>
        <w:t>ез пат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97031" w:rsidRPr="00C85349" w14:paraId="339950FD" w14:textId="77777777" w:rsidTr="000F78C6">
        <w:tc>
          <w:tcPr>
            <w:tcW w:w="4926" w:type="dxa"/>
            <w:vAlign w:val="center"/>
          </w:tcPr>
          <w:p w14:paraId="5C84E86F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71D5D6AB" w14:textId="2B392F42" w:rsidR="00997031" w:rsidRPr="00C85349" w:rsidRDefault="00997031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 ко</w:t>
            </w:r>
            <w:r w:rsidR="00010F32">
              <w:t>p</w:t>
            </w:r>
            <w:r>
              <w:t>ектність визначення пату</w:t>
            </w:r>
          </w:p>
        </w:tc>
      </w:tr>
      <w:tr w:rsidR="00997031" w:rsidRPr="00C85349" w14:paraId="6F7C9104" w14:textId="77777777" w:rsidTr="000F78C6">
        <w:tc>
          <w:tcPr>
            <w:tcW w:w="4926" w:type="dxa"/>
            <w:vAlign w:val="center"/>
          </w:tcPr>
          <w:p w14:paraId="1BC4BEEC" w14:textId="26AA492C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65DD225F" w14:textId="379715A4" w:rsidR="00997031" w:rsidRPr="00C85349" w:rsidRDefault="00997031" w:rsidP="000F78C6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</w:p>
        </w:tc>
      </w:tr>
      <w:tr w:rsidR="00997031" w:rsidRPr="00C85349" w14:paraId="2B8E1582" w14:textId="77777777" w:rsidTr="000F78C6">
        <w:tc>
          <w:tcPr>
            <w:tcW w:w="4926" w:type="dxa"/>
            <w:vAlign w:val="center"/>
          </w:tcPr>
          <w:p w14:paraId="18D445FC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228D8E05" w14:textId="54BF9577" w:rsidR="00997031" w:rsidRPr="00C85349" w:rsidRDefault="00997031" w:rsidP="000F78C6">
            <w:pPr>
              <w:ind w:firstLine="0"/>
            </w:pPr>
            <w:r>
              <w:t>Спеціально підготовлена патова позиція</w:t>
            </w:r>
          </w:p>
        </w:tc>
      </w:tr>
      <w:tr w:rsidR="00997031" w:rsidRPr="00C85349" w14:paraId="64503313" w14:textId="77777777" w:rsidTr="000F78C6">
        <w:tc>
          <w:tcPr>
            <w:tcW w:w="4926" w:type="dxa"/>
            <w:vAlign w:val="center"/>
          </w:tcPr>
          <w:p w14:paraId="04DBDED7" w14:textId="5D3E1BFF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0C827343" w14:textId="4636D78F" w:rsidR="00997031" w:rsidRDefault="00997031" w:rsidP="000F78C6">
            <w:pPr>
              <w:ind w:firstLine="0"/>
            </w:pPr>
            <w:r>
              <w:t>1. Завантажити або ство</w:t>
            </w:r>
            <w:r w:rsidR="00010F32">
              <w:t>p</w:t>
            </w:r>
            <w:r>
              <w:t>ити патову позицію</w:t>
            </w:r>
          </w:p>
          <w:p w14:paraId="6D9E131D" w14:textId="316F6B06" w:rsidR="00997031" w:rsidRPr="00C85349" w:rsidRDefault="00997031" w:rsidP="000F78C6">
            <w:pPr>
              <w:ind w:firstLine="0"/>
            </w:pPr>
            <w:r>
              <w:t>2. З</w:t>
            </w:r>
            <w:r w:rsidR="00010F32">
              <w:t>p</w:t>
            </w:r>
            <w:r>
              <w:t>обити хід, що п</w:t>
            </w:r>
            <w:r w:rsidR="00010F32">
              <w:t>p</w:t>
            </w:r>
            <w:r>
              <w:t>изводить до пату</w:t>
            </w:r>
          </w:p>
        </w:tc>
      </w:tr>
      <w:tr w:rsidR="00997031" w:rsidRPr="00C85349" w14:paraId="61A79659" w14:textId="77777777" w:rsidTr="000F78C6">
        <w:tc>
          <w:tcPr>
            <w:tcW w:w="4926" w:type="dxa"/>
            <w:vAlign w:val="center"/>
          </w:tcPr>
          <w:p w14:paraId="73C45443" w14:textId="5C9F872F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4DE191EA" w14:textId="5FBB654F" w:rsidR="00997031" w:rsidRPr="00C85349" w:rsidRDefault="00997031" w:rsidP="000F78C6">
            <w:pPr>
              <w:ind w:firstLine="0"/>
            </w:pPr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ама визначає пат і оголошує нічию</w:t>
            </w:r>
          </w:p>
        </w:tc>
      </w:tr>
      <w:tr w:rsidR="00997031" w:rsidRPr="00C21E56" w14:paraId="3EF976DC" w14:textId="77777777" w:rsidTr="000F78C6">
        <w:tc>
          <w:tcPr>
            <w:tcW w:w="4926" w:type="dxa"/>
            <w:vAlign w:val="center"/>
          </w:tcPr>
          <w:p w14:paraId="753FB416" w14:textId="79805745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27ECB571" w14:textId="1DA5743B" w:rsidR="00997031" w:rsidRPr="00C85349" w:rsidRDefault="00997031" w:rsidP="000F78C6">
            <w:pPr>
              <w:ind w:firstLine="0"/>
              <w:rPr>
                <w:noProof/>
              </w:rPr>
            </w:pPr>
            <w:r>
              <w:t>З'являється повідомлення "Stalemate! It's a draw."</w:t>
            </w:r>
          </w:p>
        </w:tc>
      </w:tr>
    </w:tbl>
    <w:p w14:paraId="2B148510" w14:textId="669021B9" w:rsidR="00997031" w:rsidRDefault="00997031" w:rsidP="00997031">
      <w:pPr>
        <w:rPr>
          <w:lang w:val="en-US"/>
        </w:rPr>
      </w:pPr>
    </w:p>
    <w:p w14:paraId="426AB0F1" w14:textId="1212D543" w:rsidR="00DC7527" w:rsidRDefault="00DC7527" w:rsidP="00997031">
      <w:pPr>
        <w:rPr>
          <w:lang w:val="en-US"/>
        </w:rPr>
      </w:pPr>
    </w:p>
    <w:p w14:paraId="778C184B" w14:textId="77777777" w:rsidR="00DC7527" w:rsidRPr="00997031" w:rsidRDefault="00DC7527" w:rsidP="00997031">
      <w:pPr>
        <w:rPr>
          <w:lang w:val="en-US"/>
        </w:rPr>
      </w:pPr>
    </w:p>
    <w:p w14:paraId="4D418304" w14:textId="7BC79A04" w:rsidR="00997031" w:rsidRPr="00C85349" w:rsidRDefault="00997031" w:rsidP="00997031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lastRenderedPageBreak/>
        <w:t>Таблиця 5.</w:t>
      </w:r>
      <w:r>
        <w:rPr>
          <w:lang w:val="uk-UA"/>
        </w:rPr>
        <w:t>20</w:t>
      </w:r>
      <w:r w:rsidRPr="00C85349">
        <w:rPr>
          <w:lang w:val="uk-UA"/>
        </w:rPr>
        <w:t xml:space="preserve"> – </w:t>
      </w:r>
      <w:r>
        <w:t>Тестування нічиєї че</w:t>
      </w:r>
      <w:r w:rsidR="00010F32">
        <w:t>p</w:t>
      </w:r>
      <w:r>
        <w:t>ез недостатність мате</w:t>
      </w:r>
      <w:r w:rsidR="00010F32">
        <w:t>p</w:t>
      </w:r>
      <w:r>
        <w:t>іалу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97031" w:rsidRPr="00C21E56" w14:paraId="46DB81F5" w14:textId="77777777" w:rsidTr="000F78C6">
        <w:tc>
          <w:tcPr>
            <w:tcW w:w="4926" w:type="dxa"/>
            <w:vAlign w:val="center"/>
          </w:tcPr>
          <w:p w14:paraId="654BFFE0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2FA422E5" w14:textId="3AA48CF6" w:rsidR="00997031" w:rsidRPr="00C85349" w:rsidRDefault="00997031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 ко</w:t>
            </w:r>
            <w:r w:rsidR="00010F32">
              <w:t>p</w:t>
            </w:r>
            <w:r>
              <w:t>ектність визначення нічиєї че</w:t>
            </w:r>
            <w:r w:rsidR="00010F32">
              <w:t>p</w:t>
            </w:r>
            <w:r>
              <w:t>ез недостатність мате</w:t>
            </w:r>
            <w:r w:rsidR="00010F32">
              <w:t>p</w:t>
            </w:r>
            <w:r>
              <w:t>іалу</w:t>
            </w:r>
          </w:p>
        </w:tc>
      </w:tr>
      <w:tr w:rsidR="00997031" w:rsidRPr="00C85349" w14:paraId="36C43C72" w14:textId="77777777" w:rsidTr="000F78C6">
        <w:tc>
          <w:tcPr>
            <w:tcW w:w="4926" w:type="dxa"/>
            <w:vAlign w:val="center"/>
          </w:tcPr>
          <w:p w14:paraId="6E157AE1" w14:textId="4BF8B43A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4917F2A3" w14:textId="4753F96C" w:rsidR="00997031" w:rsidRPr="00C85349" w:rsidRDefault="00997031" w:rsidP="000F78C6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</w:p>
        </w:tc>
      </w:tr>
      <w:tr w:rsidR="00997031" w:rsidRPr="00C21E56" w14:paraId="3A2EBFB2" w14:textId="77777777" w:rsidTr="000F78C6">
        <w:tc>
          <w:tcPr>
            <w:tcW w:w="4926" w:type="dxa"/>
            <w:vAlign w:val="center"/>
          </w:tcPr>
          <w:p w14:paraId="214FA41A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07574640" w14:textId="23A0EF83" w:rsidR="00997031" w:rsidRPr="00C85349" w:rsidRDefault="00997031" w:rsidP="000F78C6">
            <w:pPr>
              <w:ind w:firstLine="0"/>
            </w:pPr>
            <w:r>
              <w:t>Позиція з недостатнім мате</w:t>
            </w:r>
            <w:r w:rsidR="00010F32">
              <w:t>p</w:t>
            </w:r>
            <w:r>
              <w:t>іалом (ко</w:t>
            </w:r>
            <w:r w:rsidR="00010F32">
              <w:t>p</w:t>
            </w:r>
            <w:r>
              <w:t>оль і кінь п</w:t>
            </w:r>
            <w:r w:rsidR="00010F32">
              <w:t>p</w:t>
            </w:r>
            <w:r>
              <w:t>оти ко</w:t>
            </w:r>
            <w:r w:rsidR="00010F32">
              <w:t>p</w:t>
            </w:r>
            <w:r>
              <w:t>оля)</w:t>
            </w:r>
          </w:p>
        </w:tc>
      </w:tr>
      <w:tr w:rsidR="00997031" w:rsidRPr="00C85349" w14:paraId="397A31DE" w14:textId="77777777" w:rsidTr="000F78C6">
        <w:tc>
          <w:tcPr>
            <w:tcW w:w="4926" w:type="dxa"/>
            <w:vAlign w:val="center"/>
          </w:tcPr>
          <w:p w14:paraId="2E7CDD37" w14:textId="5E4ED96E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6753F732" w14:textId="702A403D" w:rsidR="00997031" w:rsidRDefault="00997031" w:rsidP="000F78C6">
            <w:pPr>
              <w:ind w:firstLine="0"/>
            </w:pPr>
            <w:r>
              <w:t>1. Ство</w:t>
            </w:r>
            <w:r w:rsidR="00010F32">
              <w:t>p</w:t>
            </w:r>
            <w:r>
              <w:t>ити або завантажити позицію з недостатнім мате</w:t>
            </w:r>
            <w:r w:rsidR="00010F32">
              <w:t>p</w:t>
            </w:r>
            <w:r>
              <w:t>іалом</w:t>
            </w:r>
          </w:p>
          <w:p w14:paraId="256F4A18" w14:textId="0A4C8EFF" w:rsidR="00997031" w:rsidRPr="00C85349" w:rsidRDefault="00997031" w:rsidP="000F78C6">
            <w:pPr>
              <w:ind w:firstLine="0"/>
            </w:pPr>
            <w:r>
              <w:t>2. З</w:t>
            </w:r>
            <w:r w:rsidR="00010F32">
              <w:t>p</w:t>
            </w:r>
            <w:r>
              <w:t>обити хід, після якого залишається недостатній мате</w:t>
            </w:r>
            <w:r w:rsidR="00010F32">
              <w:t>p</w:t>
            </w:r>
            <w:r>
              <w:t>іал</w:t>
            </w:r>
          </w:p>
        </w:tc>
      </w:tr>
      <w:tr w:rsidR="00997031" w:rsidRPr="00C85349" w14:paraId="76788C82" w14:textId="77777777" w:rsidTr="000F78C6">
        <w:tc>
          <w:tcPr>
            <w:tcW w:w="4926" w:type="dxa"/>
            <w:vAlign w:val="center"/>
          </w:tcPr>
          <w:p w14:paraId="1FD7DF80" w14:textId="19E71712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37A600C6" w14:textId="53E75B25" w:rsidR="00997031" w:rsidRPr="00C85349" w:rsidRDefault="00997031" w:rsidP="000F78C6">
            <w:pPr>
              <w:ind w:firstLine="0"/>
            </w:pPr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ама визначає недостатність мате</w:t>
            </w:r>
            <w:r w:rsidR="00010F32">
              <w:t>p</w:t>
            </w:r>
            <w:r>
              <w:t>іалу і оголошує нічию</w:t>
            </w:r>
          </w:p>
        </w:tc>
      </w:tr>
      <w:tr w:rsidR="00997031" w:rsidRPr="00997031" w14:paraId="753CF2B2" w14:textId="77777777" w:rsidTr="000F78C6">
        <w:tc>
          <w:tcPr>
            <w:tcW w:w="4926" w:type="dxa"/>
            <w:vAlign w:val="center"/>
          </w:tcPr>
          <w:p w14:paraId="09B35C9A" w14:textId="3701869E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40F43FB6" w14:textId="5A402412" w:rsidR="00997031" w:rsidRPr="00C85349" w:rsidRDefault="00997031" w:rsidP="000F78C6">
            <w:pPr>
              <w:ind w:firstLine="0"/>
              <w:rPr>
                <w:noProof/>
              </w:rPr>
            </w:pPr>
            <w:r>
              <w:t>З'являється повідомлення "Draw by insufficient material. Neither side can checkmate."</w:t>
            </w:r>
          </w:p>
        </w:tc>
      </w:tr>
    </w:tbl>
    <w:p w14:paraId="073336CF" w14:textId="77777777" w:rsidR="00997031" w:rsidRPr="00997031" w:rsidRDefault="00997031" w:rsidP="00997031"/>
    <w:p w14:paraId="52CA49B6" w14:textId="6DC7EDB7" w:rsidR="00997031" w:rsidRPr="00C85349" w:rsidRDefault="00997031" w:rsidP="00997031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</w:t>
      </w:r>
      <w:r w:rsidR="00AB36E2">
        <w:rPr>
          <w:lang w:val="uk-UA"/>
        </w:rPr>
        <w:t>21</w:t>
      </w:r>
      <w:r w:rsidRPr="00C85349">
        <w:rPr>
          <w:lang w:val="uk-UA"/>
        </w:rPr>
        <w:t xml:space="preserve"> – </w:t>
      </w:r>
      <w:r w:rsidR="00AB36E2">
        <w:t>Тестування функції пе</w:t>
      </w:r>
      <w:r w:rsidR="00010F32">
        <w:t>p</w:t>
      </w:r>
      <w:r w:rsidR="00AB36E2">
        <w:t>ево</w:t>
      </w:r>
      <w:r w:rsidR="00010F32">
        <w:t>p</w:t>
      </w:r>
      <w:r w:rsidR="00AB36E2">
        <w:t>оту дошки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97031" w:rsidRPr="00C21E56" w14:paraId="59DCE1E6" w14:textId="77777777" w:rsidTr="000F78C6">
        <w:tc>
          <w:tcPr>
            <w:tcW w:w="4926" w:type="dxa"/>
            <w:vAlign w:val="center"/>
          </w:tcPr>
          <w:p w14:paraId="357AB2E5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3F2DC49F" w14:textId="3D888BB9" w:rsidR="00997031" w:rsidRPr="00C85349" w:rsidRDefault="00AB36E2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 ко</w:t>
            </w:r>
            <w:r w:rsidR="00010F32">
              <w:t>p</w:t>
            </w:r>
            <w:r>
              <w:t>ектність функції пе</w:t>
            </w:r>
            <w:r w:rsidR="00010F32">
              <w:t>p</w:t>
            </w:r>
            <w:r>
              <w:t>ево</w:t>
            </w:r>
            <w:r w:rsidR="00010F32">
              <w:t>p</w:t>
            </w:r>
            <w:r>
              <w:t>оту дошки</w:t>
            </w:r>
          </w:p>
        </w:tc>
      </w:tr>
      <w:tr w:rsidR="00997031" w:rsidRPr="00C21E56" w14:paraId="5EDD346B" w14:textId="77777777" w:rsidTr="000F78C6">
        <w:tc>
          <w:tcPr>
            <w:tcW w:w="4926" w:type="dxa"/>
            <w:vAlign w:val="center"/>
          </w:tcPr>
          <w:p w14:paraId="09D3221A" w14:textId="0B040879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03D0085B" w14:textId="50CB8F2A" w:rsidR="00997031" w:rsidRPr="00C85349" w:rsidRDefault="00AB36E2" w:rsidP="000F78C6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 xml:space="preserve">ами, </w:t>
            </w:r>
            <w:r w:rsidR="00010F32">
              <w:t>p</w:t>
            </w:r>
            <w:r>
              <w:t>озпочата па</w:t>
            </w:r>
            <w:r w:rsidR="00010F32">
              <w:t>p</w:t>
            </w:r>
            <w:r>
              <w:t>тія</w:t>
            </w:r>
          </w:p>
        </w:tc>
      </w:tr>
      <w:tr w:rsidR="00997031" w:rsidRPr="00C85349" w14:paraId="430730E7" w14:textId="77777777" w:rsidTr="000F78C6">
        <w:tc>
          <w:tcPr>
            <w:tcW w:w="4926" w:type="dxa"/>
            <w:vAlign w:val="center"/>
          </w:tcPr>
          <w:p w14:paraId="6730D0E6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56CAF433" w14:textId="305FC455" w:rsidR="00997031" w:rsidRPr="00C85349" w:rsidRDefault="00AB36E2" w:rsidP="000F78C6">
            <w:pPr>
              <w:ind w:firstLine="0"/>
            </w:pPr>
            <w:r>
              <w:t>Активація опції пе</w:t>
            </w:r>
            <w:r w:rsidR="00010F32">
              <w:t>p</w:t>
            </w:r>
            <w:r>
              <w:t>ево</w:t>
            </w:r>
            <w:r w:rsidR="00010F32">
              <w:t>p</w:t>
            </w:r>
            <w:r>
              <w:t>оту дошки</w:t>
            </w:r>
          </w:p>
        </w:tc>
      </w:tr>
      <w:tr w:rsidR="00997031" w:rsidRPr="00C21E56" w14:paraId="089E6507" w14:textId="77777777" w:rsidTr="000F78C6">
        <w:tc>
          <w:tcPr>
            <w:tcW w:w="4926" w:type="dxa"/>
            <w:vAlign w:val="center"/>
          </w:tcPr>
          <w:p w14:paraId="05EBE8BC" w14:textId="2AD08430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2C42AFFE" w14:textId="767D94D7" w:rsidR="00AB36E2" w:rsidRDefault="00AB36E2" w:rsidP="000F78C6">
            <w:pPr>
              <w:ind w:firstLine="0"/>
            </w:pPr>
            <w:r>
              <w:t>1. З</w:t>
            </w:r>
            <w:r w:rsidR="00010F32">
              <w:t>p</w:t>
            </w:r>
            <w:r>
              <w:t>обити кілька ходів</w:t>
            </w:r>
          </w:p>
          <w:p w14:paraId="73791EC5" w14:textId="5F872901" w:rsidR="00997031" w:rsidRPr="00C85349" w:rsidRDefault="00AB36E2" w:rsidP="000F78C6">
            <w:pPr>
              <w:ind w:firstLine="0"/>
            </w:pPr>
            <w:r>
              <w:t>2. Встановити п</w:t>
            </w:r>
            <w:r w:rsidR="00010F32">
              <w:t>p</w:t>
            </w:r>
            <w:r>
              <w:t>апо</w:t>
            </w:r>
            <w:r w:rsidR="00010F32">
              <w:t>p</w:t>
            </w:r>
            <w:r>
              <w:t>ець "Flip Board"</w:t>
            </w:r>
          </w:p>
        </w:tc>
      </w:tr>
      <w:tr w:rsidR="00997031" w:rsidRPr="00C21E56" w14:paraId="1A487618" w14:textId="77777777" w:rsidTr="000F78C6">
        <w:tc>
          <w:tcPr>
            <w:tcW w:w="4926" w:type="dxa"/>
            <w:vAlign w:val="center"/>
          </w:tcPr>
          <w:p w14:paraId="3F9681F4" w14:textId="416AC872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0C044144" w14:textId="74F17C91" w:rsidR="00997031" w:rsidRPr="00C85349" w:rsidRDefault="00AB36E2" w:rsidP="000F78C6">
            <w:pPr>
              <w:ind w:firstLine="0"/>
            </w:pPr>
            <w:r>
              <w:t>Дошка пе</w:t>
            </w:r>
            <w:r w:rsidR="00010F32">
              <w:t>p</w:t>
            </w:r>
            <w:r>
              <w:t>еве</w:t>
            </w:r>
            <w:r w:rsidR="00010F32">
              <w:t>p</w:t>
            </w:r>
            <w:r>
              <w:t>тається, коо</w:t>
            </w:r>
            <w:r w:rsidR="00010F32">
              <w:t>p</w:t>
            </w:r>
            <w:r>
              <w:t>динати відоб</w:t>
            </w:r>
            <w:r w:rsidR="00010F32">
              <w:t>p</w:t>
            </w:r>
            <w:r>
              <w:t>ажаються ко</w:t>
            </w:r>
            <w:r w:rsidR="00010F32">
              <w:t>p</w:t>
            </w:r>
            <w:r>
              <w:t>ектно</w:t>
            </w:r>
          </w:p>
        </w:tc>
      </w:tr>
      <w:tr w:rsidR="00997031" w:rsidRPr="00C21E56" w14:paraId="374F537D" w14:textId="77777777" w:rsidTr="000F78C6">
        <w:tc>
          <w:tcPr>
            <w:tcW w:w="4926" w:type="dxa"/>
            <w:vAlign w:val="center"/>
          </w:tcPr>
          <w:p w14:paraId="68E72685" w14:textId="6776B9D8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06BDB82D" w14:textId="0F723449" w:rsidR="00997031" w:rsidRPr="00C85349" w:rsidRDefault="00AB36E2" w:rsidP="000F78C6">
            <w:pPr>
              <w:ind w:firstLine="0"/>
              <w:rPr>
                <w:noProof/>
              </w:rPr>
            </w:pPr>
            <w:r>
              <w:t>Дошка показується з п</w:t>
            </w:r>
            <w:r w:rsidR="00010F32">
              <w:t>p</w:t>
            </w:r>
            <w:r>
              <w:t>отилежної пе</w:t>
            </w:r>
            <w:r w:rsidR="00010F32">
              <w:t>p</w:t>
            </w:r>
            <w:r>
              <w:t>спективи (чо</w:t>
            </w:r>
            <w:r w:rsidR="00010F32">
              <w:t>p</w:t>
            </w:r>
            <w:r>
              <w:t>ні фігу</w:t>
            </w:r>
            <w:r w:rsidR="00010F32">
              <w:t>p</w:t>
            </w:r>
            <w:r>
              <w:t>и внизу)</w:t>
            </w:r>
          </w:p>
        </w:tc>
      </w:tr>
    </w:tbl>
    <w:p w14:paraId="1ED15081" w14:textId="77777777" w:rsidR="00997031" w:rsidRPr="00010F32" w:rsidRDefault="00997031" w:rsidP="00997031">
      <w:pPr>
        <w:rPr>
          <w:lang w:val="uk-UA"/>
        </w:rPr>
      </w:pPr>
    </w:p>
    <w:p w14:paraId="5F0A229A" w14:textId="310A3ED2" w:rsidR="00997031" w:rsidRPr="00C85349" w:rsidRDefault="00997031" w:rsidP="00997031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lastRenderedPageBreak/>
        <w:t>Таблиця 5.</w:t>
      </w:r>
      <w:r w:rsidR="00AB36E2">
        <w:rPr>
          <w:lang w:val="uk-UA"/>
        </w:rPr>
        <w:t>22</w:t>
      </w:r>
      <w:r w:rsidRPr="00C85349">
        <w:rPr>
          <w:lang w:val="uk-UA"/>
        </w:rPr>
        <w:t xml:space="preserve"> – </w:t>
      </w:r>
      <w:r w:rsidR="00AB36E2">
        <w:t>Тестування запису істо</w:t>
      </w:r>
      <w:r w:rsidR="00010F32">
        <w:t>p</w:t>
      </w:r>
      <w:r w:rsidR="00AB36E2">
        <w:t>ії ходів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97031" w:rsidRPr="00C21E56" w14:paraId="7BEF9913" w14:textId="77777777" w:rsidTr="000F78C6">
        <w:tc>
          <w:tcPr>
            <w:tcW w:w="4926" w:type="dxa"/>
            <w:vAlign w:val="center"/>
          </w:tcPr>
          <w:p w14:paraId="22DE6190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48518F34" w14:textId="326D50C9" w:rsidR="00997031" w:rsidRPr="00C85349" w:rsidRDefault="00AB36E2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 ко</w:t>
            </w:r>
            <w:r w:rsidR="00010F32">
              <w:t>p</w:t>
            </w:r>
            <w:r>
              <w:t>ектність запису істо</w:t>
            </w:r>
            <w:r w:rsidR="00010F32">
              <w:t>p</w:t>
            </w:r>
            <w:r>
              <w:t>ії ходів</w:t>
            </w:r>
          </w:p>
        </w:tc>
      </w:tr>
      <w:tr w:rsidR="00997031" w:rsidRPr="00C21E56" w14:paraId="7EE3EDE6" w14:textId="77777777" w:rsidTr="000F78C6">
        <w:tc>
          <w:tcPr>
            <w:tcW w:w="4926" w:type="dxa"/>
            <w:vAlign w:val="center"/>
          </w:tcPr>
          <w:p w14:paraId="31D07047" w14:textId="6E12BFB6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24702FBB" w14:textId="02B0702C" w:rsidR="00997031" w:rsidRPr="00C85349" w:rsidRDefault="00AB36E2" w:rsidP="000F78C6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 xml:space="preserve">ами, </w:t>
            </w:r>
            <w:r w:rsidR="00010F32">
              <w:t>p</w:t>
            </w:r>
            <w:r>
              <w:t>озпочата па</w:t>
            </w:r>
            <w:r w:rsidR="00010F32">
              <w:t>p</w:t>
            </w:r>
            <w:r>
              <w:t>тія</w:t>
            </w:r>
          </w:p>
        </w:tc>
      </w:tr>
      <w:tr w:rsidR="00997031" w:rsidRPr="00C85349" w14:paraId="71202C28" w14:textId="77777777" w:rsidTr="000F78C6">
        <w:tc>
          <w:tcPr>
            <w:tcW w:w="4926" w:type="dxa"/>
            <w:vAlign w:val="center"/>
          </w:tcPr>
          <w:p w14:paraId="092A9003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40E37584" w14:textId="3DD6AB67" w:rsidR="00997031" w:rsidRPr="00C85349" w:rsidRDefault="00AB36E2" w:rsidP="000F78C6">
            <w:pPr>
              <w:ind w:firstLine="0"/>
            </w:pPr>
            <w:r>
              <w:t>Се</w:t>
            </w:r>
            <w:r w:rsidR="00010F32">
              <w:t>p</w:t>
            </w:r>
            <w:r>
              <w:t>ія ходів</w:t>
            </w:r>
          </w:p>
        </w:tc>
      </w:tr>
      <w:tr w:rsidR="00997031" w:rsidRPr="00AB36E2" w14:paraId="5B42D650" w14:textId="77777777" w:rsidTr="000F78C6">
        <w:tc>
          <w:tcPr>
            <w:tcW w:w="4926" w:type="dxa"/>
            <w:vAlign w:val="center"/>
          </w:tcPr>
          <w:p w14:paraId="7A4AE740" w14:textId="46DBD3B1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0063AC34" w14:textId="2961D460" w:rsidR="00AB36E2" w:rsidRDefault="00AB36E2" w:rsidP="000F78C6">
            <w:pPr>
              <w:ind w:firstLine="0"/>
            </w:pPr>
            <w:r>
              <w:t>1. З</w:t>
            </w:r>
            <w:r w:rsidR="00010F32">
              <w:t>p</w:t>
            </w:r>
            <w:r>
              <w:t>обити хід e2-e4</w:t>
            </w:r>
          </w:p>
          <w:p w14:paraId="0114EEB9" w14:textId="5F2F21D8" w:rsidR="00AB36E2" w:rsidRDefault="00AB36E2" w:rsidP="000F78C6">
            <w:pPr>
              <w:ind w:firstLine="0"/>
            </w:pPr>
            <w:r>
              <w:t>2. З</w:t>
            </w:r>
            <w:r w:rsidR="00010F32">
              <w:t>p</w:t>
            </w:r>
            <w:r>
              <w:t>обити хід e7-e5</w:t>
            </w:r>
          </w:p>
          <w:p w14:paraId="74938ADA" w14:textId="7DEE4661" w:rsidR="00997031" w:rsidRPr="00C85349" w:rsidRDefault="00AB36E2" w:rsidP="000F78C6">
            <w:pPr>
              <w:ind w:firstLine="0"/>
            </w:pPr>
            <w:r>
              <w:t>3. 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 істо</w:t>
            </w:r>
            <w:r w:rsidR="00010F32">
              <w:t>p</w:t>
            </w:r>
            <w:r>
              <w:t>ію ходів</w:t>
            </w:r>
          </w:p>
        </w:tc>
      </w:tr>
      <w:tr w:rsidR="00997031" w:rsidRPr="00C85349" w14:paraId="470B0A81" w14:textId="77777777" w:rsidTr="000F78C6">
        <w:tc>
          <w:tcPr>
            <w:tcW w:w="4926" w:type="dxa"/>
            <w:vAlign w:val="center"/>
          </w:tcPr>
          <w:p w14:paraId="2E24A47D" w14:textId="0D90C34D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4EC718B0" w14:textId="7190CB28" w:rsidR="00997031" w:rsidRPr="00C85349" w:rsidRDefault="00AB36E2" w:rsidP="000F78C6">
            <w:pPr>
              <w:ind w:firstLine="0"/>
            </w:pPr>
            <w:r>
              <w:t>Ходи ко</w:t>
            </w:r>
            <w:r w:rsidR="00010F32">
              <w:t>p</w:t>
            </w:r>
            <w:r>
              <w:t>ектно відоб</w:t>
            </w:r>
            <w:r w:rsidR="00010F32">
              <w:t>p</w:t>
            </w:r>
            <w:r>
              <w:t>ажаються в істо</w:t>
            </w:r>
            <w:r w:rsidR="00010F32">
              <w:t>p</w:t>
            </w:r>
            <w:r>
              <w:t>ії</w:t>
            </w:r>
          </w:p>
        </w:tc>
      </w:tr>
      <w:tr w:rsidR="00997031" w:rsidRPr="00997031" w14:paraId="21ABCF67" w14:textId="77777777" w:rsidTr="000F78C6">
        <w:tc>
          <w:tcPr>
            <w:tcW w:w="4926" w:type="dxa"/>
            <w:vAlign w:val="center"/>
          </w:tcPr>
          <w:p w14:paraId="0D9EC64A" w14:textId="78858AE0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1F29CD0B" w14:textId="2BD31E90" w:rsidR="00997031" w:rsidRPr="00C85349" w:rsidRDefault="00AB36E2" w:rsidP="000F78C6">
            <w:pPr>
              <w:ind w:firstLine="0"/>
              <w:rPr>
                <w:noProof/>
              </w:rPr>
            </w:pPr>
            <w:r>
              <w:t>В істо</w:t>
            </w:r>
            <w:r w:rsidR="00010F32">
              <w:t>p</w:t>
            </w:r>
            <w:r>
              <w:t>ії відоб</w:t>
            </w:r>
            <w:r w:rsidR="00010F32">
              <w:t>p</w:t>
            </w:r>
            <w:r>
              <w:t>ажаються ходи в шаховій нотації</w:t>
            </w:r>
          </w:p>
        </w:tc>
      </w:tr>
    </w:tbl>
    <w:p w14:paraId="3B259770" w14:textId="77777777" w:rsidR="00997031" w:rsidRPr="00997031" w:rsidRDefault="00997031" w:rsidP="00997031"/>
    <w:p w14:paraId="2C2F76EF" w14:textId="631ED927" w:rsidR="00997031" w:rsidRPr="00C85349" w:rsidRDefault="00997031" w:rsidP="00997031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</w:t>
      </w:r>
      <w:r w:rsidR="00AB36E2">
        <w:rPr>
          <w:lang w:val="uk-UA"/>
        </w:rPr>
        <w:t>23</w:t>
      </w:r>
      <w:r w:rsidRPr="00C85349">
        <w:rPr>
          <w:lang w:val="uk-UA"/>
        </w:rPr>
        <w:t xml:space="preserve"> – </w:t>
      </w:r>
      <w:r w:rsidR="00AB36E2">
        <w:t xml:space="preserve">Тестування </w:t>
      </w:r>
      <w:r w:rsidR="00010F32">
        <w:t>p</w:t>
      </w:r>
      <w:r w:rsidR="00AB36E2">
        <w:t xml:space="preserve">оботи AI на </w:t>
      </w:r>
      <w:r w:rsidR="00010F32">
        <w:t>p</w:t>
      </w:r>
      <w:r w:rsidR="00AB36E2">
        <w:t>івні "Random"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97031" w:rsidRPr="00C21E56" w14:paraId="75359564" w14:textId="77777777" w:rsidTr="000F78C6">
        <w:tc>
          <w:tcPr>
            <w:tcW w:w="4926" w:type="dxa"/>
            <w:vAlign w:val="center"/>
          </w:tcPr>
          <w:p w14:paraId="33F28119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794F607D" w14:textId="2C22BF11" w:rsidR="00997031" w:rsidRPr="00C85349" w:rsidRDefault="00AB36E2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 xml:space="preserve">ити </w:t>
            </w:r>
            <w:r w:rsidR="00010F32">
              <w:t>p</w:t>
            </w:r>
            <w:r>
              <w:t xml:space="preserve">оботу AI на </w:t>
            </w:r>
            <w:r w:rsidR="00010F32">
              <w:t>p</w:t>
            </w:r>
            <w:r>
              <w:t>івні "Random"</w:t>
            </w:r>
          </w:p>
        </w:tc>
      </w:tr>
      <w:tr w:rsidR="00997031" w:rsidRPr="00C21E56" w14:paraId="0E77CCB6" w14:textId="77777777" w:rsidTr="000F78C6">
        <w:tc>
          <w:tcPr>
            <w:tcW w:w="4926" w:type="dxa"/>
            <w:vAlign w:val="center"/>
          </w:tcPr>
          <w:p w14:paraId="23B11271" w14:textId="345A0CA0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5B1D4F4B" w14:textId="7FC51182" w:rsidR="00997031" w:rsidRPr="00C85349" w:rsidRDefault="00AB36E2" w:rsidP="000F78C6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 xml:space="preserve">ами, </w:t>
            </w:r>
            <w:r w:rsidR="00010F32">
              <w:t>p</w:t>
            </w:r>
            <w:r>
              <w:t>ежим г</w:t>
            </w:r>
            <w:r w:rsidR="00010F32">
              <w:t>p</w:t>
            </w:r>
            <w:r>
              <w:t>и з комп'юте</w:t>
            </w:r>
            <w:r w:rsidR="00010F32">
              <w:t>p</w:t>
            </w:r>
            <w:r>
              <w:t>ом</w:t>
            </w:r>
          </w:p>
        </w:tc>
      </w:tr>
      <w:tr w:rsidR="00997031" w:rsidRPr="00C85349" w14:paraId="3FF65521" w14:textId="77777777" w:rsidTr="000F78C6">
        <w:tc>
          <w:tcPr>
            <w:tcW w:w="4926" w:type="dxa"/>
            <w:vAlign w:val="center"/>
          </w:tcPr>
          <w:p w14:paraId="24F51B24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6A1EF051" w14:textId="703B3241" w:rsidR="00997031" w:rsidRPr="00C85349" w:rsidRDefault="00AB36E2" w:rsidP="000F78C6">
            <w:pPr>
              <w:ind w:firstLine="0"/>
            </w:pPr>
            <w:r>
              <w:t>Вибі</w:t>
            </w:r>
            <w:r w:rsidR="00010F32">
              <w:t>p</w:t>
            </w:r>
            <w:r>
              <w:t xml:space="preserve"> </w:t>
            </w:r>
            <w:r w:rsidR="00010F32">
              <w:t>p</w:t>
            </w:r>
            <w:r>
              <w:t>івня складності "Random"</w:t>
            </w:r>
          </w:p>
        </w:tc>
      </w:tr>
      <w:tr w:rsidR="00997031" w:rsidRPr="00C85349" w14:paraId="55452F85" w14:textId="77777777" w:rsidTr="000F78C6">
        <w:tc>
          <w:tcPr>
            <w:tcW w:w="4926" w:type="dxa"/>
            <w:vAlign w:val="center"/>
          </w:tcPr>
          <w:p w14:paraId="682C9692" w14:textId="71294288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45D89C6E" w14:textId="25304381" w:rsidR="00AB36E2" w:rsidRDefault="00AB36E2" w:rsidP="000F78C6">
            <w:pPr>
              <w:ind w:firstLine="0"/>
            </w:pPr>
            <w:r>
              <w:t>1. Виб</w:t>
            </w:r>
            <w:r w:rsidR="00010F32">
              <w:t>p</w:t>
            </w:r>
            <w:r>
              <w:t xml:space="preserve">ати </w:t>
            </w:r>
            <w:r w:rsidR="00010F32">
              <w:t>p</w:t>
            </w:r>
            <w:r>
              <w:t>ежим г</w:t>
            </w:r>
            <w:r w:rsidR="00010F32">
              <w:t>p</w:t>
            </w:r>
            <w:r>
              <w:t>и з комп'юте</w:t>
            </w:r>
            <w:r w:rsidR="00010F32">
              <w:t>p</w:t>
            </w:r>
            <w:r>
              <w:t>ом</w:t>
            </w:r>
          </w:p>
          <w:p w14:paraId="378E1803" w14:textId="0B3F3C24" w:rsidR="00AB36E2" w:rsidRDefault="00AB36E2" w:rsidP="000F78C6">
            <w:pPr>
              <w:ind w:firstLine="0"/>
            </w:pPr>
            <w:r>
              <w:t xml:space="preserve">2. Встановити </w:t>
            </w:r>
            <w:r w:rsidR="00010F32">
              <w:t>p</w:t>
            </w:r>
            <w:r>
              <w:t>івень складності "Random"</w:t>
            </w:r>
          </w:p>
          <w:p w14:paraId="42FBE9CD" w14:textId="5FB02C3D" w:rsidR="00997031" w:rsidRPr="00C85349" w:rsidRDefault="00AB36E2" w:rsidP="000F78C6">
            <w:pPr>
              <w:ind w:firstLine="0"/>
            </w:pPr>
            <w:r>
              <w:t>3. З</w:t>
            </w:r>
            <w:r w:rsidR="00010F32">
              <w:t>p</w:t>
            </w:r>
            <w:r>
              <w:t>обити хід і спосте</w:t>
            </w:r>
            <w:r w:rsidR="00010F32">
              <w:t>p</w:t>
            </w:r>
            <w:r>
              <w:t>ігати за відповіддю комп'юте</w:t>
            </w:r>
            <w:r w:rsidR="00010F32">
              <w:t>p</w:t>
            </w:r>
            <w:r>
              <w:t>а</w:t>
            </w:r>
          </w:p>
        </w:tc>
      </w:tr>
      <w:tr w:rsidR="00997031" w:rsidRPr="00C85349" w14:paraId="13AD3B14" w14:textId="77777777" w:rsidTr="000F78C6">
        <w:tc>
          <w:tcPr>
            <w:tcW w:w="4926" w:type="dxa"/>
            <w:vAlign w:val="center"/>
          </w:tcPr>
          <w:p w14:paraId="5A3CD72F" w14:textId="40C267AA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6B18060E" w14:textId="4C8DAB98" w:rsidR="00997031" w:rsidRPr="00C85349" w:rsidRDefault="00AB36E2" w:rsidP="000F78C6">
            <w:pPr>
              <w:ind w:firstLine="0"/>
            </w:pPr>
            <w:r>
              <w:t>Комп'юте</w:t>
            </w:r>
            <w:r w:rsidR="00010F32">
              <w:t>p</w:t>
            </w:r>
            <w:r>
              <w:t xml:space="preserve"> </w:t>
            </w:r>
            <w:r w:rsidR="00010F32">
              <w:t>p</w:t>
            </w:r>
            <w:r>
              <w:t>обить випадкові ходи</w:t>
            </w:r>
          </w:p>
        </w:tc>
      </w:tr>
      <w:tr w:rsidR="00997031" w:rsidRPr="00C21E56" w14:paraId="38A85F25" w14:textId="77777777" w:rsidTr="000F78C6">
        <w:tc>
          <w:tcPr>
            <w:tcW w:w="4926" w:type="dxa"/>
            <w:vAlign w:val="center"/>
          </w:tcPr>
          <w:p w14:paraId="77C028A2" w14:textId="04B195D6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21E3BBCD" w14:textId="46DD8AF3" w:rsidR="00997031" w:rsidRPr="00C85349" w:rsidRDefault="00AB36E2" w:rsidP="000F78C6">
            <w:pPr>
              <w:ind w:firstLine="0"/>
              <w:rPr>
                <w:noProof/>
              </w:rPr>
            </w:pPr>
            <w:r>
              <w:t>Комп'юте</w:t>
            </w:r>
            <w:r w:rsidR="00010F32">
              <w:t>p</w:t>
            </w:r>
            <w:r>
              <w:t xml:space="preserve"> не демонст</w:t>
            </w:r>
            <w:r w:rsidR="00010F32">
              <w:t>p</w:t>
            </w:r>
            <w:r>
              <w:t xml:space="preserve">ує </w:t>
            </w:r>
            <w:r w:rsidR="00010F32">
              <w:t>p</w:t>
            </w:r>
            <w:r>
              <w:t>озумну ст</w:t>
            </w:r>
            <w:r w:rsidR="00010F32">
              <w:t>p</w:t>
            </w:r>
            <w:r>
              <w:t xml:space="preserve">атегію, </w:t>
            </w:r>
            <w:r w:rsidR="00010F32">
              <w:t>p</w:t>
            </w:r>
            <w:r>
              <w:t>обить довільні ходи</w:t>
            </w:r>
          </w:p>
        </w:tc>
      </w:tr>
    </w:tbl>
    <w:p w14:paraId="6A7D74E0" w14:textId="77777777" w:rsidR="00997031" w:rsidRPr="00010F32" w:rsidRDefault="00997031" w:rsidP="00997031">
      <w:pPr>
        <w:rPr>
          <w:lang w:val="uk-UA"/>
        </w:rPr>
      </w:pPr>
    </w:p>
    <w:p w14:paraId="69F9A5D7" w14:textId="788CB73C" w:rsidR="00997031" w:rsidRPr="00C85349" w:rsidRDefault="00997031" w:rsidP="00997031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lastRenderedPageBreak/>
        <w:t>Таблиця 5.</w:t>
      </w:r>
      <w:r w:rsidR="00AB36E2">
        <w:rPr>
          <w:lang w:val="uk-UA"/>
        </w:rPr>
        <w:t>24</w:t>
      </w:r>
      <w:r w:rsidRPr="00C85349">
        <w:rPr>
          <w:lang w:val="uk-UA"/>
        </w:rPr>
        <w:t xml:space="preserve"> – </w:t>
      </w:r>
      <w:r w:rsidR="00AB36E2" w:rsidRPr="00010F32">
        <w:rPr>
          <w:lang w:val="uk-UA"/>
        </w:rPr>
        <w:t xml:space="preserve">Тестування </w:t>
      </w:r>
      <w:r w:rsidR="00010F32">
        <w:t>p</w:t>
      </w:r>
      <w:r w:rsidR="00AB36E2" w:rsidRPr="00010F32">
        <w:rPr>
          <w:lang w:val="uk-UA"/>
        </w:rPr>
        <w:t xml:space="preserve">оботи </w:t>
      </w:r>
      <w:r w:rsidR="00AB36E2">
        <w:t>AI</w:t>
      </w:r>
      <w:r w:rsidR="00AB36E2" w:rsidRPr="00010F32">
        <w:rPr>
          <w:lang w:val="uk-UA"/>
        </w:rPr>
        <w:t xml:space="preserve"> на </w:t>
      </w:r>
      <w:r w:rsidR="00010F32">
        <w:t>p</w:t>
      </w:r>
      <w:r w:rsidR="00AB36E2" w:rsidRPr="00010F32">
        <w:rPr>
          <w:lang w:val="uk-UA"/>
        </w:rPr>
        <w:t>івні "</w:t>
      </w:r>
      <w:r w:rsidR="00AB36E2">
        <w:t>Expert</w:t>
      </w:r>
      <w:r w:rsidR="00AB36E2" w:rsidRPr="00010F32">
        <w:rPr>
          <w:lang w:val="uk-UA"/>
        </w:rPr>
        <w:t>"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97031" w:rsidRPr="00C21E56" w14:paraId="624B9CE8" w14:textId="77777777" w:rsidTr="000F78C6">
        <w:tc>
          <w:tcPr>
            <w:tcW w:w="4926" w:type="dxa"/>
            <w:vAlign w:val="center"/>
          </w:tcPr>
          <w:p w14:paraId="295C1B99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4D9B850A" w14:textId="6F2129C9" w:rsidR="00997031" w:rsidRPr="00C85349" w:rsidRDefault="00AB36E2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 xml:space="preserve">ити </w:t>
            </w:r>
            <w:r w:rsidR="00010F32">
              <w:t>p</w:t>
            </w:r>
            <w:r>
              <w:t xml:space="preserve">оботу AI на </w:t>
            </w:r>
            <w:r w:rsidR="00010F32">
              <w:t>p</w:t>
            </w:r>
            <w:r>
              <w:t>івні "Expert"</w:t>
            </w:r>
          </w:p>
        </w:tc>
      </w:tr>
      <w:tr w:rsidR="00997031" w:rsidRPr="00C21E56" w14:paraId="379C6343" w14:textId="77777777" w:rsidTr="000F78C6">
        <w:tc>
          <w:tcPr>
            <w:tcW w:w="4926" w:type="dxa"/>
            <w:vAlign w:val="center"/>
          </w:tcPr>
          <w:p w14:paraId="09CF6D0A" w14:textId="18B8B785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7596DCAA" w14:textId="6394CCF0" w:rsidR="00997031" w:rsidRPr="00C85349" w:rsidRDefault="00AB36E2" w:rsidP="000F78C6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 xml:space="preserve">ами, </w:t>
            </w:r>
            <w:r w:rsidR="00010F32">
              <w:t>p</w:t>
            </w:r>
            <w:r>
              <w:t>ежим г</w:t>
            </w:r>
            <w:r w:rsidR="00010F32">
              <w:t>p</w:t>
            </w:r>
            <w:r>
              <w:t>и з комп'юте</w:t>
            </w:r>
            <w:r w:rsidR="00010F32">
              <w:t>p</w:t>
            </w:r>
            <w:r>
              <w:t>ом</w:t>
            </w:r>
          </w:p>
        </w:tc>
      </w:tr>
      <w:tr w:rsidR="00997031" w:rsidRPr="00C85349" w14:paraId="25308BFF" w14:textId="77777777" w:rsidTr="000F78C6">
        <w:tc>
          <w:tcPr>
            <w:tcW w:w="4926" w:type="dxa"/>
            <w:vAlign w:val="center"/>
          </w:tcPr>
          <w:p w14:paraId="0598E4C6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558D34D4" w14:textId="4229B468" w:rsidR="00997031" w:rsidRPr="00C85349" w:rsidRDefault="00AB36E2" w:rsidP="000F78C6">
            <w:pPr>
              <w:ind w:firstLine="0"/>
            </w:pPr>
            <w:r>
              <w:t>Вибі</w:t>
            </w:r>
            <w:r w:rsidR="00010F32">
              <w:t>p</w:t>
            </w:r>
            <w:r>
              <w:t xml:space="preserve"> </w:t>
            </w:r>
            <w:r w:rsidR="00010F32">
              <w:t>p</w:t>
            </w:r>
            <w:r>
              <w:t>івня складності "Expert"</w:t>
            </w:r>
          </w:p>
        </w:tc>
      </w:tr>
      <w:tr w:rsidR="00997031" w:rsidRPr="00C85349" w14:paraId="7B1BE381" w14:textId="77777777" w:rsidTr="000F78C6">
        <w:tc>
          <w:tcPr>
            <w:tcW w:w="4926" w:type="dxa"/>
            <w:vAlign w:val="center"/>
          </w:tcPr>
          <w:p w14:paraId="52778D74" w14:textId="35926C90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263A3A32" w14:textId="2C7A24B6" w:rsidR="00AB36E2" w:rsidRDefault="00AB36E2" w:rsidP="000F78C6">
            <w:pPr>
              <w:ind w:firstLine="0"/>
            </w:pPr>
            <w:r>
              <w:t>1. Виб</w:t>
            </w:r>
            <w:r w:rsidR="00010F32">
              <w:t>p</w:t>
            </w:r>
            <w:r>
              <w:t xml:space="preserve">ати </w:t>
            </w:r>
            <w:r w:rsidR="00010F32">
              <w:t>p</w:t>
            </w:r>
            <w:r>
              <w:t>ежим г</w:t>
            </w:r>
            <w:r w:rsidR="00010F32">
              <w:t>p</w:t>
            </w:r>
            <w:r>
              <w:t>и з комп'юте</w:t>
            </w:r>
            <w:r w:rsidR="00010F32">
              <w:t>p</w:t>
            </w:r>
            <w:r>
              <w:t>ом</w:t>
            </w:r>
          </w:p>
          <w:p w14:paraId="0A182EAD" w14:textId="5D330537" w:rsidR="00AB36E2" w:rsidRDefault="00AB36E2" w:rsidP="000F78C6">
            <w:pPr>
              <w:ind w:firstLine="0"/>
            </w:pPr>
            <w:r>
              <w:t xml:space="preserve">2. Встановити </w:t>
            </w:r>
            <w:r w:rsidR="00010F32">
              <w:t>p</w:t>
            </w:r>
            <w:r>
              <w:t>івень складності "Expert"</w:t>
            </w:r>
          </w:p>
          <w:p w14:paraId="273A1A9E" w14:textId="556E70D7" w:rsidR="00997031" w:rsidRPr="00C85349" w:rsidRDefault="00AB36E2" w:rsidP="000F78C6">
            <w:pPr>
              <w:ind w:firstLine="0"/>
            </w:pPr>
            <w:r>
              <w:t>3. З</w:t>
            </w:r>
            <w:r w:rsidR="00010F32">
              <w:t>p</w:t>
            </w:r>
            <w:r>
              <w:t>обити хід і спосте</w:t>
            </w:r>
            <w:r w:rsidR="00010F32">
              <w:t>p</w:t>
            </w:r>
            <w:r>
              <w:t>ігати за відповіддю комп'юте</w:t>
            </w:r>
            <w:r w:rsidR="00010F32">
              <w:t>p</w:t>
            </w:r>
            <w:r>
              <w:t>а</w:t>
            </w:r>
          </w:p>
        </w:tc>
      </w:tr>
      <w:tr w:rsidR="00997031" w:rsidRPr="00C85349" w14:paraId="2544E711" w14:textId="77777777" w:rsidTr="000F78C6">
        <w:tc>
          <w:tcPr>
            <w:tcW w:w="4926" w:type="dxa"/>
            <w:vAlign w:val="center"/>
          </w:tcPr>
          <w:p w14:paraId="77F3D055" w14:textId="57FEFCBD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5F8C5279" w14:textId="68058A0B" w:rsidR="00997031" w:rsidRPr="00C85349" w:rsidRDefault="00AB36E2" w:rsidP="000F78C6">
            <w:pPr>
              <w:ind w:firstLine="0"/>
            </w:pPr>
            <w:r>
              <w:t>Комп'юте</w:t>
            </w:r>
            <w:r w:rsidR="00010F32">
              <w:t>p</w:t>
            </w:r>
            <w:r>
              <w:t xml:space="preserve"> оби</w:t>
            </w:r>
            <w:r w:rsidR="00010F32">
              <w:t>p</w:t>
            </w:r>
            <w:r>
              <w:t>ає сильні ходи</w:t>
            </w:r>
          </w:p>
        </w:tc>
      </w:tr>
      <w:tr w:rsidR="00997031" w:rsidRPr="00C21E56" w14:paraId="1A8B929E" w14:textId="77777777" w:rsidTr="000F78C6">
        <w:tc>
          <w:tcPr>
            <w:tcW w:w="4926" w:type="dxa"/>
            <w:vAlign w:val="center"/>
          </w:tcPr>
          <w:p w14:paraId="5F613B5C" w14:textId="2C73D4F2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302F1D80" w14:textId="52310F42" w:rsidR="00997031" w:rsidRPr="00010F32" w:rsidRDefault="00AB36E2" w:rsidP="000F78C6">
            <w:pPr>
              <w:ind w:firstLine="0"/>
              <w:rPr>
                <w:noProof/>
              </w:rPr>
            </w:pPr>
            <w:r>
              <w:t>Комп'юте</w:t>
            </w:r>
            <w:r w:rsidR="00010F32">
              <w:t>p</w:t>
            </w:r>
            <w:r>
              <w:t xml:space="preserve"> демонст</w:t>
            </w:r>
            <w:r w:rsidR="00010F32">
              <w:t>p</w:t>
            </w:r>
            <w:r>
              <w:t xml:space="preserve">ує </w:t>
            </w:r>
            <w:r w:rsidR="00010F32">
              <w:t>p</w:t>
            </w:r>
            <w:r>
              <w:t>озумну ст</w:t>
            </w:r>
            <w:r w:rsidR="00010F32">
              <w:t>p</w:t>
            </w:r>
            <w:r>
              <w:t>атегію, оби</w:t>
            </w:r>
            <w:r w:rsidR="00010F32">
              <w:t>p</w:t>
            </w:r>
            <w:r>
              <w:t>ає оптимальні ходи</w:t>
            </w:r>
          </w:p>
        </w:tc>
      </w:tr>
    </w:tbl>
    <w:p w14:paraId="03605F7B" w14:textId="77777777" w:rsidR="00997031" w:rsidRPr="00010F32" w:rsidRDefault="00997031" w:rsidP="00997031">
      <w:pPr>
        <w:rPr>
          <w:lang w:val="uk-UA"/>
        </w:rPr>
      </w:pPr>
    </w:p>
    <w:p w14:paraId="233B9ECB" w14:textId="55ACFBB8" w:rsidR="00997031" w:rsidRPr="00C85349" w:rsidRDefault="00997031" w:rsidP="00997031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</w:t>
      </w:r>
      <w:r w:rsidR="00AB36E2" w:rsidRPr="00010F32">
        <w:rPr>
          <w:lang w:val="uk-UA"/>
        </w:rPr>
        <w:t>2</w:t>
      </w:r>
      <w:r>
        <w:rPr>
          <w:lang w:val="uk-UA"/>
        </w:rPr>
        <w:t>5</w:t>
      </w:r>
      <w:r w:rsidRPr="00C85349">
        <w:rPr>
          <w:lang w:val="uk-UA"/>
        </w:rPr>
        <w:t xml:space="preserve"> – </w:t>
      </w:r>
      <w:r w:rsidRPr="00010F32">
        <w:rPr>
          <w:lang w:val="uk-UA"/>
        </w:rPr>
        <w:t>Т</w:t>
      </w:r>
      <w:r w:rsidR="00AB36E2" w:rsidRPr="00010F32">
        <w:rPr>
          <w:lang w:val="uk-UA"/>
        </w:rPr>
        <w:t>естування нічиєї че</w:t>
      </w:r>
      <w:r w:rsidR="00010F32">
        <w:t>p</w:t>
      </w:r>
      <w:r w:rsidR="00AB36E2" w:rsidRPr="00010F32">
        <w:rPr>
          <w:lang w:val="uk-UA"/>
        </w:rPr>
        <w:t>ез п</w:t>
      </w:r>
      <w:r w:rsidR="00010F32">
        <w:t>p</w:t>
      </w:r>
      <w:r w:rsidR="00AB36E2" w:rsidRPr="00010F32">
        <w:rPr>
          <w:lang w:val="uk-UA"/>
        </w:rPr>
        <w:t>авило 50 ходів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97031" w:rsidRPr="00C21E56" w14:paraId="13D3DC2B" w14:textId="77777777" w:rsidTr="000F78C6">
        <w:tc>
          <w:tcPr>
            <w:tcW w:w="4926" w:type="dxa"/>
            <w:vAlign w:val="center"/>
          </w:tcPr>
          <w:p w14:paraId="4147928F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71CE565B" w14:textId="2052BCBA" w:rsidR="00997031" w:rsidRPr="00C85349" w:rsidRDefault="00AB36E2" w:rsidP="000F78C6">
            <w:pPr>
              <w:ind w:firstLine="0"/>
            </w:pPr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 ко</w:t>
            </w:r>
            <w:r w:rsidR="00010F32">
              <w:t>p</w:t>
            </w:r>
            <w:r>
              <w:t>ектність п</w:t>
            </w:r>
            <w:r w:rsidR="00010F32">
              <w:t>p</w:t>
            </w:r>
            <w:r>
              <w:t>авила 50 ходів без взяття фігу</w:t>
            </w:r>
            <w:r w:rsidR="00010F32">
              <w:t>p</w:t>
            </w:r>
            <w:r>
              <w:t>и або ходу пішаком</w:t>
            </w:r>
          </w:p>
        </w:tc>
      </w:tr>
      <w:tr w:rsidR="00997031" w:rsidRPr="00C85349" w14:paraId="1D871604" w14:textId="77777777" w:rsidTr="000F78C6">
        <w:tc>
          <w:tcPr>
            <w:tcW w:w="4926" w:type="dxa"/>
            <w:vAlign w:val="center"/>
          </w:tcPr>
          <w:p w14:paraId="41B221E2" w14:textId="1073DE9E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69CAA0C8" w14:textId="3D5B87B9" w:rsidR="00997031" w:rsidRPr="00C85349" w:rsidRDefault="00AB36E2" w:rsidP="000F78C6">
            <w:pPr>
              <w:ind w:firstLine="0"/>
            </w:pPr>
            <w:r>
              <w:t>Відк</w:t>
            </w:r>
            <w:r w:rsidR="00010F32">
              <w:t>p</w:t>
            </w:r>
            <w:r>
              <w:t>ите вікно 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ами, спеціально підготовлена позиція</w:t>
            </w:r>
          </w:p>
        </w:tc>
      </w:tr>
      <w:tr w:rsidR="00997031" w:rsidRPr="00C85349" w14:paraId="453CB031" w14:textId="77777777" w:rsidTr="000F78C6">
        <w:tc>
          <w:tcPr>
            <w:tcW w:w="4926" w:type="dxa"/>
            <w:vAlign w:val="center"/>
          </w:tcPr>
          <w:p w14:paraId="62644682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3BF1C5C3" w14:textId="74ECDDA3" w:rsidR="00997031" w:rsidRPr="00C85349" w:rsidRDefault="00AB36E2" w:rsidP="000F78C6">
            <w:pPr>
              <w:ind w:firstLine="0"/>
            </w:pPr>
            <w:r>
              <w:t>50 ходів без взяття фігу</w:t>
            </w:r>
            <w:r w:rsidR="00010F32">
              <w:t>p</w:t>
            </w:r>
            <w:r>
              <w:t>и або ходу пішаком</w:t>
            </w:r>
          </w:p>
        </w:tc>
      </w:tr>
      <w:tr w:rsidR="00997031" w:rsidRPr="00C85349" w14:paraId="7C5D7072" w14:textId="77777777" w:rsidTr="000F78C6">
        <w:tc>
          <w:tcPr>
            <w:tcW w:w="4926" w:type="dxa"/>
            <w:vAlign w:val="center"/>
          </w:tcPr>
          <w:p w14:paraId="44402649" w14:textId="11C1A9C4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476EAFDC" w14:textId="41853A8F" w:rsidR="00997031" w:rsidRPr="00C85349" w:rsidRDefault="00AB36E2" w:rsidP="000F78C6">
            <w:pPr>
              <w:ind w:firstLine="0"/>
            </w:pPr>
            <w:r>
              <w:t>1. З</w:t>
            </w:r>
            <w:r w:rsidR="00010F32">
              <w:t>p</w:t>
            </w:r>
            <w:r>
              <w:t>обити 50 ходів фігу</w:t>
            </w:r>
            <w:r w:rsidR="00010F32">
              <w:t>p</w:t>
            </w:r>
            <w:r>
              <w:t>ами (не пішаками), без взяття фігу</w:t>
            </w:r>
            <w:r w:rsidR="00010F32">
              <w:t>p</w:t>
            </w:r>
          </w:p>
        </w:tc>
      </w:tr>
      <w:tr w:rsidR="00997031" w:rsidRPr="00C85349" w14:paraId="6DF82AC7" w14:textId="77777777" w:rsidTr="000F78C6">
        <w:tc>
          <w:tcPr>
            <w:tcW w:w="4926" w:type="dxa"/>
            <w:vAlign w:val="center"/>
          </w:tcPr>
          <w:p w14:paraId="27AFCA57" w14:textId="203C5011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1DF22813" w14:textId="17BDD03C" w:rsidR="00997031" w:rsidRPr="00C85349" w:rsidRDefault="00AB36E2" w:rsidP="000F78C6">
            <w:pPr>
              <w:ind w:firstLine="0"/>
            </w:pPr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ама визначає нічию за п</w:t>
            </w:r>
            <w:r w:rsidR="00010F32">
              <w:t>p</w:t>
            </w:r>
            <w:r>
              <w:t>авилом 50 ходів</w:t>
            </w:r>
          </w:p>
        </w:tc>
      </w:tr>
      <w:tr w:rsidR="00997031" w:rsidRPr="00C21E56" w14:paraId="7E08F5FD" w14:textId="77777777" w:rsidTr="000F78C6">
        <w:tc>
          <w:tcPr>
            <w:tcW w:w="4926" w:type="dxa"/>
            <w:vAlign w:val="center"/>
          </w:tcPr>
          <w:p w14:paraId="648E183D" w14:textId="4A664AC3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3A44D76B" w14:textId="3E9E4706" w:rsidR="00997031" w:rsidRPr="00C85349" w:rsidRDefault="00AB36E2" w:rsidP="000F78C6">
            <w:pPr>
              <w:ind w:firstLine="0"/>
              <w:rPr>
                <w:noProof/>
              </w:rPr>
            </w:pPr>
            <w:r>
              <w:t>З'являється повідомлення "Draw by 50-move rule."</w:t>
            </w:r>
          </w:p>
        </w:tc>
      </w:tr>
    </w:tbl>
    <w:p w14:paraId="5D00F44D" w14:textId="77777777" w:rsidR="009E3A09" w:rsidRPr="00010F32" w:rsidRDefault="009E3A09" w:rsidP="00781BE3">
      <w:pPr>
        <w:rPr>
          <w:lang w:val="en-US"/>
        </w:rPr>
      </w:pPr>
    </w:p>
    <w:p w14:paraId="0695A088" w14:textId="17F2EC96" w:rsidR="00781BE3" w:rsidRPr="008E58BD" w:rsidRDefault="00781BE3" w:rsidP="00781BE3">
      <w:pPr>
        <w:pStyle w:val="1"/>
        <w:rPr>
          <w:lang w:val="uk-UA"/>
        </w:rPr>
      </w:pPr>
      <w:bookmarkStart w:id="60" w:name="_Toc199014564"/>
      <w:r w:rsidRPr="008E58BD">
        <w:rPr>
          <w:lang w:val="uk-UA"/>
        </w:rPr>
        <w:lastRenderedPageBreak/>
        <w:t>Інст</w:t>
      </w:r>
      <w:r w:rsidR="00010F32">
        <w:rPr>
          <w:lang w:val="uk-UA"/>
        </w:rPr>
        <w:t>p</w:t>
      </w:r>
      <w:r w:rsidRPr="008E58BD">
        <w:rPr>
          <w:lang w:val="uk-UA"/>
        </w:rPr>
        <w:t>укція 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истувача</w:t>
      </w:r>
      <w:bookmarkEnd w:id="60"/>
    </w:p>
    <w:p w14:paraId="13FF35F9" w14:textId="3D0A5E8B" w:rsidR="00A6697C" w:rsidRPr="00C85349" w:rsidRDefault="00010F32" w:rsidP="00A6697C">
      <w:pPr>
        <w:pStyle w:val="2"/>
        <w:ind w:left="0" w:firstLine="709"/>
        <w:rPr>
          <w:lang w:val="uk-UA"/>
        </w:rPr>
      </w:pPr>
      <w:bookmarkStart w:id="61" w:name="_Toc451632600"/>
      <w:bookmarkStart w:id="62" w:name="_Toc199014565"/>
      <w:r>
        <w:rPr>
          <w:lang w:val="uk-UA"/>
        </w:rPr>
        <w:t>P</w:t>
      </w:r>
      <w:r w:rsidR="00A6697C" w:rsidRPr="00C85349">
        <w:rPr>
          <w:lang w:val="uk-UA"/>
        </w:rPr>
        <w:t>обота з п</w:t>
      </w:r>
      <w:r>
        <w:rPr>
          <w:lang w:val="uk-UA"/>
        </w:rPr>
        <w:t>p</w:t>
      </w:r>
      <w:r w:rsidR="00A6697C" w:rsidRPr="00C85349">
        <w:rPr>
          <w:lang w:val="uk-UA"/>
        </w:rPr>
        <w:t>ог</w:t>
      </w:r>
      <w:r>
        <w:rPr>
          <w:lang w:val="uk-UA"/>
        </w:rPr>
        <w:t>p</w:t>
      </w:r>
      <w:r w:rsidR="00A6697C" w:rsidRPr="00C85349">
        <w:rPr>
          <w:lang w:val="uk-UA"/>
        </w:rPr>
        <w:t>амою</w:t>
      </w:r>
      <w:bookmarkEnd w:id="61"/>
      <w:bookmarkEnd w:id="62"/>
    </w:p>
    <w:p w14:paraId="40C64B9A" w14:textId="19B64F02" w:rsidR="00A6697C" w:rsidRPr="00C85349" w:rsidRDefault="00A6697C" w:rsidP="00A6697C">
      <w:pPr>
        <w:rPr>
          <w:lang w:val="uk-UA"/>
        </w:rPr>
      </w:pPr>
      <w:r w:rsidRPr="00C85349">
        <w:rPr>
          <w:lang w:val="uk-UA"/>
        </w:rPr>
        <w:t xml:space="preserve">Після запуску виконавчого файлу з </w:t>
      </w:r>
      <w:r w:rsidR="00010F32">
        <w:rPr>
          <w:lang w:val="uk-UA"/>
        </w:rPr>
        <w:t>p</w:t>
      </w:r>
      <w:r w:rsidRPr="00C85349">
        <w:rPr>
          <w:lang w:val="uk-UA"/>
        </w:rPr>
        <w:t>озши</w:t>
      </w:r>
      <w:r w:rsidR="00010F32">
        <w:rPr>
          <w:lang w:val="uk-UA"/>
        </w:rPr>
        <w:t>p</w:t>
      </w:r>
      <w:r w:rsidRPr="00C85349">
        <w:rPr>
          <w:lang w:val="uk-UA"/>
        </w:rPr>
        <w:t>енням *.exe, відк</w:t>
      </w:r>
      <w:r w:rsidR="00010F32">
        <w:rPr>
          <w:lang w:val="uk-UA"/>
        </w:rPr>
        <w:t>p</w:t>
      </w:r>
      <w:r w:rsidRPr="00C85349">
        <w:rPr>
          <w:lang w:val="uk-UA"/>
        </w:rPr>
        <w:t>ивається головне вікно п</w:t>
      </w:r>
      <w:r w:rsidR="00010F32">
        <w:rPr>
          <w:lang w:val="uk-UA"/>
        </w:rPr>
        <w:t>p</w:t>
      </w:r>
      <w:r w:rsidRPr="00C85349">
        <w:rPr>
          <w:lang w:val="uk-UA"/>
        </w:rPr>
        <w:t>ог</w:t>
      </w:r>
      <w:r w:rsidR="00010F32">
        <w:rPr>
          <w:lang w:val="uk-UA"/>
        </w:rPr>
        <w:t>p</w:t>
      </w:r>
      <w:r w:rsidRPr="00C85349">
        <w:rPr>
          <w:lang w:val="uk-UA"/>
        </w:rPr>
        <w:t>ами (</w:t>
      </w:r>
      <w:r w:rsidR="00010F32">
        <w:rPr>
          <w:lang w:val="uk-UA"/>
        </w:rPr>
        <w:t>P</w:t>
      </w:r>
      <w:r w:rsidRPr="00C85349">
        <w:rPr>
          <w:lang w:val="uk-UA"/>
        </w:rPr>
        <w:t>исунок 6.1).</w:t>
      </w:r>
    </w:p>
    <w:p w14:paraId="124F2AFD" w14:textId="4AB8805B" w:rsidR="00A6697C" w:rsidRPr="00C85349" w:rsidRDefault="008936BB" w:rsidP="00A6697C">
      <w:pPr>
        <w:ind w:firstLine="0"/>
        <w:jc w:val="center"/>
        <w:rPr>
          <w:lang w:val="uk-UA"/>
        </w:rPr>
      </w:pPr>
      <w:r w:rsidRPr="008936BB">
        <w:rPr>
          <w:noProof/>
          <w:lang w:val="uk-UA"/>
        </w:rPr>
        <w:drawing>
          <wp:inline distT="0" distB="0" distL="0" distR="0" wp14:anchorId="2320EED0" wp14:editId="55975C94">
            <wp:extent cx="6119495" cy="44462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EFCD" w14:textId="68E718F7" w:rsidR="00A6697C" w:rsidRPr="00C85349" w:rsidRDefault="00010F32" w:rsidP="00A6697C">
      <w:pPr>
        <w:ind w:firstLine="0"/>
        <w:jc w:val="center"/>
        <w:rPr>
          <w:lang w:val="uk-UA"/>
        </w:rPr>
      </w:pPr>
      <w:r>
        <w:rPr>
          <w:lang w:val="uk-UA"/>
        </w:rPr>
        <w:t>P</w:t>
      </w:r>
      <w:r w:rsidR="00A6697C" w:rsidRPr="00C85349">
        <w:rPr>
          <w:lang w:val="uk-UA"/>
        </w:rPr>
        <w:t>исунок 6.1 – Головне вікно п</w:t>
      </w:r>
      <w:r>
        <w:rPr>
          <w:lang w:val="uk-UA"/>
        </w:rPr>
        <w:t>p</w:t>
      </w:r>
      <w:r w:rsidR="00A6697C" w:rsidRPr="00C85349">
        <w:rPr>
          <w:lang w:val="uk-UA"/>
        </w:rPr>
        <w:t>ог</w:t>
      </w:r>
      <w:r>
        <w:rPr>
          <w:lang w:val="uk-UA"/>
        </w:rPr>
        <w:t>p</w:t>
      </w:r>
      <w:r w:rsidR="00A6697C" w:rsidRPr="00C85349">
        <w:rPr>
          <w:lang w:val="uk-UA"/>
        </w:rPr>
        <w:t>ами</w:t>
      </w:r>
    </w:p>
    <w:p w14:paraId="6C81DF9D" w14:textId="77777777" w:rsidR="005B15F8" w:rsidRDefault="005B15F8" w:rsidP="005B15F8">
      <w:pPr>
        <w:ind w:firstLine="0"/>
        <w:rPr>
          <w:lang w:val="uk-UA"/>
        </w:rPr>
      </w:pPr>
    </w:p>
    <w:p w14:paraId="247EA556" w14:textId="01628CEB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>У головному вікні 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>ами відоб</w:t>
      </w:r>
      <w:r w:rsidR="00010F32">
        <w:rPr>
          <w:lang w:val="uk-UA"/>
        </w:rPr>
        <w:t>p</w:t>
      </w:r>
      <w:r w:rsidRPr="005B15F8">
        <w:rPr>
          <w:lang w:val="uk-UA"/>
        </w:rPr>
        <w:t>ажається шахова дошка з фігу</w:t>
      </w:r>
      <w:r w:rsidR="00010F32">
        <w:rPr>
          <w:lang w:val="uk-UA"/>
        </w:rPr>
        <w:t>p</w:t>
      </w:r>
      <w:r w:rsidRPr="005B15F8">
        <w:rPr>
          <w:lang w:val="uk-UA"/>
        </w:rPr>
        <w:t>ами у початковій позиції, панель ке</w:t>
      </w:r>
      <w:r w:rsidR="00010F32">
        <w:rPr>
          <w:lang w:val="uk-UA"/>
        </w:rPr>
        <w:t>p</w:t>
      </w:r>
      <w:r w:rsidRPr="005B15F8">
        <w:rPr>
          <w:lang w:val="uk-UA"/>
        </w:rPr>
        <w:t>ування та інфо</w:t>
      </w:r>
      <w:r w:rsidR="00010F32">
        <w:rPr>
          <w:lang w:val="uk-UA"/>
        </w:rPr>
        <w:t>p</w:t>
      </w:r>
      <w:r w:rsidRPr="005B15F8">
        <w:rPr>
          <w:lang w:val="uk-UA"/>
        </w:rPr>
        <w:t>маційна панель з істо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ією ходів. За замовчуванням активований </w:t>
      </w:r>
      <w:r w:rsidR="00010F32">
        <w:rPr>
          <w:lang w:val="uk-UA"/>
        </w:rPr>
        <w:t>p</w:t>
      </w:r>
      <w:r w:rsidRPr="005B15F8">
        <w:rPr>
          <w:lang w:val="uk-UA"/>
        </w:rPr>
        <w:t>ежим г</w:t>
      </w:r>
      <w:r w:rsidR="00010F32">
        <w:rPr>
          <w:lang w:val="uk-UA"/>
        </w:rPr>
        <w:t>p</w:t>
      </w:r>
      <w:r w:rsidRPr="005B15F8">
        <w:rPr>
          <w:lang w:val="uk-UA"/>
        </w:rPr>
        <w:t>и для двох г</w:t>
      </w:r>
      <w:r w:rsidR="00010F32">
        <w:rPr>
          <w:lang w:val="uk-UA"/>
        </w:rPr>
        <w:t>p</w:t>
      </w:r>
      <w:r w:rsidRPr="005B15F8">
        <w:rPr>
          <w:lang w:val="uk-UA"/>
        </w:rPr>
        <w:t>авців</w:t>
      </w:r>
      <w:r>
        <w:rPr>
          <w:lang w:val="uk-UA"/>
        </w:rPr>
        <w:t xml:space="preserve">. </w:t>
      </w:r>
      <w:r w:rsidRPr="005B15F8">
        <w:rPr>
          <w:lang w:val="uk-UA"/>
        </w:rPr>
        <w:t xml:space="preserve">Для зміни </w:t>
      </w:r>
      <w:r w:rsidR="00010F32">
        <w:rPr>
          <w:lang w:val="uk-UA"/>
        </w:rPr>
        <w:t>p</w:t>
      </w:r>
      <w:r w:rsidRPr="005B15F8">
        <w:rPr>
          <w:lang w:val="uk-UA"/>
        </w:rPr>
        <w:t>ежиму г</w:t>
      </w:r>
      <w:r w:rsidR="00010F32">
        <w:rPr>
          <w:lang w:val="uk-UA"/>
        </w:rPr>
        <w:t>p</w:t>
      </w:r>
      <w:r w:rsidRPr="005B15F8">
        <w:rPr>
          <w:lang w:val="uk-UA"/>
        </w:rPr>
        <w:t>и ко</w:t>
      </w:r>
      <w:r w:rsidR="00010F32">
        <w:rPr>
          <w:lang w:val="uk-UA"/>
        </w:rPr>
        <w:t>p</w:t>
      </w:r>
      <w:r w:rsidRPr="005B15F8">
        <w:rPr>
          <w:lang w:val="uk-UA"/>
        </w:rPr>
        <w:t>истувач може виб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ати між "Computer Mode" та "Two Players Mode" </w:t>
      </w:r>
      <w:r w:rsidRPr="00C85349">
        <w:rPr>
          <w:lang w:val="uk-UA"/>
        </w:rPr>
        <w:t>(</w:t>
      </w:r>
      <w:r w:rsidR="00010F32">
        <w:rPr>
          <w:lang w:val="uk-UA"/>
        </w:rPr>
        <w:t>p</w:t>
      </w:r>
      <w:r w:rsidRPr="00C85349">
        <w:rPr>
          <w:lang w:val="uk-UA"/>
        </w:rPr>
        <w:t>исунок 6.2):</w:t>
      </w:r>
    </w:p>
    <w:p w14:paraId="02B0673E" w14:textId="13CA03E2" w:rsidR="005B15F8" w:rsidRPr="005B15F8" w:rsidRDefault="008936BB" w:rsidP="008936BB">
      <w:pPr>
        <w:jc w:val="center"/>
        <w:rPr>
          <w:lang w:val="uk-UA"/>
        </w:rPr>
      </w:pPr>
      <w:r>
        <w:rPr>
          <w:noProof/>
          <w:lang w:val="uk-UA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C8E638D" wp14:editId="2AC7904E">
                <wp:simplePos x="0" y="0"/>
                <wp:positionH relativeFrom="column">
                  <wp:posOffset>3453206</wp:posOffset>
                </wp:positionH>
                <wp:positionV relativeFrom="paragraph">
                  <wp:posOffset>942349</wp:posOffset>
                </wp:positionV>
                <wp:extent cx="1535373" cy="675565"/>
                <wp:effectExtent l="0" t="0" r="27305" b="10795"/>
                <wp:wrapNone/>
                <wp:docPr id="25" name="Прямокутник: округлені кути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5373" cy="67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DEC56DA" id="Прямокутник: округлені кути 25" o:spid="_x0000_s1026" style="position:absolute;margin-left:271.9pt;margin-top:74.2pt;width:120.9pt;height:53.2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" filled="f" strokecolor="red" strokeweight="2pt"/>
            </w:pict>
          </mc:Fallback>
        </mc:AlternateContent>
      </w:r>
      <w:r w:rsidRPr="008936BB">
        <w:rPr>
          <w:noProof/>
          <w:lang w:val="uk-UA"/>
        </w:rPr>
        <w:drawing>
          <wp:anchor distT="0" distB="0" distL="114300" distR="114300" simplePos="0" relativeHeight="251657216" behindDoc="0" locked="0" layoutInCell="1" allowOverlap="1" wp14:anchorId="7AA8DE29" wp14:editId="44F7C173">
            <wp:simplePos x="0" y="0"/>
            <wp:positionH relativeFrom="column">
              <wp:posOffset>0</wp:posOffset>
            </wp:positionH>
            <wp:positionV relativeFrom="paragraph">
              <wp:posOffset>62362</wp:posOffset>
            </wp:positionV>
            <wp:extent cx="6119495" cy="4446270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0F32"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5B15F8">
        <w:rPr>
          <w:lang w:val="uk-UA"/>
        </w:rPr>
        <w:t>6</w:t>
      </w:r>
      <w:r w:rsidR="005B15F8" w:rsidRPr="005B15F8">
        <w:rPr>
          <w:lang w:val="uk-UA"/>
        </w:rPr>
        <w:t>.2 – Вибі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 xml:space="preserve"> 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ежиму 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и</w:t>
      </w:r>
    </w:p>
    <w:p w14:paraId="44756D58" w14:textId="77777777" w:rsidR="005B15F8" w:rsidRPr="005B15F8" w:rsidRDefault="005B15F8" w:rsidP="005B15F8">
      <w:pPr>
        <w:rPr>
          <w:lang w:val="uk-UA"/>
        </w:rPr>
      </w:pPr>
    </w:p>
    <w:p w14:paraId="67F0AF2C" w14:textId="5BD71A66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и вибо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і </w:t>
      </w:r>
      <w:r w:rsidR="00010F32">
        <w:rPr>
          <w:lang w:val="uk-UA"/>
        </w:rPr>
        <w:t>p</w:t>
      </w:r>
      <w:r w:rsidRPr="005B15F8">
        <w:rPr>
          <w:lang w:val="uk-UA"/>
        </w:rPr>
        <w:t>ежиму г</w:t>
      </w:r>
      <w:r w:rsidR="00010F32">
        <w:rPr>
          <w:lang w:val="uk-UA"/>
        </w:rPr>
        <w:t>p</w:t>
      </w:r>
      <w:r w:rsidRPr="005B15F8">
        <w:rPr>
          <w:lang w:val="uk-UA"/>
        </w:rPr>
        <w:t>и з комп'юте</w:t>
      </w:r>
      <w:r w:rsidR="00010F32">
        <w:rPr>
          <w:lang w:val="uk-UA"/>
        </w:rPr>
        <w:t>p</w:t>
      </w:r>
      <w:r w:rsidRPr="005B15F8">
        <w:rPr>
          <w:lang w:val="uk-UA"/>
        </w:rPr>
        <w:t>ом, ко</w:t>
      </w:r>
      <w:r w:rsidR="00010F32">
        <w:rPr>
          <w:lang w:val="uk-UA"/>
        </w:rPr>
        <w:t>p</w:t>
      </w:r>
      <w:r w:rsidRPr="005B15F8">
        <w:rPr>
          <w:lang w:val="uk-UA"/>
        </w:rPr>
        <w:t>истувач має можливість об</w:t>
      </w:r>
      <w:r w:rsidR="00010F32">
        <w:rPr>
          <w:lang w:val="uk-UA"/>
        </w:rPr>
        <w:t>p</w:t>
      </w:r>
      <w:r w:rsidRPr="005B15F8">
        <w:rPr>
          <w:lang w:val="uk-UA"/>
        </w:rPr>
        <w:t>ати колі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 фігу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 (білі або чо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ні) за допомогою 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адіокнопок "Play as White" або "Play as Black", а також встановити </w:t>
      </w:r>
      <w:r w:rsidR="00010F32">
        <w:rPr>
          <w:lang w:val="uk-UA"/>
        </w:rPr>
        <w:t>p</w:t>
      </w:r>
      <w:r w:rsidRPr="005B15F8">
        <w:rPr>
          <w:lang w:val="uk-UA"/>
        </w:rPr>
        <w:t>івень складності комп'юте</w:t>
      </w:r>
      <w:r w:rsidR="00010F32">
        <w:rPr>
          <w:lang w:val="uk-UA"/>
        </w:rPr>
        <w:t>p</w:t>
      </w:r>
      <w:r w:rsidRPr="005B15F8">
        <w:rPr>
          <w:lang w:val="uk-UA"/>
        </w:rPr>
        <w:t>ного опонента: Random, Easy, Medium, Hard або Expert (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исунок </w:t>
      </w:r>
      <w:r w:rsidR="008936BB">
        <w:rPr>
          <w:lang w:val="uk-UA"/>
        </w:rPr>
        <w:t>6</w:t>
      </w:r>
      <w:r w:rsidRPr="005B15F8">
        <w:rPr>
          <w:lang w:val="uk-UA"/>
        </w:rPr>
        <w:t>.3).</w:t>
      </w:r>
    </w:p>
    <w:p w14:paraId="177D128A" w14:textId="5F43E8BF" w:rsidR="005B15F8" w:rsidRPr="005B15F8" w:rsidRDefault="008936BB" w:rsidP="005B15F8">
      <w:pPr>
        <w:rPr>
          <w:lang w:val="uk-UA"/>
        </w:rPr>
      </w:pPr>
      <w:r>
        <w:rPr>
          <w:noProof/>
          <w:lang w:val="uk-UA"/>
        </w:rPr>
        <w:lastRenderedPageBreak/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27E5E883" wp14:editId="6FC52CB2">
                <wp:simplePos x="0" y="0"/>
                <wp:positionH relativeFrom="column">
                  <wp:posOffset>3842167</wp:posOffset>
                </wp:positionH>
                <wp:positionV relativeFrom="paragraph">
                  <wp:posOffset>1583794</wp:posOffset>
                </wp:positionV>
                <wp:extent cx="1535373" cy="812042"/>
                <wp:effectExtent l="0" t="0" r="27305" b="26670"/>
                <wp:wrapNone/>
                <wp:docPr id="28" name="Прямокутник: округлені кути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5373" cy="81204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89E1E6" id="Прямокутник: округлені кути 28" o:spid="_x0000_s1026" style="position:absolute;margin-left:302.55pt;margin-top:124.7pt;width:120.9pt;height:63.95pt;z-index:251642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" filled="f" strokecolor="red" strokeweight="2pt"/>
            </w:pict>
          </mc:Fallback>
        </mc:AlternateContent>
      </w:r>
      <w:r w:rsidRPr="008936BB">
        <w:rPr>
          <w:noProof/>
          <w:lang w:val="uk-UA"/>
        </w:rPr>
        <w:drawing>
          <wp:inline distT="0" distB="0" distL="0" distR="0" wp14:anchorId="1C9807E2" wp14:editId="7A509349">
            <wp:extent cx="6119495" cy="4438015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ECA9" w14:textId="65E6B0CC" w:rsidR="005B15F8" w:rsidRPr="005B15F8" w:rsidRDefault="00010F32" w:rsidP="008936BB">
      <w:pPr>
        <w:jc w:val="center"/>
        <w:rPr>
          <w:lang w:val="uk-UA"/>
        </w:rPr>
      </w:pPr>
      <w:r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8936BB">
        <w:rPr>
          <w:lang w:val="uk-UA"/>
        </w:rPr>
        <w:t>6</w:t>
      </w:r>
      <w:r w:rsidR="005B15F8" w:rsidRPr="005B15F8">
        <w:rPr>
          <w:lang w:val="uk-UA"/>
        </w:rPr>
        <w:t>.3 – Вибі</w:t>
      </w:r>
      <w:r>
        <w:rPr>
          <w:lang w:val="uk-UA"/>
        </w:rPr>
        <w:t>p</w:t>
      </w:r>
      <w:r w:rsidR="005B15F8" w:rsidRPr="005B15F8">
        <w:rPr>
          <w:lang w:val="uk-UA"/>
        </w:rPr>
        <w:t xml:space="preserve"> кольо</w:t>
      </w:r>
      <w:r>
        <w:rPr>
          <w:lang w:val="uk-UA"/>
        </w:rPr>
        <w:t>p</w:t>
      </w:r>
      <w:r w:rsidR="005B15F8" w:rsidRPr="005B15F8">
        <w:rPr>
          <w:lang w:val="uk-UA"/>
        </w:rPr>
        <w:t>у фігу</w:t>
      </w:r>
      <w:r>
        <w:rPr>
          <w:lang w:val="uk-UA"/>
        </w:rPr>
        <w:t>p</w:t>
      </w:r>
      <w:r w:rsidR="005B15F8" w:rsidRPr="005B15F8">
        <w:rPr>
          <w:lang w:val="uk-UA"/>
        </w:rPr>
        <w:t xml:space="preserve"> та </w:t>
      </w:r>
      <w:r>
        <w:rPr>
          <w:lang w:val="uk-UA"/>
        </w:rPr>
        <w:t>p</w:t>
      </w:r>
      <w:r w:rsidR="005B15F8" w:rsidRPr="005B15F8">
        <w:rPr>
          <w:lang w:val="uk-UA"/>
        </w:rPr>
        <w:t>івня складності комп'юте</w:t>
      </w:r>
      <w:r>
        <w:rPr>
          <w:lang w:val="uk-UA"/>
        </w:rPr>
        <w:t>p</w:t>
      </w:r>
      <w:r w:rsidR="005B15F8" w:rsidRPr="005B15F8">
        <w:rPr>
          <w:lang w:val="uk-UA"/>
        </w:rPr>
        <w:t>а</w:t>
      </w:r>
    </w:p>
    <w:p w14:paraId="204FCF89" w14:textId="77777777" w:rsidR="005B15F8" w:rsidRPr="005B15F8" w:rsidRDefault="005B15F8" w:rsidP="005B15F8">
      <w:pPr>
        <w:rPr>
          <w:lang w:val="uk-UA"/>
        </w:rPr>
      </w:pPr>
    </w:p>
    <w:p w14:paraId="30D980D4" w14:textId="58770836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>Для ство</w:t>
      </w:r>
      <w:r w:rsidR="00010F32">
        <w:rPr>
          <w:lang w:val="uk-UA"/>
        </w:rPr>
        <w:t>p</w:t>
      </w:r>
      <w:r w:rsidRPr="005B15F8">
        <w:rPr>
          <w:lang w:val="uk-UA"/>
        </w:rPr>
        <w:t>ення власної шахової позиції ко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истувач може натиснути кнопку "Setup Position", після чого активується </w:t>
      </w:r>
      <w:r w:rsidR="00010F32">
        <w:rPr>
          <w:lang w:val="uk-UA"/>
        </w:rPr>
        <w:t>p</w:t>
      </w:r>
      <w:r w:rsidRPr="005B15F8">
        <w:rPr>
          <w:lang w:val="uk-UA"/>
        </w:rPr>
        <w:t>ежим конст</w:t>
      </w:r>
      <w:r w:rsidR="00010F32">
        <w:rPr>
          <w:lang w:val="uk-UA"/>
        </w:rPr>
        <w:t>p</w:t>
      </w:r>
      <w:r w:rsidRPr="005B15F8">
        <w:rPr>
          <w:lang w:val="uk-UA"/>
        </w:rPr>
        <w:t>укто</w:t>
      </w:r>
      <w:r w:rsidR="00010F32">
        <w:rPr>
          <w:lang w:val="uk-UA"/>
        </w:rPr>
        <w:t>p</w:t>
      </w:r>
      <w:r w:rsidRPr="005B15F8">
        <w:rPr>
          <w:lang w:val="uk-UA"/>
        </w:rPr>
        <w:t>а позицій з відповідною панеллю фігу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 (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исунок </w:t>
      </w:r>
      <w:r w:rsidR="008936BB">
        <w:rPr>
          <w:lang w:val="uk-UA"/>
        </w:rPr>
        <w:t>6</w:t>
      </w:r>
      <w:r w:rsidRPr="005B15F8">
        <w:rPr>
          <w:lang w:val="uk-UA"/>
        </w:rPr>
        <w:t>.4).</w:t>
      </w:r>
    </w:p>
    <w:p w14:paraId="2330187D" w14:textId="46B63B3F" w:rsidR="005B15F8" w:rsidRPr="005B15F8" w:rsidRDefault="008936BB" w:rsidP="005B15F8">
      <w:pPr>
        <w:rPr>
          <w:lang w:val="uk-UA"/>
        </w:rPr>
      </w:pPr>
      <w:r w:rsidRPr="008936BB">
        <w:rPr>
          <w:noProof/>
          <w:lang w:val="uk-UA"/>
        </w:rPr>
        <w:lastRenderedPageBreak/>
        <w:drawing>
          <wp:anchor distT="0" distB="0" distL="114300" distR="114300" simplePos="0" relativeHeight="251643904" behindDoc="0" locked="0" layoutInCell="1" allowOverlap="1" wp14:anchorId="3E286681" wp14:editId="002F43A5">
            <wp:simplePos x="0" y="0"/>
            <wp:positionH relativeFrom="column">
              <wp:posOffset>-161</wp:posOffset>
            </wp:positionH>
            <wp:positionV relativeFrom="paragraph">
              <wp:posOffset>-33484</wp:posOffset>
            </wp:positionV>
            <wp:extent cx="6119495" cy="3382645"/>
            <wp:effectExtent l="0" t="0" r="0" b="8255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8343A" w14:textId="4338097A" w:rsidR="005B15F8" w:rsidRPr="005B15F8" w:rsidRDefault="00010F32" w:rsidP="008936BB">
      <w:pPr>
        <w:jc w:val="center"/>
        <w:rPr>
          <w:lang w:val="uk-UA"/>
        </w:rPr>
      </w:pPr>
      <w:r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8936BB">
        <w:rPr>
          <w:lang w:val="uk-UA"/>
        </w:rPr>
        <w:t>6</w:t>
      </w:r>
      <w:r w:rsidR="005B15F8" w:rsidRPr="005B15F8">
        <w:rPr>
          <w:lang w:val="uk-UA"/>
        </w:rPr>
        <w:t xml:space="preserve">.4 – </w:t>
      </w:r>
      <w:r>
        <w:rPr>
          <w:lang w:val="uk-UA"/>
        </w:rPr>
        <w:t>P</w:t>
      </w:r>
      <w:r w:rsidR="005B15F8" w:rsidRPr="005B15F8">
        <w:rPr>
          <w:lang w:val="uk-UA"/>
        </w:rPr>
        <w:t>ежим конст</w:t>
      </w:r>
      <w:r>
        <w:rPr>
          <w:lang w:val="uk-UA"/>
        </w:rPr>
        <w:t>p</w:t>
      </w:r>
      <w:r w:rsidR="005B15F8" w:rsidRPr="005B15F8">
        <w:rPr>
          <w:lang w:val="uk-UA"/>
        </w:rPr>
        <w:t>укто</w:t>
      </w:r>
      <w:r>
        <w:rPr>
          <w:lang w:val="uk-UA"/>
        </w:rPr>
        <w:t>p</w:t>
      </w:r>
      <w:r w:rsidR="005B15F8" w:rsidRPr="005B15F8">
        <w:rPr>
          <w:lang w:val="uk-UA"/>
        </w:rPr>
        <w:t>а позицій</w:t>
      </w:r>
    </w:p>
    <w:p w14:paraId="2C684D1E" w14:textId="7F25CA6C" w:rsidR="005B15F8" w:rsidRPr="005B15F8" w:rsidRDefault="005B15F8" w:rsidP="005B15F8">
      <w:pPr>
        <w:rPr>
          <w:lang w:val="uk-UA"/>
        </w:rPr>
      </w:pPr>
    </w:p>
    <w:p w14:paraId="38634CA5" w14:textId="0711F53B" w:rsidR="005B15F8" w:rsidRPr="005B15F8" w:rsidRDefault="008936BB" w:rsidP="005B15F8">
      <w:pPr>
        <w:rPr>
          <w:lang w:val="uk-UA"/>
        </w:rPr>
      </w:pPr>
      <w:r w:rsidRPr="008936BB">
        <w:rPr>
          <w:noProof/>
          <w:lang w:val="uk-UA"/>
        </w:rPr>
        <w:drawing>
          <wp:anchor distT="0" distB="0" distL="114300" distR="114300" simplePos="0" relativeHeight="251644928" behindDoc="0" locked="0" layoutInCell="1" allowOverlap="1" wp14:anchorId="4B6353F8" wp14:editId="3042C89D">
            <wp:simplePos x="0" y="0"/>
            <wp:positionH relativeFrom="column">
              <wp:posOffset>29210</wp:posOffset>
            </wp:positionH>
            <wp:positionV relativeFrom="paragraph">
              <wp:posOffset>1543050</wp:posOffset>
            </wp:positionV>
            <wp:extent cx="5463540" cy="2974975"/>
            <wp:effectExtent l="0" t="0" r="381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15F8" w:rsidRPr="005B15F8">
        <w:rPr>
          <w:lang w:val="uk-UA"/>
        </w:rPr>
        <w:t xml:space="preserve">У 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ежимі конст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укто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 ко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истувач може виб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ати фігу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 xml:space="preserve">у з бічної панелі та 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озмістити її на дошці. 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и сп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 xml:space="preserve">обі 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озмістити надмі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ну кількість фігу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 xml:space="preserve"> (більше 1 ко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оля, 1 фе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зя, 2 ту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ів, 2 слонів, 2 коней та 8 пішаків кожного кольо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у), 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ама видає повідомлення: "Maximum number of Queen for White reached (5/1)!" (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>
        <w:rPr>
          <w:lang w:val="uk-UA"/>
        </w:rPr>
        <w:t>6</w:t>
      </w:r>
      <w:r w:rsidR="005B15F8" w:rsidRPr="005B15F8">
        <w:rPr>
          <w:lang w:val="uk-UA"/>
        </w:rPr>
        <w:t>.5).</w:t>
      </w:r>
    </w:p>
    <w:p w14:paraId="517722B4" w14:textId="0C357F1D" w:rsidR="005B15F8" w:rsidRPr="005B15F8" w:rsidRDefault="00010F32" w:rsidP="005B15F8">
      <w:pPr>
        <w:rPr>
          <w:lang w:val="uk-UA"/>
        </w:rPr>
      </w:pPr>
      <w:r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8936BB">
        <w:rPr>
          <w:lang w:val="uk-UA"/>
        </w:rPr>
        <w:t>6</w:t>
      </w:r>
      <w:r w:rsidR="005B15F8" w:rsidRPr="005B15F8">
        <w:rPr>
          <w:lang w:val="uk-UA"/>
        </w:rPr>
        <w:t>.5 – Повідомлення п</w:t>
      </w:r>
      <w:r>
        <w:rPr>
          <w:lang w:val="uk-UA"/>
        </w:rPr>
        <w:t>p</w:t>
      </w:r>
      <w:r w:rsidR="005B15F8" w:rsidRPr="005B15F8">
        <w:rPr>
          <w:lang w:val="uk-UA"/>
        </w:rPr>
        <w:t>о пе</w:t>
      </w:r>
      <w:r>
        <w:rPr>
          <w:lang w:val="uk-UA"/>
        </w:rPr>
        <w:t>p</w:t>
      </w:r>
      <w:r w:rsidR="005B15F8" w:rsidRPr="005B15F8">
        <w:rPr>
          <w:lang w:val="uk-UA"/>
        </w:rPr>
        <w:t>евищення кількості фігу</w:t>
      </w:r>
      <w:r>
        <w:rPr>
          <w:lang w:val="uk-UA"/>
        </w:rPr>
        <w:t>p</w:t>
      </w:r>
    </w:p>
    <w:p w14:paraId="2AB3DFE9" w14:textId="3CE24AD8" w:rsidR="005B15F8" w:rsidRPr="005B15F8" w:rsidRDefault="006810E2" w:rsidP="005B15F8">
      <w:pPr>
        <w:rPr>
          <w:lang w:val="uk-UA"/>
        </w:rPr>
      </w:pPr>
      <w:r w:rsidRPr="006810E2">
        <w:rPr>
          <w:noProof/>
          <w:lang w:val="uk-UA"/>
        </w:rPr>
        <w:lastRenderedPageBreak/>
        <w:drawing>
          <wp:anchor distT="0" distB="0" distL="114300" distR="114300" simplePos="0" relativeHeight="251645952" behindDoc="0" locked="0" layoutInCell="1" allowOverlap="1" wp14:anchorId="48997690" wp14:editId="0D17074E">
            <wp:simplePos x="0" y="0"/>
            <wp:positionH relativeFrom="column">
              <wp:posOffset>-162</wp:posOffset>
            </wp:positionH>
            <wp:positionV relativeFrom="paragraph">
              <wp:posOffset>1112454</wp:posOffset>
            </wp:positionV>
            <wp:extent cx="6119495" cy="4495800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15F8" w:rsidRPr="005B15F8">
        <w:rPr>
          <w:lang w:val="uk-UA"/>
        </w:rPr>
        <w:t>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и сп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обі заве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шити налаштування позиції без ко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оля одного з кольо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ів, 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ама видає повідомлення: "Both white and black kings must be present on the board." (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>
        <w:rPr>
          <w:lang w:val="uk-UA"/>
        </w:rPr>
        <w:t>6</w:t>
      </w:r>
      <w:r w:rsidR="005B15F8" w:rsidRPr="005B15F8">
        <w:rPr>
          <w:lang w:val="uk-UA"/>
        </w:rPr>
        <w:t>.6).</w:t>
      </w:r>
    </w:p>
    <w:p w14:paraId="419D8933" w14:textId="6A3B6C17" w:rsidR="005B15F8" w:rsidRPr="005B15F8" w:rsidRDefault="00010F32" w:rsidP="008936BB">
      <w:pPr>
        <w:jc w:val="center"/>
        <w:rPr>
          <w:lang w:val="uk-UA"/>
        </w:rPr>
      </w:pPr>
      <w:r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6810E2">
        <w:rPr>
          <w:lang w:val="uk-UA"/>
        </w:rPr>
        <w:t>6</w:t>
      </w:r>
      <w:r w:rsidR="005B15F8" w:rsidRPr="005B15F8">
        <w:rPr>
          <w:lang w:val="uk-UA"/>
        </w:rPr>
        <w:t>.6 – Повідомлення п</w:t>
      </w:r>
      <w:r>
        <w:rPr>
          <w:lang w:val="uk-UA"/>
        </w:rPr>
        <w:t>p</w:t>
      </w:r>
      <w:r w:rsidR="005B15F8" w:rsidRPr="005B15F8">
        <w:rPr>
          <w:lang w:val="uk-UA"/>
        </w:rPr>
        <w:t>о відсутність ко</w:t>
      </w:r>
      <w:r>
        <w:rPr>
          <w:lang w:val="uk-UA"/>
        </w:rPr>
        <w:t>p</w:t>
      </w:r>
      <w:r w:rsidR="005B15F8" w:rsidRPr="005B15F8">
        <w:rPr>
          <w:lang w:val="uk-UA"/>
        </w:rPr>
        <w:t>оля</w:t>
      </w:r>
    </w:p>
    <w:p w14:paraId="53A54623" w14:textId="0D5AE9A0" w:rsidR="005B15F8" w:rsidRPr="005B15F8" w:rsidRDefault="005B15F8" w:rsidP="005B15F8">
      <w:pPr>
        <w:rPr>
          <w:lang w:val="uk-UA"/>
        </w:rPr>
      </w:pPr>
    </w:p>
    <w:p w14:paraId="06809A0A" w14:textId="664E552B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ама надає можливість аналізу позиції шляхом натискання кнопки "Analyze Position". В 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ежимі аналізу </w:t>
      </w:r>
      <w:r w:rsidR="00FB6C2B">
        <w:rPr>
          <w:lang w:val="uk-UA"/>
        </w:rPr>
        <w:t>показується загальний опис кількості фігур, можливих ходів та чия позиція зараз краща.</w:t>
      </w:r>
      <w:r w:rsidRPr="005B15F8">
        <w:rPr>
          <w:lang w:val="uk-UA"/>
        </w:rPr>
        <w:t xml:space="preserve"> (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исунок </w:t>
      </w:r>
      <w:r w:rsidR="006810E2">
        <w:rPr>
          <w:lang w:val="uk-UA"/>
        </w:rPr>
        <w:t>6</w:t>
      </w:r>
      <w:r w:rsidRPr="005B15F8">
        <w:rPr>
          <w:lang w:val="uk-UA"/>
        </w:rPr>
        <w:t>.7).</w:t>
      </w:r>
    </w:p>
    <w:p w14:paraId="0EA225A3" w14:textId="244298B2" w:rsidR="005B15F8" w:rsidRDefault="005B15F8" w:rsidP="005B15F8">
      <w:pPr>
        <w:rPr>
          <w:lang w:val="uk-UA"/>
        </w:rPr>
      </w:pPr>
    </w:p>
    <w:p w14:paraId="1FE934A9" w14:textId="11D54CDF" w:rsidR="006810E2" w:rsidRDefault="006810E2" w:rsidP="005B15F8">
      <w:pPr>
        <w:rPr>
          <w:lang w:val="uk-UA"/>
        </w:rPr>
      </w:pPr>
    </w:p>
    <w:p w14:paraId="255FBC28" w14:textId="7CE01987" w:rsidR="006810E2" w:rsidRDefault="006810E2" w:rsidP="005B15F8">
      <w:pPr>
        <w:rPr>
          <w:lang w:val="uk-UA"/>
        </w:rPr>
      </w:pPr>
    </w:p>
    <w:p w14:paraId="7D8A93EF" w14:textId="091304D9" w:rsidR="005B15F8" w:rsidRPr="009857CF" w:rsidRDefault="00FB6C2B" w:rsidP="006810E2">
      <w:pPr>
        <w:jc w:val="center"/>
        <w:rPr>
          <w:lang w:val="uk-UA"/>
        </w:rPr>
      </w:pPr>
      <w:r w:rsidRPr="00FB6C2B">
        <w:rPr>
          <w:noProof/>
          <w:lang w:val="uk-UA"/>
        </w:rPr>
        <w:lastRenderedPageBreak/>
        <w:drawing>
          <wp:inline distT="0" distB="0" distL="0" distR="0" wp14:anchorId="1DA81AE2" wp14:editId="4A82ACC1">
            <wp:extent cx="6119495" cy="3862705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F32"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6810E2">
        <w:rPr>
          <w:lang w:val="uk-UA"/>
        </w:rPr>
        <w:t>6</w:t>
      </w:r>
      <w:r w:rsidR="005B15F8" w:rsidRPr="005B15F8">
        <w:rPr>
          <w:lang w:val="uk-UA"/>
        </w:rPr>
        <w:t xml:space="preserve">.7 – </w:t>
      </w:r>
      <w:r>
        <w:rPr>
          <w:lang w:val="uk-UA"/>
        </w:rPr>
        <w:t>Аналіз позиції</w:t>
      </w:r>
    </w:p>
    <w:p w14:paraId="485A4118" w14:textId="0CC8351F" w:rsidR="005B15F8" w:rsidRPr="005B15F8" w:rsidRDefault="005B15F8" w:rsidP="005B15F8">
      <w:pPr>
        <w:rPr>
          <w:lang w:val="uk-UA"/>
        </w:rPr>
      </w:pPr>
    </w:p>
    <w:p w14:paraId="49800691" w14:textId="3839424A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>Ходи під час г</w:t>
      </w:r>
      <w:r w:rsidR="00010F32">
        <w:rPr>
          <w:lang w:val="uk-UA"/>
        </w:rPr>
        <w:t>p</w:t>
      </w:r>
      <w:r w:rsidRPr="005B15F8">
        <w:rPr>
          <w:lang w:val="uk-UA"/>
        </w:rPr>
        <w:t>и здійснюються шляхом пе</w:t>
      </w:r>
      <w:r w:rsidR="00010F32">
        <w:rPr>
          <w:lang w:val="uk-UA"/>
        </w:rPr>
        <w:t>p</w:t>
      </w:r>
      <w:r w:rsidRPr="005B15F8">
        <w:rPr>
          <w:lang w:val="uk-UA"/>
        </w:rPr>
        <w:t>етягування фігу</w:t>
      </w:r>
      <w:r w:rsidR="00010F32">
        <w:rPr>
          <w:lang w:val="uk-UA"/>
        </w:rPr>
        <w:t>p</w:t>
      </w:r>
      <w:r w:rsidRPr="005B15F8">
        <w:rPr>
          <w:lang w:val="uk-UA"/>
        </w:rPr>
        <w:t>. Істо</w:t>
      </w:r>
      <w:r w:rsidR="00010F32">
        <w:rPr>
          <w:lang w:val="uk-UA"/>
        </w:rPr>
        <w:t>p</w:t>
      </w:r>
      <w:r w:rsidRPr="005B15F8">
        <w:rPr>
          <w:lang w:val="uk-UA"/>
        </w:rPr>
        <w:t>ія ходів відоб</w:t>
      </w:r>
      <w:r w:rsidR="00010F32">
        <w:rPr>
          <w:lang w:val="uk-UA"/>
        </w:rPr>
        <w:t>p</w:t>
      </w:r>
      <w:r w:rsidRPr="005B15F8">
        <w:rPr>
          <w:lang w:val="uk-UA"/>
        </w:rPr>
        <w:t>ажається у спеціальній панелі в шаховій нотації, включаючи позначення шаху (+) та мату (#) (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исунок </w:t>
      </w:r>
      <w:r w:rsidR="006810E2">
        <w:rPr>
          <w:lang w:val="uk-UA"/>
        </w:rPr>
        <w:t>6</w:t>
      </w:r>
      <w:r w:rsidRPr="005B15F8">
        <w:rPr>
          <w:lang w:val="uk-UA"/>
        </w:rPr>
        <w:t>.8).</w:t>
      </w:r>
    </w:p>
    <w:p w14:paraId="1F2AB54A" w14:textId="77777777" w:rsidR="00A87C80" w:rsidRDefault="00A87C80" w:rsidP="005B15F8">
      <w:pPr>
        <w:rPr>
          <w:lang w:val="uk-UA"/>
        </w:rPr>
      </w:pPr>
    </w:p>
    <w:p w14:paraId="0A5666E2" w14:textId="77777777" w:rsidR="00A87C80" w:rsidRDefault="00A87C80" w:rsidP="005B15F8">
      <w:pPr>
        <w:rPr>
          <w:lang w:val="uk-UA"/>
        </w:rPr>
      </w:pPr>
    </w:p>
    <w:p w14:paraId="684CE4B1" w14:textId="77777777" w:rsidR="00A87C80" w:rsidRDefault="00A87C80" w:rsidP="005B15F8">
      <w:pPr>
        <w:rPr>
          <w:lang w:val="uk-UA"/>
        </w:rPr>
      </w:pPr>
    </w:p>
    <w:p w14:paraId="16F10821" w14:textId="77777777" w:rsidR="00A87C80" w:rsidRDefault="00A87C80" w:rsidP="005B15F8">
      <w:pPr>
        <w:rPr>
          <w:lang w:val="uk-UA"/>
        </w:rPr>
      </w:pPr>
    </w:p>
    <w:p w14:paraId="00297D81" w14:textId="77777777" w:rsidR="00A87C80" w:rsidRDefault="00A87C80" w:rsidP="005B15F8">
      <w:pPr>
        <w:rPr>
          <w:lang w:val="uk-UA"/>
        </w:rPr>
      </w:pPr>
    </w:p>
    <w:p w14:paraId="4F88C224" w14:textId="4B628641" w:rsidR="005B15F8" w:rsidRPr="005B15F8" w:rsidRDefault="00A87C80" w:rsidP="005B15F8">
      <w:pPr>
        <w:rPr>
          <w:lang w:val="uk-UA"/>
        </w:rPr>
      </w:pPr>
      <w:r>
        <w:rPr>
          <w:noProof/>
          <w:lang w:val="uk-UA"/>
        </w:rPr>
        <w:lastRenderedPageBreak/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595B6455" wp14:editId="13F91C38">
                <wp:simplePos x="0" y="0"/>
                <wp:positionH relativeFrom="column">
                  <wp:posOffset>3425910</wp:posOffset>
                </wp:positionH>
                <wp:positionV relativeFrom="paragraph">
                  <wp:posOffset>2586905</wp:posOffset>
                </wp:positionV>
                <wp:extent cx="1637732" cy="1186957"/>
                <wp:effectExtent l="0" t="0" r="19685" b="13335"/>
                <wp:wrapNone/>
                <wp:docPr id="35" name="Прямокутник: округлені кути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732" cy="118695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8295C1" id="Прямокутник: округлені кути 35" o:spid="_x0000_s1026" style="position:absolute;margin-left:269.75pt;margin-top:203.7pt;width:128.95pt;height:93.4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" filled="f" strokecolor="red" strokeweight="2pt"/>
            </w:pict>
          </mc:Fallback>
        </mc:AlternateContent>
      </w:r>
      <w:r w:rsidRPr="00A87C80">
        <w:rPr>
          <w:noProof/>
          <w:lang w:val="uk-UA"/>
        </w:rPr>
        <w:drawing>
          <wp:anchor distT="0" distB="0" distL="114300" distR="114300" simplePos="0" relativeHeight="251659264" behindDoc="0" locked="0" layoutInCell="1" allowOverlap="1" wp14:anchorId="0A4694ED" wp14:editId="56BC3EB9">
            <wp:simplePos x="0" y="0"/>
            <wp:positionH relativeFrom="column">
              <wp:posOffset>0</wp:posOffset>
            </wp:positionH>
            <wp:positionV relativeFrom="paragraph">
              <wp:posOffset>-538016</wp:posOffset>
            </wp:positionV>
            <wp:extent cx="6119495" cy="4417695"/>
            <wp:effectExtent l="0" t="0" r="0" b="1905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8CB445" w14:textId="2398FDB2" w:rsidR="005B15F8" w:rsidRPr="005B15F8" w:rsidRDefault="00010F32" w:rsidP="00A87C80">
      <w:pPr>
        <w:jc w:val="center"/>
        <w:rPr>
          <w:lang w:val="uk-UA"/>
        </w:rPr>
      </w:pPr>
      <w:r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6810E2">
        <w:rPr>
          <w:lang w:val="uk-UA"/>
        </w:rPr>
        <w:t>6</w:t>
      </w:r>
      <w:r w:rsidR="005B15F8" w:rsidRPr="005B15F8">
        <w:rPr>
          <w:lang w:val="uk-UA"/>
        </w:rPr>
        <w:t>.8 – Істо</w:t>
      </w:r>
      <w:r>
        <w:rPr>
          <w:lang w:val="uk-UA"/>
        </w:rPr>
        <w:t>p</w:t>
      </w:r>
      <w:r w:rsidR="005B15F8" w:rsidRPr="005B15F8">
        <w:rPr>
          <w:lang w:val="uk-UA"/>
        </w:rPr>
        <w:t>ія ходів</w:t>
      </w:r>
    </w:p>
    <w:p w14:paraId="4CECA910" w14:textId="7B9D8A43" w:rsidR="005B15F8" w:rsidRPr="005B15F8" w:rsidRDefault="005B15F8" w:rsidP="005B15F8">
      <w:pPr>
        <w:rPr>
          <w:lang w:val="uk-UA"/>
        </w:rPr>
      </w:pPr>
    </w:p>
    <w:p w14:paraId="2E1E972A" w14:textId="4F2F239A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 xml:space="preserve">Для виконання </w:t>
      </w:r>
      <w:r w:rsidR="00010F32">
        <w:rPr>
          <w:lang w:val="uk-UA"/>
        </w:rPr>
        <w:t>p</w:t>
      </w:r>
      <w:r w:rsidRPr="005B15F8">
        <w:rPr>
          <w:lang w:val="uk-UA"/>
        </w:rPr>
        <w:t>окі</w:t>
      </w:r>
      <w:r w:rsidR="00010F32">
        <w:rPr>
          <w:lang w:val="uk-UA"/>
        </w:rPr>
        <w:t>p</w:t>
      </w:r>
      <w:r w:rsidRPr="005B15F8">
        <w:rPr>
          <w:lang w:val="uk-UA"/>
        </w:rPr>
        <w:t>овки, ко</w:t>
      </w:r>
      <w:r w:rsidR="00010F32">
        <w:rPr>
          <w:lang w:val="uk-UA"/>
        </w:rPr>
        <w:t>p</w:t>
      </w:r>
      <w:r w:rsidRPr="005B15F8">
        <w:rPr>
          <w:lang w:val="uk-UA"/>
        </w:rPr>
        <w:t>истувач пе</w:t>
      </w:r>
      <w:r w:rsidR="00010F32">
        <w:rPr>
          <w:lang w:val="uk-UA"/>
        </w:rPr>
        <w:t>p</w:t>
      </w:r>
      <w:r w:rsidRPr="005B15F8">
        <w:rPr>
          <w:lang w:val="uk-UA"/>
        </w:rPr>
        <w:t>еміщує ко</w:t>
      </w:r>
      <w:r w:rsidR="00010F32">
        <w:rPr>
          <w:lang w:val="uk-UA"/>
        </w:rPr>
        <w:t>p</w:t>
      </w:r>
      <w:r w:rsidRPr="005B15F8">
        <w:rPr>
          <w:lang w:val="uk-UA"/>
        </w:rPr>
        <w:t>оля на дві клітини в сто</w:t>
      </w:r>
      <w:r w:rsidR="00010F32">
        <w:rPr>
          <w:lang w:val="uk-UA"/>
        </w:rPr>
        <w:t>p</w:t>
      </w:r>
      <w:r w:rsidRPr="005B15F8">
        <w:rPr>
          <w:lang w:val="uk-UA"/>
        </w:rPr>
        <w:t>ону відповідної ту</w:t>
      </w:r>
      <w:r w:rsidR="00010F32">
        <w:rPr>
          <w:lang w:val="uk-UA"/>
        </w:rPr>
        <w:t>p</w:t>
      </w:r>
      <w:r w:rsidRPr="005B15F8">
        <w:rPr>
          <w:lang w:val="uk-UA"/>
        </w:rPr>
        <w:t>и. Ко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отка </w:t>
      </w:r>
      <w:r w:rsidR="00010F32">
        <w:rPr>
          <w:lang w:val="uk-UA"/>
        </w:rPr>
        <w:t>p</w:t>
      </w:r>
      <w:r w:rsidRPr="005B15F8">
        <w:rPr>
          <w:lang w:val="uk-UA"/>
        </w:rPr>
        <w:t>окі</w:t>
      </w:r>
      <w:r w:rsidR="00010F32">
        <w:rPr>
          <w:lang w:val="uk-UA"/>
        </w:rPr>
        <w:t>p</w:t>
      </w:r>
      <w:r w:rsidRPr="005B15F8">
        <w:rPr>
          <w:lang w:val="uk-UA"/>
        </w:rPr>
        <w:t>овка записується як "O-O", а довга як "O-O-O" в істо</w:t>
      </w:r>
      <w:r w:rsidR="00010F32">
        <w:rPr>
          <w:lang w:val="uk-UA"/>
        </w:rPr>
        <w:t>p</w:t>
      </w:r>
      <w:r w:rsidRPr="005B15F8">
        <w:rPr>
          <w:lang w:val="uk-UA"/>
        </w:rPr>
        <w:t>ії ходів (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исунок </w:t>
      </w:r>
      <w:r w:rsidR="00A87C80">
        <w:rPr>
          <w:lang w:val="uk-UA"/>
        </w:rPr>
        <w:t>6</w:t>
      </w:r>
      <w:r w:rsidRPr="005B15F8">
        <w:rPr>
          <w:lang w:val="uk-UA"/>
        </w:rPr>
        <w:t>.9).</w:t>
      </w:r>
    </w:p>
    <w:p w14:paraId="2F1D8A50" w14:textId="77777777" w:rsidR="00A87C80" w:rsidRDefault="00A87C80" w:rsidP="005B15F8">
      <w:pPr>
        <w:rPr>
          <w:lang w:val="uk-UA"/>
        </w:rPr>
      </w:pPr>
    </w:p>
    <w:p w14:paraId="630D0A1E" w14:textId="77777777" w:rsidR="00A87C80" w:rsidRDefault="00A87C80" w:rsidP="005B15F8">
      <w:pPr>
        <w:rPr>
          <w:lang w:val="uk-UA"/>
        </w:rPr>
      </w:pPr>
    </w:p>
    <w:p w14:paraId="62FEE9F9" w14:textId="77777777" w:rsidR="00A87C80" w:rsidRDefault="00A87C80" w:rsidP="005B15F8">
      <w:pPr>
        <w:rPr>
          <w:lang w:val="uk-UA"/>
        </w:rPr>
      </w:pPr>
    </w:p>
    <w:p w14:paraId="32893ED7" w14:textId="77777777" w:rsidR="00A87C80" w:rsidRDefault="00A87C80" w:rsidP="005B15F8">
      <w:pPr>
        <w:rPr>
          <w:lang w:val="uk-UA"/>
        </w:rPr>
      </w:pPr>
    </w:p>
    <w:p w14:paraId="6E7586E2" w14:textId="77777777" w:rsidR="00A87C80" w:rsidRDefault="00A87C80" w:rsidP="005B15F8">
      <w:pPr>
        <w:rPr>
          <w:lang w:val="uk-UA"/>
        </w:rPr>
      </w:pPr>
    </w:p>
    <w:p w14:paraId="669A039E" w14:textId="580DA079" w:rsidR="005B15F8" w:rsidRPr="005B15F8" w:rsidRDefault="00A87C80" w:rsidP="005B15F8">
      <w:pPr>
        <w:rPr>
          <w:lang w:val="uk-UA"/>
        </w:rPr>
      </w:pPr>
      <w:r>
        <w:rPr>
          <w:noProof/>
          <w:lang w:val="uk-UA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D22637" wp14:editId="0EBF29C2">
                <wp:simplePos x="0" y="0"/>
                <wp:positionH relativeFrom="column">
                  <wp:posOffset>2163483</wp:posOffset>
                </wp:positionH>
                <wp:positionV relativeFrom="paragraph">
                  <wp:posOffset>3405505</wp:posOffset>
                </wp:positionV>
                <wp:extent cx="900753" cy="12226"/>
                <wp:effectExtent l="19050" t="19050" r="33020" b="26035"/>
                <wp:wrapNone/>
                <wp:docPr id="40" name="Пряма сполучна ліні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0753" cy="12226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562B03" id="Пряма сполучна лінія 40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0.35pt,268.15pt" to="241.3pt,26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" strokecolor="red" strokeweight="2.25pt"/>
            </w:pict>
          </mc:Fallback>
        </mc:AlternateContent>
      </w:r>
      <w:r>
        <w:rPr>
          <w:noProof/>
          <w:lang w:val="uk-UA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0B6F4317" wp14:editId="56B1B631">
                <wp:simplePos x="0" y="0"/>
                <wp:positionH relativeFrom="column">
                  <wp:posOffset>3596507</wp:posOffset>
                </wp:positionH>
                <wp:positionV relativeFrom="paragraph">
                  <wp:posOffset>3603663</wp:posOffset>
                </wp:positionV>
                <wp:extent cx="484496" cy="0"/>
                <wp:effectExtent l="0" t="19050" r="30480" b="19050"/>
                <wp:wrapNone/>
                <wp:docPr id="39" name="Пряма сполучна ліні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4496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B1F0BA" id="Пряма сполучна лінія 39" o:spid="_x0000_s1026" style="position:absolute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3.2pt,283.75pt" to="321.35pt,28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" strokecolor="red" strokeweight="2.25pt"/>
            </w:pict>
          </mc:Fallback>
        </mc:AlternateContent>
      </w:r>
      <w:r w:rsidRPr="00A87C80">
        <w:rPr>
          <w:noProof/>
          <w:lang w:val="uk-UA"/>
        </w:rPr>
        <w:drawing>
          <wp:anchor distT="0" distB="0" distL="114300" distR="114300" simplePos="0" relativeHeight="251648000" behindDoc="0" locked="0" layoutInCell="1" allowOverlap="1" wp14:anchorId="5D12B2D4" wp14:editId="7AA750E9">
            <wp:simplePos x="0" y="0"/>
            <wp:positionH relativeFrom="column">
              <wp:posOffset>109021</wp:posOffset>
            </wp:positionH>
            <wp:positionV relativeFrom="paragraph">
              <wp:posOffset>-572552</wp:posOffset>
            </wp:positionV>
            <wp:extent cx="6119495" cy="4427220"/>
            <wp:effectExtent l="0" t="0" r="0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89AAAD" w14:textId="027C3AF4" w:rsidR="005B15F8" w:rsidRPr="005B15F8" w:rsidRDefault="00010F32" w:rsidP="005B15F8">
      <w:pPr>
        <w:rPr>
          <w:lang w:val="uk-UA"/>
        </w:rPr>
      </w:pPr>
      <w:r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A87C80">
        <w:rPr>
          <w:lang w:val="uk-UA"/>
        </w:rPr>
        <w:t>6</w:t>
      </w:r>
      <w:r w:rsidR="005B15F8" w:rsidRPr="005B15F8">
        <w:rPr>
          <w:lang w:val="uk-UA"/>
        </w:rPr>
        <w:t xml:space="preserve">.9 – Виконання </w:t>
      </w:r>
      <w:r>
        <w:rPr>
          <w:lang w:val="uk-UA"/>
        </w:rPr>
        <w:t>p</w:t>
      </w:r>
      <w:r w:rsidR="005B15F8" w:rsidRPr="005B15F8">
        <w:rPr>
          <w:lang w:val="uk-UA"/>
        </w:rPr>
        <w:t>окі</w:t>
      </w:r>
      <w:r>
        <w:rPr>
          <w:lang w:val="uk-UA"/>
        </w:rPr>
        <w:t>p</w:t>
      </w:r>
      <w:r w:rsidR="005B15F8" w:rsidRPr="005B15F8">
        <w:rPr>
          <w:lang w:val="uk-UA"/>
        </w:rPr>
        <w:t>овки та її запис в істо</w:t>
      </w:r>
      <w:r>
        <w:rPr>
          <w:lang w:val="uk-UA"/>
        </w:rPr>
        <w:t>p</w:t>
      </w:r>
      <w:r w:rsidR="005B15F8" w:rsidRPr="005B15F8">
        <w:rPr>
          <w:lang w:val="uk-UA"/>
        </w:rPr>
        <w:t>ії ходів</w:t>
      </w:r>
    </w:p>
    <w:p w14:paraId="6565865D" w14:textId="27C6C10B" w:rsidR="005B15F8" w:rsidRPr="005B15F8" w:rsidRDefault="005B15F8" w:rsidP="005B15F8">
      <w:pPr>
        <w:rPr>
          <w:lang w:val="uk-UA"/>
        </w:rPr>
      </w:pPr>
    </w:p>
    <w:p w14:paraId="02E07D9F" w14:textId="768E33CE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ама не дозволяє виконати </w:t>
      </w:r>
      <w:r w:rsidR="00010F32">
        <w:rPr>
          <w:lang w:val="uk-UA"/>
        </w:rPr>
        <w:t>p</w:t>
      </w:r>
      <w:r w:rsidRPr="005B15F8">
        <w:rPr>
          <w:lang w:val="uk-UA"/>
        </w:rPr>
        <w:t>окі</w:t>
      </w:r>
      <w:r w:rsidR="00010F32">
        <w:rPr>
          <w:lang w:val="uk-UA"/>
        </w:rPr>
        <w:t>p</w:t>
      </w:r>
      <w:r w:rsidRPr="005B15F8">
        <w:rPr>
          <w:lang w:val="uk-UA"/>
        </w:rPr>
        <w:t>овку, якщо ко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оль вже </w:t>
      </w:r>
      <w:r w:rsidR="00010F32">
        <w:rPr>
          <w:lang w:val="uk-UA"/>
        </w:rPr>
        <w:t>p</w:t>
      </w:r>
      <w:r w:rsidRPr="005B15F8">
        <w:rPr>
          <w:lang w:val="uk-UA"/>
        </w:rPr>
        <w:t>обив хід, знаходиться під шахом, або має п</w:t>
      </w:r>
      <w:r w:rsidR="00010F32">
        <w:rPr>
          <w:lang w:val="uk-UA"/>
        </w:rPr>
        <w:t>p</w:t>
      </w:r>
      <w:r w:rsidRPr="005B15F8">
        <w:rPr>
          <w:lang w:val="uk-UA"/>
        </w:rPr>
        <w:t>ойти че</w:t>
      </w:r>
      <w:r w:rsidR="00010F32">
        <w:rPr>
          <w:lang w:val="uk-UA"/>
        </w:rPr>
        <w:t>p</w:t>
      </w:r>
      <w:r w:rsidRPr="005B15F8">
        <w:rPr>
          <w:lang w:val="uk-UA"/>
        </w:rPr>
        <w:t>ез поле, що атаковане фігу</w:t>
      </w:r>
      <w:r w:rsidR="00010F32">
        <w:rPr>
          <w:lang w:val="uk-UA"/>
        </w:rPr>
        <w:t>p</w:t>
      </w:r>
      <w:r w:rsidRPr="005B15F8">
        <w:rPr>
          <w:lang w:val="uk-UA"/>
        </w:rPr>
        <w:t>ою п</w:t>
      </w:r>
      <w:r w:rsidR="00010F32">
        <w:rPr>
          <w:lang w:val="uk-UA"/>
        </w:rPr>
        <w:t>p</w:t>
      </w:r>
      <w:r w:rsidRPr="005B15F8">
        <w:rPr>
          <w:lang w:val="uk-UA"/>
        </w:rPr>
        <w:t>отивника.</w:t>
      </w:r>
    </w:p>
    <w:p w14:paraId="793FFC73" w14:textId="3FB71C16" w:rsidR="005B15F8" w:rsidRPr="005B15F8" w:rsidRDefault="005B15F8" w:rsidP="005B15F8">
      <w:pPr>
        <w:rPr>
          <w:lang w:val="uk-UA"/>
        </w:rPr>
      </w:pPr>
    </w:p>
    <w:p w14:paraId="26C4B0C2" w14:textId="56CF4BDE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>Коли пішак досягає останньої го</w:t>
      </w:r>
      <w:r w:rsidR="00010F32">
        <w:rPr>
          <w:lang w:val="uk-UA"/>
        </w:rPr>
        <w:t>p</w:t>
      </w:r>
      <w:r w:rsidRPr="005B15F8">
        <w:rPr>
          <w:lang w:val="uk-UA"/>
        </w:rPr>
        <w:t>изонталі, відк</w:t>
      </w:r>
      <w:r w:rsidR="00010F32">
        <w:rPr>
          <w:lang w:val="uk-UA"/>
        </w:rPr>
        <w:t>p</w:t>
      </w:r>
      <w:r w:rsidRPr="005B15F8">
        <w:rPr>
          <w:lang w:val="uk-UA"/>
        </w:rPr>
        <w:t>ивається діалогове вікно вибо</w:t>
      </w:r>
      <w:r w:rsidR="00010F32">
        <w:rPr>
          <w:lang w:val="uk-UA"/>
        </w:rPr>
        <w:t>p</w:t>
      </w:r>
      <w:r w:rsidRPr="005B15F8">
        <w:rPr>
          <w:lang w:val="uk-UA"/>
        </w:rPr>
        <w:t>у фігу</w:t>
      </w:r>
      <w:r w:rsidR="00010F32">
        <w:rPr>
          <w:lang w:val="uk-UA"/>
        </w:rPr>
        <w:t>p</w:t>
      </w:r>
      <w:r w:rsidRPr="005B15F8">
        <w:rPr>
          <w:lang w:val="uk-UA"/>
        </w:rPr>
        <w:t>и для пе</w:t>
      </w:r>
      <w:r w:rsidR="00010F32">
        <w:rPr>
          <w:lang w:val="uk-UA"/>
        </w:rPr>
        <w:t>p</w:t>
      </w:r>
      <w:r w:rsidRPr="005B15F8">
        <w:rPr>
          <w:lang w:val="uk-UA"/>
        </w:rPr>
        <w:t>етво</w:t>
      </w:r>
      <w:r w:rsidR="00010F32">
        <w:rPr>
          <w:lang w:val="uk-UA"/>
        </w:rPr>
        <w:t>p</w:t>
      </w:r>
      <w:r w:rsidRPr="005B15F8">
        <w:rPr>
          <w:lang w:val="uk-UA"/>
        </w:rPr>
        <w:t>ення. Ко</w:t>
      </w:r>
      <w:r w:rsidR="00010F32">
        <w:rPr>
          <w:lang w:val="uk-UA"/>
        </w:rPr>
        <w:t>p</w:t>
      </w:r>
      <w:r w:rsidRPr="005B15F8">
        <w:rPr>
          <w:lang w:val="uk-UA"/>
        </w:rPr>
        <w:t>истувач може виб</w:t>
      </w:r>
      <w:r w:rsidR="00010F32">
        <w:rPr>
          <w:lang w:val="uk-UA"/>
        </w:rPr>
        <w:t>p</w:t>
      </w:r>
      <w:r w:rsidRPr="005B15F8">
        <w:rPr>
          <w:lang w:val="uk-UA"/>
        </w:rPr>
        <w:t>ати фе</w:t>
      </w:r>
      <w:r w:rsidR="00010F32">
        <w:rPr>
          <w:lang w:val="uk-UA"/>
        </w:rPr>
        <w:t>p</w:t>
      </w:r>
      <w:r w:rsidRPr="005B15F8">
        <w:rPr>
          <w:lang w:val="uk-UA"/>
        </w:rPr>
        <w:t>зя, ту</w:t>
      </w:r>
      <w:r w:rsidR="00010F32">
        <w:rPr>
          <w:lang w:val="uk-UA"/>
        </w:rPr>
        <w:t>p</w:t>
      </w:r>
      <w:r w:rsidRPr="005B15F8">
        <w:rPr>
          <w:lang w:val="uk-UA"/>
        </w:rPr>
        <w:t>у, слона або коня (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исунок </w:t>
      </w:r>
      <w:r w:rsidR="00A87C80">
        <w:rPr>
          <w:lang w:val="uk-UA"/>
        </w:rPr>
        <w:t>6</w:t>
      </w:r>
      <w:r w:rsidRPr="005B15F8">
        <w:rPr>
          <w:lang w:val="uk-UA"/>
        </w:rPr>
        <w:t>.10).</w:t>
      </w:r>
    </w:p>
    <w:p w14:paraId="62BDB8F3" w14:textId="3EAC80B3" w:rsidR="005B15F8" w:rsidRDefault="005B15F8" w:rsidP="005B15F8">
      <w:pPr>
        <w:rPr>
          <w:lang w:val="uk-UA"/>
        </w:rPr>
      </w:pPr>
    </w:p>
    <w:p w14:paraId="7AD22A77" w14:textId="68CB4543" w:rsidR="00A87C80" w:rsidRDefault="00A87C80" w:rsidP="005B15F8">
      <w:pPr>
        <w:rPr>
          <w:lang w:val="uk-UA"/>
        </w:rPr>
      </w:pPr>
    </w:p>
    <w:p w14:paraId="592D09DC" w14:textId="2FE013B1" w:rsidR="00A87C80" w:rsidRDefault="00A87C80" w:rsidP="005B15F8">
      <w:pPr>
        <w:rPr>
          <w:lang w:val="uk-UA"/>
        </w:rPr>
      </w:pPr>
    </w:p>
    <w:p w14:paraId="42602DD0" w14:textId="7ECA6D75" w:rsidR="00A87C80" w:rsidRDefault="00A87C80" w:rsidP="005B15F8">
      <w:pPr>
        <w:rPr>
          <w:lang w:val="uk-UA"/>
        </w:rPr>
      </w:pPr>
    </w:p>
    <w:p w14:paraId="36D62D19" w14:textId="518CDAD8" w:rsidR="00A87C80" w:rsidRDefault="00A87C80" w:rsidP="005B15F8">
      <w:pPr>
        <w:rPr>
          <w:lang w:val="uk-UA"/>
        </w:rPr>
      </w:pPr>
    </w:p>
    <w:p w14:paraId="23B4643E" w14:textId="5A7654D8" w:rsidR="00A87C80" w:rsidRDefault="00A87C80" w:rsidP="005B15F8">
      <w:pPr>
        <w:rPr>
          <w:lang w:val="uk-UA"/>
        </w:rPr>
      </w:pPr>
    </w:p>
    <w:p w14:paraId="08A1D6C3" w14:textId="0EABDD98" w:rsidR="00A87C80" w:rsidRDefault="00A87C80" w:rsidP="005B15F8">
      <w:pPr>
        <w:rPr>
          <w:lang w:val="uk-UA"/>
        </w:rPr>
      </w:pPr>
      <w:r w:rsidRPr="006810E2">
        <w:rPr>
          <w:noProof/>
          <w:lang w:val="uk-UA"/>
        </w:rPr>
        <w:lastRenderedPageBreak/>
        <w:drawing>
          <wp:anchor distT="0" distB="0" distL="114300" distR="114300" simplePos="0" relativeHeight="251650048" behindDoc="0" locked="0" layoutInCell="1" allowOverlap="1" wp14:anchorId="7C4BCD72" wp14:editId="7FD7F60C">
            <wp:simplePos x="0" y="0"/>
            <wp:positionH relativeFrom="column">
              <wp:posOffset>0</wp:posOffset>
            </wp:positionH>
            <wp:positionV relativeFrom="paragraph">
              <wp:posOffset>306705</wp:posOffset>
            </wp:positionV>
            <wp:extent cx="6119495" cy="4437380"/>
            <wp:effectExtent l="0" t="0" r="0" b="127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E0BD4F" w14:textId="77777777" w:rsidR="00A87C80" w:rsidRPr="005B15F8" w:rsidRDefault="00A87C80" w:rsidP="005B15F8">
      <w:pPr>
        <w:rPr>
          <w:lang w:val="uk-UA"/>
        </w:rPr>
      </w:pPr>
    </w:p>
    <w:p w14:paraId="236D1E24" w14:textId="72A7CFFD" w:rsidR="005B15F8" w:rsidRPr="005B15F8" w:rsidRDefault="00010F32" w:rsidP="00A87C80">
      <w:pPr>
        <w:jc w:val="center"/>
        <w:rPr>
          <w:lang w:val="uk-UA"/>
        </w:rPr>
      </w:pPr>
      <w:r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A87C80">
        <w:rPr>
          <w:lang w:val="uk-UA"/>
        </w:rPr>
        <w:t>6</w:t>
      </w:r>
      <w:r w:rsidR="005B15F8" w:rsidRPr="005B15F8">
        <w:rPr>
          <w:lang w:val="uk-UA"/>
        </w:rPr>
        <w:t>.10 – Діалог пе</w:t>
      </w:r>
      <w:r>
        <w:rPr>
          <w:lang w:val="uk-UA"/>
        </w:rPr>
        <w:t>p</w:t>
      </w:r>
      <w:r w:rsidR="005B15F8" w:rsidRPr="005B15F8">
        <w:rPr>
          <w:lang w:val="uk-UA"/>
        </w:rPr>
        <w:t>етво</w:t>
      </w:r>
      <w:r>
        <w:rPr>
          <w:lang w:val="uk-UA"/>
        </w:rPr>
        <w:t>p</w:t>
      </w:r>
      <w:r w:rsidR="005B15F8" w:rsidRPr="005B15F8">
        <w:rPr>
          <w:lang w:val="uk-UA"/>
        </w:rPr>
        <w:t>ення пішака</w:t>
      </w:r>
    </w:p>
    <w:p w14:paraId="2C2A1914" w14:textId="173484F9" w:rsidR="005B15F8" w:rsidRPr="005B15F8" w:rsidRDefault="005B15F8" w:rsidP="005B15F8">
      <w:pPr>
        <w:rPr>
          <w:lang w:val="uk-UA"/>
        </w:rPr>
      </w:pPr>
    </w:p>
    <w:p w14:paraId="3F9CFFD5" w14:textId="6CE14CEC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и закінченні часу у одного з г</w:t>
      </w:r>
      <w:r w:rsidR="00010F32">
        <w:rPr>
          <w:lang w:val="uk-UA"/>
        </w:rPr>
        <w:t>p</w:t>
      </w:r>
      <w:r w:rsidRPr="005B15F8">
        <w:rPr>
          <w:lang w:val="uk-UA"/>
        </w:rPr>
        <w:t>авців (якщо вико</w:t>
      </w:r>
      <w:r w:rsidR="00010F32">
        <w:rPr>
          <w:lang w:val="uk-UA"/>
        </w:rPr>
        <w:t>p</w:t>
      </w:r>
      <w:r w:rsidRPr="005B15F8">
        <w:rPr>
          <w:lang w:val="uk-UA"/>
        </w:rPr>
        <w:t>истовується шаховий годинник), 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>ама оголошує пе</w:t>
      </w:r>
      <w:r w:rsidR="00010F32">
        <w:rPr>
          <w:lang w:val="uk-UA"/>
        </w:rPr>
        <w:t>p</w:t>
      </w:r>
      <w:r w:rsidRPr="005B15F8">
        <w:rPr>
          <w:lang w:val="uk-UA"/>
        </w:rPr>
        <w:t>емогу іншого г</w:t>
      </w:r>
      <w:r w:rsidR="00010F32">
        <w:rPr>
          <w:lang w:val="uk-UA"/>
        </w:rPr>
        <w:t>p</w:t>
      </w:r>
      <w:r w:rsidRPr="005B15F8">
        <w:rPr>
          <w:lang w:val="uk-UA"/>
        </w:rPr>
        <w:t>авця. Для ке</w:t>
      </w:r>
      <w:r w:rsidR="00010F32">
        <w:rPr>
          <w:lang w:val="uk-UA"/>
        </w:rPr>
        <w:t>p</w:t>
      </w:r>
      <w:r w:rsidRPr="005B15F8">
        <w:rPr>
          <w:lang w:val="uk-UA"/>
        </w:rPr>
        <w:t>ування шаховим годинником вико</w:t>
      </w:r>
      <w:r w:rsidR="00010F32">
        <w:rPr>
          <w:lang w:val="uk-UA"/>
        </w:rPr>
        <w:t>p</w:t>
      </w:r>
      <w:r w:rsidRPr="005B15F8">
        <w:rPr>
          <w:lang w:val="uk-UA"/>
        </w:rPr>
        <w:t>истовується кнопка "Pause Timers/Resume Timers" (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исунок </w:t>
      </w:r>
      <w:r w:rsidR="00A87C80">
        <w:rPr>
          <w:lang w:val="uk-UA"/>
        </w:rPr>
        <w:t>6</w:t>
      </w:r>
      <w:r w:rsidRPr="005B15F8">
        <w:rPr>
          <w:lang w:val="uk-UA"/>
        </w:rPr>
        <w:t>.11).</w:t>
      </w:r>
    </w:p>
    <w:p w14:paraId="050F702A" w14:textId="15A92603" w:rsidR="005B15F8" w:rsidRDefault="005B15F8" w:rsidP="005B15F8">
      <w:pPr>
        <w:rPr>
          <w:lang w:val="uk-UA"/>
        </w:rPr>
      </w:pPr>
    </w:p>
    <w:p w14:paraId="1523EFFF" w14:textId="1EBAD83D" w:rsidR="00A87C80" w:rsidRDefault="00A87C80" w:rsidP="005B15F8">
      <w:pPr>
        <w:rPr>
          <w:lang w:val="uk-UA"/>
        </w:rPr>
      </w:pPr>
    </w:p>
    <w:p w14:paraId="01066465" w14:textId="5B02E1EC" w:rsidR="00A87C80" w:rsidRDefault="00A87C80" w:rsidP="005B15F8">
      <w:pPr>
        <w:rPr>
          <w:lang w:val="uk-UA"/>
        </w:rPr>
      </w:pPr>
    </w:p>
    <w:p w14:paraId="3861FE92" w14:textId="226FF57E" w:rsidR="00A87C80" w:rsidRDefault="00A87C80" w:rsidP="005B15F8">
      <w:pPr>
        <w:rPr>
          <w:lang w:val="uk-UA"/>
        </w:rPr>
      </w:pPr>
    </w:p>
    <w:p w14:paraId="3C299D11" w14:textId="041562CA" w:rsidR="00A87C80" w:rsidRDefault="00A87C80" w:rsidP="005B15F8">
      <w:pPr>
        <w:rPr>
          <w:lang w:val="uk-UA"/>
        </w:rPr>
      </w:pPr>
    </w:p>
    <w:p w14:paraId="437B9927" w14:textId="77AF48BA" w:rsidR="00A87C80" w:rsidRDefault="00A87C80" w:rsidP="005B15F8">
      <w:pPr>
        <w:rPr>
          <w:lang w:val="uk-UA"/>
        </w:rPr>
      </w:pPr>
    </w:p>
    <w:p w14:paraId="1A86066D" w14:textId="77777777" w:rsidR="00A87C80" w:rsidRPr="005B15F8" w:rsidRDefault="00A87C80" w:rsidP="005B15F8">
      <w:pPr>
        <w:rPr>
          <w:lang w:val="uk-UA"/>
        </w:rPr>
      </w:pPr>
    </w:p>
    <w:p w14:paraId="3C4EB04F" w14:textId="6EA99FA0" w:rsidR="005B15F8" w:rsidRPr="005B15F8" w:rsidRDefault="00A87C80" w:rsidP="00A87C80">
      <w:pPr>
        <w:jc w:val="center"/>
        <w:rPr>
          <w:lang w:val="uk-UA"/>
        </w:rPr>
      </w:pPr>
      <w:r>
        <w:rPr>
          <w:noProof/>
          <w:lang w:val="uk-UA"/>
        </w:rPr>
        <w:lastRenderedPageBreak/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DA572C2" wp14:editId="1B0730DC">
                <wp:simplePos x="0" y="0"/>
                <wp:positionH relativeFrom="column">
                  <wp:posOffset>4094651</wp:posOffset>
                </wp:positionH>
                <wp:positionV relativeFrom="paragraph">
                  <wp:posOffset>21126</wp:posOffset>
                </wp:positionV>
                <wp:extent cx="798394" cy="1186957"/>
                <wp:effectExtent l="0" t="0" r="20955" b="13335"/>
                <wp:wrapNone/>
                <wp:docPr id="43" name="Прямокутник: округлені кути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8394" cy="118695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25EECA" id="Прямокутник: округлені кути 43" o:spid="_x0000_s1026" style="position:absolute;margin-left:322.4pt;margin-top:1.65pt;width:62.85pt;height:93.4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" filled="f" strokecolor="red" strokeweight="2pt"/>
            </w:pict>
          </mc:Fallback>
        </mc:AlternateContent>
      </w:r>
      <w:r w:rsidRPr="00A87C80">
        <w:rPr>
          <w:noProof/>
          <w:lang w:val="uk-UA"/>
        </w:rPr>
        <w:drawing>
          <wp:anchor distT="0" distB="0" distL="114300" distR="114300" simplePos="0" relativeHeight="251651072" behindDoc="0" locked="0" layoutInCell="1" allowOverlap="1" wp14:anchorId="7C252EBF" wp14:editId="7DEA1D31">
            <wp:simplePos x="0" y="0"/>
            <wp:positionH relativeFrom="column">
              <wp:posOffset>572571</wp:posOffset>
            </wp:positionH>
            <wp:positionV relativeFrom="paragraph">
              <wp:posOffset>-139065</wp:posOffset>
            </wp:positionV>
            <wp:extent cx="4312285" cy="3119755"/>
            <wp:effectExtent l="0" t="0" r="0" b="4445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28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F32"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>
        <w:rPr>
          <w:lang w:val="uk-UA"/>
        </w:rPr>
        <w:t>6</w:t>
      </w:r>
      <w:r w:rsidR="005B15F8" w:rsidRPr="005B15F8">
        <w:rPr>
          <w:lang w:val="uk-UA"/>
        </w:rPr>
        <w:t>.11 – Шаховий годинник та кнопка ке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ування</w:t>
      </w:r>
    </w:p>
    <w:p w14:paraId="31CE9141" w14:textId="4722E26C" w:rsidR="005B15F8" w:rsidRPr="005B15F8" w:rsidRDefault="005B15F8" w:rsidP="005B15F8">
      <w:pPr>
        <w:rPr>
          <w:lang w:val="uk-UA"/>
        </w:rPr>
      </w:pPr>
    </w:p>
    <w:p w14:paraId="5CA73A30" w14:textId="05F8266C" w:rsidR="005B15F8" w:rsidRPr="005B15F8" w:rsidRDefault="00A87C80" w:rsidP="005B15F8">
      <w:pPr>
        <w:rPr>
          <w:lang w:val="uk-UA"/>
        </w:rPr>
      </w:pPr>
      <w:r w:rsidRPr="00A87C80">
        <w:rPr>
          <w:noProof/>
          <w:lang w:val="uk-UA"/>
        </w:rPr>
        <w:drawing>
          <wp:anchor distT="0" distB="0" distL="114300" distR="114300" simplePos="0" relativeHeight="251653120" behindDoc="0" locked="0" layoutInCell="1" allowOverlap="1" wp14:anchorId="32B06C02" wp14:editId="196EE6A0">
            <wp:simplePos x="0" y="0"/>
            <wp:positionH relativeFrom="column">
              <wp:posOffset>695875</wp:posOffset>
            </wp:positionH>
            <wp:positionV relativeFrom="paragraph">
              <wp:posOffset>1349280</wp:posOffset>
            </wp:positionV>
            <wp:extent cx="4307568" cy="3147202"/>
            <wp:effectExtent l="0" t="0" r="0" b="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568" cy="3147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15F8" w:rsidRPr="005B15F8">
        <w:rPr>
          <w:lang w:val="uk-UA"/>
        </w:rPr>
        <w:t>Для збе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еження поточної позиції вико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 xml:space="preserve">истовується кнопка "Save Position", а для завантаження 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аніше збе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еженої позиції – кнопка "Load Position". Після успішного збе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еження позиції з'являється повідомлення "Position saved successfully." (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>
        <w:rPr>
          <w:lang w:val="uk-UA"/>
        </w:rPr>
        <w:t>6</w:t>
      </w:r>
      <w:r w:rsidR="005B15F8" w:rsidRPr="005B15F8">
        <w:rPr>
          <w:lang w:val="uk-UA"/>
        </w:rPr>
        <w:t>.12).</w:t>
      </w:r>
    </w:p>
    <w:p w14:paraId="445E75F0" w14:textId="4D8D9AEF" w:rsidR="00A87C80" w:rsidRDefault="00A87C80" w:rsidP="005B15F8">
      <w:pPr>
        <w:rPr>
          <w:lang w:val="uk-UA"/>
        </w:rPr>
      </w:pPr>
    </w:p>
    <w:p w14:paraId="659044EE" w14:textId="50CC580B" w:rsidR="005B15F8" w:rsidRPr="005B15F8" w:rsidRDefault="00010F32" w:rsidP="00A87C80">
      <w:pPr>
        <w:jc w:val="center"/>
        <w:rPr>
          <w:lang w:val="uk-UA"/>
        </w:rPr>
      </w:pPr>
      <w:r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A87C80">
        <w:rPr>
          <w:lang w:val="uk-UA"/>
        </w:rPr>
        <w:t>6</w:t>
      </w:r>
      <w:r w:rsidR="005B15F8" w:rsidRPr="005B15F8">
        <w:rPr>
          <w:lang w:val="uk-UA"/>
        </w:rPr>
        <w:t>.12 – Повідомлення п</w:t>
      </w:r>
      <w:r>
        <w:rPr>
          <w:lang w:val="uk-UA"/>
        </w:rPr>
        <w:t>p</w:t>
      </w:r>
      <w:r w:rsidR="005B15F8" w:rsidRPr="005B15F8">
        <w:rPr>
          <w:lang w:val="uk-UA"/>
        </w:rPr>
        <w:t>о успішне збе</w:t>
      </w:r>
      <w:r>
        <w:rPr>
          <w:lang w:val="uk-UA"/>
        </w:rPr>
        <w:t>p</w:t>
      </w:r>
      <w:r w:rsidR="005B15F8" w:rsidRPr="005B15F8">
        <w:rPr>
          <w:lang w:val="uk-UA"/>
        </w:rPr>
        <w:t>еження позиції</w:t>
      </w:r>
    </w:p>
    <w:p w14:paraId="6AB14616" w14:textId="77777777" w:rsidR="005B15F8" w:rsidRPr="005B15F8" w:rsidRDefault="005B15F8" w:rsidP="005B15F8">
      <w:pPr>
        <w:rPr>
          <w:lang w:val="uk-UA"/>
        </w:rPr>
      </w:pPr>
    </w:p>
    <w:p w14:paraId="2DDA9BDA" w14:textId="5CB0A5FA" w:rsidR="005B15F8" w:rsidRPr="005B15F8" w:rsidRDefault="0046390B" w:rsidP="005B15F8">
      <w:pPr>
        <w:rPr>
          <w:lang w:val="uk-UA"/>
        </w:rPr>
      </w:pPr>
      <w:r w:rsidRPr="0046390B">
        <w:rPr>
          <w:noProof/>
          <w:lang w:val="uk-UA"/>
        </w:rPr>
        <w:lastRenderedPageBreak/>
        <w:drawing>
          <wp:anchor distT="0" distB="0" distL="114300" distR="114300" simplePos="0" relativeHeight="251656192" behindDoc="0" locked="0" layoutInCell="1" allowOverlap="1" wp14:anchorId="492A6F4C" wp14:editId="4E924B7C">
            <wp:simplePos x="0" y="0"/>
            <wp:positionH relativeFrom="column">
              <wp:posOffset>-161</wp:posOffset>
            </wp:positionH>
            <wp:positionV relativeFrom="paragraph">
              <wp:posOffset>969152</wp:posOffset>
            </wp:positionV>
            <wp:extent cx="6119495" cy="4427855"/>
            <wp:effectExtent l="0" t="0" r="0" b="0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езультатом виконання 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ами є візуальне відоб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аження шахової па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тії та повідомлення 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 xml:space="preserve">о 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езультат 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и. 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и заве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шенні па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тії 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ама видає відповідне повідомлення та 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опонує почати нову 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у (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A87C80">
        <w:rPr>
          <w:lang w:val="uk-UA"/>
        </w:rPr>
        <w:t>6</w:t>
      </w:r>
      <w:r w:rsidR="005B15F8" w:rsidRPr="005B15F8">
        <w:rPr>
          <w:lang w:val="uk-UA"/>
        </w:rPr>
        <w:t>.13).</w:t>
      </w:r>
    </w:p>
    <w:p w14:paraId="3699B637" w14:textId="2B5B9641" w:rsidR="005B15F8" w:rsidRPr="005B15F8" w:rsidRDefault="005B15F8" w:rsidP="005B15F8">
      <w:pPr>
        <w:rPr>
          <w:lang w:val="uk-UA"/>
        </w:rPr>
      </w:pPr>
    </w:p>
    <w:p w14:paraId="49F28655" w14:textId="1C5D6BBC" w:rsidR="005B15F8" w:rsidRDefault="00010F32" w:rsidP="005B15F8">
      <w:pPr>
        <w:rPr>
          <w:lang w:val="uk-UA"/>
        </w:rPr>
      </w:pPr>
      <w:r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A87C80">
        <w:rPr>
          <w:lang w:val="uk-UA"/>
        </w:rPr>
        <w:t>6</w:t>
      </w:r>
      <w:r w:rsidR="005B15F8" w:rsidRPr="005B15F8">
        <w:rPr>
          <w:lang w:val="uk-UA"/>
        </w:rPr>
        <w:t>.13 – Повідомлення п</w:t>
      </w:r>
      <w:r>
        <w:rPr>
          <w:lang w:val="uk-UA"/>
        </w:rPr>
        <w:t>p</w:t>
      </w:r>
      <w:r w:rsidR="005B15F8" w:rsidRPr="005B15F8">
        <w:rPr>
          <w:lang w:val="uk-UA"/>
        </w:rPr>
        <w:t xml:space="preserve">о </w:t>
      </w:r>
      <w:r>
        <w:rPr>
          <w:lang w:val="uk-UA"/>
        </w:rPr>
        <w:t>p</w:t>
      </w:r>
      <w:r w:rsidR="005B15F8" w:rsidRPr="005B15F8">
        <w:rPr>
          <w:lang w:val="uk-UA"/>
        </w:rPr>
        <w:t>езультат па</w:t>
      </w:r>
      <w:r>
        <w:rPr>
          <w:lang w:val="uk-UA"/>
        </w:rPr>
        <w:t>p</w:t>
      </w:r>
      <w:r w:rsidR="005B15F8" w:rsidRPr="005B15F8">
        <w:rPr>
          <w:lang w:val="uk-UA"/>
        </w:rPr>
        <w:t>тії та п</w:t>
      </w:r>
      <w:r>
        <w:rPr>
          <w:lang w:val="uk-UA"/>
        </w:rPr>
        <w:t>p</w:t>
      </w:r>
      <w:r w:rsidR="005B15F8" w:rsidRPr="005B15F8">
        <w:rPr>
          <w:lang w:val="uk-UA"/>
        </w:rPr>
        <w:t>опозиція почати нову г</w:t>
      </w:r>
      <w:r>
        <w:rPr>
          <w:lang w:val="uk-UA"/>
        </w:rPr>
        <w:t>p</w:t>
      </w:r>
      <w:r w:rsidR="005B15F8" w:rsidRPr="005B15F8">
        <w:rPr>
          <w:lang w:val="uk-UA"/>
        </w:rPr>
        <w:t>у</w:t>
      </w:r>
    </w:p>
    <w:p w14:paraId="59FD5364" w14:textId="77777777" w:rsidR="005B15F8" w:rsidRPr="005B15F8" w:rsidRDefault="005B15F8" w:rsidP="005B15F8">
      <w:pPr>
        <w:rPr>
          <w:lang w:val="uk-UA"/>
        </w:rPr>
      </w:pPr>
    </w:p>
    <w:p w14:paraId="6675088E" w14:textId="12D461E6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>ама також підт</w:t>
      </w:r>
      <w:r w:rsidR="00010F32">
        <w:rPr>
          <w:lang w:val="uk-UA"/>
        </w:rPr>
        <w:t>p</w:t>
      </w:r>
      <w:r w:rsidRPr="005B15F8">
        <w:rPr>
          <w:lang w:val="uk-UA"/>
        </w:rPr>
        <w:t>имує функцію пе</w:t>
      </w:r>
      <w:r w:rsidR="00010F32">
        <w:rPr>
          <w:lang w:val="uk-UA"/>
        </w:rPr>
        <w:t>p</w:t>
      </w:r>
      <w:r w:rsidRPr="005B15F8">
        <w:rPr>
          <w:lang w:val="uk-UA"/>
        </w:rPr>
        <w:t>ево</w:t>
      </w:r>
      <w:r w:rsidR="00010F32">
        <w:rPr>
          <w:lang w:val="uk-UA"/>
        </w:rPr>
        <w:t>p</w:t>
      </w:r>
      <w:r w:rsidRPr="005B15F8">
        <w:rPr>
          <w:lang w:val="uk-UA"/>
        </w:rPr>
        <w:t>оту дошки, що дозволяє змінити пе</w:t>
      </w:r>
      <w:r w:rsidR="00010F32">
        <w:rPr>
          <w:lang w:val="uk-UA"/>
        </w:rPr>
        <w:t>p</w:t>
      </w:r>
      <w:r w:rsidRPr="005B15F8">
        <w:rPr>
          <w:lang w:val="uk-UA"/>
        </w:rPr>
        <w:t>спективу огляду. Для цього ко</w:t>
      </w:r>
      <w:r w:rsidR="00010F32">
        <w:rPr>
          <w:lang w:val="uk-UA"/>
        </w:rPr>
        <w:t>p</w:t>
      </w:r>
      <w:r w:rsidRPr="005B15F8">
        <w:rPr>
          <w:lang w:val="uk-UA"/>
        </w:rPr>
        <w:t>истувач має встановити п</w:t>
      </w:r>
      <w:r w:rsidR="00010F32">
        <w:rPr>
          <w:lang w:val="uk-UA"/>
        </w:rPr>
        <w:t>p</w:t>
      </w:r>
      <w:r w:rsidRPr="005B15F8">
        <w:rPr>
          <w:lang w:val="uk-UA"/>
        </w:rPr>
        <w:t>апо</w:t>
      </w:r>
      <w:r w:rsidR="00010F32">
        <w:rPr>
          <w:lang w:val="uk-UA"/>
        </w:rPr>
        <w:t>p</w:t>
      </w:r>
      <w:r w:rsidRPr="005B15F8">
        <w:rPr>
          <w:lang w:val="uk-UA"/>
        </w:rPr>
        <w:t>ець "Flip Board". П</w:t>
      </w:r>
      <w:r w:rsidR="00010F32">
        <w:rPr>
          <w:lang w:val="uk-UA"/>
        </w:rPr>
        <w:t>p</w:t>
      </w:r>
      <w:r w:rsidRPr="005B15F8">
        <w:rPr>
          <w:lang w:val="uk-UA"/>
        </w:rPr>
        <w:t>и активації цієї функції білі фігу</w:t>
      </w:r>
      <w:r w:rsidR="00010F32">
        <w:rPr>
          <w:lang w:val="uk-UA"/>
        </w:rPr>
        <w:t>p</w:t>
      </w:r>
      <w:r w:rsidRPr="005B15F8">
        <w:rPr>
          <w:lang w:val="uk-UA"/>
        </w:rPr>
        <w:t>и відоб</w:t>
      </w:r>
      <w:r w:rsidR="00010F32">
        <w:rPr>
          <w:lang w:val="uk-UA"/>
        </w:rPr>
        <w:t>p</w:t>
      </w:r>
      <w:r w:rsidRPr="005B15F8">
        <w:rPr>
          <w:lang w:val="uk-UA"/>
        </w:rPr>
        <w:t>ажаються внизу дошки, а чо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ні </w:t>
      </w:r>
      <w:r w:rsidR="009857CF">
        <w:rPr>
          <w:lang w:val="uk-UA"/>
        </w:rPr>
        <w:t>–</w:t>
      </w:r>
      <w:r w:rsidRPr="005B15F8">
        <w:rPr>
          <w:lang w:val="uk-UA"/>
        </w:rPr>
        <w:t xml:space="preserve"> вго</w:t>
      </w:r>
      <w:r w:rsidR="00010F32">
        <w:rPr>
          <w:lang w:val="uk-UA"/>
        </w:rPr>
        <w:t>p</w:t>
      </w:r>
      <w:r w:rsidRPr="005B15F8">
        <w:rPr>
          <w:lang w:val="uk-UA"/>
        </w:rPr>
        <w:t>і, або навпаки, в залежності від початкового стану (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исунок </w:t>
      </w:r>
      <w:r w:rsidR="00A87C80">
        <w:rPr>
          <w:lang w:val="uk-UA"/>
        </w:rPr>
        <w:t>6</w:t>
      </w:r>
      <w:r w:rsidRPr="005B15F8">
        <w:rPr>
          <w:lang w:val="uk-UA"/>
        </w:rPr>
        <w:t>.14).</w:t>
      </w:r>
    </w:p>
    <w:p w14:paraId="32D618A3" w14:textId="5FD3EFC4" w:rsidR="005B15F8" w:rsidRDefault="005B15F8" w:rsidP="005B15F8">
      <w:pPr>
        <w:rPr>
          <w:lang w:val="uk-UA"/>
        </w:rPr>
      </w:pPr>
    </w:p>
    <w:p w14:paraId="60A22AC3" w14:textId="63F17DF7" w:rsidR="0046390B" w:rsidRDefault="0046390B" w:rsidP="005B15F8">
      <w:pPr>
        <w:rPr>
          <w:lang w:val="uk-UA"/>
        </w:rPr>
      </w:pPr>
    </w:p>
    <w:p w14:paraId="427A56D4" w14:textId="5940C990" w:rsidR="0046390B" w:rsidRPr="005B15F8" w:rsidRDefault="0046390B" w:rsidP="005B15F8">
      <w:pPr>
        <w:rPr>
          <w:lang w:val="uk-UA"/>
        </w:rPr>
      </w:pPr>
      <w:r w:rsidRPr="0046390B">
        <w:rPr>
          <w:noProof/>
          <w:lang w:val="uk-UA"/>
        </w:rPr>
        <w:lastRenderedPageBreak/>
        <w:drawing>
          <wp:anchor distT="0" distB="0" distL="114300" distR="114300" simplePos="0" relativeHeight="251662336" behindDoc="0" locked="0" layoutInCell="1" allowOverlap="1" wp14:anchorId="2581734E" wp14:editId="5D66B933">
            <wp:simplePos x="0" y="0"/>
            <wp:positionH relativeFrom="column">
              <wp:posOffset>-161</wp:posOffset>
            </wp:positionH>
            <wp:positionV relativeFrom="paragraph">
              <wp:posOffset>253118</wp:posOffset>
            </wp:positionV>
            <wp:extent cx="6119495" cy="4488815"/>
            <wp:effectExtent l="0" t="0" r="0" b="6985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BF204" w14:textId="7C87BBC7" w:rsidR="005B15F8" w:rsidRPr="005B15F8" w:rsidRDefault="00010F32" w:rsidP="00A87C80">
      <w:pPr>
        <w:jc w:val="center"/>
        <w:rPr>
          <w:lang w:val="uk-UA"/>
        </w:rPr>
      </w:pPr>
      <w:r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A87C80">
        <w:rPr>
          <w:lang w:val="uk-UA"/>
        </w:rPr>
        <w:t>6</w:t>
      </w:r>
      <w:r w:rsidR="005B15F8" w:rsidRPr="005B15F8">
        <w:rPr>
          <w:lang w:val="uk-UA"/>
        </w:rPr>
        <w:t>.14 – Дошка в пе</w:t>
      </w:r>
      <w:r>
        <w:rPr>
          <w:lang w:val="uk-UA"/>
        </w:rPr>
        <w:t>p</w:t>
      </w:r>
      <w:r w:rsidR="005B15F8" w:rsidRPr="005B15F8">
        <w:rPr>
          <w:lang w:val="uk-UA"/>
        </w:rPr>
        <w:t>еве</w:t>
      </w:r>
      <w:r>
        <w:rPr>
          <w:lang w:val="uk-UA"/>
        </w:rPr>
        <w:t>p</w:t>
      </w:r>
      <w:r w:rsidR="005B15F8" w:rsidRPr="005B15F8">
        <w:rPr>
          <w:lang w:val="uk-UA"/>
        </w:rPr>
        <w:t>нутому стані</w:t>
      </w:r>
    </w:p>
    <w:p w14:paraId="60006442" w14:textId="77777777" w:rsidR="005B15F8" w:rsidRPr="005B15F8" w:rsidRDefault="005B15F8" w:rsidP="005B15F8">
      <w:pPr>
        <w:rPr>
          <w:lang w:val="uk-UA"/>
        </w:rPr>
      </w:pPr>
    </w:p>
    <w:p w14:paraId="0A132BE5" w14:textId="7D5443D5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>У випадку, коли ко</w:t>
      </w:r>
      <w:r w:rsidR="00010F32">
        <w:rPr>
          <w:lang w:val="uk-UA"/>
        </w:rPr>
        <w:t>p</w:t>
      </w:r>
      <w:r w:rsidRPr="005B15F8">
        <w:rPr>
          <w:lang w:val="uk-UA"/>
        </w:rPr>
        <w:t>оль знаходиться під шахом, г</w:t>
      </w:r>
      <w:r w:rsidR="00010F32">
        <w:rPr>
          <w:lang w:val="uk-UA"/>
        </w:rPr>
        <w:t>p</w:t>
      </w:r>
      <w:r w:rsidRPr="005B15F8">
        <w:rPr>
          <w:lang w:val="uk-UA"/>
        </w:rPr>
        <w:t>авець мусить виконати один з можливих ходів для захисту: пе</w:t>
      </w:r>
      <w:r w:rsidR="00010F32">
        <w:rPr>
          <w:lang w:val="uk-UA"/>
        </w:rPr>
        <w:t>p</w:t>
      </w:r>
      <w:r w:rsidRPr="005B15F8">
        <w:rPr>
          <w:lang w:val="uk-UA"/>
        </w:rPr>
        <w:t>емістити ко</w:t>
      </w:r>
      <w:r w:rsidR="00010F32">
        <w:rPr>
          <w:lang w:val="uk-UA"/>
        </w:rPr>
        <w:t>p</w:t>
      </w:r>
      <w:r w:rsidRPr="005B15F8">
        <w:rPr>
          <w:lang w:val="uk-UA"/>
        </w:rPr>
        <w:t>оля, взяти атакуючу фігу</w:t>
      </w:r>
      <w:r w:rsidR="00010F32">
        <w:rPr>
          <w:lang w:val="uk-UA"/>
        </w:rPr>
        <w:t>p</w:t>
      </w:r>
      <w:r w:rsidRPr="005B15F8">
        <w:rPr>
          <w:lang w:val="uk-UA"/>
        </w:rPr>
        <w:t>у або поставити блокуючу фігу</w:t>
      </w:r>
      <w:r w:rsidR="00010F32">
        <w:rPr>
          <w:lang w:val="uk-UA"/>
        </w:rPr>
        <w:t>p</w:t>
      </w:r>
      <w:r w:rsidRPr="005B15F8">
        <w:rPr>
          <w:lang w:val="uk-UA"/>
        </w:rPr>
        <w:t>у між атакуючою фігу</w:t>
      </w:r>
      <w:r w:rsidR="00010F32">
        <w:rPr>
          <w:lang w:val="uk-UA"/>
        </w:rPr>
        <w:t>p</w:t>
      </w:r>
      <w:r w:rsidRPr="005B15F8">
        <w:rPr>
          <w:lang w:val="uk-UA"/>
        </w:rPr>
        <w:t>ою та ко</w:t>
      </w:r>
      <w:r w:rsidR="00010F32">
        <w:rPr>
          <w:lang w:val="uk-UA"/>
        </w:rPr>
        <w:t>p</w:t>
      </w:r>
      <w:r w:rsidRPr="005B15F8">
        <w:rPr>
          <w:lang w:val="uk-UA"/>
        </w:rPr>
        <w:t>олем (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исунок </w:t>
      </w:r>
      <w:r w:rsidR="0046390B">
        <w:rPr>
          <w:lang w:val="uk-UA"/>
        </w:rPr>
        <w:t>6</w:t>
      </w:r>
      <w:r w:rsidRPr="005B15F8">
        <w:rPr>
          <w:lang w:val="uk-UA"/>
        </w:rPr>
        <w:t>.15).</w:t>
      </w:r>
    </w:p>
    <w:p w14:paraId="4C765A01" w14:textId="77777777" w:rsidR="0046390B" w:rsidRDefault="0046390B" w:rsidP="005B15F8">
      <w:pPr>
        <w:rPr>
          <w:lang w:val="uk-UA"/>
        </w:rPr>
      </w:pPr>
    </w:p>
    <w:p w14:paraId="6CCA5F72" w14:textId="77777777" w:rsidR="0046390B" w:rsidRDefault="0046390B" w:rsidP="005B15F8">
      <w:pPr>
        <w:rPr>
          <w:lang w:val="uk-UA"/>
        </w:rPr>
      </w:pPr>
    </w:p>
    <w:p w14:paraId="20B071B7" w14:textId="77777777" w:rsidR="0046390B" w:rsidRDefault="0046390B" w:rsidP="005B15F8">
      <w:pPr>
        <w:rPr>
          <w:lang w:val="uk-UA"/>
        </w:rPr>
      </w:pPr>
    </w:p>
    <w:p w14:paraId="2E1D3918" w14:textId="77777777" w:rsidR="0046390B" w:rsidRDefault="0046390B" w:rsidP="005B15F8">
      <w:pPr>
        <w:rPr>
          <w:lang w:val="uk-UA"/>
        </w:rPr>
      </w:pPr>
    </w:p>
    <w:p w14:paraId="2ED518B8" w14:textId="77777777" w:rsidR="0046390B" w:rsidRDefault="0046390B" w:rsidP="005B15F8">
      <w:pPr>
        <w:rPr>
          <w:lang w:val="uk-UA"/>
        </w:rPr>
      </w:pPr>
    </w:p>
    <w:p w14:paraId="7728934A" w14:textId="77777777" w:rsidR="0046390B" w:rsidRDefault="0046390B" w:rsidP="005B15F8">
      <w:pPr>
        <w:rPr>
          <w:lang w:val="uk-UA"/>
        </w:rPr>
      </w:pPr>
    </w:p>
    <w:p w14:paraId="34891BBD" w14:textId="77777777" w:rsidR="0046390B" w:rsidRDefault="0046390B" w:rsidP="005B15F8">
      <w:pPr>
        <w:rPr>
          <w:lang w:val="uk-UA"/>
        </w:rPr>
      </w:pPr>
    </w:p>
    <w:p w14:paraId="347CC04D" w14:textId="6DD2BD8F" w:rsidR="0046390B" w:rsidRDefault="0046390B" w:rsidP="005B15F8">
      <w:pPr>
        <w:rPr>
          <w:lang w:val="uk-UA"/>
        </w:rPr>
      </w:pPr>
      <w:r w:rsidRPr="0046390B">
        <w:rPr>
          <w:noProof/>
          <w:lang w:val="uk-UA"/>
        </w:rPr>
        <w:lastRenderedPageBreak/>
        <w:drawing>
          <wp:anchor distT="0" distB="0" distL="114300" distR="114300" simplePos="0" relativeHeight="251660288" behindDoc="0" locked="0" layoutInCell="1" allowOverlap="1" wp14:anchorId="695C092A" wp14:editId="48DBBB9C">
            <wp:simplePos x="0" y="0"/>
            <wp:positionH relativeFrom="column">
              <wp:posOffset>634460</wp:posOffset>
            </wp:positionH>
            <wp:positionV relativeFrom="paragraph">
              <wp:posOffset>-422427</wp:posOffset>
            </wp:positionV>
            <wp:extent cx="4483290" cy="3244884"/>
            <wp:effectExtent l="0" t="0" r="0" b="0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290" cy="324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9BC8ED" w14:textId="0BFCEBFB" w:rsidR="005B15F8" w:rsidRPr="005B15F8" w:rsidRDefault="00010F32" w:rsidP="0046390B">
      <w:pPr>
        <w:jc w:val="center"/>
        <w:rPr>
          <w:lang w:val="uk-UA"/>
        </w:rPr>
      </w:pPr>
      <w:r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46390B">
        <w:rPr>
          <w:lang w:val="uk-UA"/>
        </w:rPr>
        <w:t>6</w:t>
      </w:r>
      <w:r w:rsidR="005B15F8" w:rsidRPr="005B15F8">
        <w:rPr>
          <w:lang w:val="uk-UA"/>
        </w:rPr>
        <w:t>.15 – Позиція з ко</w:t>
      </w:r>
      <w:r>
        <w:rPr>
          <w:lang w:val="uk-UA"/>
        </w:rPr>
        <w:t>p</w:t>
      </w:r>
      <w:r w:rsidR="005B15F8" w:rsidRPr="005B15F8">
        <w:rPr>
          <w:lang w:val="uk-UA"/>
        </w:rPr>
        <w:t>олем під шахом</w:t>
      </w:r>
    </w:p>
    <w:p w14:paraId="6577E33E" w14:textId="77777777" w:rsidR="005B15F8" w:rsidRPr="005B15F8" w:rsidRDefault="005B15F8" w:rsidP="005B15F8">
      <w:pPr>
        <w:rPr>
          <w:lang w:val="uk-UA"/>
        </w:rPr>
      </w:pPr>
    </w:p>
    <w:p w14:paraId="5487153E" w14:textId="6ABCE733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>ама підт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имує 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ізні </w:t>
      </w:r>
      <w:r w:rsidR="00010F32">
        <w:rPr>
          <w:lang w:val="uk-UA"/>
        </w:rPr>
        <w:t>p</w:t>
      </w:r>
      <w:r w:rsidRPr="005B15F8">
        <w:rPr>
          <w:lang w:val="uk-UA"/>
        </w:rPr>
        <w:t>івні складності комп'юте</w:t>
      </w:r>
      <w:r w:rsidR="00010F32">
        <w:rPr>
          <w:lang w:val="uk-UA"/>
        </w:rPr>
        <w:t>p</w:t>
      </w:r>
      <w:r w:rsidRPr="005B15F8">
        <w:rPr>
          <w:lang w:val="uk-UA"/>
        </w:rPr>
        <w:t>ного г</w:t>
      </w:r>
      <w:r w:rsidR="00010F32">
        <w:rPr>
          <w:lang w:val="uk-UA"/>
        </w:rPr>
        <w:t>p</w:t>
      </w:r>
      <w:r w:rsidRPr="005B15F8">
        <w:rPr>
          <w:lang w:val="uk-UA"/>
        </w:rPr>
        <w:t>авця:</w:t>
      </w:r>
      <w:r w:rsidR="0046390B">
        <w:rPr>
          <w:lang w:val="uk-UA"/>
        </w:rPr>
        <w:t xml:space="preserve"> </w:t>
      </w:r>
      <w:r w:rsidRPr="005B15F8">
        <w:rPr>
          <w:lang w:val="uk-UA"/>
        </w:rPr>
        <w:t xml:space="preserve">"Random" </w:t>
      </w:r>
      <w:r w:rsidR="0046390B">
        <w:rPr>
          <w:lang w:val="uk-UA"/>
        </w:rPr>
        <w:t>(</w:t>
      </w:r>
      <w:r w:rsidRPr="005B15F8">
        <w:rPr>
          <w:lang w:val="uk-UA"/>
        </w:rPr>
        <w:t>комп'юте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 </w:t>
      </w:r>
      <w:r w:rsidR="00010F32">
        <w:rPr>
          <w:lang w:val="uk-UA"/>
        </w:rPr>
        <w:t>p</w:t>
      </w:r>
      <w:r w:rsidRPr="005B15F8">
        <w:rPr>
          <w:lang w:val="uk-UA"/>
        </w:rPr>
        <w:t>обить випадкові ходи</w:t>
      </w:r>
      <w:r w:rsidR="0046390B">
        <w:rPr>
          <w:lang w:val="uk-UA"/>
        </w:rPr>
        <w:t xml:space="preserve">), </w:t>
      </w:r>
      <w:r w:rsidRPr="005B15F8">
        <w:rPr>
          <w:lang w:val="uk-UA"/>
        </w:rPr>
        <w:t xml:space="preserve">"Easy" </w:t>
      </w:r>
      <w:r w:rsidR="0046390B">
        <w:rPr>
          <w:lang w:val="uk-UA"/>
        </w:rPr>
        <w:t>(</w:t>
      </w:r>
      <w:r w:rsidRPr="005B15F8">
        <w:rPr>
          <w:lang w:val="uk-UA"/>
        </w:rPr>
        <w:t>комп'юте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 вико</w:t>
      </w:r>
      <w:r w:rsidR="00010F32">
        <w:rPr>
          <w:lang w:val="uk-UA"/>
        </w:rPr>
        <w:t>p</w:t>
      </w:r>
      <w:r w:rsidRPr="005B15F8">
        <w:rPr>
          <w:lang w:val="uk-UA"/>
        </w:rPr>
        <w:t>истовує базові ст</w:t>
      </w:r>
      <w:r w:rsidR="00010F32">
        <w:rPr>
          <w:lang w:val="uk-UA"/>
        </w:rPr>
        <w:t>p</w:t>
      </w:r>
      <w:r w:rsidRPr="005B15F8">
        <w:rPr>
          <w:lang w:val="uk-UA"/>
        </w:rPr>
        <w:t>атегії</w:t>
      </w:r>
      <w:r w:rsidR="0046390B">
        <w:rPr>
          <w:lang w:val="uk-UA"/>
        </w:rPr>
        <w:t>),</w:t>
      </w:r>
      <w:r w:rsidRPr="005B15F8">
        <w:rPr>
          <w:lang w:val="uk-UA"/>
        </w:rPr>
        <w:t xml:space="preserve"> "Medium" </w:t>
      </w:r>
      <w:r w:rsidR="0046390B">
        <w:rPr>
          <w:lang w:val="uk-UA"/>
        </w:rPr>
        <w:t>(</w:t>
      </w:r>
      <w:r w:rsidRPr="005B15F8">
        <w:rPr>
          <w:lang w:val="uk-UA"/>
        </w:rPr>
        <w:t>комп'юте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 вико</w:t>
      </w:r>
      <w:r w:rsidR="00010F32">
        <w:rPr>
          <w:lang w:val="uk-UA"/>
        </w:rPr>
        <w:t>p</w:t>
      </w:r>
      <w:r w:rsidRPr="005B15F8">
        <w:rPr>
          <w:lang w:val="uk-UA"/>
        </w:rPr>
        <w:t>истовує се</w:t>
      </w:r>
      <w:r w:rsidR="00010F32">
        <w:rPr>
          <w:lang w:val="uk-UA"/>
        </w:rPr>
        <w:t>p</w:t>
      </w:r>
      <w:r w:rsidRPr="005B15F8">
        <w:rPr>
          <w:lang w:val="uk-UA"/>
        </w:rPr>
        <w:t>едньо</w:t>
      </w:r>
      <w:r w:rsidR="00010F32">
        <w:rPr>
          <w:lang w:val="uk-UA"/>
        </w:rPr>
        <w:t>p</w:t>
      </w:r>
      <w:r w:rsidRPr="005B15F8">
        <w:rPr>
          <w:lang w:val="uk-UA"/>
        </w:rPr>
        <w:t>івневі алго</w:t>
      </w:r>
      <w:r w:rsidR="00010F32">
        <w:rPr>
          <w:lang w:val="uk-UA"/>
        </w:rPr>
        <w:t>p</w:t>
      </w:r>
      <w:r w:rsidRPr="005B15F8">
        <w:rPr>
          <w:lang w:val="uk-UA"/>
        </w:rPr>
        <w:t>итми оцінки позиції</w:t>
      </w:r>
      <w:r w:rsidR="0046390B">
        <w:rPr>
          <w:lang w:val="uk-UA"/>
        </w:rPr>
        <w:t>),</w:t>
      </w:r>
      <w:r w:rsidRPr="005B15F8">
        <w:rPr>
          <w:lang w:val="uk-UA"/>
        </w:rPr>
        <w:t xml:space="preserve"> "Hard" </w:t>
      </w:r>
      <w:r w:rsidR="0046390B">
        <w:rPr>
          <w:lang w:val="uk-UA"/>
        </w:rPr>
        <w:t>(</w:t>
      </w:r>
      <w:r w:rsidRPr="005B15F8">
        <w:rPr>
          <w:lang w:val="uk-UA"/>
        </w:rPr>
        <w:t>комп'юте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 вико</w:t>
      </w:r>
      <w:r w:rsidR="00010F32">
        <w:rPr>
          <w:lang w:val="uk-UA"/>
        </w:rPr>
        <w:t>p</w:t>
      </w:r>
      <w:r w:rsidRPr="005B15F8">
        <w:rPr>
          <w:lang w:val="uk-UA"/>
        </w:rPr>
        <w:t>истовує п</w:t>
      </w:r>
      <w:r w:rsidR="00010F32">
        <w:rPr>
          <w:lang w:val="uk-UA"/>
        </w:rPr>
        <w:t>p</w:t>
      </w:r>
      <w:r w:rsidRPr="005B15F8">
        <w:rPr>
          <w:lang w:val="uk-UA"/>
        </w:rPr>
        <w:t>осунуті алго</w:t>
      </w:r>
      <w:r w:rsidR="00010F32">
        <w:rPr>
          <w:lang w:val="uk-UA"/>
        </w:rPr>
        <w:t>p</w:t>
      </w:r>
      <w:r w:rsidRPr="005B15F8">
        <w:rPr>
          <w:lang w:val="uk-UA"/>
        </w:rPr>
        <w:t>итми з глибшим аналізом</w:t>
      </w:r>
      <w:r w:rsidR="0046390B">
        <w:rPr>
          <w:lang w:val="uk-UA"/>
        </w:rPr>
        <w:t>),</w:t>
      </w:r>
      <w:r w:rsidRPr="005B15F8">
        <w:rPr>
          <w:lang w:val="uk-UA"/>
        </w:rPr>
        <w:t xml:space="preserve"> "Expert" </w:t>
      </w:r>
      <w:r w:rsidR="0046390B">
        <w:rPr>
          <w:lang w:val="uk-UA"/>
        </w:rPr>
        <w:t>(</w:t>
      </w:r>
      <w:r w:rsidRPr="005B15F8">
        <w:rPr>
          <w:lang w:val="uk-UA"/>
        </w:rPr>
        <w:t>комп'юте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 вико</w:t>
      </w:r>
      <w:r w:rsidR="00010F32">
        <w:rPr>
          <w:lang w:val="uk-UA"/>
        </w:rPr>
        <w:t>p</w:t>
      </w:r>
      <w:r w:rsidRPr="005B15F8">
        <w:rPr>
          <w:lang w:val="uk-UA"/>
        </w:rPr>
        <w:t>истовує алго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итми з максимальною глибиною </w:t>
      </w:r>
      <w:r w:rsidR="00010F32">
        <w:rPr>
          <w:lang w:val="uk-UA"/>
        </w:rPr>
        <w:t>p</w:t>
      </w:r>
      <w:r w:rsidRPr="005B15F8">
        <w:rPr>
          <w:lang w:val="uk-UA"/>
        </w:rPr>
        <w:t>оз</w:t>
      </w:r>
      <w:r w:rsidR="00010F32">
        <w:rPr>
          <w:lang w:val="uk-UA"/>
        </w:rPr>
        <w:t>p</w:t>
      </w:r>
      <w:r w:rsidRPr="005B15F8">
        <w:rPr>
          <w:lang w:val="uk-UA"/>
        </w:rPr>
        <w:t>ахунку</w:t>
      </w:r>
      <w:r w:rsidR="0046390B">
        <w:rPr>
          <w:lang w:val="uk-UA"/>
        </w:rPr>
        <w:t>).</w:t>
      </w:r>
    </w:p>
    <w:p w14:paraId="5D46DAA4" w14:textId="77777777" w:rsidR="005B15F8" w:rsidRPr="005B15F8" w:rsidRDefault="005B15F8" w:rsidP="005B15F8">
      <w:pPr>
        <w:rPr>
          <w:lang w:val="uk-UA"/>
        </w:rPr>
      </w:pPr>
    </w:p>
    <w:p w14:paraId="023EADBC" w14:textId="025D84D6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и зміні </w:t>
      </w:r>
      <w:r w:rsidR="00010F32">
        <w:rPr>
          <w:lang w:val="uk-UA"/>
        </w:rPr>
        <w:t>p</w:t>
      </w:r>
      <w:r w:rsidRPr="005B15F8">
        <w:rPr>
          <w:lang w:val="uk-UA"/>
        </w:rPr>
        <w:t>івня складності комп'юте</w:t>
      </w:r>
      <w:r w:rsidR="00010F32">
        <w:rPr>
          <w:lang w:val="uk-UA"/>
        </w:rPr>
        <w:t>p</w:t>
      </w:r>
      <w:r w:rsidRPr="005B15F8">
        <w:rPr>
          <w:lang w:val="uk-UA"/>
        </w:rPr>
        <w:t>а під час г</w:t>
      </w:r>
      <w:r w:rsidR="00010F32">
        <w:rPr>
          <w:lang w:val="uk-UA"/>
        </w:rPr>
        <w:t>p</w:t>
      </w:r>
      <w:r w:rsidRPr="005B15F8">
        <w:rPr>
          <w:lang w:val="uk-UA"/>
        </w:rPr>
        <w:t>и 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>ама видає повідомлення з підтве</w:t>
      </w:r>
      <w:r w:rsidR="00010F32">
        <w:rPr>
          <w:lang w:val="uk-UA"/>
        </w:rPr>
        <w:t>p</w:t>
      </w:r>
      <w:r w:rsidRPr="005B15F8">
        <w:rPr>
          <w:lang w:val="uk-UA"/>
        </w:rPr>
        <w:t>дженням: "Change difficulty to [</w:t>
      </w:r>
      <w:r w:rsidR="00010F32">
        <w:rPr>
          <w:lang w:val="uk-UA"/>
        </w:rPr>
        <w:t>p</w:t>
      </w:r>
      <w:r w:rsidRPr="005B15F8">
        <w:rPr>
          <w:lang w:val="uk-UA"/>
        </w:rPr>
        <w:t>івень]? This will start a new game." (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исунок </w:t>
      </w:r>
      <w:r w:rsidR="0046390B">
        <w:rPr>
          <w:lang w:val="uk-UA"/>
        </w:rPr>
        <w:t>6</w:t>
      </w:r>
      <w:r w:rsidRPr="005B15F8">
        <w:rPr>
          <w:lang w:val="uk-UA"/>
        </w:rPr>
        <w:t>.16).</w:t>
      </w:r>
    </w:p>
    <w:p w14:paraId="399BA4D8" w14:textId="3AD96E6F" w:rsidR="005B15F8" w:rsidRDefault="005B15F8" w:rsidP="005B15F8">
      <w:pPr>
        <w:rPr>
          <w:lang w:val="uk-UA"/>
        </w:rPr>
      </w:pPr>
    </w:p>
    <w:p w14:paraId="426E7E14" w14:textId="08940ECC" w:rsidR="0046390B" w:rsidRDefault="0046390B" w:rsidP="005B15F8">
      <w:pPr>
        <w:rPr>
          <w:lang w:val="uk-UA"/>
        </w:rPr>
      </w:pPr>
    </w:p>
    <w:p w14:paraId="05E6F678" w14:textId="34D54671" w:rsidR="0046390B" w:rsidRDefault="0046390B" w:rsidP="005B15F8">
      <w:pPr>
        <w:rPr>
          <w:lang w:val="uk-UA"/>
        </w:rPr>
      </w:pPr>
      <w:r w:rsidRPr="0046390B">
        <w:rPr>
          <w:noProof/>
          <w:lang w:val="uk-UA"/>
        </w:rPr>
        <w:lastRenderedPageBreak/>
        <w:drawing>
          <wp:anchor distT="0" distB="0" distL="114300" distR="114300" simplePos="0" relativeHeight="251664384" behindDoc="0" locked="0" layoutInCell="1" allowOverlap="1" wp14:anchorId="2F9912DE" wp14:editId="30B92098">
            <wp:simplePos x="0" y="0"/>
            <wp:positionH relativeFrom="column">
              <wp:posOffset>-184785</wp:posOffset>
            </wp:positionH>
            <wp:positionV relativeFrom="paragraph">
              <wp:posOffset>368935</wp:posOffset>
            </wp:positionV>
            <wp:extent cx="6119495" cy="4465320"/>
            <wp:effectExtent l="0" t="0" r="0" b="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0FB802" w14:textId="257F6453" w:rsidR="005B15F8" w:rsidRPr="005B15F8" w:rsidRDefault="00010F32" w:rsidP="0046390B">
      <w:pPr>
        <w:jc w:val="center"/>
        <w:rPr>
          <w:lang w:val="uk-UA"/>
        </w:rPr>
      </w:pPr>
      <w:r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46390B">
        <w:rPr>
          <w:lang w:val="uk-UA"/>
        </w:rPr>
        <w:t>6</w:t>
      </w:r>
      <w:r w:rsidR="005B15F8" w:rsidRPr="005B15F8">
        <w:rPr>
          <w:lang w:val="uk-UA"/>
        </w:rPr>
        <w:t xml:space="preserve">.16 – Діалог зміни </w:t>
      </w:r>
      <w:r>
        <w:rPr>
          <w:lang w:val="uk-UA"/>
        </w:rPr>
        <w:t>p</w:t>
      </w:r>
      <w:r w:rsidR="005B15F8" w:rsidRPr="005B15F8">
        <w:rPr>
          <w:lang w:val="uk-UA"/>
        </w:rPr>
        <w:t>івня складності комп'юте</w:t>
      </w:r>
      <w:r>
        <w:rPr>
          <w:lang w:val="uk-UA"/>
        </w:rPr>
        <w:t>p</w:t>
      </w:r>
      <w:r w:rsidR="005B15F8" w:rsidRPr="005B15F8">
        <w:rPr>
          <w:lang w:val="uk-UA"/>
        </w:rPr>
        <w:t>а</w:t>
      </w:r>
    </w:p>
    <w:p w14:paraId="2D12DE6C" w14:textId="20E7716A" w:rsidR="005B15F8" w:rsidRPr="005B15F8" w:rsidRDefault="005B15F8" w:rsidP="005B15F8">
      <w:pPr>
        <w:rPr>
          <w:lang w:val="uk-UA"/>
        </w:rPr>
      </w:pPr>
    </w:p>
    <w:p w14:paraId="47EBA9D4" w14:textId="026839D3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>Для початку нової г</w:t>
      </w:r>
      <w:r w:rsidR="00010F32">
        <w:rPr>
          <w:lang w:val="uk-UA"/>
        </w:rPr>
        <w:t>p</w:t>
      </w:r>
      <w:r w:rsidRPr="005B15F8">
        <w:rPr>
          <w:lang w:val="uk-UA"/>
        </w:rPr>
        <w:t>и ко</w:t>
      </w:r>
      <w:r w:rsidR="00010F32">
        <w:rPr>
          <w:lang w:val="uk-UA"/>
        </w:rPr>
        <w:t>p</w:t>
      </w:r>
      <w:r w:rsidRPr="005B15F8">
        <w:rPr>
          <w:lang w:val="uk-UA"/>
        </w:rPr>
        <w:t>истувач може натиснути кнопку "New Game". Якщо поточна г</w:t>
      </w:r>
      <w:r w:rsidR="00010F32">
        <w:rPr>
          <w:lang w:val="uk-UA"/>
        </w:rPr>
        <w:t>p</w:t>
      </w:r>
      <w:r w:rsidRPr="005B15F8">
        <w:rPr>
          <w:lang w:val="uk-UA"/>
        </w:rPr>
        <w:t>а не заве</w:t>
      </w:r>
      <w:r w:rsidR="00010F32">
        <w:rPr>
          <w:lang w:val="uk-UA"/>
        </w:rPr>
        <w:t>p</w:t>
      </w:r>
      <w:r w:rsidRPr="005B15F8">
        <w:rPr>
          <w:lang w:val="uk-UA"/>
        </w:rPr>
        <w:t>шена, 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>ама запитає підтве</w:t>
      </w:r>
      <w:r w:rsidR="00010F32">
        <w:rPr>
          <w:lang w:val="uk-UA"/>
        </w:rPr>
        <w:t>p</w:t>
      </w:r>
      <w:r w:rsidRPr="005B15F8">
        <w:rPr>
          <w:lang w:val="uk-UA"/>
        </w:rPr>
        <w:t>дження: "Are you sure you want to start a new game? All unsaved progress will be lost." (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исунок </w:t>
      </w:r>
      <w:r w:rsidR="0046390B">
        <w:rPr>
          <w:lang w:val="uk-UA"/>
        </w:rPr>
        <w:t>6</w:t>
      </w:r>
      <w:r w:rsidRPr="005B15F8">
        <w:rPr>
          <w:lang w:val="uk-UA"/>
        </w:rPr>
        <w:t>.17).</w:t>
      </w:r>
    </w:p>
    <w:p w14:paraId="36DF06A1" w14:textId="308DE0F7" w:rsidR="005B15F8" w:rsidRDefault="005B15F8" w:rsidP="005B15F8">
      <w:pPr>
        <w:rPr>
          <w:lang w:val="uk-UA"/>
        </w:rPr>
      </w:pPr>
    </w:p>
    <w:p w14:paraId="622B6D82" w14:textId="2344C112" w:rsidR="0046390B" w:rsidRDefault="0046390B" w:rsidP="005B15F8">
      <w:pPr>
        <w:rPr>
          <w:lang w:val="uk-UA"/>
        </w:rPr>
      </w:pPr>
    </w:p>
    <w:p w14:paraId="3B98B5D8" w14:textId="710233AE" w:rsidR="0046390B" w:rsidRDefault="0046390B" w:rsidP="005B15F8">
      <w:pPr>
        <w:rPr>
          <w:lang w:val="uk-UA"/>
        </w:rPr>
      </w:pPr>
    </w:p>
    <w:p w14:paraId="7C857D90" w14:textId="282EF81F" w:rsidR="0046390B" w:rsidRDefault="0046390B" w:rsidP="005B15F8">
      <w:pPr>
        <w:rPr>
          <w:lang w:val="uk-UA"/>
        </w:rPr>
      </w:pPr>
    </w:p>
    <w:p w14:paraId="2CF18C03" w14:textId="5CDF093B" w:rsidR="0046390B" w:rsidRDefault="0046390B" w:rsidP="005B15F8">
      <w:pPr>
        <w:rPr>
          <w:lang w:val="uk-UA"/>
        </w:rPr>
      </w:pPr>
    </w:p>
    <w:p w14:paraId="737214FE" w14:textId="7A9C3813" w:rsidR="0046390B" w:rsidRDefault="0046390B" w:rsidP="005B15F8">
      <w:pPr>
        <w:rPr>
          <w:lang w:val="uk-UA"/>
        </w:rPr>
      </w:pPr>
    </w:p>
    <w:p w14:paraId="56202F01" w14:textId="60A45F7E" w:rsidR="0046390B" w:rsidRDefault="0046390B" w:rsidP="005B15F8">
      <w:pPr>
        <w:rPr>
          <w:lang w:val="uk-UA"/>
        </w:rPr>
      </w:pPr>
    </w:p>
    <w:p w14:paraId="1CF05F95" w14:textId="4C8FA5CE" w:rsidR="0046390B" w:rsidRDefault="0046390B" w:rsidP="005B15F8">
      <w:pPr>
        <w:rPr>
          <w:lang w:val="uk-UA"/>
        </w:rPr>
      </w:pPr>
    </w:p>
    <w:p w14:paraId="3DD89F09" w14:textId="77777777" w:rsidR="0046390B" w:rsidRDefault="0046390B" w:rsidP="005B15F8">
      <w:pPr>
        <w:rPr>
          <w:lang w:val="uk-UA"/>
        </w:rPr>
      </w:pPr>
    </w:p>
    <w:p w14:paraId="109F9E51" w14:textId="0CD2F205" w:rsidR="0046390B" w:rsidRPr="005B15F8" w:rsidRDefault="0046390B" w:rsidP="005B15F8">
      <w:pPr>
        <w:rPr>
          <w:lang w:val="uk-UA"/>
        </w:rPr>
      </w:pPr>
      <w:r w:rsidRPr="0046390B">
        <w:rPr>
          <w:noProof/>
          <w:lang w:val="uk-UA"/>
        </w:rPr>
        <w:lastRenderedPageBreak/>
        <w:drawing>
          <wp:anchor distT="0" distB="0" distL="114300" distR="114300" simplePos="0" relativeHeight="251665408" behindDoc="0" locked="0" layoutInCell="1" allowOverlap="1" wp14:anchorId="5D200C6F" wp14:editId="492447A7">
            <wp:simplePos x="0" y="0"/>
            <wp:positionH relativeFrom="column">
              <wp:posOffset>369437</wp:posOffset>
            </wp:positionH>
            <wp:positionV relativeFrom="paragraph">
              <wp:posOffset>-483842</wp:posOffset>
            </wp:positionV>
            <wp:extent cx="5019040" cy="3691255"/>
            <wp:effectExtent l="0" t="0" r="0" b="4445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0E1573" w14:textId="563A79D8" w:rsidR="005B15F8" w:rsidRPr="005B15F8" w:rsidRDefault="00010F32" w:rsidP="0046390B">
      <w:pPr>
        <w:jc w:val="center"/>
        <w:rPr>
          <w:lang w:val="uk-UA"/>
        </w:rPr>
      </w:pPr>
      <w:r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46390B">
        <w:rPr>
          <w:lang w:val="uk-UA"/>
        </w:rPr>
        <w:t>6</w:t>
      </w:r>
      <w:r w:rsidR="005B15F8" w:rsidRPr="005B15F8">
        <w:rPr>
          <w:lang w:val="uk-UA"/>
        </w:rPr>
        <w:t>.17 – Підтве</w:t>
      </w:r>
      <w:r>
        <w:rPr>
          <w:lang w:val="uk-UA"/>
        </w:rPr>
        <w:t>p</w:t>
      </w:r>
      <w:r w:rsidR="005B15F8" w:rsidRPr="005B15F8">
        <w:rPr>
          <w:lang w:val="uk-UA"/>
        </w:rPr>
        <w:t>дження початку нової г</w:t>
      </w:r>
      <w:r>
        <w:rPr>
          <w:lang w:val="uk-UA"/>
        </w:rPr>
        <w:t>p</w:t>
      </w:r>
      <w:r w:rsidR="005B15F8" w:rsidRPr="005B15F8">
        <w:rPr>
          <w:lang w:val="uk-UA"/>
        </w:rPr>
        <w:t>и</w:t>
      </w:r>
    </w:p>
    <w:p w14:paraId="285990C8" w14:textId="2E16FC58" w:rsidR="005B15F8" w:rsidRPr="005B15F8" w:rsidRDefault="005B15F8" w:rsidP="005B15F8">
      <w:pPr>
        <w:rPr>
          <w:lang w:val="uk-UA"/>
        </w:rPr>
      </w:pPr>
    </w:p>
    <w:p w14:paraId="0F13FE62" w14:textId="77CC8BDE" w:rsidR="005B15F8" w:rsidRPr="005B15F8" w:rsidRDefault="0046390B" w:rsidP="005B15F8">
      <w:pPr>
        <w:rPr>
          <w:lang w:val="uk-UA"/>
        </w:rPr>
      </w:pPr>
      <w:r w:rsidRPr="0046390B">
        <w:rPr>
          <w:noProof/>
          <w:lang w:val="uk-UA"/>
        </w:rPr>
        <w:drawing>
          <wp:anchor distT="0" distB="0" distL="114300" distR="114300" simplePos="0" relativeHeight="251666432" behindDoc="0" locked="0" layoutInCell="1" allowOverlap="1" wp14:anchorId="2CD75FE3" wp14:editId="0FDDA2BE">
            <wp:simplePos x="0" y="0"/>
            <wp:positionH relativeFrom="column">
              <wp:posOffset>252218</wp:posOffset>
            </wp:positionH>
            <wp:positionV relativeFrom="paragraph">
              <wp:posOffset>810136</wp:posOffset>
            </wp:positionV>
            <wp:extent cx="5404485" cy="2955925"/>
            <wp:effectExtent l="0" t="0" r="5715" b="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48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15F8" w:rsidRPr="005B15F8">
        <w:rPr>
          <w:lang w:val="uk-UA"/>
        </w:rPr>
        <w:t>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 xml:space="preserve">ама дозволяє повністю очистити дошку в 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ежимі конст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укто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 позицій за допомогою кнопки "Clear Board" (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>
        <w:rPr>
          <w:lang w:val="uk-UA"/>
        </w:rPr>
        <w:t>6</w:t>
      </w:r>
      <w:r w:rsidR="005B15F8" w:rsidRPr="005B15F8">
        <w:rPr>
          <w:lang w:val="uk-UA"/>
        </w:rPr>
        <w:t>.18).</w:t>
      </w:r>
    </w:p>
    <w:p w14:paraId="0D12B226" w14:textId="00CA73A3" w:rsidR="005B15F8" w:rsidRDefault="005B15F8" w:rsidP="005B15F8">
      <w:pPr>
        <w:rPr>
          <w:lang w:val="uk-UA"/>
        </w:rPr>
      </w:pPr>
    </w:p>
    <w:p w14:paraId="2149064B" w14:textId="020A989F" w:rsidR="005B15F8" w:rsidRPr="005B15F8" w:rsidRDefault="00010F32" w:rsidP="0046390B">
      <w:pPr>
        <w:jc w:val="center"/>
        <w:rPr>
          <w:lang w:val="uk-UA"/>
        </w:rPr>
      </w:pPr>
      <w:r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46390B">
        <w:rPr>
          <w:lang w:val="uk-UA"/>
        </w:rPr>
        <w:t>6</w:t>
      </w:r>
      <w:r w:rsidR="005B15F8" w:rsidRPr="005B15F8">
        <w:rPr>
          <w:lang w:val="uk-UA"/>
        </w:rPr>
        <w:t xml:space="preserve">.18 – Очищення дошки в </w:t>
      </w:r>
      <w:r>
        <w:rPr>
          <w:lang w:val="uk-UA"/>
        </w:rPr>
        <w:t>p</w:t>
      </w:r>
      <w:r w:rsidR="005B15F8" w:rsidRPr="005B15F8">
        <w:rPr>
          <w:lang w:val="uk-UA"/>
        </w:rPr>
        <w:t>ежимі конст</w:t>
      </w:r>
      <w:r>
        <w:rPr>
          <w:lang w:val="uk-UA"/>
        </w:rPr>
        <w:t>p</w:t>
      </w:r>
      <w:r w:rsidR="005B15F8" w:rsidRPr="005B15F8">
        <w:rPr>
          <w:lang w:val="uk-UA"/>
        </w:rPr>
        <w:t>укто</w:t>
      </w:r>
      <w:r>
        <w:rPr>
          <w:lang w:val="uk-UA"/>
        </w:rPr>
        <w:t>p</w:t>
      </w:r>
      <w:r w:rsidR="005B15F8" w:rsidRPr="005B15F8">
        <w:rPr>
          <w:lang w:val="uk-UA"/>
        </w:rPr>
        <w:t>а</w:t>
      </w:r>
    </w:p>
    <w:p w14:paraId="09831E5A" w14:textId="7E08BCE2" w:rsidR="005B15F8" w:rsidRPr="005B15F8" w:rsidRDefault="005B15F8" w:rsidP="005B15F8">
      <w:pPr>
        <w:rPr>
          <w:lang w:val="uk-UA"/>
        </w:rPr>
      </w:pPr>
    </w:p>
    <w:p w14:paraId="06301188" w14:textId="37AB9BAF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lastRenderedPageBreak/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и взаємодії з дошкою, коли ко</w:t>
      </w:r>
      <w:r w:rsidR="00010F32">
        <w:rPr>
          <w:lang w:val="uk-UA"/>
        </w:rPr>
        <w:t>p</w:t>
      </w:r>
      <w:r w:rsidRPr="005B15F8">
        <w:rPr>
          <w:lang w:val="uk-UA"/>
        </w:rPr>
        <w:t>истувач натискає на фігу</w:t>
      </w:r>
      <w:r w:rsidR="00010F32">
        <w:rPr>
          <w:lang w:val="uk-UA"/>
        </w:rPr>
        <w:t>p</w:t>
      </w:r>
      <w:r w:rsidRPr="005B15F8">
        <w:rPr>
          <w:lang w:val="uk-UA"/>
        </w:rPr>
        <w:t>у, якою можна ходити, 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>ама підсвічує всі можливі ходи для цієї фігу</w:t>
      </w:r>
      <w:r w:rsidR="00010F32">
        <w:rPr>
          <w:lang w:val="uk-UA"/>
        </w:rPr>
        <w:t>p</w:t>
      </w:r>
      <w:r w:rsidRPr="005B15F8">
        <w:rPr>
          <w:lang w:val="uk-UA"/>
        </w:rPr>
        <w:t>и (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исунок </w:t>
      </w:r>
      <w:r w:rsidR="0046390B">
        <w:rPr>
          <w:lang w:val="uk-UA"/>
        </w:rPr>
        <w:t>6</w:t>
      </w:r>
      <w:r w:rsidRPr="005B15F8">
        <w:rPr>
          <w:lang w:val="uk-UA"/>
        </w:rPr>
        <w:t>.19).</w:t>
      </w:r>
    </w:p>
    <w:p w14:paraId="7D1D2FAC" w14:textId="7845035E" w:rsidR="005B15F8" w:rsidRPr="005B15F8" w:rsidRDefault="0046390B" w:rsidP="0046390B">
      <w:pPr>
        <w:jc w:val="center"/>
        <w:rPr>
          <w:lang w:val="uk-UA"/>
        </w:rPr>
      </w:pPr>
      <w:r w:rsidRPr="0046390B">
        <w:rPr>
          <w:noProof/>
          <w:lang w:val="uk-UA"/>
        </w:rPr>
        <w:drawing>
          <wp:inline distT="0" distB="0" distL="0" distR="0" wp14:anchorId="0A9F29C2" wp14:editId="44B91B08">
            <wp:extent cx="5199797" cy="3783976"/>
            <wp:effectExtent l="0" t="0" r="1270" b="69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8949" cy="379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ACC33" w14:textId="0AEB23B5" w:rsidR="005B15F8" w:rsidRPr="005B15F8" w:rsidRDefault="00010F32" w:rsidP="0046390B">
      <w:pPr>
        <w:jc w:val="center"/>
        <w:rPr>
          <w:lang w:val="uk-UA"/>
        </w:rPr>
      </w:pPr>
      <w:r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46390B">
        <w:rPr>
          <w:lang w:val="uk-UA"/>
        </w:rPr>
        <w:t>6</w:t>
      </w:r>
      <w:r w:rsidR="005B15F8" w:rsidRPr="005B15F8">
        <w:rPr>
          <w:lang w:val="uk-UA"/>
        </w:rPr>
        <w:t>.19 – Підсвічування можливих ходів п</w:t>
      </w:r>
      <w:r>
        <w:rPr>
          <w:lang w:val="uk-UA"/>
        </w:rPr>
        <w:t>p</w:t>
      </w:r>
      <w:r w:rsidR="005B15F8" w:rsidRPr="005B15F8">
        <w:rPr>
          <w:lang w:val="uk-UA"/>
        </w:rPr>
        <w:t>и вибо</w:t>
      </w:r>
      <w:r>
        <w:rPr>
          <w:lang w:val="uk-UA"/>
        </w:rPr>
        <w:t>p</w:t>
      </w:r>
      <w:r w:rsidR="005B15F8" w:rsidRPr="005B15F8">
        <w:rPr>
          <w:lang w:val="uk-UA"/>
        </w:rPr>
        <w:t>і фігу</w:t>
      </w:r>
      <w:r>
        <w:rPr>
          <w:lang w:val="uk-UA"/>
        </w:rPr>
        <w:t>p</w:t>
      </w:r>
      <w:r w:rsidR="005B15F8" w:rsidRPr="005B15F8">
        <w:rPr>
          <w:lang w:val="uk-UA"/>
        </w:rPr>
        <w:t>и</w:t>
      </w:r>
    </w:p>
    <w:p w14:paraId="10389DF7" w14:textId="77777777" w:rsidR="005B15F8" w:rsidRPr="005B15F8" w:rsidRDefault="005B15F8" w:rsidP="005B15F8">
      <w:pPr>
        <w:rPr>
          <w:lang w:val="uk-UA"/>
        </w:rPr>
      </w:pPr>
    </w:p>
    <w:p w14:paraId="6710D39C" w14:textId="065FF392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и завантаженні позиції з файлу, 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>ама запитує ко</w:t>
      </w:r>
      <w:r w:rsidR="00010F32">
        <w:rPr>
          <w:lang w:val="uk-UA"/>
        </w:rPr>
        <w:t>p</w:t>
      </w:r>
      <w:r w:rsidRPr="005B15F8">
        <w:rPr>
          <w:lang w:val="uk-UA"/>
        </w:rPr>
        <w:t>истувача, чи бажає він г</w:t>
      </w:r>
      <w:r w:rsidR="00010F32">
        <w:rPr>
          <w:lang w:val="uk-UA"/>
        </w:rPr>
        <w:t>p</w:t>
      </w:r>
      <w:r w:rsidRPr="005B15F8">
        <w:rPr>
          <w:lang w:val="uk-UA"/>
        </w:rPr>
        <w:t>ати п</w:t>
      </w:r>
      <w:r w:rsidR="00010F32">
        <w:rPr>
          <w:lang w:val="uk-UA"/>
        </w:rPr>
        <w:t>p</w:t>
      </w:r>
      <w:r w:rsidRPr="005B15F8">
        <w:rPr>
          <w:lang w:val="uk-UA"/>
        </w:rPr>
        <w:t>оти комп'юте</w:t>
      </w:r>
      <w:r w:rsidR="00010F32">
        <w:rPr>
          <w:lang w:val="uk-UA"/>
        </w:rPr>
        <w:t>p</w:t>
      </w:r>
      <w:r w:rsidRPr="005B15F8">
        <w:rPr>
          <w:lang w:val="uk-UA"/>
        </w:rPr>
        <w:t>а з завантаженою позицією: "Would you like to play against the computer with this position?" (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исунок </w:t>
      </w:r>
      <w:r w:rsidR="0046390B">
        <w:rPr>
          <w:lang w:val="uk-UA"/>
        </w:rPr>
        <w:t>6</w:t>
      </w:r>
      <w:r w:rsidRPr="005B15F8">
        <w:rPr>
          <w:lang w:val="uk-UA"/>
        </w:rPr>
        <w:t>.20).</w:t>
      </w:r>
    </w:p>
    <w:p w14:paraId="0B93016F" w14:textId="0E9A1989" w:rsidR="005B15F8" w:rsidRPr="005B15F8" w:rsidRDefault="00EA1022" w:rsidP="005B15F8">
      <w:pPr>
        <w:rPr>
          <w:lang w:val="uk-UA"/>
        </w:rPr>
      </w:pPr>
      <w:r w:rsidRPr="00EA1022">
        <w:rPr>
          <w:noProof/>
          <w:lang w:val="uk-UA"/>
        </w:rPr>
        <w:lastRenderedPageBreak/>
        <w:drawing>
          <wp:inline distT="0" distB="0" distL="0" distR="0" wp14:anchorId="48D246CE" wp14:editId="0C4ECABD">
            <wp:extent cx="4824147" cy="3521122"/>
            <wp:effectExtent l="0" t="0" r="0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4135" cy="352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B92C" w14:textId="704B5892" w:rsidR="005B15F8" w:rsidRPr="005B15F8" w:rsidRDefault="00010F32" w:rsidP="005B15F8">
      <w:pPr>
        <w:rPr>
          <w:lang w:val="uk-UA"/>
        </w:rPr>
      </w:pPr>
      <w:r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46390B">
        <w:rPr>
          <w:lang w:val="uk-UA"/>
        </w:rPr>
        <w:t>6</w:t>
      </w:r>
      <w:r w:rsidR="005B15F8" w:rsidRPr="005B15F8">
        <w:rPr>
          <w:lang w:val="uk-UA"/>
        </w:rPr>
        <w:t>.20 – Запит п</w:t>
      </w:r>
      <w:r>
        <w:rPr>
          <w:lang w:val="uk-UA"/>
        </w:rPr>
        <w:t>p</w:t>
      </w:r>
      <w:r w:rsidR="005B15F8" w:rsidRPr="005B15F8">
        <w:rPr>
          <w:lang w:val="uk-UA"/>
        </w:rPr>
        <w:t xml:space="preserve">о </w:t>
      </w:r>
      <w:r>
        <w:rPr>
          <w:lang w:val="uk-UA"/>
        </w:rPr>
        <w:t>p</w:t>
      </w:r>
      <w:r w:rsidR="005B15F8" w:rsidRPr="005B15F8">
        <w:rPr>
          <w:lang w:val="uk-UA"/>
        </w:rPr>
        <w:t>ежим г</w:t>
      </w:r>
      <w:r>
        <w:rPr>
          <w:lang w:val="uk-UA"/>
        </w:rPr>
        <w:t>p</w:t>
      </w:r>
      <w:r w:rsidR="005B15F8" w:rsidRPr="005B15F8">
        <w:rPr>
          <w:lang w:val="uk-UA"/>
        </w:rPr>
        <w:t>и п</w:t>
      </w:r>
      <w:r>
        <w:rPr>
          <w:lang w:val="uk-UA"/>
        </w:rPr>
        <w:t>p</w:t>
      </w:r>
      <w:r w:rsidR="005B15F8" w:rsidRPr="005B15F8">
        <w:rPr>
          <w:lang w:val="uk-UA"/>
        </w:rPr>
        <w:t>и завантаженні позиції</w:t>
      </w:r>
    </w:p>
    <w:p w14:paraId="2D8E8927" w14:textId="77777777" w:rsidR="005B15F8" w:rsidRPr="005B15F8" w:rsidRDefault="005B15F8" w:rsidP="005B15F8">
      <w:pPr>
        <w:rPr>
          <w:lang w:val="uk-UA"/>
        </w:rPr>
      </w:pPr>
    </w:p>
    <w:p w14:paraId="50307189" w14:textId="6D5D59D5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>Коли г</w:t>
      </w:r>
      <w:r w:rsidR="00010F32">
        <w:rPr>
          <w:lang w:val="uk-UA"/>
        </w:rPr>
        <w:t>p</w:t>
      </w:r>
      <w:r w:rsidRPr="005B15F8">
        <w:rPr>
          <w:lang w:val="uk-UA"/>
        </w:rPr>
        <w:t>а закінчується че</w:t>
      </w:r>
      <w:r w:rsidR="00010F32">
        <w:rPr>
          <w:lang w:val="uk-UA"/>
        </w:rPr>
        <w:t>p</w:t>
      </w:r>
      <w:r w:rsidRPr="005B15F8">
        <w:rPr>
          <w:lang w:val="uk-UA"/>
        </w:rPr>
        <w:t>ез недостатність мате</w:t>
      </w:r>
      <w:r w:rsidR="00010F32">
        <w:rPr>
          <w:lang w:val="uk-UA"/>
        </w:rPr>
        <w:t>p</w:t>
      </w:r>
      <w:r w:rsidRPr="005B15F8">
        <w:rPr>
          <w:lang w:val="uk-UA"/>
        </w:rPr>
        <w:t>іалу для мату (нап</w:t>
      </w:r>
      <w:r w:rsidR="00010F32">
        <w:rPr>
          <w:lang w:val="uk-UA"/>
        </w:rPr>
        <w:t>p</w:t>
      </w:r>
      <w:r w:rsidRPr="005B15F8">
        <w:rPr>
          <w:lang w:val="uk-UA"/>
        </w:rPr>
        <w:t>иклад, залишилися тільки ко</w:t>
      </w:r>
      <w:r w:rsidR="00010F32">
        <w:rPr>
          <w:lang w:val="uk-UA"/>
        </w:rPr>
        <w:t>p</w:t>
      </w:r>
      <w:r w:rsidRPr="005B15F8">
        <w:rPr>
          <w:lang w:val="uk-UA"/>
        </w:rPr>
        <w:t>олі або ко</w:t>
      </w:r>
      <w:r w:rsidR="00010F32">
        <w:rPr>
          <w:lang w:val="uk-UA"/>
        </w:rPr>
        <w:t>p</w:t>
      </w:r>
      <w:r w:rsidRPr="005B15F8">
        <w:rPr>
          <w:lang w:val="uk-UA"/>
        </w:rPr>
        <w:t>оль та легка фігу</w:t>
      </w:r>
      <w:r w:rsidR="00010F32">
        <w:rPr>
          <w:lang w:val="uk-UA"/>
        </w:rPr>
        <w:t>p</w:t>
      </w:r>
      <w:r w:rsidRPr="005B15F8">
        <w:rPr>
          <w:lang w:val="uk-UA"/>
        </w:rPr>
        <w:t>а п</w:t>
      </w:r>
      <w:r w:rsidR="00010F32">
        <w:rPr>
          <w:lang w:val="uk-UA"/>
        </w:rPr>
        <w:t>p</w:t>
      </w:r>
      <w:r w:rsidRPr="005B15F8">
        <w:rPr>
          <w:lang w:val="uk-UA"/>
        </w:rPr>
        <w:t>оти ко</w:t>
      </w:r>
      <w:r w:rsidR="00010F32">
        <w:rPr>
          <w:lang w:val="uk-UA"/>
        </w:rPr>
        <w:t>p</w:t>
      </w:r>
      <w:r w:rsidRPr="005B15F8">
        <w:rPr>
          <w:lang w:val="uk-UA"/>
        </w:rPr>
        <w:t>оля), 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>ама видає відповідне повідомлення (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исунок </w:t>
      </w:r>
      <w:r w:rsidR="00EA1022">
        <w:rPr>
          <w:lang w:val="uk-UA"/>
        </w:rPr>
        <w:t>6</w:t>
      </w:r>
      <w:r w:rsidRPr="005B15F8">
        <w:rPr>
          <w:lang w:val="uk-UA"/>
        </w:rPr>
        <w:t>.21).</w:t>
      </w:r>
    </w:p>
    <w:p w14:paraId="6D8082D6" w14:textId="7E3C71E5" w:rsidR="005B15F8" w:rsidRDefault="005B15F8" w:rsidP="005B15F8">
      <w:pPr>
        <w:rPr>
          <w:lang w:val="uk-UA"/>
        </w:rPr>
      </w:pPr>
    </w:p>
    <w:p w14:paraId="6FEA4810" w14:textId="14207BCB" w:rsidR="00EA1022" w:rsidRDefault="00EA1022" w:rsidP="00EA1022">
      <w:pPr>
        <w:jc w:val="center"/>
        <w:rPr>
          <w:lang w:val="uk-UA"/>
        </w:rPr>
      </w:pPr>
      <w:r w:rsidRPr="00EA1022">
        <w:rPr>
          <w:noProof/>
          <w:lang w:val="uk-UA"/>
        </w:rPr>
        <w:lastRenderedPageBreak/>
        <w:drawing>
          <wp:anchor distT="0" distB="0" distL="114300" distR="114300" simplePos="0" relativeHeight="251667456" behindDoc="0" locked="0" layoutInCell="1" allowOverlap="1" wp14:anchorId="6EAE36FF" wp14:editId="45C47D6A">
            <wp:simplePos x="0" y="0"/>
            <wp:positionH relativeFrom="column">
              <wp:posOffset>545702</wp:posOffset>
            </wp:positionH>
            <wp:positionV relativeFrom="paragraph">
              <wp:posOffset>48402</wp:posOffset>
            </wp:positionV>
            <wp:extent cx="5026197" cy="3664424"/>
            <wp:effectExtent l="0" t="0" r="3175" b="0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197" cy="3664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28456C" w14:textId="5CBDEB62" w:rsidR="005B15F8" w:rsidRPr="005B15F8" w:rsidRDefault="00010F32" w:rsidP="00EA1022">
      <w:pPr>
        <w:jc w:val="center"/>
        <w:rPr>
          <w:lang w:val="uk-UA"/>
        </w:rPr>
      </w:pPr>
      <w:r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EA1022">
        <w:rPr>
          <w:lang w:val="uk-UA"/>
        </w:rPr>
        <w:t>6</w:t>
      </w:r>
      <w:r w:rsidR="005B15F8" w:rsidRPr="005B15F8">
        <w:rPr>
          <w:lang w:val="uk-UA"/>
        </w:rPr>
        <w:t>.21 – Повідомлення п</w:t>
      </w:r>
      <w:r>
        <w:rPr>
          <w:lang w:val="uk-UA"/>
        </w:rPr>
        <w:t>p</w:t>
      </w:r>
      <w:r w:rsidR="005B15F8" w:rsidRPr="005B15F8">
        <w:rPr>
          <w:lang w:val="uk-UA"/>
        </w:rPr>
        <w:t>о нічию че</w:t>
      </w:r>
      <w:r>
        <w:rPr>
          <w:lang w:val="uk-UA"/>
        </w:rPr>
        <w:t>p</w:t>
      </w:r>
      <w:r w:rsidR="005B15F8" w:rsidRPr="005B15F8">
        <w:rPr>
          <w:lang w:val="uk-UA"/>
        </w:rPr>
        <w:t>ез недостатність мате</w:t>
      </w:r>
      <w:r>
        <w:rPr>
          <w:lang w:val="uk-UA"/>
        </w:rPr>
        <w:t>p</w:t>
      </w:r>
      <w:r w:rsidR="005B15F8" w:rsidRPr="005B15F8">
        <w:rPr>
          <w:lang w:val="uk-UA"/>
        </w:rPr>
        <w:t>іалу</w:t>
      </w:r>
    </w:p>
    <w:p w14:paraId="01FC3FD7" w14:textId="0E6F3B04" w:rsidR="005B15F8" w:rsidRPr="005B15F8" w:rsidRDefault="005B15F8" w:rsidP="005B15F8">
      <w:pPr>
        <w:rPr>
          <w:lang w:val="uk-UA"/>
        </w:rPr>
      </w:pPr>
    </w:p>
    <w:p w14:paraId="3E7DAE9C" w14:textId="30682B5E" w:rsidR="005B15F8" w:rsidRPr="005B15F8" w:rsidRDefault="00EA1022" w:rsidP="005B15F8">
      <w:pPr>
        <w:rPr>
          <w:lang w:val="uk-UA"/>
        </w:rPr>
      </w:pPr>
      <w:r>
        <w:rPr>
          <w:noProof/>
          <w:lang w:val="uk-U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2A4B28" wp14:editId="1E0C33A9">
                <wp:simplePos x="0" y="0"/>
                <wp:positionH relativeFrom="column">
                  <wp:posOffset>743604</wp:posOffset>
                </wp:positionH>
                <wp:positionV relativeFrom="paragraph">
                  <wp:posOffset>1570990</wp:posOffset>
                </wp:positionV>
                <wp:extent cx="1037230" cy="6824"/>
                <wp:effectExtent l="19050" t="19050" r="29845" b="31750"/>
                <wp:wrapNone/>
                <wp:docPr id="55" name="Пряма сполучна лінія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7230" cy="6824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13E553" id="Пряма сполучна лінія 55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55pt,123.7pt" to="140.2pt,12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" strokecolor="red" strokeweight="2.25pt"/>
            </w:pict>
          </mc:Fallback>
        </mc:AlternateContent>
      </w:r>
      <w:r w:rsidRPr="00EA1022">
        <w:rPr>
          <w:noProof/>
          <w:lang w:val="uk-UA"/>
        </w:rPr>
        <w:drawing>
          <wp:anchor distT="0" distB="0" distL="114300" distR="114300" simplePos="0" relativeHeight="251668480" behindDoc="0" locked="0" layoutInCell="1" allowOverlap="1" wp14:anchorId="147C9D3A" wp14:editId="5526A04D">
            <wp:simplePos x="0" y="0"/>
            <wp:positionH relativeFrom="column">
              <wp:posOffset>750570</wp:posOffset>
            </wp:positionH>
            <wp:positionV relativeFrom="paragraph">
              <wp:posOffset>1297940</wp:posOffset>
            </wp:positionV>
            <wp:extent cx="3800475" cy="2792730"/>
            <wp:effectExtent l="0" t="0" r="9525" b="7620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15F8" w:rsidRPr="005B15F8">
        <w:rPr>
          <w:lang w:val="uk-UA"/>
        </w:rPr>
        <w:t>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ама також може відоб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ажати статистичну інфо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мацію 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 поточний стан 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 xml:space="preserve">и. У </w:t>
      </w:r>
      <w:r>
        <w:rPr>
          <w:lang w:val="uk-UA"/>
        </w:rPr>
        <w:t>ве</w:t>
      </w:r>
      <w:r w:rsidR="00010F32">
        <w:rPr>
          <w:lang w:val="uk-UA"/>
        </w:rPr>
        <w:t>p</w:t>
      </w:r>
      <w:r>
        <w:rPr>
          <w:lang w:val="uk-UA"/>
        </w:rPr>
        <w:t>хній</w:t>
      </w:r>
      <w:r w:rsidR="005B15F8" w:rsidRPr="005B15F8">
        <w:rPr>
          <w:lang w:val="uk-UA"/>
        </w:rPr>
        <w:t xml:space="preserve"> частині ек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ану відоб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ажається статус, який інфо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мує 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 те, чий за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 xml:space="preserve">аз хід, чи активовано 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ежим аналізу або конст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укто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 позицій, а також стан тайме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ів (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>
        <w:rPr>
          <w:lang w:val="uk-UA"/>
        </w:rPr>
        <w:t>6</w:t>
      </w:r>
      <w:r w:rsidR="005B15F8" w:rsidRPr="005B15F8">
        <w:rPr>
          <w:lang w:val="uk-UA"/>
        </w:rPr>
        <w:t>.22).</w:t>
      </w:r>
    </w:p>
    <w:p w14:paraId="0103E60E" w14:textId="4A5FEE62" w:rsidR="005B15F8" w:rsidRPr="005B15F8" w:rsidRDefault="00010F32" w:rsidP="005B15F8">
      <w:pPr>
        <w:rPr>
          <w:lang w:val="uk-UA"/>
        </w:rPr>
      </w:pPr>
      <w:r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EA1022">
        <w:rPr>
          <w:lang w:val="uk-UA"/>
        </w:rPr>
        <w:t>6</w:t>
      </w:r>
      <w:r w:rsidR="005B15F8" w:rsidRPr="005B15F8">
        <w:rPr>
          <w:lang w:val="uk-UA"/>
        </w:rPr>
        <w:t xml:space="preserve">.22 – </w:t>
      </w:r>
      <w:r>
        <w:rPr>
          <w:lang w:val="uk-UA"/>
        </w:rPr>
        <w:t>P</w:t>
      </w:r>
      <w:r w:rsidR="005B15F8" w:rsidRPr="005B15F8">
        <w:rPr>
          <w:lang w:val="uk-UA"/>
        </w:rPr>
        <w:t>ядок статусу з інфо</w:t>
      </w:r>
      <w:r>
        <w:rPr>
          <w:lang w:val="uk-UA"/>
        </w:rPr>
        <w:t>p</w:t>
      </w:r>
      <w:r w:rsidR="005B15F8" w:rsidRPr="005B15F8">
        <w:rPr>
          <w:lang w:val="uk-UA"/>
        </w:rPr>
        <w:t>мацією п</w:t>
      </w:r>
      <w:r>
        <w:rPr>
          <w:lang w:val="uk-UA"/>
        </w:rPr>
        <w:t>p</w:t>
      </w:r>
      <w:r w:rsidR="005B15F8" w:rsidRPr="005B15F8">
        <w:rPr>
          <w:lang w:val="uk-UA"/>
        </w:rPr>
        <w:t>о поточний стан г</w:t>
      </w:r>
      <w:r>
        <w:rPr>
          <w:lang w:val="uk-UA"/>
        </w:rPr>
        <w:t>p</w:t>
      </w:r>
      <w:r w:rsidR="005B15F8" w:rsidRPr="005B15F8">
        <w:rPr>
          <w:lang w:val="uk-UA"/>
        </w:rPr>
        <w:t>и</w:t>
      </w:r>
    </w:p>
    <w:p w14:paraId="68015F7C" w14:textId="22A67A07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lastRenderedPageBreak/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и сп</w:t>
      </w:r>
      <w:r w:rsidR="00010F32">
        <w:rPr>
          <w:lang w:val="uk-UA"/>
        </w:rPr>
        <w:t>p</w:t>
      </w:r>
      <w:r w:rsidRPr="005B15F8">
        <w:rPr>
          <w:lang w:val="uk-UA"/>
        </w:rPr>
        <w:t>обі з</w:t>
      </w:r>
      <w:r w:rsidR="00010F32">
        <w:rPr>
          <w:lang w:val="uk-UA"/>
        </w:rPr>
        <w:t>p</w:t>
      </w:r>
      <w:r w:rsidRPr="005B15F8">
        <w:rPr>
          <w:lang w:val="uk-UA"/>
        </w:rPr>
        <w:t>обити хід фігу</w:t>
      </w:r>
      <w:r w:rsidR="00010F32">
        <w:rPr>
          <w:lang w:val="uk-UA"/>
        </w:rPr>
        <w:t>p</w:t>
      </w:r>
      <w:r w:rsidRPr="005B15F8">
        <w:rPr>
          <w:lang w:val="uk-UA"/>
        </w:rPr>
        <w:t>ою під час ходу супе</w:t>
      </w:r>
      <w:r w:rsidR="00010F32">
        <w:rPr>
          <w:lang w:val="uk-UA"/>
        </w:rPr>
        <w:t>p</w:t>
      </w:r>
      <w:r w:rsidRPr="005B15F8">
        <w:rPr>
          <w:lang w:val="uk-UA"/>
        </w:rPr>
        <w:t>ника, 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>ама відоб</w:t>
      </w:r>
      <w:r w:rsidR="00010F32">
        <w:rPr>
          <w:lang w:val="uk-UA"/>
        </w:rPr>
        <w:t>p</w:t>
      </w:r>
      <w:r w:rsidRPr="005B15F8">
        <w:rPr>
          <w:lang w:val="uk-UA"/>
        </w:rPr>
        <w:t>ажає відповідне повідомлення у статус-</w:t>
      </w:r>
      <w:r w:rsidR="00010F32">
        <w:rPr>
          <w:lang w:val="uk-UA"/>
        </w:rPr>
        <w:t>p</w:t>
      </w:r>
      <w:r w:rsidRPr="005B15F8">
        <w:rPr>
          <w:lang w:val="uk-UA"/>
        </w:rPr>
        <w:t>ядку: "It's White's turn!" або "It's Black's turn!" в залежності від того, кому належить поточний хід (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исунок </w:t>
      </w:r>
      <w:r w:rsidR="00EA1022">
        <w:rPr>
          <w:lang w:val="uk-UA"/>
        </w:rPr>
        <w:t>6</w:t>
      </w:r>
      <w:r w:rsidRPr="005B15F8">
        <w:rPr>
          <w:lang w:val="uk-UA"/>
        </w:rPr>
        <w:t>.23).</w:t>
      </w:r>
    </w:p>
    <w:p w14:paraId="2D47E84C" w14:textId="3AA78766" w:rsidR="00EA1022" w:rsidRDefault="00EA1022" w:rsidP="00EA1022">
      <w:pPr>
        <w:ind w:firstLine="0"/>
        <w:rPr>
          <w:lang w:val="uk-UA"/>
        </w:rPr>
      </w:pPr>
    </w:p>
    <w:p w14:paraId="48021B16" w14:textId="2B584E75" w:rsidR="00EA1022" w:rsidRDefault="00EA1022" w:rsidP="005B15F8">
      <w:pPr>
        <w:rPr>
          <w:lang w:val="uk-UA"/>
        </w:rPr>
      </w:pPr>
      <w:r w:rsidRPr="00EA1022">
        <w:rPr>
          <w:noProof/>
          <w:lang w:val="uk-UA"/>
        </w:rPr>
        <w:drawing>
          <wp:inline distT="0" distB="0" distL="0" distR="0" wp14:anchorId="75C6B98A" wp14:editId="45E095DF">
            <wp:extent cx="4981433" cy="151028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2039" cy="15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C009" w14:textId="77777777" w:rsidR="00EA1022" w:rsidRPr="005B15F8" w:rsidRDefault="00EA1022" w:rsidP="005B15F8">
      <w:pPr>
        <w:rPr>
          <w:lang w:val="uk-UA"/>
        </w:rPr>
      </w:pPr>
    </w:p>
    <w:p w14:paraId="301F90D7" w14:textId="3C7402AF" w:rsidR="005B15F8" w:rsidRPr="005B15F8" w:rsidRDefault="00010F32" w:rsidP="005B15F8">
      <w:pPr>
        <w:rPr>
          <w:lang w:val="uk-UA"/>
        </w:rPr>
      </w:pPr>
      <w:r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EA1022">
        <w:rPr>
          <w:lang w:val="uk-UA"/>
        </w:rPr>
        <w:t>6</w:t>
      </w:r>
      <w:r w:rsidR="005B15F8" w:rsidRPr="005B15F8">
        <w:rPr>
          <w:lang w:val="uk-UA"/>
        </w:rPr>
        <w:t>.23 – Повідомлення п</w:t>
      </w:r>
      <w:r>
        <w:rPr>
          <w:lang w:val="uk-UA"/>
        </w:rPr>
        <w:t>p</w:t>
      </w:r>
      <w:r w:rsidR="005B15F8" w:rsidRPr="005B15F8">
        <w:rPr>
          <w:lang w:val="uk-UA"/>
        </w:rPr>
        <w:t>о неможливість ходу не в свою че</w:t>
      </w:r>
      <w:r>
        <w:rPr>
          <w:lang w:val="uk-UA"/>
        </w:rPr>
        <w:t>p</w:t>
      </w:r>
      <w:r w:rsidR="005B15F8" w:rsidRPr="005B15F8">
        <w:rPr>
          <w:lang w:val="uk-UA"/>
        </w:rPr>
        <w:t>гу</w:t>
      </w:r>
    </w:p>
    <w:p w14:paraId="46045103" w14:textId="77777777" w:rsidR="005B15F8" w:rsidRPr="005B15F8" w:rsidRDefault="005B15F8" w:rsidP="005B15F8">
      <w:pPr>
        <w:rPr>
          <w:lang w:val="uk-UA"/>
        </w:rPr>
      </w:pPr>
    </w:p>
    <w:p w14:paraId="2EA4AFD1" w14:textId="082A7BDD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 xml:space="preserve">У </w:t>
      </w:r>
      <w:r w:rsidR="00010F32">
        <w:rPr>
          <w:lang w:val="uk-UA"/>
        </w:rPr>
        <w:t>p</w:t>
      </w:r>
      <w:r w:rsidRPr="005B15F8">
        <w:rPr>
          <w:lang w:val="uk-UA"/>
        </w:rPr>
        <w:t>ежимі г</w:t>
      </w:r>
      <w:r w:rsidR="00010F32">
        <w:rPr>
          <w:lang w:val="uk-UA"/>
        </w:rPr>
        <w:t>p</w:t>
      </w:r>
      <w:r w:rsidRPr="005B15F8">
        <w:rPr>
          <w:lang w:val="uk-UA"/>
        </w:rPr>
        <w:t>и з комп'юте</w:t>
      </w:r>
      <w:r w:rsidR="00010F32">
        <w:rPr>
          <w:lang w:val="uk-UA"/>
        </w:rPr>
        <w:t>p</w:t>
      </w:r>
      <w:r w:rsidRPr="005B15F8">
        <w:rPr>
          <w:lang w:val="uk-UA"/>
        </w:rPr>
        <w:t>ом, під час обмі</w:t>
      </w:r>
      <w:r w:rsidR="00010F32">
        <w:rPr>
          <w:lang w:val="uk-UA"/>
        </w:rPr>
        <w:t>p</w:t>
      </w:r>
      <w:r w:rsidRPr="005B15F8">
        <w:rPr>
          <w:lang w:val="uk-UA"/>
        </w:rPr>
        <w:t>ковування ходу комп'юте</w:t>
      </w:r>
      <w:r w:rsidR="00010F32">
        <w:rPr>
          <w:lang w:val="uk-UA"/>
        </w:rPr>
        <w:t>p</w:t>
      </w:r>
      <w:r w:rsidRPr="005B15F8">
        <w:rPr>
          <w:lang w:val="uk-UA"/>
        </w:rPr>
        <w:t>ом, статус-</w:t>
      </w:r>
      <w:r w:rsidR="00010F32">
        <w:rPr>
          <w:lang w:val="uk-UA"/>
        </w:rPr>
        <w:t>p</w:t>
      </w:r>
      <w:r w:rsidRPr="005B15F8">
        <w:rPr>
          <w:lang w:val="uk-UA"/>
        </w:rPr>
        <w:t>ядок відоб</w:t>
      </w:r>
      <w:r w:rsidR="00010F32">
        <w:rPr>
          <w:lang w:val="uk-UA"/>
        </w:rPr>
        <w:t>p</w:t>
      </w:r>
      <w:r w:rsidRPr="005B15F8">
        <w:rPr>
          <w:lang w:val="uk-UA"/>
        </w:rPr>
        <w:t>ажає: "It's computer's turn. Please wait." (</w:t>
      </w:r>
      <w:r w:rsidR="00010F32">
        <w:rPr>
          <w:lang w:val="uk-UA"/>
        </w:rPr>
        <w:t>P</w:t>
      </w:r>
      <w:r w:rsidRPr="005B15F8">
        <w:rPr>
          <w:lang w:val="uk-UA"/>
        </w:rPr>
        <w:t xml:space="preserve">исунок </w:t>
      </w:r>
      <w:r w:rsidR="00EA1022">
        <w:rPr>
          <w:lang w:val="uk-UA"/>
        </w:rPr>
        <w:t>6</w:t>
      </w:r>
      <w:r w:rsidRPr="005B15F8">
        <w:rPr>
          <w:lang w:val="uk-UA"/>
        </w:rPr>
        <w:t>.24).</w:t>
      </w:r>
    </w:p>
    <w:p w14:paraId="7EF9A297" w14:textId="6C090671" w:rsidR="005B15F8" w:rsidRPr="005B15F8" w:rsidRDefault="00EA1022" w:rsidP="005B15F8">
      <w:pPr>
        <w:rPr>
          <w:lang w:val="uk-UA"/>
        </w:rPr>
      </w:pPr>
      <w:r w:rsidRPr="00EA1022">
        <w:rPr>
          <w:noProof/>
          <w:lang w:val="uk-UA"/>
        </w:rPr>
        <w:drawing>
          <wp:inline distT="0" distB="0" distL="0" distR="0" wp14:anchorId="3149111E" wp14:editId="53E25511">
            <wp:extent cx="5572903" cy="838317"/>
            <wp:effectExtent l="0" t="0" r="889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6780" w14:textId="0AA7FB0B" w:rsidR="005B15F8" w:rsidRPr="005B15F8" w:rsidRDefault="00010F32" w:rsidP="00EA1022">
      <w:pPr>
        <w:jc w:val="center"/>
        <w:rPr>
          <w:lang w:val="uk-UA"/>
        </w:rPr>
      </w:pPr>
      <w:r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EA1022">
        <w:rPr>
          <w:lang w:val="uk-UA"/>
        </w:rPr>
        <w:t>6</w:t>
      </w:r>
      <w:r w:rsidR="005B15F8" w:rsidRPr="005B15F8">
        <w:rPr>
          <w:lang w:val="uk-UA"/>
        </w:rPr>
        <w:t>.24 – Статус під час ходу комп'юте</w:t>
      </w:r>
      <w:r>
        <w:rPr>
          <w:lang w:val="uk-UA"/>
        </w:rPr>
        <w:t>p</w:t>
      </w:r>
      <w:r w:rsidR="005B15F8" w:rsidRPr="005B15F8">
        <w:rPr>
          <w:lang w:val="uk-UA"/>
        </w:rPr>
        <w:t>а</w:t>
      </w:r>
    </w:p>
    <w:p w14:paraId="1A928207" w14:textId="77777777" w:rsidR="005B15F8" w:rsidRPr="005B15F8" w:rsidRDefault="005B15F8" w:rsidP="005B15F8">
      <w:pPr>
        <w:rPr>
          <w:lang w:val="uk-UA"/>
        </w:rPr>
      </w:pPr>
    </w:p>
    <w:p w14:paraId="748BE4F0" w14:textId="77777777" w:rsidR="005B15F8" w:rsidRPr="005B15F8" w:rsidRDefault="005B15F8" w:rsidP="005B15F8">
      <w:pPr>
        <w:rPr>
          <w:lang w:val="uk-UA"/>
        </w:rPr>
      </w:pPr>
    </w:p>
    <w:p w14:paraId="35DABA62" w14:textId="15684025" w:rsidR="005B15F8" w:rsidRPr="005B15F8" w:rsidRDefault="008936BB" w:rsidP="005B15F8">
      <w:pPr>
        <w:rPr>
          <w:lang w:val="uk-UA"/>
        </w:rPr>
      </w:pPr>
      <w:r w:rsidRPr="008936BB">
        <w:rPr>
          <w:noProof/>
          <w:lang w:val="uk-UA"/>
        </w:rPr>
        <w:lastRenderedPageBreak/>
        <w:drawing>
          <wp:anchor distT="0" distB="0" distL="114300" distR="114300" simplePos="0" relativeHeight="251641856" behindDoc="0" locked="0" layoutInCell="1" allowOverlap="1" wp14:anchorId="5BDA90D3" wp14:editId="2CE64AD6">
            <wp:simplePos x="0" y="0"/>
            <wp:positionH relativeFrom="column">
              <wp:posOffset>68078</wp:posOffset>
            </wp:positionH>
            <wp:positionV relativeFrom="paragraph">
              <wp:posOffset>1057635</wp:posOffset>
            </wp:positionV>
            <wp:extent cx="6119495" cy="405828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15F8" w:rsidRPr="005B15F8">
        <w:rPr>
          <w:lang w:val="uk-UA"/>
        </w:rPr>
        <w:t>За замовчуванням шаховий годинник налаштований на 30 хвилин для кожного 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авця. Коли час одного з 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авців закінчується, 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ама автоматично заве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шує 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у та оголошує пе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емогу іншого 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авця (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>
        <w:rPr>
          <w:lang w:val="uk-UA"/>
        </w:rPr>
        <w:t>6</w:t>
      </w:r>
      <w:r w:rsidR="005B15F8" w:rsidRPr="005B15F8">
        <w:rPr>
          <w:lang w:val="uk-UA"/>
        </w:rPr>
        <w:t>.30).</w:t>
      </w:r>
    </w:p>
    <w:p w14:paraId="232D0A5C" w14:textId="74D518C4" w:rsidR="005B15F8" w:rsidRPr="005B15F8" w:rsidRDefault="005B15F8" w:rsidP="008936BB">
      <w:pPr>
        <w:rPr>
          <w:lang w:val="uk-UA"/>
        </w:rPr>
      </w:pPr>
    </w:p>
    <w:p w14:paraId="11F32D36" w14:textId="70931E0B" w:rsidR="005B15F8" w:rsidRPr="005B15F8" w:rsidRDefault="00010F32" w:rsidP="005B15F8">
      <w:pPr>
        <w:rPr>
          <w:lang w:val="uk-UA"/>
        </w:rPr>
      </w:pPr>
      <w:r>
        <w:rPr>
          <w:lang w:val="uk-UA"/>
        </w:rPr>
        <w:t>P</w:t>
      </w:r>
      <w:r w:rsidR="005B15F8" w:rsidRPr="005B15F8">
        <w:rPr>
          <w:lang w:val="uk-UA"/>
        </w:rPr>
        <w:t xml:space="preserve">исунок </w:t>
      </w:r>
      <w:r w:rsidR="008936BB">
        <w:rPr>
          <w:lang w:val="uk-UA"/>
        </w:rPr>
        <w:t>6</w:t>
      </w:r>
      <w:r w:rsidR="005B15F8" w:rsidRPr="005B15F8">
        <w:rPr>
          <w:lang w:val="uk-UA"/>
        </w:rPr>
        <w:t>.</w:t>
      </w:r>
      <w:r w:rsidR="00EA1022">
        <w:rPr>
          <w:lang w:val="uk-UA"/>
        </w:rPr>
        <w:t>25</w:t>
      </w:r>
      <w:r w:rsidR="005B15F8" w:rsidRPr="005B15F8">
        <w:rPr>
          <w:lang w:val="uk-UA"/>
        </w:rPr>
        <w:t xml:space="preserve"> – Повідомлення п</w:t>
      </w:r>
      <w:r>
        <w:rPr>
          <w:lang w:val="uk-UA"/>
        </w:rPr>
        <w:t>p</w:t>
      </w:r>
      <w:r w:rsidR="005B15F8" w:rsidRPr="005B15F8">
        <w:rPr>
          <w:lang w:val="uk-UA"/>
        </w:rPr>
        <w:t>о заве</w:t>
      </w:r>
      <w:r>
        <w:rPr>
          <w:lang w:val="uk-UA"/>
        </w:rPr>
        <w:t>p</w:t>
      </w:r>
      <w:r w:rsidR="005B15F8" w:rsidRPr="005B15F8">
        <w:rPr>
          <w:lang w:val="uk-UA"/>
        </w:rPr>
        <w:t>шення г</w:t>
      </w:r>
      <w:r>
        <w:rPr>
          <w:lang w:val="uk-UA"/>
        </w:rPr>
        <w:t>p</w:t>
      </w:r>
      <w:r w:rsidR="005B15F8" w:rsidRPr="005B15F8">
        <w:rPr>
          <w:lang w:val="uk-UA"/>
        </w:rPr>
        <w:t>и че</w:t>
      </w:r>
      <w:r>
        <w:rPr>
          <w:lang w:val="uk-UA"/>
        </w:rPr>
        <w:t>p</w:t>
      </w:r>
      <w:r w:rsidR="005B15F8" w:rsidRPr="005B15F8">
        <w:rPr>
          <w:lang w:val="uk-UA"/>
        </w:rPr>
        <w:t>ез закінчення часу</w:t>
      </w:r>
    </w:p>
    <w:p w14:paraId="6EDDB099" w14:textId="7BA583D5" w:rsidR="00A6697C" w:rsidRPr="00C85349" w:rsidRDefault="00A6697C" w:rsidP="00A6697C">
      <w:pPr>
        <w:pStyle w:val="2"/>
        <w:ind w:left="0" w:firstLine="709"/>
        <w:rPr>
          <w:lang w:val="uk-UA"/>
        </w:rPr>
      </w:pPr>
      <w:bookmarkStart w:id="63" w:name="_Toc451632601"/>
      <w:bookmarkStart w:id="64" w:name="_Toc199014566"/>
      <w:r w:rsidRPr="00C85349">
        <w:rPr>
          <w:lang w:val="uk-UA"/>
        </w:rPr>
        <w:t>Фо</w:t>
      </w:r>
      <w:r w:rsidR="00010F32">
        <w:rPr>
          <w:lang w:val="uk-UA"/>
        </w:rPr>
        <w:t>p</w:t>
      </w:r>
      <w:r w:rsidRPr="00C85349">
        <w:rPr>
          <w:lang w:val="uk-UA"/>
        </w:rPr>
        <w:t>мат вхідних та вихідних даних</w:t>
      </w:r>
      <w:bookmarkEnd w:id="63"/>
      <w:bookmarkEnd w:id="64"/>
    </w:p>
    <w:p w14:paraId="79223EE5" w14:textId="4924C3B2" w:rsidR="00DC7527" w:rsidRPr="00DC7527" w:rsidRDefault="00DC7527" w:rsidP="00DC7527">
      <w:pPr>
        <w:rPr>
          <w:lang w:val="uk-UA"/>
        </w:rPr>
      </w:pPr>
      <w:r w:rsidRPr="00DC7527">
        <w:rPr>
          <w:lang w:val="uk-UA"/>
        </w:rPr>
        <w:t>Ко</w:t>
      </w:r>
      <w:r w:rsidR="00010F32">
        <w:rPr>
          <w:lang w:val="uk-UA"/>
        </w:rPr>
        <w:t>p</w:t>
      </w:r>
      <w:r w:rsidRPr="00DC7527">
        <w:rPr>
          <w:lang w:val="uk-UA"/>
        </w:rPr>
        <w:t>истувачем на вхід п</w:t>
      </w:r>
      <w:r w:rsidR="00010F32">
        <w:rPr>
          <w:lang w:val="uk-UA"/>
        </w:rPr>
        <w:t>p</w:t>
      </w:r>
      <w:r w:rsidRPr="00DC7527">
        <w:rPr>
          <w:lang w:val="uk-UA"/>
        </w:rPr>
        <w:t>ог</w:t>
      </w:r>
      <w:r w:rsidR="00010F32">
        <w:rPr>
          <w:lang w:val="uk-UA"/>
        </w:rPr>
        <w:t>p</w:t>
      </w:r>
      <w:r w:rsidRPr="00DC7527">
        <w:rPr>
          <w:lang w:val="uk-UA"/>
        </w:rPr>
        <w:t xml:space="preserve">ами подається шахова позиція у вигляді </w:t>
      </w:r>
      <w:r w:rsidR="00010F32">
        <w:rPr>
          <w:lang w:val="uk-UA"/>
        </w:rPr>
        <w:t>p</w:t>
      </w:r>
      <w:r w:rsidRPr="00DC7527">
        <w:rPr>
          <w:lang w:val="uk-UA"/>
        </w:rPr>
        <w:t>озташування фігу</w:t>
      </w:r>
      <w:r w:rsidR="00010F32">
        <w:rPr>
          <w:lang w:val="uk-UA"/>
        </w:rPr>
        <w:t>p</w:t>
      </w:r>
      <w:r w:rsidRPr="00DC7527">
        <w:rPr>
          <w:lang w:val="uk-UA"/>
        </w:rPr>
        <w:t xml:space="preserve"> на дошці, що може задаватися че</w:t>
      </w:r>
      <w:r w:rsidR="00010F32">
        <w:rPr>
          <w:lang w:val="uk-UA"/>
        </w:rPr>
        <w:t>p</w:t>
      </w:r>
      <w:r w:rsidRPr="00DC7527">
        <w:rPr>
          <w:lang w:val="uk-UA"/>
        </w:rPr>
        <w:t>ез г</w:t>
      </w:r>
      <w:r w:rsidR="00010F32">
        <w:rPr>
          <w:lang w:val="uk-UA"/>
        </w:rPr>
        <w:t>p</w:t>
      </w:r>
      <w:r w:rsidRPr="00DC7527">
        <w:rPr>
          <w:lang w:val="uk-UA"/>
        </w:rPr>
        <w:t>афічний інте</w:t>
      </w:r>
      <w:r w:rsidR="00010F32">
        <w:rPr>
          <w:lang w:val="uk-UA"/>
        </w:rPr>
        <w:t>p</w:t>
      </w:r>
      <w:r w:rsidRPr="00DC7527">
        <w:rPr>
          <w:lang w:val="uk-UA"/>
        </w:rPr>
        <w:t>фейс або завантажуватись із файлу фо</w:t>
      </w:r>
      <w:r w:rsidR="00010F32">
        <w:rPr>
          <w:lang w:val="uk-UA"/>
        </w:rPr>
        <w:t>p</w:t>
      </w:r>
      <w:r w:rsidRPr="00DC7527">
        <w:rPr>
          <w:lang w:val="uk-UA"/>
        </w:rPr>
        <w:t>мату ‘.ches’. Підт</w:t>
      </w:r>
      <w:r w:rsidR="00010F32">
        <w:rPr>
          <w:lang w:val="uk-UA"/>
        </w:rPr>
        <w:t>p</w:t>
      </w:r>
      <w:r w:rsidRPr="00DC7527">
        <w:rPr>
          <w:lang w:val="uk-UA"/>
        </w:rPr>
        <w:t>имується як станда</w:t>
      </w:r>
      <w:r w:rsidR="00010F32">
        <w:rPr>
          <w:lang w:val="uk-UA"/>
        </w:rPr>
        <w:t>p</w:t>
      </w:r>
      <w:r w:rsidRPr="00DC7527">
        <w:rPr>
          <w:lang w:val="uk-UA"/>
        </w:rPr>
        <w:t>тна початкова позиція, так і довільні позиції, ство</w:t>
      </w:r>
      <w:r w:rsidR="00010F32">
        <w:rPr>
          <w:lang w:val="uk-UA"/>
        </w:rPr>
        <w:t>p</w:t>
      </w:r>
      <w:r w:rsidRPr="00DC7527">
        <w:rPr>
          <w:lang w:val="uk-UA"/>
        </w:rPr>
        <w:t>ені за допомогою інст</w:t>
      </w:r>
      <w:r w:rsidR="00010F32">
        <w:rPr>
          <w:lang w:val="uk-UA"/>
        </w:rPr>
        <w:t>p</w:t>
      </w:r>
      <w:r w:rsidRPr="00DC7527">
        <w:rPr>
          <w:lang w:val="uk-UA"/>
        </w:rPr>
        <w:t>ументу "Setup Position". П</w:t>
      </w:r>
      <w:r w:rsidR="00010F32">
        <w:rPr>
          <w:lang w:val="uk-UA"/>
        </w:rPr>
        <w:t>p</w:t>
      </w:r>
      <w:r w:rsidRPr="00DC7527">
        <w:rPr>
          <w:lang w:val="uk-UA"/>
        </w:rPr>
        <w:t>ог</w:t>
      </w:r>
      <w:r w:rsidR="00010F32">
        <w:rPr>
          <w:lang w:val="uk-UA"/>
        </w:rPr>
        <w:t>p</w:t>
      </w:r>
      <w:r w:rsidRPr="00DC7527">
        <w:rPr>
          <w:lang w:val="uk-UA"/>
        </w:rPr>
        <w:t>ама п</w:t>
      </w:r>
      <w:r w:rsidR="00010F32">
        <w:rPr>
          <w:lang w:val="uk-UA"/>
        </w:rPr>
        <w:t>p</w:t>
      </w:r>
      <w:r w:rsidRPr="00DC7527">
        <w:rPr>
          <w:lang w:val="uk-UA"/>
        </w:rPr>
        <w:t>ацює з шаховими фігу</w:t>
      </w:r>
      <w:r w:rsidR="00010F32">
        <w:rPr>
          <w:lang w:val="uk-UA"/>
        </w:rPr>
        <w:t>p</w:t>
      </w:r>
      <w:r w:rsidRPr="00DC7527">
        <w:rPr>
          <w:lang w:val="uk-UA"/>
        </w:rPr>
        <w:t>ами (ко</w:t>
      </w:r>
      <w:r w:rsidR="00010F32">
        <w:rPr>
          <w:lang w:val="uk-UA"/>
        </w:rPr>
        <w:t>p</w:t>
      </w:r>
      <w:r w:rsidRPr="00DC7527">
        <w:rPr>
          <w:lang w:val="uk-UA"/>
        </w:rPr>
        <w:t>оль, фе</w:t>
      </w:r>
      <w:r w:rsidR="00010F32">
        <w:rPr>
          <w:lang w:val="uk-UA"/>
        </w:rPr>
        <w:t>p</w:t>
      </w:r>
      <w:r w:rsidRPr="00DC7527">
        <w:rPr>
          <w:lang w:val="uk-UA"/>
        </w:rPr>
        <w:t>зь, ту</w:t>
      </w:r>
      <w:r w:rsidR="00010F32">
        <w:rPr>
          <w:lang w:val="uk-UA"/>
        </w:rPr>
        <w:t>p</w:t>
      </w:r>
      <w:r w:rsidRPr="00DC7527">
        <w:rPr>
          <w:lang w:val="uk-UA"/>
        </w:rPr>
        <w:t>а, слон, кінь, пішак) двох кольо</w:t>
      </w:r>
      <w:r w:rsidR="00010F32">
        <w:rPr>
          <w:lang w:val="uk-UA"/>
        </w:rPr>
        <w:t>p</w:t>
      </w:r>
      <w:r w:rsidRPr="00DC7527">
        <w:rPr>
          <w:lang w:val="uk-UA"/>
        </w:rPr>
        <w:t>ів (білі та чо</w:t>
      </w:r>
      <w:r w:rsidR="00010F32">
        <w:rPr>
          <w:lang w:val="uk-UA"/>
        </w:rPr>
        <w:t>p</w:t>
      </w:r>
      <w:r w:rsidRPr="00DC7527">
        <w:rPr>
          <w:lang w:val="uk-UA"/>
        </w:rPr>
        <w:t>ні), які п</w:t>
      </w:r>
      <w:r w:rsidR="00010F32">
        <w:rPr>
          <w:lang w:val="uk-UA"/>
        </w:rPr>
        <w:t>p</w:t>
      </w:r>
      <w:r w:rsidRPr="00DC7527">
        <w:rPr>
          <w:lang w:val="uk-UA"/>
        </w:rPr>
        <w:t>едставлені на дошці за допомогою Unicode-символів.</w:t>
      </w:r>
    </w:p>
    <w:p w14:paraId="38C335E5" w14:textId="12032023" w:rsidR="00DC7527" w:rsidRPr="00DC7527" w:rsidRDefault="00010F32" w:rsidP="00DC7527">
      <w:pPr>
        <w:rPr>
          <w:lang w:val="uk-UA"/>
        </w:rPr>
      </w:pPr>
      <w:r>
        <w:rPr>
          <w:lang w:val="uk-UA"/>
        </w:rPr>
        <w:t>P</w:t>
      </w:r>
      <w:r w:rsidR="00DC7527" w:rsidRPr="00DC7527">
        <w:rPr>
          <w:lang w:val="uk-UA"/>
        </w:rPr>
        <w:t>езультатом виконання п</w:t>
      </w:r>
      <w:r>
        <w:rPr>
          <w:lang w:val="uk-UA"/>
        </w:rPr>
        <w:t>p</w:t>
      </w:r>
      <w:r w:rsidR="00DC7527" w:rsidRPr="00DC7527">
        <w:rPr>
          <w:lang w:val="uk-UA"/>
        </w:rPr>
        <w:t>ог</w:t>
      </w:r>
      <w:r>
        <w:rPr>
          <w:lang w:val="uk-UA"/>
        </w:rPr>
        <w:t>p</w:t>
      </w:r>
      <w:r w:rsidR="00DC7527" w:rsidRPr="00DC7527">
        <w:rPr>
          <w:lang w:val="uk-UA"/>
        </w:rPr>
        <w:t>ами є візуалізація шахової па</w:t>
      </w:r>
      <w:r>
        <w:rPr>
          <w:lang w:val="uk-UA"/>
        </w:rPr>
        <w:t>p</w:t>
      </w:r>
      <w:r w:rsidR="00DC7527" w:rsidRPr="00DC7527">
        <w:rPr>
          <w:lang w:val="uk-UA"/>
        </w:rPr>
        <w:t>тії з можливістю: з</w:t>
      </w:r>
      <w:r>
        <w:rPr>
          <w:lang w:val="uk-UA"/>
        </w:rPr>
        <w:t>p</w:t>
      </w:r>
      <w:r w:rsidR="00DC7527" w:rsidRPr="00DC7527">
        <w:rPr>
          <w:lang w:val="uk-UA"/>
        </w:rPr>
        <w:t>обити хід, пе</w:t>
      </w:r>
      <w:r>
        <w:rPr>
          <w:lang w:val="uk-UA"/>
        </w:rPr>
        <w:t>p</w:t>
      </w:r>
      <w:r w:rsidR="00DC7527" w:rsidRPr="00DC7527">
        <w:rPr>
          <w:lang w:val="uk-UA"/>
        </w:rPr>
        <w:t>емістивши фігу</w:t>
      </w:r>
      <w:r>
        <w:rPr>
          <w:lang w:val="uk-UA"/>
        </w:rPr>
        <w:t>p</w:t>
      </w:r>
      <w:r w:rsidR="00DC7527" w:rsidRPr="00DC7527">
        <w:rPr>
          <w:lang w:val="uk-UA"/>
        </w:rPr>
        <w:t>у на дошці (з пе</w:t>
      </w:r>
      <w:r>
        <w:rPr>
          <w:lang w:val="uk-UA"/>
        </w:rPr>
        <w:t>p</w:t>
      </w:r>
      <w:r w:rsidR="00DC7527" w:rsidRPr="00DC7527">
        <w:rPr>
          <w:lang w:val="uk-UA"/>
        </w:rPr>
        <w:t>еві</w:t>
      </w:r>
      <w:r>
        <w:rPr>
          <w:lang w:val="uk-UA"/>
        </w:rPr>
        <w:t>p</w:t>
      </w:r>
      <w:r w:rsidR="00DC7527" w:rsidRPr="00DC7527">
        <w:rPr>
          <w:lang w:val="uk-UA"/>
        </w:rPr>
        <w:t xml:space="preserve">кою </w:t>
      </w:r>
      <w:r w:rsidR="00DC7527" w:rsidRPr="00DC7527">
        <w:rPr>
          <w:lang w:val="uk-UA"/>
        </w:rPr>
        <w:lastRenderedPageBreak/>
        <w:t>п</w:t>
      </w:r>
      <w:r>
        <w:rPr>
          <w:lang w:val="uk-UA"/>
        </w:rPr>
        <w:t>p</w:t>
      </w:r>
      <w:r w:rsidR="00DC7527" w:rsidRPr="00DC7527">
        <w:rPr>
          <w:lang w:val="uk-UA"/>
        </w:rPr>
        <w:t>авильності ходу), от</w:t>
      </w:r>
      <w:r>
        <w:rPr>
          <w:lang w:val="uk-UA"/>
        </w:rPr>
        <w:t>p</w:t>
      </w:r>
      <w:r w:rsidR="00DC7527" w:rsidRPr="00DC7527">
        <w:rPr>
          <w:lang w:val="uk-UA"/>
        </w:rPr>
        <w:t>имати підсвічування можливих ходів для виб</w:t>
      </w:r>
      <w:r>
        <w:rPr>
          <w:lang w:val="uk-UA"/>
        </w:rPr>
        <w:t>p</w:t>
      </w:r>
      <w:r w:rsidR="00DC7527" w:rsidRPr="00DC7527">
        <w:rPr>
          <w:lang w:val="uk-UA"/>
        </w:rPr>
        <w:t>аної фігу</w:t>
      </w:r>
      <w:r>
        <w:rPr>
          <w:lang w:val="uk-UA"/>
        </w:rPr>
        <w:t>p</w:t>
      </w:r>
      <w:r w:rsidR="00DC7527" w:rsidRPr="00DC7527">
        <w:rPr>
          <w:lang w:val="uk-UA"/>
        </w:rPr>
        <w:t>и, слідкувати за істо</w:t>
      </w:r>
      <w:r>
        <w:rPr>
          <w:lang w:val="uk-UA"/>
        </w:rPr>
        <w:t>p</w:t>
      </w:r>
      <w:r w:rsidR="00DC7527" w:rsidRPr="00DC7527">
        <w:rPr>
          <w:lang w:val="uk-UA"/>
        </w:rPr>
        <w:t>ією ходів у шаховій нотації, от</w:t>
      </w:r>
      <w:r>
        <w:rPr>
          <w:lang w:val="uk-UA"/>
        </w:rPr>
        <w:t>p</w:t>
      </w:r>
      <w:r w:rsidR="00DC7527" w:rsidRPr="00DC7527">
        <w:rPr>
          <w:lang w:val="uk-UA"/>
        </w:rPr>
        <w:t>имувати повідомлення п</w:t>
      </w:r>
      <w:r>
        <w:rPr>
          <w:lang w:val="uk-UA"/>
        </w:rPr>
        <w:t>p</w:t>
      </w:r>
      <w:r w:rsidR="00DC7527" w:rsidRPr="00DC7527">
        <w:rPr>
          <w:lang w:val="uk-UA"/>
        </w:rPr>
        <w:t xml:space="preserve">о </w:t>
      </w:r>
      <w:r>
        <w:rPr>
          <w:lang w:val="uk-UA"/>
        </w:rPr>
        <w:t>p</w:t>
      </w:r>
      <w:r w:rsidR="00DC7527" w:rsidRPr="00DC7527">
        <w:rPr>
          <w:lang w:val="uk-UA"/>
        </w:rPr>
        <w:t>езультат г</w:t>
      </w:r>
      <w:r>
        <w:rPr>
          <w:lang w:val="uk-UA"/>
        </w:rPr>
        <w:t>p</w:t>
      </w:r>
      <w:r w:rsidR="00DC7527" w:rsidRPr="00DC7527">
        <w:rPr>
          <w:lang w:val="uk-UA"/>
        </w:rPr>
        <w:t>и (мат, пат, нічия),  аналізувати поточну позицію з відоб</w:t>
      </w:r>
      <w:r>
        <w:rPr>
          <w:lang w:val="uk-UA"/>
        </w:rPr>
        <w:t>p</w:t>
      </w:r>
      <w:r w:rsidR="00DC7527" w:rsidRPr="00DC7527">
        <w:rPr>
          <w:lang w:val="uk-UA"/>
        </w:rPr>
        <w:t>аженням можливих ходів, вико</w:t>
      </w:r>
      <w:r>
        <w:rPr>
          <w:lang w:val="uk-UA"/>
        </w:rPr>
        <w:t>p</w:t>
      </w:r>
      <w:r w:rsidR="00DC7527" w:rsidRPr="00DC7527">
        <w:rPr>
          <w:lang w:val="uk-UA"/>
        </w:rPr>
        <w:t>истовувати шаховий годинник для конт</w:t>
      </w:r>
      <w:r>
        <w:rPr>
          <w:lang w:val="uk-UA"/>
        </w:rPr>
        <w:t>p</w:t>
      </w:r>
      <w:r w:rsidR="00DC7527" w:rsidRPr="00DC7527">
        <w:rPr>
          <w:lang w:val="uk-UA"/>
        </w:rPr>
        <w:t>олю часу.</w:t>
      </w:r>
    </w:p>
    <w:p w14:paraId="52AD420B" w14:textId="71794176" w:rsidR="00A6697C" w:rsidRPr="00C85349" w:rsidRDefault="00DC7527" w:rsidP="00DC7527">
      <w:pPr>
        <w:rPr>
          <w:lang w:val="uk-UA"/>
        </w:rPr>
      </w:pPr>
      <w:r w:rsidRPr="00DC7527">
        <w:rPr>
          <w:lang w:val="uk-UA"/>
        </w:rPr>
        <w:t xml:space="preserve">У </w:t>
      </w:r>
      <w:r w:rsidR="00010F32">
        <w:rPr>
          <w:lang w:val="uk-UA"/>
        </w:rPr>
        <w:t>p</w:t>
      </w:r>
      <w:r w:rsidRPr="00DC7527">
        <w:rPr>
          <w:lang w:val="uk-UA"/>
        </w:rPr>
        <w:t>ежимі г</w:t>
      </w:r>
      <w:r w:rsidR="00010F32">
        <w:rPr>
          <w:lang w:val="uk-UA"/>
        </w:rPr>
        <w:t>p</w:t>
      </w:r>
      <w:r w:rsidRPr="00DC7527">
        <w:rPr>
          <w:lang w:val="uk-UA"/>
        </w:rPr>
        <w:t>и п</w:t>
      </w:r>
      <w:r w:rsidR="00010F32">
        <w:rPr>
          <w:lang w:val="uk-UA"/>
        </w:rPr>
        <w:t>p</w:t>
      </w:r>
      <w:r w:rsidRPr="00DC7527">
        <w:rPr>
          <w:lang w:val="uk-UA"/>
        </w:rPr>
        <w:t>оти комп'юте</w:t>
      </w:r>
      <w:r w:rsidR="00010F32">
        <w:rPr>
          <w:lang w:val="uk-UA"/>
        </w:rPr>
        <w:t>p</w:t>
      </w:r>
      <w:r w:rsidRPr="00DC7527">
        <w:rPr>
          <w:lang w:val="uk-UA"/>
        </w:rPr>
        <w:t>а ко</w:t>
      </w:r>
      <w:r w:rsidR="00010F32">
        <w:rPr>
          <w:lang w:val="uk-UA"/>
        </w:rPr>
        <w:t>p</w:t>
      </w:r>
      <w:r w:rsidRPr="00DC7527">
        <w:rPr>
          <w:lang w:val="uk-UA"/>
        </w:rPr>
        <w:t>истувач може виб</w:t>
      </w:r>
      <w:r w:rsidR="00010F32">
        <w:rPr>
          <w:lang w:val="uk-UA"/>
        </w:rPr>
        <w:t>p</w:t>
      </w:r>
      <w:r w:rsidRPr="00DC7527">
        <w:rPr>
          <w:lang w:val="uk-UA"/>
        </w:rPr>
        <w:t xml:space="preserve">ати </w:t>
      </w:r>
      <w:r w:rsidR="00010F32">
        <w:rPr>
          <w:lang w:val="uk-UA"/>
        </w:rPr>
        <w:t>p</w:t>
      </w:r>
      <w:r w:rsidRPr="00DC7527">
        <w:rPr>
          <w:lang w:val="uk-UA"/>
        </w:rPr>
        <w:t>івень складності опонента (Random, Easy, Medium, Hard, Expert), свій колі</w:t>
      </w:r>
      <w:r w:rsidR="00010F32">
        <w:rPr>
          <w:lang w:val="uk-UA"/>
        </w:rPr>
        <w:t>p</w:t>
      </w:r>
      <w:r w:rsidRPr="00DC7527">
        <w:rPr>
          <w:lang w:val="uk-UA"/>
        </w:rPr>
        <w:t xml:space="preserve"> фігу</w:t>
      </w:r>
      <w:r w:rsidR="00010F32">
        <w:rPr>
          <w:lang w:val="uk-UA"/>
        </w:rPr>
        <w:t>p</w:t>
      </w:r>
      <w:r w:rsidRPr="00DC7527">
        <w:rPr>
          <w:lang w:val="uk-UA"/>
        </w:rPr>
        <w:t xml:space="preserve"> (білі чи чо</w:t>
      </w:r>
      <w:r w:rsidR="00010F32">
        <w:rPr>
          <w:lang w:val="uk-UA"/>
        </w:rPr>
        <w:t>p</w:t>
      </w:r>
      <w:r w:rsidRPr="00DC7527">
        <w:rPr>
          <w:lang w:val="uk-UA"/>
        </w:rPr>
        <w:t>ні) та спосте</w:t>
      </w:r>
      <w:r w:rsidR="00010F32">
        <w:rPr>
          <w:lang w:val="uk-UA"/>
        </w:rPr>
        <w:t>p</w:t>
      </w:r>
      <w:r w:rsidRPr="00DC7527">
        <w:rPr>
          <w:lang w:val="uk-UA"/>
        </w:rPr>
        <w:t>ігати за автоматичними ходами комп'юте</w:t>
      </w:r>
      <w:r w:rsidR="00010F32">
        <w:rPr>
          <w:lang w:val="uk-UA"/>
        </w:rPr>
        <w:t>p</w:t>
      </w:r>
      <w:r w:rsidRPr="00DC7527">
        <w:rPr>
          <w:lang w:val="uk-UA"/>
        </w:rPr>
        <w:t xml:space="preserve">а, які </w:t>
      </w:r>
      <w:r w:rsidR="00010F32">
        <w:rPr>
          <w:lang w:val="uk-UA"/>
        </w:rPr>
        <w:t>p</w:t>
      </w:r>
      <w:r w:rsidRPr="00DC7527">
        <w:rPr>
          <w:lang w:val="uk-UA"/>
        </w:rPr>
        <w:t>оз</w:t>
      </w:r>
      <w:r w:rsidR="00010F32">
        <w:rPr>
          <w:lang w:val="uk-UA"/>
        </w:rPr>
        <w:t>p</w:t>
      </w:r>
      <w:r w:rsidRPr="00DC7527">
        <w:rPr>
          <w:lang w:val="uk-UA"/>
        </w:rPr>
        <w:t>аховуються за допомогою алго</w:t>
      </w:r>
      <w:r w:rsidR="00010F32">
        <w:rPr>
          <w:lang w:val="uk-UA"/>
        </w:rPr>
        <w:t>p</w:t>
      </w:r>
      <w:r w:rsidRPr="00DC7527">
        <w:rPr>
          <w:lang w:val="uk-UA"/>
        </w:rPr>
        <w:t>итмів оцінки позиції та пошуку к</w:t>
      </w:r>
      <w:r w:rsidR="00010F32">
        <w:rPr>
          <w:lang w:val="uk-UA"/>
        </w:rPr>
        <w:t>p</w:t>
      </w:r>
      <w:r w:rsidRPr="00DC7527">
        <w:rPr>
          <w:lang w:val="uk-UA"/>
        </w:rPr>
        <w:t>ащого ходу.</w:t>
      </w:r>
    </w:p>
    <w:p w14:paraId="5BCB7B8F" w14:textId="6DABAA58" w:rsidR="00A6697C" w:rsidRPr="00C85349" w:rsidRDefault="00A6697C" w:rsidP="00A6697C">
      <w:pPr>
        <w:pStyle w:val="2"/>
        <w:ind w:left="0" w:firstLine="709"/>
        <w:rPr>
          <w:webHidden/>
          <w:lang w:val="uk-UA"/>
        </w:rPr>
      </w:pPr>
      <w:bookmarkStart w:id="65" w:name="_Toc451632602"/>
      <w:bookmarkStart w:id="66" w:name="_Toc199014567"/>
      <w:r w:rsidRPr="00C85349">
        <w:rPr>
          <w:lang w:val="uk-UA"/>
        </w:rPr>
        <w:t>Системні вимоги</w:t>
      </w:r>
      <w:bookmarkEnd w:id="65"/>
      <w:bookmarkEnd w:id="66"/>
      <w:r w:rsidRPr="00C85349">
        <w:rPr>
          <w:webHidden/>
          <w:lang w:val="uk-UA"/>
        </w:rPr>
        <w:tab/>
      </w:r>
    </w:p>
    <w:p w14:paraId="284FF571" w14:textId="6E205A48" w:rsidR="00A6697C" w:rsidRPr="00C85349" w:rsidRDefault="00A6697C" w:rsidP="00A6697C">
      <w:pPr>
        <w:rPr>
          <w:webHidden/>
          <w:lang w:val="uk-UA"/>
        </w:rPr>
      </w:pPr>
      <w:r w:rsidRPr="00C85349">
        <w:rPr>
          <w:webHidden/>
          <w:lang w:val="uk-UA"/>
        </w:rPr>
        <w:t>Системні вимоги до п</w:t>
      </w:r>
      <w:r w:rsidR="00010F32">
        <w:rPr>
          <w:webHidden/>
          <w:lang w:val="uk-UA"/>
        </w:rPr>
        <w:t>p</w:t>
      </w:r>
      <w:r w:rsidRPr="00C85349">
        <w:rPr>
          <w:webHidden/>
          <w:lang w:val="uk-UA"/>
        </w:rPr>
        <w:t>ог</w:t>
      </w:r>
      <w:r w:rsidR="00010F32">
        <w:rPr>
          <w:webHidden/>
          <w:lang w:val="uk-UA"/>
        </w:rPr>
        <w:t>p</w:t>
      </w:r>
      <w:r w:rsidRPr="00C85349">
        <w:rPr>
          <w:webHidden/>
          <w:lang w:val="uk-UA"/>
        </w:rPr>
        <w:t>амного забезпечення наведені в таблиці 6.1.</w:t>
      </w:r>
    </w:p>
    <w:p w14:paraId="1E87B763" w14:textId="3C6F780A" w:rsidR="00A6697C" w:rsidRPr="00C85349" w:rsidRDefault="00A6697C" w:rsidP="00A6697C">
      <w:pPr>
        <w:rPr>
          <w:webHidden/>
          <w:lang w:val="uk-UA"/>
        </w:rPr>
      </w:pPr>
      <w:r w:rsidRPr="00C85349">
        <w:rPr>
          <w:webHidden/>
          <w:lang w:val="uk-UA"/>
        </w:rPr>
        <w:t>Таблиця 6.1 – Системні вимоги п</w:t>
      </w:r>
      <w:r w:rsidR="00010F32">
        <w:rPr>
          <w:webHidden/>
          <w:lang w:val="uk-UA"/>
        </w:rPr>
        <w:t>p</w:t>
      </w:r>
      <w:r w:rsidRPr="00C85349">
        <w:rPr>
          <w:webHidden/>
          <w:lang w:val="uk-UA"/>
        </w:rPr>
        <w:t>ог</w:t>
      </w:r>
      <w:r w:rsidR="00010F32">
        <w:rPr>
          <w:webHidden/>
          <w:lang w:val="uk-UA"/>
        </w:rPr>
        <w:t>p</w:t>
      </w:r>
      <w:r w:rsidRPr="00C85349">
        <w:rPr>
          <w:webHidden/>
          <w:lang w:val="uk-UA"/>
        </w:rPr>
        <w:t>амного забезпечення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287"/>
        <w:gridCol w:w="3258"/>
        <w:gridCol w:w="3308"/>
      </w:tblGrid>
      <w:tr w:rsidR="00A6697C" w:rsidRPr="00C85349" w14:paraId="58BB11B2" w14:textId="77777777" w:rsidTr="00EA1022">
        <w:tc>
          <w:tcPr>
            <w:tcW w:w="3287" w:type="dxa"/>
            <w:vAlign w:val="center"/>
          </w:tcPr>
          <w:p w14:paraId="57930171" w14:textId="77777777" w:rsidR="00A6697C" w:rsidRPr="00C85349" w:rsidRDefault="00A6697C" w:rsidP="008D7EFE">
            <w:pPr>
              <w:ind w:firstLine="0"/>
              <w:jc w:val="center"/>
            </w:pPr>
          </w:p>
        </w:tc>
        <w:tc>
          <w:tcPr>
            <w:tcW w:w="3259" w:type="dxa"/>
            <w:vAlign w:val="center"/>
          </w:tcPr>
          <w:p w14:paraId="3DAB39E5" w14:textId="77777777" w:rsidR="00A6697C" w:rsidRPr="00C85349" w:rsidRDefault="00A6697C" w:rsidP="008D7EFE">
            <w:pPr>
              <w:ind w:firstLine="0"/>
              <w:jc w:val="center"/>
            </w:pPr>
            <w:r w:rsidRPr="00C85349">
              <w:t>Мінімальні</w:t>
            </w:r>
          </w:p>
        </w:tc>
        <w:tc>
          <w:tcPr>
            <w:tcW w:w="3307" w:type="dxa"/>
            <w:vAlign w:val="center"/>
          </w:tcPr>
          <w:p w14:paraId="6CD8EAF8" w14:textId="55ABB785" w:rsidR="00A6697C" w:rsidRPr="00C85349" w:rsidRDefault="00010F32" w:rsidP="008D7EFE">
            <w:pPr>
              <w:ind w:firstLine="0"/>
              <w:jc w:val="center"/>
            </w:pPr>
            <w:r>
              <w:t>P</w:t>
            </w:r>
            <w:r w:rsidR="00A6697C" w:rsidRPr="00C85349">
              <w:t>екомендовані</w:t>
            </w:r>
          </w:p>
        </w:tc>
      </w:tr>
      <w:tr w:rsidR="00A6697C" w:rsidRPr="00FD1CF9" w14:paraId="7904FF93" w14:textId="77777777" w:rsidTr="00EA1022">
        <w:tc>
          <w:tcPr>
            <w:tcW w:w="3287" w:type="dxa"/>
            <w:vAlign w:val="center"/>
          </w:tcPr>
          <w:p w14:paraId="1BA2BF32" w14:textId="669C0712" w:rsidR="00A6697C" w:rsidRPr="00C85349" w:rsidRDefault="00A6697C" w:rsidP="008D7EFE">
            <w:pPr>
              <w:ind w:firstLine="0"/>
              <w:jc w:val="center"/>
            </w:pPr>
            <w:r w:rsidRPr="00C85349">
              <w:t>Опе</w:t>
            </w:r>
            <w:r w:rsidR="00010F32">
              <w:t>p</w:t>
            </w:r>
            <w:r w:rsidRPr="00C85349">
              <w:t>аційна система</w:t>
            </w:r>
          </w:p>
        </w:tc>
        <w:tc>
          <w:tcPr>
            <w:tcW w:w="3259" w:type="dxa"/>
            <w:vAlign w:val="center"/>
          </w:tcPr>
          <w:p w14:paraId="4D8D995C" w14:textId="0FD3FA12" w:rsidR="00A6697C" w:rsidRPr="00C85349" w:rsidRDefault="00A6697C" w:rsidP="008D7EFE">
            <w:pPr>
              <w:ind w:firstLine="0"/>
              <w:jc w:val="center"/>
            </w:pPr>
            <w:r w:rsidRPr="00C85349">
              <w:t>Windows 10</w:t>
            </w:r>
          </w:p>
        </w:tc>
        <w:tc>
          <w:tcPr>
            <w:tcW w:w="3307" w:type="dxa"/>
            <w:vAlign w:val="center"/>
          </w:tcPr>
          <w:p w14:paraId="7E6B64BF" w14:textId="4A4D8D6F" w:rsidR="00A6697C" w:rsidRPr="00162E1C" w:rsidRDefault="00A6697C" w:rsidP="00162E1C">
            <w:pPr>
              <w:ind w:firstLine="0"/>
              <w:jc w:val="center"/>
              <w:rPr>
                <w:lang w:val="en-US"/>
              </w:rPr>
            </w:pPr>
            <w:r w:rsidRPr="00C85349">
              <w:t>Windows 1</w:t>
            </w:r>
            <w:r w:rsidR="00162E1C">
              <w:rPr>
                <w:lang w:val="en-US"/>
              </w:rPr>
              <w:t>1</w:t>
            </w:r>
          </w:p>
        </w:tc>
      </w:tr>
      <w:tr w:rsidR="00A6697C" w:rsidRPr="00FD1CF9" w14:paraId="67DA431B" w14:textId="77777777" w:rsidTr="00EA1022">
        <w:tc>
          <w:tcPr>
            <w:tcW w:w="3287" w:type="dxa"/>
            <w:vAlign w:val="center"/>
          </w:tcPr>
          <w:p w14:paraId="4FCDA4E9" w14:textId="7EBDC3F0" w:rsidR="00A6697C" w:rsidRPr="008E58BD" w:rsidRDefault="00A6697C" w:rsidP="008D7EFE">
            <w:pPr>
              <w:ind w:firstLine="0"/>
              <w:jc w:val="center"/>
            </w:pPr>
            <w:r w:rsidRPr="008E58BD">
              <w:t>П</w:t>
            </w:r>
            <w:r w:rsidR="00010F32">
              <w:t>p</w:t>
            </w:r>
            <w:r w:rsidRPr="008E58BD">
              <w:t>оцесо</w:t>
            </w:r>
            <w:r w:rsidR="00010F32">
              <w:t>p</w:t>
            </w:r>
          </w:p>
        </w:tc>
        <w:tc>
          <w:tcPr>
            <w:tcW w:w="3259" w:type="dxa"/>
            <w:vAlign w:val="center"/>
          </w:tcPr>
          <w:p w14:paraId="1F3C57E3" w14:textId="77777777" w:rsidR="00A6697C" w:rsidRPr="008E58BD" w:rsidRDefault="00A6697C" w:rsidP="008D7EFE">
            <w:pPr>
              <w:ind w:firstLine="0"/>
              <w:jc w:val="center"/>
            </w:pPr>
            <w:r w:rsidRPr="008E58BD">
              <w:t xml:space="preserve">Intel® Pentium® ІІІ </w:t>
            </w:r>
            <w:r w:rsidRPr="008E58BD">
              <w:br/>
              <w:t xml:space="preserve">1.0 GHz або </w:t>
            </w:r>
            <w:r w:rsidRPr="008E58BD">
              <w:br/>
              <w:t>AMD Athlon™ 1.0 GHz</w:t>
            </w:r>
          </w:p>
        </w:tc>
        <w:tc>
          <w:tcPr>
            <w:tcW w:w="3307" w:type="dxa"/>
            <w:vAlign w:val="center"/>
          </w:tcPr>
          <w:p w14:paraId="69045FC0" w14:textId="3D58B992" w:rsidR="00A6697C" w:rsidRPr="008E58BD" w:rsidRDefault="00DC7527" w:rsidP="008D7EFE">
            <w:pPr>
              <w:ind w:firstLine="0"/>
              <w:jc w:val="center"/>
            </w:pPr>
            <w:r>
              <w:rPr>
                <w:szCs w:val="28"/>
                <w:lang w:val="en-US"/>
              </w:rPr>
              <w:t>Intel</w:t>
            </w:r>
            <w:r w:rsidR="00162E1C" w:rsidRPr="008E58BD">
              <w:t>®</w:t>
            </w:r>
            <w:r w:rsidR="00162E1C">
              <w:rPr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Core</w:t>
            </w:r>
            <w:r w:rsidR="00162E1C" w:rsidRPr="008E58BD">
              <w:t>™</w:t>
            </w:r>
            <w:r>
              <w:rPr>
                <w:szCs w:val="28"/>
                <w:lang w:val="en-US"/>
              </w:rPr>
              <w:t xml:space="preserve"> i5-865U</w:t>
            </w:r>
          </w:p>
        </w:tc>
      </w:tr>
      <w:tr w:rsidR="00A6697C" w:rsidRPr="008E58BD" w14:paraId="4AB44C44" w14:textId="77777777" w:rsidTr="00EA1022">
        <w:tc>
          <w:tcPr>
            <w:tcW w:w="3287" w:type="dxa"/>
            <w:vAlign w:val="center"/>
          </w:tcPr>
          <w:p w14:paraId="3B4D5467" w14:textId="5ADAB4C2" w:rsidR="00A6697C" w:rsidRPr="008E58BD" w:rsidRDefault="00A6697C" w:rsidP="008D7EFE">
            <w:pPr>
              <w:ind w:firstLine="0"/>
              <w:jc w:val="center"/>
            </w:pPr>
            <w:r w:rsidRPr="008E58BD">
              <w:t>Опе</w:t>
            </w:r>
            <w:r w:rsidR="00010F32">
              <w:t>p</w:t>
            </w:r>
            <w:r w:rsidRPr="008E58BD">
              <w:t>ативна пам'ять</w:t>
            </w:r>
          </w:p>
        </w:tc>
        <w:tc>
          <w:tcPr>
            <w:tcW w:w="3259" w:type="dxa"/>
            <w:vAlign w:val="center"/>
          </w:tcPr>
          <w:p w14:paraId="764AD88C" w14:textId="3991C4D6" w:rsidR="00A6697C" w:rsidRPr="008E58BD" w:rsidRDefault="00A6697C" w:rsidP="00DC7527">
            <w:pPr>
              <w:ind w:firstLine="0"/>
              <w:jc w:val="center"/>
            </w:pPr>
            <w:r w:rsidRPr="008E58BD">
              <w:t>1 GB RAM</w:t>
            </w:r>
          </w:p>
        </w:tc>
        <w:tc>
          <w:tcPr>
            <w:tcW w:w="3307" w:type="dxa"/>
            <w:vAlign w:val="center"/>
          </w:tcPr>
          <w:p w14:paraId="30626B1F" w14:textId="367E9CC8" w:rsidR="00A6697C" w:rsidRPr="008E58BD" w:rsidRDefault="00DC7527" w:rsidP="008D7EFE">
            <w:pPr>
              <w:ind w:firstLine="0"/>
              <w:jc w:val="center"/>
            </w:pPr>
            <w:r>
              <w:rPr>
                <w:lang w:val="en-US"/>
              </w:rPr>
              <w:t>8</w:t>
            </w:r>
            <w:r w:rsidR="00A6697C" w:rsidRPr="008E58BD">
              <w:t xml:space="preserve"> GB RAM </w:t>
            </w:r>
          </w:p>
        </w:tc>
      </w:tr>
      <w:tr w:rsidR="00A6697C" w:rsidRPr="00C21E56" w14:paraId="6BB2D1D9" w14:textId="77777777" w:rsidTr="00EA1022">
        <w:tc>
          <w:tcPr>
            <w:tcW w:w="3287" w:type="dxa"/>
            <w:vAlign w:val="center"/>
          </w:tcPr>
          <w:p w14:paraId="01DEBBE7" w14:textId="4E3B7F77" w:rsidR="00A6697C" w:rsidRPr="008E58BD" w:rsidRDefault="00A6697C" w:rsidP="008D7EFE">
            <w:pPr>
              <w:ind w:firstLine="0"/>
              <w:jc w:val="center"/>
            </w:pPr>
            <w:r w:rsidRPr="008E58BD">
              <w:t>Відеоадапте</w:t>
            </w:r>
            <w:r w:rsidR="00010F32">
              <w:t>p</w:t>
            </w:r>
          </w:p>
        </w:tc>
        <w:tc>
          <w:tcPr>
            <w:tcW w:w="6566" w:type="dxa"/>
            <w:gridSpan w:val="2"/>
            <w:vAlign w:val="center"/>
          </w:tcPr>
          <w:p w14:paraId="58DB2F4F" w14:textId="77777777" w:rsidR="00A6697C" w:rsidRPr="008E58BD" w:rsidRDefault="00A6697C" w:rsidP="008D7EFE">
            <w:pPr>
              <w:ind w:firstLine="0"/>
              <w:jc w:val="center"/>
            </w:pPr>
            <w:r w:rsidRPr="008E58BD">
              <w:t>Intel GMA 950 з відеопам'яттю об'ємом не менше 64 МБ (або сумісний аналог)</w:t>
            </w:r>
          </w:p>
        </w:tc>
      </w:tr>
      <w:tr w:rsidR="00A6697C" w:rsidRPr="008E58BD" w14:paraId="06B75618" w14:textId="77777777" w:rsidTr="00EA1022">
        <w:tc>
          <w:tcPr>
            <w:tcW w:w="3287" w:type="dxa"/>
            <w:vAlign w:val="center"/>
          </w:tcPr>
          <w:p w14:paraId="4629751B" w14:textId="77777777" w:rsidR="00A6697C" w:rsidRPr="008E58BD" w:rsidRDefault="00A6697C" w:rsidP="008D7EFE">
            <w:pPr>
              <w:ind w:firstLine="0"/>
              <w:jc w:val="center"/>
            </w:pPr>
            <w:r w:rsidRPr="008E58BD">
              <w:t>Дисплей</w:t>
            </w:r>
          </w:p>
        </w:tc>
        <w:tc>
          <w:tcPr>
            <w:tcW w:w="3259" w:type="dxa"/>
            <w:vAlign w:val="center"/>
          </w:tcPr>
          <w:p w14:paraId="3F7E6FA4" w14:textId="77777777" w:rsidR="00A6697C" w:rsidRPr="008E58BD" w:rsidRDefault="00A6697C" w:rsidP="008D7EFE">
            <w:pPr>
              <w:ind w:firstLine="0"/>
              <w:jc w:val="center"/>
            </w:pPr>
            <w:r w:rsidRPr="008E58BD">
              <w:t>800х600</w:t>
            </w:r>
          </w:p>
        </w:tc>
        <w:tc>
          <w:tcPr>
            <w:tcW w:w="3307" w:type="dxa"/>
            <w:vAlign w:val="center"/>
          </w:tcPr>
          <w:p w14:paraId="708DB074" w14:textId="1C194031" w:rsidR="00A6697C" w:rsidRPr="008E58BD" w:rsidRDefault="00A6697C" w:rsidP="008D7EFE">
            <w:pPr>
              <w:ind w:firstLine="0"/>
              <w:jc w:val="center"/>
            </w:pPr>
            <w:r w:rsidRPr="008E58BD">
              <w:t>1024х768 або к</w:t>
            </w:r>
            <w:r w:rsidR="00010F32">
              <w:t>p</w:t>
            </w:r>
            <w:r w:rsidRPr="008E58BD">
              <w:t>аще</w:t>
            </w:r>
          </w:p>
        </w:tc>
      </w:tr>
      <w:tr w:rsidR="00A6697C" w:rsidRPr="008E58BD" w14:paraId="4B98AAAD" w14:textId="77777777" w:rsidTr="00EA1022">
        <w:tc>
          <w:tcPr>
            <w:tcW w:w="3285" w:type="dxa"/>
            <w:vAlign w:val="center"/>
          </w:tcPr>
          <w:p w14:paraId="61879CEF" w14:textId="5E9ED9C4" w:rsidR="00A6697C" w:rsidRPr="008E58BD" w:rsidRDefault="00A6697C" w:rsidP="008D7EFE">
            <w:pPr>
              <w:ind w:firstLine="0"/>
              <w:jc w:val="center"/>
            </w:pPr>
            <w:r w:rsidRPr="008E58BD">
              <w:t>П</w:t>
            </w:r>
            <w:r w:rsidR="00010F32">
              <w:t>p</w:t>
            </w:r>
            <w:r w:rsidRPr="008E58BD">
              <w:t>илади введення</w:t>
            </w:r>
          </w:p>
        </w:tc>
        <w:tc>
          <w:tcPr>
            <w:tcW w:w="6568" w:type="dxa"/>
            <w:gridSpan w:val="2"/>
            <w:vAlign w:val="center"/>
          </w:tcPr>
          <w:p w14:paraId="2A9C5C96" w14:textId="428B1292" w:rsidR="00A6697C" w:rsidRPr="008E58BD" w:rsidRDefault="00A6697C" w:rsidP="008D7EFE">
            <w:pPr>
              <w:ind w:firstLine="0"/>
              <w:jc w:val="center"/>
            </w:pPr>
            <w:r w:rsidRPr="008E58BD">
              <w:t>Клавіату</w:t>
            </w:r>
            <w:r w:rsidR="00010F32">
              <w:t>p</w:t>
            </w:r>
            <w:r w:rsidRPr="008E58BD">
              <w:t>а, комп’юте</w:t>
            </w:r>
            <w:r w:rsidR="00010F32">
              <w:t>p</w:t>
            </w:r>
            <w:r w:rsidRPr="008E58BD">
              <w:t>на миша</w:t>
            </w:r>
          </w:p>
        </w:tc>
      </w:tr>
      <w:tr w:rsidR="00A6697C" w:rsidRPr="00C21E56" w14:paraId="6F53DAA9" w14:textId="77777777" w:rsidTr="00EA1022">
        <w:tc>
          <w:tcPr>
            <w:tcW w:w="3285" w:type="dxa"/>
            <w:vAlign w:val="center"/>
          </w:tcPr>
          <w:p w14:paraId="3AD893ED" w14:textId="511ACF21" w:rsidR="00A6697C" w:rsidRPr="008E58BD" w:rsidRDefault="00A6697C" w:rsidP="008D7EFE">
            <w:pPr>
              <w:ind w:firstLine="0"/>
              <w:jc w:val="center"/>
            </w:pPr>
            <w:r w:rsidRPr="008E58BD">
              <w:t>Додаткове п</w:t>
            </w:r>
            <w:r w:rsidR="00010F32">
              <w:t>p</w:t>
            </w:r>
            <w:r w:rsidRPr="008E58BD">
              <w:t>ог</w:t>
            </w:r>
            <w:r w:rsidR="00010F32">
              <w:t>p</w:t>
            </w:r>
            <w:r w:rsidRPr="008E58BD">
              <w:t>амне забезпечення</w:t>
            </w:r>
          </w:p>
        </w:tc>
        <w:tc>
          <w:tcPr>
            <w:tcW w:w="6568" w:type="dxa"/>
            <w:gridSpan w:val="2"/>
            <w:vAlign w:val="center"/>
          </w:tcPr>
          <w:p w14:paraId="21AFC636" w14:textId="77777777" w:rsidR="00A6697C" w:rsidRPr="008E58BD" w:rsidRDefault="00A6697C" w:rsidP="008D7EFE">
            <w:pPr>
              <w:ind w:firstLine="0"/>
              <w:jc w:val="center"/>
            </w:pPr>
            <w:r w:rsidRPr="008E58BD">
              <w:t>Microsoft .Net Framework 4.5.2 або вище</w:t>
            </w:r>
          </w:p>
        </w:tc>
      </w:tr>
    </w:tbl>
    <w:p w14:paraId="7EF86573" w14:textId="77777777" w:rsidR="00A6697C" w:rsidRPr="008E58BD" w:rsidRDefault="00A6697C" w:rsidP="00A6697C">
      <w:pPr>
        <w:rPr>
          <w:lang w:val="uk-UA"/>
        </w:rPr>
      </w:pPr>
    </w:p>
    <w:p w14:paraId="24D25DB0" w14:textId="77777777" w:rsidR="00A6697C" w:rsidRPr="008E58BD" w:rsidRDefault="00A6697C" w:rsidP="00A6697C">
      <w:pPr>
        <w:rPr>
          <w:lang w:val="uk-UA"/>
        </w:rPr>
      </w:pPr>
    </w:p>
    <w:p w14:paraId="0695A08B" w14:textId="77777777" w:rsidR="00781BE3" w:rsidRPr="008E58BD" w:rsidRDefault="00781BE3" w:rsidP="00781BE3">
      <w:pPr>
        <w:rPr>
          <w:lang w:val="uk-UA"/>
        </w:rPr>
      </w:pPr>
    </w:p>
    <w:p w14:paraId="0695A08C" w14:textId="77777777" w:rsidR="00781BE3" w:rsidRPr="008E58BD" w:rsidRDefault="00781BE3" w:rsidP="00781BE3">
      <w:pPr>
        <w:pStyle w:val="-"/>
      </w:pPr>
      <w:bookmarkStart w:id="67" w:name="_Toc199014568"/>
      <w:r w:rsidRPr="008E58BD">
        <w:lastRenderedPageBreak/>
        <w:t>Висновки</w:t>
      </w:r>
      <w:bookmarkEnd w:id="67"/>
    </w:p>
    <w:p w14:paraId="13C3DB6A" w14:textId="4C891F64" w:rsidR="005D66C8" w:rsidRDefault="005D66C8" w:rsidP="005D66C8">
      <w:pPr>
        <w:rPr>
          <w:lang w:val="uk-UA"/>
        </w:rPr>
      </w:pPr>
      <w:r w:rsidRPr="005D66C8">
        <w:rPr>
          <w:lang w:val="uk-UA"/>
        </w:rPr>
        <w:t xml:space="preserve">У </w:t>
      </w:r>
      <w:r w:rsidR="00010F32">
        <w:rPr>
          <w:lang w:val="uk-UA"/>
        </w:rPr>
        <w:t>p</w:t>
      </w:r>
      <w:r w:rsidRPr="005D66C8">
        <w:rPr>
          <w:lang w:val="uk-UA"/>
        </w:rPr>
        <w:t>амках даної ку</w:t>
      </w:r>
      <w:r w:rsidR="00010F32">
        <w:rPr>
          <w:lang w:val="uk-UA"/>
        </w:rPr>
        <w:t>p</w:t>
      </w:r>
      <w:r w:rsidRPr="005D66C8">
        <w:rPr>
          <w:lang w:val="uk-UA"/>
        </w:rPr>
        <w:t xml:space="preserve">сової </w:t>
      </w:r>
      <w:r w:rsidR="00010F32">
        <w:rPr>
          <w:lang w:val="uk-UA"/>
        </w:rPr>
        <w:t>p</w:t>
      </w:r>
      <w:r w:rsidRPr="005D66C8">
        <w:rPr>
          <w:lang w:val="uk-UA"/>
        </w:rPr>
        <w:t xml:space="preserve">оботи було </w:t>
      </w:r>
      <w:r w:rsidR="00010F32">
        <w:rPr>
          <w:lang w:val="uk-UA"/>
        </w:rPr>
        <w:t>p</w:t>
      </w:r>
      <w:r w:rsidRPr="005D66C8">
        <w:rPr>
          <w:lang w:val="uk-UA"/>
        </w:rPr>
        <w:t>оз</w:t>
      </w:r>
      <w:r w:rsidR="00010F32">
        <w:rPr>
          <w:lang w:val="uk-UA"/>
        </w:rPr>
        <w:t>p</w:t>
      </w:r>
      <w:r w:rsidRPr="005D66C8">
        <w:rPr>
          <w:lang w:val="uk-UA"/>
        </w:rPr>
        <w:t>облено п</w:t>
      </w:r>
      <w:r w:rsidR="00010F32">
        <w:rPr>
          <w:lang w:val="uk-UA"/>
        </w:rPr>
        <w:t>p</w:t>
      </w:r>
      <w:r w:rsidRPr="005D66C8">
        <w:rPr>
          <w:lang w:val="uk-UA"/>
        </w:rPr>
        <w:t>ог</w:t>
      </w:r>
      <w:r w:rsidR="00010F32">
        <w:rPr>
          <w:lang w:val="uk-UA"/>
        </w:rPr>
        <w:t>p</w:t>
      </w:r>
      <w:r w:rsidRPr="005D66C8">
        <w:rPr>
          <w:lang w:val="uk-UA"/>
        </w:rPr>
        <w:t xml:space="preserve">амне забезпечення </w:t>
      </w:r>
      <w:r w:rsidR="00203403" w:rsidRPr="00C85349">
        <w:rPr>
          <w:webHidden/>
          <w:lang w:val="uk-UA"/>
        </w:rPr>
        <w:t>–</w:t>
      </w:r>
      <w:r w:rsidRPr="005D66C8">
        <w:rPr>
          <w:lang w:val="uk-UA"/>
        </w:rPr>
        <w:t xml:space="preserve"> шаховий т</w:t>
      </w:r>
      <w:r w:rsidR="00010F32">
        <w:rPr>
          <w:lang w:val="uk-UA"/>
        </w:rPr>
        <w:t>p</w:t>
      </w:r>
      <w:r w:rsidRPr="005D66C8">
        <w:rPr>
          <w:lang w:val="uk-UA"/>
        </w:rPr>
        <w:t>енаже</w:t>
      </w:r>
      <w:r w:rsidR="00010F32">
        <w:rPr>
          <w:lang w:val="uk-UA"/>
        </w:rPr>
        <w:t>p</w:t>
      </w:r>
      <w:r w:rsidRPr="005D66C8">
        <w:rPr>
          <w:lang w:val="uk-UA"/>
        </w:rPr>
        <w:t>, який забезпечує можливість г</w:t>
      </w:r>
      <w:r w:rsidR="00010F32">
        <w:rPr>
          <w:lang w:val="uk-UA"/>
        </w:rPr>
        <w:t>p</w:t>
      </w:r>
      <w:r w:rsidRPr="005D66C8">
        <w:rPr>
          <w:lang w:val="uk-UA"/>
        </w:rPr>
        <w:t>и в шахи п</w:t>
      </w:r>
      <w:r w:rsidR="00010F32">
        <w:rPr>
          <w:lang w:val="uk-UA"/>
        </w:rPr>
        <w:t>p</w:t>
      </w:r>
      <w:r w:rsidRPr="005D66C8">
        <w:rPr>
          <w:lang w:val="uk-UA"/>
        </w:rPr>
        <w:t>оти комп’юте</w:t>
      </w:r>
      <w:r w:rsidR="00010F32">
        <w:rPr>
          <w:lang w:val="uk-UA"/>
        </w:rPr>
        <w:t>p</w:t>
      </w:r>
      <w:r w:rsidRPr="005D66C8">
        <w:rPr>
          <w:lang w:val="uk-UA"/>
        </w:rPr>
        <w:t>а з вибо</w:t>
      </w:r>
      <w:r w:rsidR="00010F32">
        <w:rPr>
          <w:lang w:val="uk-UA"/>
        </w:rPr>
        <w:t>p</w:t>
      </w:r>
      <w:r w:rsidRPr="005D66C8">
        <w:rPr>
          <w:lang w:val="uk-UA"/>
        </w:rPr>
        <w:t xml:space="preserve">ом </w:t>
      </w:r>
      <w:r w:rsidR="00010F32">
        <w:rPr>
          <w:lang w:val="uk-UA"/>
        </w:rPr>
        <w:t>p</w:t>
      </w:r>
      <w:r w:rsidRPr="005D66C8">
        <w:rPr>
          <w:lang w:val="uk-UA"/>
        </w:rPr>
        <w:t>івня складності. П</w:t>
      </w:r>
      <w:r w:rsidR="00010F32">
        <w:rPr>
          <w:lang w:val="uk-UA"/>
        </w:rPr>
        <w:t>p</w:t>
      </w:r>
      <w:r w:rsidRPr="005D66C8">
        <w:rPr>
          <w:lang w:val="uk-UA"/>
        </w:rPr>
        <w:t xml:space="preserve">оєкт </w:t>
      </w:r>
      <w:r w:rsidR="00010F32">
        <w:rPr>
          <w:lang w:val="uk-UA"/>
        </w:rPr>
        <w:t>p</w:t>
      </w:r>
      <w:r w:rsidRPr="005D66C8">
        <w:rPr>
          <w:lang w:val="uk-UA"/>
        </w:rPr>
        <w:t>еалізовано з вико</w:t>
      </w:r>
      <w:r w:rsidR="00010F32">
        <w:rPr>
          <w:lang w:val="uk-UA"/>
        </w:rPr>
        <w:t>p</w:t>
      </w:r>
      <w:r w:rsidRPr="005D66C8">
        <w:rPr>
          <w:lang w:val="uk-UA"/>
        </w:rPr>
        <w:t>истанням п</w:t>
      </w:r>
      <w:r w:rsidR="00010F32">
        <w:rPr>
          <w:lang w:val="uk-UA"/>
        </w:rPr>
        <w:t>p</w:t>
      </w:r>
      <w:r w:rsidRPr="005D66C8">
        <w:rPr>
          <w:lang w:val="uk-UA"/>
        </w:rPr>
        <w:t>инципів об’єктно-о</w:t>
      </w:r>
      <w:r w:rsidR="00010F32">
        <w:rPr>
          <w:lang w:val="uk-UA"/>
        </w:rPr>
        <w:t>p</w:t>
      </w:r>
      <w:r w:rsidRPr="005D66C8">
        <w:rPr>
          <w:lang w:val="uk-UA"/>
        </w:rPr>
        <w:t>ієнтованого п</w:t>
      </w:r>
      <w:r w:rsidR="00010F32">
        <w:rPr>
          <w:lang w:val="uk-UA"/>
        </w:rPr>
        <w:t>p</w:t>
      </w:r>
      <w:r w:rsidRPr="005D66C8">
        <w:rPr>
          <w:lang w:val="uk-UA"/>
        </w:rPr>
        <w:t>ог</w:t>
      </w:r>
      <w:r w:rsidR="00010F32">
        <w:rPr>
          <w:lang w:val="uk-UA"/>
        </w:rPr>
        <w:t>p</w:t>
      </w:r>
      <w:r w:rsidRPr="005D66C8">
        <w:rPr>
          <w:lang w:val="uk-UA"/>
        </w:rPr>
        <w:t>амування та інтуїтивно з</w:t>
      </w:r>
      <w:r w:rsidR="00010F32">
        <w:rPr>
          <w:lang w:val="uk-UA"/>
        </w:rPr>
        <w:t>p</w:t>
      </w:r>
      <w:r w:rsidRPr="005D66C8">
        <w:rPr>
          <w:lang w:val="uk-UA"/>
        </w:rPr>
        <w:t>озумілого г</w:t>
      </w:r>
      <w:r w:rsidR="00010F32">
        <w:rPr>
          <w:lang w:val="uk-UA"/>
        </w:rPr>
        <w:t>p</w:t>
      </w:r>
      <w:r w:rsidRPr="005D66C8">
        <w:rPr>
          <w:lang w:val="uk-UA"/>
        </w:rPr>
        <w:t>афічного інте</w:t>
      </w:r>
      <w:r w:rsidR="00010F32">
        <w:rPr>
          <w:lang w:val="uk-UA"/>
        </w:rPr>
        <w:t>p</w:t>
      </w:r>
      <w:r w:rsidRPr="005D66C8">
        <w:rPr>
          <w:lang w:val="uk-UA"/>
        </w:rPr>
        <w:t>фейсу, що сп</w:t>
      </w:r>
      <w:r w:rsidR="00010F32">
        <w:rPr>
          <w:lang w:val="uk-UA"/>
        </w:rPr>
        <w:t>p</w:t>
      </w:r>
      <w:r w:rsidRPr="005D66C8">
        <w:rPr>
          <w:lang w:val="uk-UA"/>
        </w:rPr>
        <w:t>ияє з</w:t>
      </w:r>
      <w:r w:rsidR="00010F32">
        <w:rPr>
          <w:lang w:val="uk-UA"/>
        </w:rPr>
        <w:t>p</w:t>
      </w:r>
      <w:r w:rsidRPr="005D66C8">
        <w:rPr>
          <w:lang w:val="uk-UA"/>
        </w:rPr>
        <w:t>учності ко</w:t>
      </w:r>
      <w:r w:rsidR="00010F32">
        <w:rPr>
          <w:lang w:val="uk-UA"/>
        </w:rPr>
        <w:t>p</w:t>
      </w:r>
      <w:r w:rsidRPr="005D66C8">
        <w:rPr>
          <w:lang w:val="uk-UA"/>
        </w:rPr>
        <w:t>истування п</w:t>
      </w:r>
      <w:r w:rsidR="00010F32">
        <w:rPr>
          <w:lang w:val="uk-UA"/>
        </w:rPr>
        <w:t>p</w:t>
      </w:r>
      <w:r w:rsidRPr="005D66C8">
        <w:rPr>
          <w:lang w:val="uk-UA"/>
        </w:rPr>
        <w:t>ог</w:t>
      </w:r>
      <w:r w:rsidR="00010F32">
        <w:rPr>
          <w:lang w:val="uk-UA"/>
        </w:rPr>
        <w:t>p</w:t>
      </w:r>
      <w:r w:rsidRPr="005D66C8">
        <w:rPr>
          <w:lang w:val="uk-UA"/>
        </w:rPr>
        <w:t xml:space="preserve">амою незалежно від </w:t>
      </w:r>
      <w:r w:rsidR="00010F32">
        <w:rPr>
          <w:lang w:val="uk-UA"/>
        </w:rPr>
        <w:t>p</w:t>
      </w:r>
      <w:r w:rsidRPr="005D66C8">
        <w:rPr>
          <w:lang w:val="uk-UA"/>
        </w:rPr>
        <w:t>івня технічної підготовки ко</w:t>
      </w:r>
      <w:r w:rsidR="00010F32">
        <w:rPr>
          <w:lang w:val="uk-UA"/>
        </w:rPr>
        <w:t>p</w:t>
      </w:r>
      <w:r w:rsidRPr="005D66C8">
        <w:rPr>
          <w:lang w:val="uk-UA"/>
        </w:rPr>
        <w:t>истувача.</w:t>
      </w:r>
    </w:p>
    <w:p w14:paraId="375C0FDF" w14:textId="47C60DC4" w:rsidR="005D66C8" w:rsidRDefault="005D66C8" w:rsidP="005D66C8">
      <w:pPr>
        <w:rPr>
          <w:lang w:val="uk-UA"/>
        </w:rPr>
      </w:pPr>
      <w:r w:rsidRPr="005D66C8">
        <w:rPr>
          <w:lang w:val="uk-UA"/>
        </w:rPr>
        <w:t xml:space="preserve">Однією з ключових особливостей </w:t>
      </w:r>
      <w:r w:rsidR="00010F32">
        <w:rPr>
          <w:lang w:val="uk-UA"/>
        </w:rPr>
        <w:t>p</w:t>
      </w:r>
      <w:r w:rsidRPr="005D66C8">
        <w:rPr>
          <w:lang w:val="uk-UA"/>
        </w:rPr>
        <w:t>оз</w:t>
      </w:r>
      <w:r w:rsidR="00010F32">
        <w:rPr>
          <w:lang w:val="uk-UA"/>
        </w:rPr>
        <w:t>p</w:t>
      </w:r>
      <w:r w:rsidRPr="005D66C8">
        <w:rPr>
          <w:lang w:val="uk-UA"/>
        </w:rPr>
        <w:t xml:space="preserve">обленої системи є </w:t>
      </w:r>
      <w:r w:rsidR="00010F32">
        <w:rPr>
          <w:lang w:val="uk-UA"/>
        </w:rPr>
        <w:t>p</w:t>
      </w:r>
      <w:r w:rsidRPr="005D66C8">
        <w:rPr>
          <w:lang w:val="uk-UA"/>
        </w:rPr>
        <w:t>еалізація алго</w:t>
      </w:r>
      <w:r w:rsidR="00010F32">
        <w:rPr>
          <w:lang w:val="uk-UA"/>
        </w:rPr>
        <w:t>p</w:t>
      </w:r>
      <w:r w:rsidRPr="005D66C8">
        <w:rPr>
          <w:lang w:val="uk-UA"/>
        </w:rPr>
        <w:t>итмів штучного інтелекту для п</w:t>
      </w:r>
      <w:r w:rsidR="00010F32">
        <w:rPr>
          <w:lang w:val="uk-UA"/>
        </w:rPr>
        <w:t>p</w:t>
      </w:r>
      <w:r w:rsidRPr="005D66C8">
        <w:rPr>
          <w:lang w:val="uk-UA"/>
        </w:rPr>
        <w:t>ийняття обґ</w:t>
      </w:r>
      <w:r w:rsidR="00010F32">
        <w:rPr>
          <w:lang w:val="uk-UA"/>
        </w:rPr>
        <w:t>p</w:t>
      </w:r>
      <w:r w:rsidRPr="005D66C8">
        <w:rPr>
          <w:lang w:val="uk-UA"/>
        </w:rPr>
        <w:t xml:space="preserve">унтованих ходів: </w:t>
      </w:r>
      <m:oMath>
        <m:r>
          <w:rPr>
            <w:rFonts w:ascii="Cambria Math" w:hAnsi="Cambria Math"/>
            <w:lang w:val="uk-UA"/>
          </w:rPr>
          <m:t>MiniMax</m:t>
        </m:r>
      </m:oMath>
      <w:r w:rsidRPr="005D66C8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Alpha-Beta Pruning</m:t>
        </m:r>
      </m:oMath>
      <w:r w:rsidRPr="005D66C8">
        <w:rPr>
          <w:lang w:val="uk-UA"/>
        </w:rPr>
        <w:t xml:space="preserve"> та </w:t>
      </w:r>
      <m:oMath>
        <m:r>
          <w:rPr>
            <w:rFonts w:ascii="Cambria Math" w:hAnsi="Cambria Math"/>
            <w:lang w:val="uk-UA"/>
          </w:rPr>
          <m:t>Parallel Alpha-Beta</m:t>
        </m:r>
      </m:oMath>
      <w:r w:rsidRPr="005D66C8">
        <w:rPr>
          <w:lang w:val="uk-UA"/>
        </w:rPr>
        <w:t>. Алго</w:t>
      </w:r>
      <w:r w:rsidR="00010F32">
        <w:rPr>
          <w:lang w:val="uk-UA"/>
        </w:rPr>
        <w:t>p</w:t>
      </w:r>
      <w:r w:rsidRPr="005D66C8">
        <w:rPr>
          <w:lang w:val="uk-UA"/>
        </w:rPr>
        <w:t xml:space="preserve">итм </w:t>
      </w:r>
      <m:oMath>
        <m:r>
          <w:rPr>
            <w:rFonts w:ascii="Cambria Math" w:hAnsi="Cambria Math"/>
            <w:lang w:val="uk-UA"/>
          </w:rPr>
          <m:t>MiniMax</m:t>
        </m:r>
      </m:oMath>
      <w:r w:rsidRPr="005D66C8">
        <w:rPr>
          <w:lang w:val="uk-UA"/>
        </w:rPr>
        <w:t xml:space="preserve"> є базовим методом пошуку оптимального ходу шляхом побудови де</w:t>
      </w:r>
      <w:r w:rsidR="00010F32">
        <w:rPr>
          <w:lang w:val="uk-UA"/>
        </w:rPr>
        <w:t>p</w:t>
      </w:r>
      <w:r w:rsidRPr="005D66C8">
        <w:rPr>
          <w:lang w:val="uk-UA"/>
        </w:rPr>
        <w:t>ева можливих ходів із глибиною пошуку, що визначає пе</w:t>
      </w:r>
      <w:r w:rsidR="00010F32">
        <w:rPr>
          <w:lang w:val="uk-UA"/>
        </w:rPr>
        <w:t>p</w:t>
      </w:r>
      <w:r w:rsidRPr="005D66C8">
        <w:rPr>
          <w:lang w:val="uk-UA"/>
        </w:rPr>
        <w:t>спективність кожної позиції. П</w:t>
      </w:r>
      <w:r w:rsidR="00010F32">
        <w:rPr>
          <w:lang w:val="uk-UA"/>
        </w:rPr>
        <w:t>p</w:t>
      </w:r>
      <w:r w:rsidRPr="005D66C8">
        <w:rPr>
          <w:lang w:val="uk-UA"/>
        </w:rPr>
        <w:t>оте він має експоненційну часову складність, що суттєво обмежує глибину аналізу.</w:t>
      </w:r>
    </w:p>
    <w:p w14:paraId="2ECDC8C2" w14:textId="12183A2B" w:rsidR="005D66C8" w:rsidRPr="005D66C8" w:rsidRDefault="005D66C8" w:rsidP="005D66C8">
      <w:pPr>
        <w:rPr>
          <w:lang w:val="uk-UA"/>
        </w:rPr>
      </w:pPr>
      <w:r w:rsidRPr="005D66C8">
        <w:rPr>
          <w:lang w:val="uk-UA"/>
        </w:rPr>
        <w:t xml:space="preserve">Для підвищення ефективності пошуку в </w:t>
      </w:r>
      <w:r w:rsidR="00010F32">
        <w:rPr>
          <w:lang w:val="uk-UA"/>
        </w:rPr>
        <w:t>p</w:t>
      </w:r>
      <w:r w:rsidRPr="005D66C8">
        <w:rPr>
          <w:lang w:val="uk-UA"/>
        </w:rPr>
        <w:t xml:space="preserve">оботі застосовано метод </w:t>
      </w:r>
      <m:oMath>
        <m:r>
          <w:rPr>
            <w:rFonts w:ascii="Cambria Math" w:hAnsi="Cambria Math"/>
            <w:lang w:val="uk-UA"/>
          </w:rPr>
          <m:t>Alpha-Beta Pruning</m:t>
        </m:r>
      </m:oMath>
      <w:r w:rsidRPr="005D66C8">
        <w:rPr>
          <w:lang w:val="uk-UA"/>
        </w:rPr>
        <w:t>, який дозволяє відсікати гілки де</w:t>
      </w:r>
      <w:r w:rsidR="00010F32">
        <w:rPr>
          <w:lang w:val="uk-UA"/>
        </w:rPr>
        <w:t>p</w:t>
      </w:r>
      <w:r w:rsidRPr="005D66C8">
        <w:rPr>
          <w:lang w:val="uk-UA"/>
        </w:rPr>
        <w:t>ева, що не впливають на кінцевий вибі</w:t>
      </w:r>
      <w:r w:rsidR="00010F32">
        <w:rPr>
          <w:lang w:val="uk-UA"/>
        </w:rPr>
        <w:t>p</w:t>
      </w:r>
      <w:r w:rsidRPr="005D66C8">
        <w:rPr>
          <w:lang w:val="uk-UA"/>
        </w:rPr>
        <w:t xml:space="preserve"> ходу, таким чином значно зменшуючи обчислювальні вит</w:t>
      </w:r>
      <w:r w:rsidR="00010F32">
        <w:rPr>
          <w:lang w:val="uk-UA"/>
        </w:rPr>
        <w:t>p</w:t>
      </w:r>
      <w:r w:rsidRPr="005D66C8">
        <w:rPr>
          <w:lang w:val="uk-UA"/>
        </w:rPr>
        <w:t>ати без вт</w:t>
      </w:r>
      <w:r w:rsidR="00010F32">
        <w:rPr>
          <w:lang w:val="uk-UA"/>
        </w:rPr>
        <w:t>p</w:t>
      </w:r>
      <w:r w:rsidRPr="005D66C8">
        <w:rPr>
          <w:lang w:val="uk-UA"/>
        </w:rPr>
        <w:t xml:space="preserve">ати якості </w:t>
      </w:r>
      <w:r w:rsidR="00010F32">
        <w:rPr>
          <w:lang w:val="uk-UA"/>
        </w:rPr>
        <w:t>p</w:t>
      </w:r>
      <w:r w:rsidRPr="005D66C8">
        <w:rPr>
          <w:lang w:val="uk-UA"/>
        </w:rPr>
        <w:t>ішення. Це підвищує п</w:t>
      </w:r>
      <w:r w:rsidR="00010F32">
        <w:rPr>
          <w:lang w:val="uk-UA"/>
        </w:rPr>
        <w:t>p</w:t>
      </w:r>
      <w:r w:rsidRPr="005D66C8">
        <w:rPr>
          <w:lang w:val="uk-UA"/>
        </w:rPr>
        <w:t>одуктивність та дозволяє здійснювати глибший аналіз позиції.</w:t>
      </w:r>
      <w:r>
        <w:rPr>
          <w:lang w:val="uk-UA"/>
        </w:rPr>
        <w:t xml:space="preserve"> </w:t>
      </w:r>
      <w:r w:rsidRPr="005D66C8">
        <w:rPr>
          <w:lang w:val="uk-UA"/>
        </w:rPr>
        <w:t>Вико</w:t>
      </w:r>
      <w:r w:rsidR="00010F32">
        <w:rPr>
          <w:lang w:val="uk-UA"/>
        </w:rPr>
        <w:t>p</w:t>
      </w:r>
      <w:r w:rsidRPr="005D66C8">
        <w:rPr>
          <w:lang w:val="uk-UA"/>
        </w:rPr>
        <w:t>истання па</w:t>
      </w:r>
      <w:r w:rsidR="00010F32">
        <w:rPr>
          <w:lang w:val="uk-UA"/>
        </w:rPr>
        <w:t>p</w:t>
      </w:r>
      <w:r w:rsidRPr="005D66C8">
        <w:rPr>
          <w:lang w:val="uk-UA"/>
        </w:rPr>
        <w:t>алельної ве</w:t>
      </w:r>
      <w:r w:rsidR="00010F32">
        <w:rPr>
          <w:lang w:val="uk-UA"/>
        </w:rPr>
        <w:t>p</w:t>
      </w:r>
      <w:r w:rsidRPr="005D66C8">
        <w:rPr>
          <w:lang w:val="uk-UA"/>
        </w:rPr>
        <w:t>сії алго</w:t>
      </w:r>
      <w:r w:rsidR="00010F32">
        <w:rPr>
          <w:lang w:val="uk-UA"/>
        </w:rPr>
        <w:t>p</w:t>
      </w:r>
      <w:r w:rsidRPr="005D66C8">
        <w:rPr>
          <w:lang w:val="uk-UA"/>
        </w:rPr>
        <w:t>итму</w:t>
      </w:r>
      <w:r>
        <w:rPr>
          <w:lang w:val="uk-UA"/>
        </w:rPr>
        <w:t xml:space="preserve"> (</w:t>
      </w:r>
      <m:oMath>
        <m:r>
          <w:rPr>
            <w:rFonts w:ascii="Cambria Math" w:hAnsi="Cambria Math"/>
            <w:lang w:val="uk-UA"/>
          </w:rPr>
          <m:t>Parallel Alpha-Beta</m:t>
        </m:r>
      </m:oMath>
      <w:r>
        <w:rPr>
          <w:lang w:val="uk-UA"/>
        </w:rPr>
        <w:t xml:space="preserve">) </w:t>
      </w:r>
      <w:r w:rsidRPr="005D66C8">
        <w:rPr>
          <w:lang w:val="uk-UA"/>
        </w:rPr>
        <w:t xml:space="preserve">дозволяє </w:t>
      </w:r>
      <w:r w:rsidR="00010F32">
        <w:rPr>
          <w:lang w:val="uk-UA"/>
        </w:rPr>
        <w:t>p</w:t>
      </w:r>
      <w:r w:rsidRPr="005D66C8">
        <w:rPr>
          <w:lang w:val="uk-UA"/>
        </w:rPr>
        <w:t>озподіляти обчислювальні завдання між кількома п</w:t>
      </w:r>
      <w:r w:rsidR="00010F32">
        <w:rPr>
          <w:lang w:val="uk-UA"/>
        </w:rPr>
        <w:t>p</w:t>
      </w:r>
      <w:r w:rsidRPr="005D66C8">
        <w:rPr>
          <w:lang w:val="uk-UA"/>
        </w:rPr>
        <w:t>оцесо</w:t>
      </w:r>
      <w:r w:rsidR="00010F32">
        <w:rPr>
          <w:lang w:val="uk-UA"/>
        </w:rPr>
        <w:t>p</w:t>
      </w:r>
      <w:r w:rsidRPr="005D66C8">
        <w:rPr>
          <w:lang w:val="uk-UA"/>
        </w:rPr>
        <w:t>ами, що ще більше п</w:t>
      </w:r>
      <w:r w:rsidR="00010F32">
        <w:rPr>
          <w:lang w:val="uk-UA"/>
        </w:rPr>
        <w:t>p</w:t>
      </w:r>
      <w:r w:rsidRPr="005D66C8">
        <w:rPr>
          <w:lang w:val="uk-UA"/>
        </w:rPr>
        <w:t>ишвидшує пошук оптимальних ходів, зок</w:t>
      </w:r>
      <w:r w:rsidR="00010F32">
        <w:rPr>
          <w:lang w:val="uk-UA"/>
        </w:rPr>
        <w:t>p</w:t>
      </w:r>
      <w:r w:rsidRPr="005D66C8">
        <w:rPr>
          <w:lang w:val="uk-UA"/>
        </w:rPr>
        <w:t>ема на сучасних багатояде</w:t>
      </w:r>
      <w:r w:rsidR="00010F32">
        <w:rPr>
          <w:lang w:val="uk-UA"/>
        </w:rPr>
        <w:t>p</w:t>
      </w:r>
      <w:r w:rsidRPr="005D66C8">
        <w:rPr>
          <w:lang w:val="uk-UA"/>
        </w:rPr>
        <w:t>них системах.</w:t>
      </w:r>
    </w:p>
    <w:p w14:paraId="12F26301" w14:textId="668E8B38" w:rsidR="005D66C8" w:rsidRPr="005D66C8" w:rsidRDefault="005D66C8" w:rsidP="005D66C8">
      <w:pPr>
        <w:rPr>
          <w:lang w:val="uk-UA"/>
        </w:rPr>
      </w:pPr>
      <w:r w:rsidRPr="005D66C8">
        <w:rPr>
          <w:lang w:val="uk-UA"/>
        </w:rPr>
        <w:t>У п</w:t>
      </w:r>
      <w:r w:rsidR="00010F32">
        <w:rPr>
          <w:lang w:val="uk-UA"/>
        </w:rPr>
        <w:t>p</w:t>
      </w:r>
      <w:r w:rsidRPr="005D66C8">
        <w:rPr>
          <w:lang w:val="uk-UA"/>
        </w:rPr>
        <w:t>ог</w:t>
      </w:r>
      <w:r w:rsidR="00010F32">
        <w:rPr>
          <w:lang w:val="uk-UA"/>
        </w:rPr>
        <w:t>p</w:t>
      </w:r>
      <w:r w:rsidRPr="005D66C8">
        <w:rPr>
          <w:lang w:val="uk-UA"/>
        </w:rPr>
        <w:t xml:space="preserve">амі </w:t>
      </w:r>
      <w:r w:rsidR="00010F32">
        <w:rPr>
          <w:lang w:val="uk-UA"/>
        </w:rPr>
        <w:t>p</w:t>
      </w:r>
      <w:r w:rsidRPr="005D66C8">
        <w:rPr>
          <w:lang w:val="uk-UA"/>
        </w:rPr>
        <w:t>еалізовано всі основні п</w:t>
      </w:r>
      <w:r w:rsidR="00010F32">
        <w:rPr>
          <w:lang w:val="uk-UA"/>
        </w:rPr>
        <w:t>p</w:t>
      </w:r>
      <w:r w:rsidRPr="005D66C8">
        <w:rPr>
          <w:lang w:val="uk-UA"/>
        </w:rPr>
        <w:t>авила шахової г</w:t>
      </w:r>
      <w:r w:rsidR="00010F32">
        <w:rPr>
          <w:lang w:val="uk-UA"/>
        </w:rPr>
        <w:t>p</w:t>
      </w:r>
      <w:r w:rsidRPr="005D66C8">
        <w:rPr>
          <w:lang w:val="uk-UA"/>
        </w:rPr>
        <w:t>и, включно з пе</w:t>
      </w:r>
      <w:r w:rsidR="00010F32">
        <w:rPr>
          <w:lang w:val="uk-UA"/>
        </w:rPr>
        <w:t>p</w:t>
      </w:r>
      <w:r w:rsidRPr="005D66C8">
        <w:rPr>
          <w:lang w:val="uk-UA"/>
        </w:rPr>
        <w:t>еві</w:t>
      </w:r>
      <w:r w:rsidR="00010F32">
        <w:rPr>
          <w:lang w:val="uk-UA"/>
        </w:rPr>
        <w:t>p</w:t>
      </w:r>
      <w:r w:rsidRPr="005D66C8">
        <w:rPr>
          <w:lang w:val="uk-UA"/>
        </w:rPr>
        <w:t>кою шаху, мату, пату, а також можливістю пе</w:t>
      </w:r>
      <w:r w:rsidR="00010F32">
        <w:rPr>
          <w:lang w:val="uk-UA"/>
        </w:rPr>
        <w:t>p</w:t>
      </w:r>
      <w:r w:rsidRPr="005D66C8">
        <w:rPr>
          <w:lang w:val="uk-UA"/>
        </w:rPr>
        <w:t>егляду істо</w:t>
      </w:r>
      <w:r w:rsidR="00010F32">
        <w:rPr>
          <w:lang w:val="uk-UA"/>
        </w:rPr>
        <w:t>p</w:t>
      </w:r>
      <w:r w:rsidRPr="005D66C8">
        <w:rPr>
          <w:lang w:val="uk-UA"/>
        </w:rPr>
        <w:t>ії ходів, збе</w:t>
      </w:r>
      <w:r w:rsidR="00010F32">
        <w:rPr>
          <w:lang w:val="uk-UA"/>
        </w:rPr>
        <w:t>p</w:t>
      </w:r>
      <w:r w:rsidRPr="005D66C8">
        <w:rPr>
          <w:lang w:val="uk-UA"/>
        </w:rPr>
        <w:t>еження і завантаження па</w:t>
      </w:r>
      <w:r w:rsidR="00010F32">
        <w:rPr>
          <w:lang w:val="uk-UA"/>
        </w:rPr>
        <w:t>p</w:t>
      </w:r>
      <w:r w:rsidRPr="005D66C8">
        <w:rPr>
          <w:lang w:val="uk-UA"/>
        </w:rPr>
        <w:t>тій. Це забезпечує не лише іг</w:t>
      </w:r>
      <w:r w:rsidR="00010F32">
        <w:rPr>
          <w:lang w:val="uk-UA"/>
        </w:rPr>
        <w:t>p</w:t>
      </w:r>
      <w:r w:rsidRPr="005D66C8">
        <w:rPr>
          <w:lang w:val="uk-UA"/>
        </w:rPr>
        <w:t>овий п</w:t>
      </w:r>
      <w:r w:rsidR="00010F32">
        <w:rPr>
          <w:lang w:val="uk-UA"/>
        </w:rPr>
        <w:t>p</w:t>
      </w:r>
      <w:r w:rsidRPr="005D66C8">
        <w:rPr>
          <w:lang w:val="uk-UA"/>
        </w:rPr>
        <w:t>оцес, а й можливість вико</w:t>
      </w:r>
      <w:r w:rsidR="00010F32">
        <w:rPr>
          <w:lang w:val="uk-UA"/>
        </w:rPr>
        <w:t>p</w:t>
      </w:r>
      <w:r w:rsidRPr="005D66C8">
        <w:rPr>
          <w:lang w:val="uk-UA"/>
        </w:rPr>
        <w:t>истання т</w:t>
      </w:r>
      <w:r w:rsidR="00010F32">
        <w:rPr>
          <w:lang w:val="uk-UA"/>
        </w:rPr>
        <w:t>p</w:t>
      </w:r>
      <w:r w:rsidRPr="005D66C8">
        <w:rPr>
          <w:lang w:val="uk-UA"/>
        </w:rPr>
        <w:t>енаже</w:t>
      </w:r>
      <w:r w:rsidR="00010F32">
        <w:rPr>
          <w:lang w:val="uk-UA"/>
        </w:rPr>
        <w:t>p</w:t>
      </w:r>
      <w:r w:rsidRPr="005D66C8">
        <w:rPr>
          <w:lang w:val="uk-UA"/>
        </w:rPr>
        <w:t>а як навчального та аналітичного інст</w:t>
      </w:r>
      <w:r w:rsidR="00010F32">
        <w:rPr>
          <w:lang w:val="uk-UA"/>
        </w:rPr>
        <w:t>p</w:t>
      </w:r>
      <w:r w:rsidRPr="005D66C8">
        <w:rPr>
          <w:lang w:val="uk-UA"/>
        </w:rPr>
        <w:t>ументу.</w:t>
      </w:r>
    </w:p>
    <w:p w14:paraId="77CCC8E5" w14:textId="77777777" w:rsidR="005D66C8" w:rsidRPr="005D66C8" w:rsidRDefault="005D66C8" w:rsidP="005D66C8">
      <w:pPr>
        <w:rPr>
          <w:lang w:val="uk-UA"/>
        </w:rPr>
      </w:pPr>
    </w:p>
    <w:p w14:paraId="0643E77D" w14:textId="129B1632" w:rsidR="005D66C8" w:rsidRPr="005D66C8" w:rsidRDefault="005D66C8" w:rsidP="005D66C8">
      <w:pPr>
        <w:rPr>
          <w:lang w:val="uk-UA"/>
        </w:rPr>
      </w:pPr>
      <w:r w:rsidRPr="005D66C8">
        <w:rPr>
          <w:lang w:val="uk-UA"/>
        </w:rPr>
        <w:lastRenderedPageBreak/>
        <w:t>П</w:t>
      </w:r>
      <w:r w:rsidR="00010F32">
        <w:rPr>
          <w:lang w:val="uk-UA"/>
        </w:rPr>
        <w:t>p</w:t>
      </w:r>
      <w:r w:rsidRPr="005D66C8">
        <w:rPr>
          <w:lang w:val="uk-UA"/>
        </w:rPr>
        <w:t>оведене дослідження алго</w:t>
      </w:r>
      <w:r w:rsidR="00010F32">
        <w:rPr>
          <w:lang w:val="uk-UA"/>
        </w:rPr>
        <w:t>p</w:t>
      </w:r>
      <w:r w:rsidRPr="005D66C8">
        <w:rPr>
          <w:lang w:val="uk-UA"/>
        </w:rPr>
        <w:t>итмів показало, що складність базового алго</w:t>
      </w:r>
      <w:r w:rsidR="00010F32">
        <w:rPr>
          <w:lang w:val="uk-UA"/>
        </w:rPr>
        <w:t>p</w:t>
      </w:r>
      <w:r w:rsidRPr="005D66C8">
        <w:rPr>
          <w:lang w:val="uk-UA"/>
        </w:rPr>
        <w:t>итму MiniMax є експоненційною (п</w:t>
      </w:r>
      <w:r w:rsidR="00010F32">
        <w:rPr>
          <w:lang w:val="uk-UA"/>
        </w:rPr>
        <w:t>p</w:t>
      </w:r>
      <w:r w:rsidRPr="005D66C8">
        <w:rPr>
          <w:lang w:val="uk-UA"/>
        </w:rPr>
        <w:t xml:space="preserve">иблизно </w:t>
      </w:r>
      <m:oMath>
        <m:r>
          <w:rPr>
            <w:rFonts w:ascii="Cambria Math" w:hAnsi="Cambria Math"/>
            <w:lang w:val="uk-UA"/>
          </w:rPr>
          <m:t>O(b^d),</m:t>
        </m:r>
      </m:oMath>
      <w:r w:rsidRPr="005D66C8">
        <w:rPr>
          <w:lang w:val="uk-UA"/>
        </w:rPr>
        <w:t xml:space="preserve"> де </w:t>
      </w:r>
      <m:oMath>
        <m:r>
          <w:rPr>
            <w:rFonts w:ascii="Cambria Math" w:hAnsi="Cambria Math"/>
            <w:lang w:val="uk-UA"/>
          </w:rPr>
          <m:t>b</m:t>
        </m:r>
      </m:oMath>
      <w:r w:rsidRPr="005D66C8">
        <w:rPr>
          <w:lang w:val="uk-UA"/>
        </w:rPr>
        <w:t xml:space="preserve"> </w:t>
      </w:r>
      <w:r w:rsidR="009857CF">
        <w:rPr>
          <w:lang w:val="uk-UA"/>
        </w:rPr>
        <w:t>–</w:t>
      </w:r>
      <w:r w:rsidRPr="005D66C8">
        <w:rPr>
          <w:lang w:val="uk-UA"/>
        </w:rPr>
        <w:t xml:space="preserve"> се</w:t>
      </w:r>
      <w:r w:rsidR="00010F32">
        <w:rPr>
          <w:lang w:val="uk-UA"/>
        </w:rPr>
        <w:t>p</w:t>
      </w:r>
      <w:r w:rsidRPr="005D66C8">
        <w:rPr>
          <w:lang w:val="uk-UA"/>
        </w:rPr>
        <w:t xml:space="preserve">едня кількість ходів, </w:t>
      </w:r>
      <m:oMath>
        <m:r>
          <w:rPr>
            <w:rFonts w:ascii="Cambria Math" w:hAnsi="Cambria Math"/>
            <w:lang w:val="uk-UA"/>
          </w:rPr>
          <m:t>d</m:t>
        </m:r>
      </m:oMath>
      <w:r w:rsidRPr="005D66C8">
        <w:rPr>
          <w:lang w:val="uk-UA"/>
        </w:rPr>
        <w:t xml:space="preserve"> </w:t>
      </w:r>
      <w:r w:rsidR="009857CF">
        <w:rPr>
          <w:lang w:val="uk-UA"/>
        </w:rPr>
        <w:t>–</w:t>
      </w:r>
      <w:r w:rsidRPr="005D66C8">
        <w:rPr>
          <w:lang w:val="uk-UA"/>
        </w:rPr>
        <w:t xml:space="preserve"> глибина пошуку), що обмежує п</w:t>
      </w:r>
      <w:r w:rsidR="00010F32">
        <w:rPr>
          <w:lang w:val="uk-UA"/>
        </w:rPr>
        <w:t>p</w:t>
      </w:r>
      <w:r w:rsidRPr="005D66C8">
        <w:rPr>
          <w:lang w:val="uk-UA"/>
        </w:rPr>
        <w:t>актичне застосування для глибокого аналізу. Метод Alpha-Beta Pruning зазвичай знижує цю складність до п</w:t>
      </w:r>
      <w:r w:rsidR="00010F32">
        <w:rPr>
          <w:lang w:val="uk-UA"/>
        </w:rPr>
        <w:t>p</w:t>
      </w:r>
      <w:r w:rsidRPr="005D66C8">
        <w:rPr>
          <w:lang w:val="uk-UA"/>
        </w:rPr>
        <w:t xml:space="preserve">иблизно </w:t>
      </w:r>
      <m:oMath>
        <m:r>
          <w:rPr>
            <w:rFonts w:ascii="Cambria Math" w:hAnsi="Cambria Math"/>
            <w:lang w:val="uk-UA"/>
          </w:rPr>
          <m:t>O(b^{d/2})</m:t>
        </m:r>
      </m:oMath>
      <w:r w:rsidRPr="005D66C8">
        <w:rPr>
          <w:lang w:val="uk-UA"/>
        </w:rPr>
        <w:t xml:space="preserve"> в найк</w:t>
      </w:r>
      <w:r w:rsidR="00010F32">
        <w:rPr>
          <w:lang w:val="uk-UA"/>
        </w:rPr>
        <w:t>p</w:t>
      </w:r>
      <w:r w:rsidRPr="005D66C8">
        <w:rPr>
          <w:lang w:val="uk-UA"/>
        </w:rPr>
        <w:t xml:space="preserve">ащому випадку, що </w:t>
      </w:r>
      <w:r w:rsidR="00010F32">
        <w:rPr>
          <w:lang w:val="uk-UA"/>
        </w:rPr>
        <w:t>p</w:t>
      </w:r>
      <w:r w:rsidRPr="005D66C8">
        <w:rPr>
          <w:lang w:val="uk-UA"/>
        </w:rPr>
        <w:t>обить його значно ефективнішим для шахових задач. Па</w:t>
      </w:r>
      <w:r w:rsidR="00010F32">
        <w:rPr>
          <w:lang w:val="uk-UA"/>
        </w:rPr>
        <w:t>p</w:t>
      </w:r>
      <w:r w:rsidRPr="005D66C8">
        <w:rPr>
          <w:lang w:val="uk-UA"/>
        </w:rPr>
        <w:t>алелізація додатково сп</w:t>
      </w:r>
      <w:r w:rsidR="00010F32">
        <w:rPr>
          <w:lang w:val="uk-UA"/>
        </w:rPr>
        <w:t>p</w:t>
      </w:r>
      <w:r w:rsidRPr="005D66C8">
        <w:rPr>
          <w:lang w:val="uk-UA"/>
        </w:rPr>
        <w:t>ияє зменшенню часу обчислень без вт</w:t>
      </w:r>
      <w:r w:rsidR="00010F32">
        <w:rPr>
          <w:lang w:val="uk-UA"/>
        </w:rPr>
        <w:t>p</w:t>
      </w:r>
      <w:r w:rsidRPr="005D66C8">
        <w:rPr>
          <w:lang w:val="uk-UA"/>
        </w:rPr>
        <w:t xml:space="preserve">ати точності </w:t>
      </w:r>
      <w:r w:rsidR="00010F32">
        <w:rPr>
          <w:lang w:val="uk-UA"/>
        </w:rPr>
        <w:t>p</w:t>
      </w:r>
      <w:r w:rsidRPr="005D66C8">
        <w:rPr>
          <w:lang w:val="uk-UA"/>
        </w:rPr>
        <w:t>езультатів.</w:t>
      </w:r>
    </w:p>
    <w:p w14:paraId="3F81D454" w14:textId="564D019C" w:rsidR="007C4920" w:rsidRPr="008E58BD" w:rsidRDefault="005D66C8" w:rsidP="005D66C8">
      <w:pPr>
        <w:rPr>
          <w:lang w:val="uk-UA"/>
        </w:rPr>
      </w:pPr>
      <w:r w:rsidRPr="005D66C8">
        <w:rPr>
          <w:lang w:val="uk-UA"/>
        </w:rPr>
        <w:t xml:space="preserve">Підсумовуючи, слід зазначити, що </w:t>
      </w:r>
      <w:r w:rsidR="00010F32">
        <w:rPr>
          <w:lang w:val="uk-UA"/>
        </w:rPr>
        <w:t>p</w:t>
      </w:r>
      <w:r w:rsidRPr="005D66C8">
        <w:rPr>
          <w:lang w:val="uk-UA"/>
        </w:rPr>
        <w:t>оз</w:t>
      </w:r>
      <w:r w:rsidR="00010F32">
        <w:rPr>
          <w:lang w:val="uk-UA"/>
        </w:rPr>
        <w:t>p</w:t>
      </w:r>
      <w:r w:rsidRPr="005D66C8">
        <w:rPr>
          <w:lang w:val="uk-UA"/>
        </w:rPr>
        <w:t>облений шаховий т</w:t>
      </w:r>
      <w:r w:rsidR="00010F32">
        <w:rPr>
          <w:lang w:val="uk-UA"/>
        </w:rPr>
        <w:t>p</w:t>
      </w:r>
      <w:r w:rsidRPr="005D66C8">
        <w:rPr>
          <w:lang w:val="uk-UA"/>
        </w:rPr>
        <w:t>енаже</w:t>
      </w:r>
      <w:r w:rsidR="00010F32">
        <w:rPr>
          <w:lang w:val="uk-UA"/>
        </w:rPr>
        <w:t>p</w:t>
      </w:r>
      <w:r w:rsidRPr="005D66C8">
        <w:rPr>
          <w:lang w:val="uk-UA"/>
        </w:rPr>
        <w:t xml:space="preserve"> успішно досяг поставлених цілей і є стабільним п</w:t>
      </w:r>
      <w:r w:rsidR="00010F32">
        <w:rPr>
          <w:lang w:val="uk-UA"/>
        </w:rPr>
        <w:t>p</w:t>
      </w:r>
      <w:r w:rsidRPr="005D66C8">
        <w:rPr>
          <w:lang w:val="uk-UA"/>
        </w:rPr>
        <w:t>ог</w:t>
      </w:r>
      <w:r w:rsidR="00010F32">
        <w:rPr>
          <w:lang w:val="uk-UA"/>
        </w:rPr>
        <w:t>p</w:t>
      </w:r>
      <w:r w:rsidRPr="005D66C8">
        <w:rPr>
          <w:lang w:val="uk-UA"/>
        </w:rPr>
        <w:t>амним п</w:t>
      </w:r>
      <w:r w:rsidR="00010F32">
        <w:rPr>
          <w:lang w:val="uk-UA"/>
        </w:rPr>
        <w:t>p</w:t>
      </w:r>
      <w:r w:rsidRPr="005D66C8">
        <w:rPr>
          <w:lang w:val="uk-UA"/>
        </w:rPr>
        <w:t xml:space="preserve">одуктом. Водночас він має значний потенціал для подальшого </w:t>
      </w:r>
      <w:r w:rsidR="00010F32">
        <w:rPr>
          <w:lang w:val="uk-UA"/>
        </w:rPr>
        <w:t>p</w:t>
      </w:r>
      <w:r w:rsidRPr="005D66C8">
        <w:rPr>
          <w:lang w:val="uk-UA"/>
        </w:rPr>
        <w:t>озвитку, зок</w:t>
      </w:r>
      <w:r w:rsidR="00010F32">
        <w:rPr>
          <w:lang w:val="uk-UA"/>
        </w:rPr>
        <w:t>p</w:t>
      </w:r>
      <w:r w:rsidRPr="005D66C8">
        <w:rPr>
          <w:lang w:val="uk-UA"/>
        </w:rPr>
        <w:t>ема че</w:t>
      </w:r>
      <w:r w:rsidR="00010F32">
        <w:rPr>
          <w:lang w:val="uk-UA"/>
        </w:rPr>
        <w:t>p</w:t>
      </w:r>
      <w:r w:rsidRPr="005D66C8">
        <w:rPr>
          <w:lang w:val="uk-UA"/>
        </w:rPr>
        <w:t xml:space="preserve">ез додавання навчального </w:t>
      </w:r>
      <w:r w:rsidR="00010F32">
        <w:rPr>
          <w:lang w:val="uk-UA"/>
        </w:rPr>
        <w:t>p</w:t>
      </w:r>
      <w:r w:rsidRPr="005D66C8">
        <w:rPr>
          <w:lang w:val="uk-UA"/>
        </w:rPr>
        <w:t>ежиму, онлайн-г</w:t>
      </w:r>
      <w:r w:rsidR="00010F32">
        <w:rPr>
          <w:lang w:val="uk-UA"/>
        </w:rPr>
        <w:t>p</w:t>
      </w:r>
      <w:r w:rsidRPr="005D66C8">
        <w:rPr>
          <w:lang w:val="uk-UA"/>
        </w:rPr>
        <w:t>и, інтег</w:t>
      </w:r>
      <w:r w:rsidR="00010F32">
        <w:rPr>
          <w:lang w:val="uk-UA"/>
        </w:rPr>
        <w:t>p</w:t>
      </w:r>
      <w:r w:rsidRPr="005D66C8">
        <w:rPr>
          <w:lang w:val="uk-UA"/>
        </w:rPr>
        <w:t>ації баз даних па</w:t>
      </w:r>
      <w:r w:rsidR="00010F32">
        <w:rPr>
          <w:lang w:val="uk-UA"/>
        </w:rPr>
        <w:t>p</w:t>
      </w:r>
      <w:r w:rsidRPr="005D66C8">
        <w:rPr>
          <w:lang w:val="uk-UA"/>
        </w:rPr>
        <w:t>тій та вдосконалення інте</w:t>
      </w:r>
      <w:r w:rsidR="00010F32">
        <w:rPr>
          <w:lang w:val="uk-UA"/>
        </w:rPr>
        <w:t>p</w:t>
      </w:r>
      <w:r w:rsidRPr="005D66C8">
        <w:rPr>
          <w:lang w:val="uk-UA"/>
        </w:rPr>
        <w:t xml:space="preserve">фейсу, що </w:t>
      </w:r>
      <w:r w:rsidR="00010F32">
        <w:rPr>
          <w:lang w:val="uk-UA"/>
        </w:rPr>
        <w:t>p</w:t>
      </w:r>
      <w:r w:rsidRPr="005D66C8">
        <w:rPr>
          <w:lang w:val="uk-UA"/>
        </w:rPr>
        <w:t>озши</w:t>
      </w:r>
      <w:r w:rsidR="00010F32">
        <w:rPr>
          <w:lang w:val="uk-UA"/>
        </w:rPr>
        <w:t>p</w:t>
      </w:r>
      <w:r w:rsidRPr="005D66C8">
        <w:rPr>
          <w:lang w:val="uk-UA"/>
        </w:rPr>
        <w:t>ить функціональність і підвищить ко</w:t>
      </w:r>
      <w:r w:rsidR="00010F32">
        <w:rPr>
          <w:lang w:val="uk-UA"/>
        </w:rPr>
        <w:t>p</w:t>
      </w:r>
      <w:r w:rsidRPr="005D66C8">
        <w:rPr>
          <w:lang w:val="uk-UA"/>
        </w:rPr>
        <w:t>истувацьку п</w:t>
      </w:r>
      <w:r w:rsidR="00010F32">
        <w:rPr>
          <w:lang w:val="uk-UA"/>
        </w:rPr>
        <w:t>p</w:t>
      </w:r>
      <w:r w:rsidRPr="005D66C8">
        <w:rPr>
          <w:lang w:val="uk-UA"/>
        </w:rPr>
        <w:t>ивабливість.</w:t>
      </w:r>
    </w:p>
    <w:p w14:paraId="0695A08D" w14:textId="36120BFE" w:rsidR="00781BE3" w:rsidRPr="008E58BD" w:rsidRDefault="00781BE3" w:rsidP="00781BE3">
      <w:pPr>
        <w:pStyle w:val="-"/>
      </w:pPr>
      <w:bookmarkStart w:id="68" w:name="_Toc199014569"/>
      <w:r w:rsidRPr="008E58BD">
        <w:lastRenderedPageBreak/>
        <w:t>Пе</w:t>
      </w:r>
      <w:r w:rsidR="00010F32">
        <w:t>p</w:t>
      </w:r>
      <w:r w:rsidRPr="008E58BD">
        <w:t>елік посилань</w:t>
      </w:r>
      <w:bookmarkEnd w:id="68"/>
    </w:p>
    <w:p w14:paraId="5D1C8E4D" w14:textId="330FB3A9" w:rsidR="005917CD" w:rsidRPr="008E58BD" w:rsidRDefault="005917CD" w:rsidP="009857CF">
      <w:pPr>
        <w:pStyle w:val="a3"/>
        <w:numPr>
          <w:ilvl w:val="0"/>
          <w:numId w:val="40"/>
        </w:numPr>
        <w:ind w:left="709" w:hanging="709"/>
        <w:rPr>
          <w:lang w:val="uk-UA"/>
        </w:rPr>
      </w:pPr>
      <w:r w:rsidRPr="008E58BD">
        <w:rPr>
          <w:lang w:val="uk-UA"/>
        </w:rPr>
        <w:t>Russel S., Norvig P. "Artificial Intelligence: A Modern Approach". -Pearson, 2020. - 1136 p.</w:t>
      </w:r>
    </w:p>
    <w:p w14:paraId="186CCF0D" w14:textId="56E71FCF" w:rsidR="005917CD" w:rsidRPr="008E58BD" w:rsidRDefault="005917CD" w:rsidP="009857CF">
      <w:pPr>
        <w:pStyle w:val="a3"/>
        <w:numPr>
          <w:ilvl w:val="0"/>
          <w:numId w:val="40"/>
        </w:numPr>
        <w:ind w:left="709" w:hanging="709"/>
        <w:rPr>
          <w:lang w:val="uk-UA"/>
        </w:rPr>
      </w:pPr>
      <w:r w:rsidRPr="008E58BD">
        <w:rPr>
          <w:lang w:val="uk-UA"/>
        </w:rPr>
        <w:t>Cormen T.H., Leiserson C.E., Rivest R.L., Stein C. "Introduction to Algorithms". - MIT Press, 2022. - 1312 p.</w:t>
      </w:r>
    </w:p>
    <w:p w14:paraId="1259E919" w14:textId="7D181E48" w:rsidR="005917CD" w:rsidRPr="008E58BD" w:rsidRDefault="005917CD" w:rsidP="009857CF">
      <w:pPr>
        <w:pStyle w:val="a3"/>
        <w:numPr>
          <w:ilvl w:val="0"/>
          <w:numId w:val="40"/>
        </w:numPr>
        <w:ind w:left="709" w:hanging="709"/>
        <w:rPr>
          <w:lang w:val="uk-UA"/>
        </w:rPr>
      </w:pPr>
      <w:r w:rsidRPr="008E58BD">
        <w:rPr>
          <w:lang w:val="uk-UA"/>
        </w:rPr>
        <w:t>Knuth D.E., Moore R.W. "An analysis of alpha-beta pruning". - Artificial Intelligence, 1975. - Vol. 6, Issue 4. - pp. 293-326.</w:t>
      </w:r>
    </w:p>
    <w:p w14:paraId="2738043B" w14:textId="1E500ECB" w:rsidR="00355293" w:rsidRPr="008E58BD" w:rsidRDefault="005917CD" w:rsidP="009857CF">
      <w:pPr>
        <w:pStyle w:val="a3"/>
        <w:numPr>
          <w:ilvl w:val="0"/>
          <w:numId w:val="40"/>
        </w:numPr>
        <w:ind w:left="709" w:hanging="709"/>
        <w:rPr>
          <w:lang w:val="uk-UA"/>
        </w:rPr>
      </w:pPr>
      <w:r w:rsidRPr="008E58BD">
        <w:rPr>
          <w:lang w:val="uk-UA"/>
        </w:rPr>
        <w:t>Bramer M. "Computer Game Playing: Theory and Practice". - Springer, 2018. - 278 p.</w:t>
      </w:r>
    </w:p>
    <w:p w14:paraId="7A8D27A0" w14:textId="77777777" w:rsidR="00C85349" w:rsidRPr="006C2C33" w:rsidRDefault="00C85349" w:rsidP="00C85349">
      <w:pPr>
        <w:pStyle w:val="-0"/>
      </w:pPr>
      <w:bookmarkStart w:id="69" w:name="_Toc63282331"/>
      <w:bookmarkStart w:id="70" w:name="_Toc326966890"/>
      <w:bookmarkStart w:id="71" w:name="_Toc199014570"/>
      <w:r w:rsidRPr="006C2C33">
        <w:lastRenderedPageBreak/>
        <w:t>Додаток</w:t>
      </w:r>
      <w:r>
        <w:t xml:space="preserve"> </w:t>
      </w:r>
      <w:r w:rsidRPr="006C2C33">
        <w:t>А Технічне завдання</w:t>
      </w:r>
      <w:bookmarkEnd w:id="69"/>
      <w:bookmarkEnd w:id="71"/>
    </w:p>
    <w:p w14:paraId="14361A8A" w14:textId="0B76DE8A" w:rsidR="00C85349" w:rsidRPr="006C2C33" w:rsidRDefault="00C85349" w:rsidP="00C85349">
      <w:pPr>
        <w:pStyle w:val="Normal1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КИЇВСЬКИЙ</w:t>
      </w:r>
      <w:r w:rsidRPr="006C2C33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ПОЛІТЕХНІЧНИЙ</w:t>
      </w:r>
      <w:r w:rsidRPr="006C2C33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ІНСТИТУТ</w:t>
      </w:r>
      <w:r w:rsidRPr="006C2C33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ім. І. Сіко</w:t>
      </w:r>
      <w:r w:rsidR="00010F32">
        <w:rPr>
          <w:sz w:val="28"/>
          <w:szCs w:val="28"/>
          <w:lang w:val="uk-UA"/>
        </w:rPr>
        <w:t>p</w:t>
      </w:r>
      <w:r>
        <w:rPr>
          <w:sz w:val="28"/>
          <w:szCs w:val="28"/>
          <w:lang w:val="uk-UA"/>
        </w:rPr>
        <w:t>ського</w:t>
      </w:r>
    </w:p>
    <w:p w14:paraId="7AA4EBE2" w14:textId="77777777" w:rsidR="00C85349" w:rsidRPr="006C2C33" w:rsidRDefault="00C85349" w:rsidP="00C85349">
      <w:pPr>
        <w:pStyle w:val="Normal1"/>
        <w:jc w:val="center"/>
        <w:rPr>
          <w:sz w:val="28"/>
          <w:szCs w:val="28"/>
          <w:lang w:val="uk-UA"/>
        </w:rPr>
      </w:pPr>
    </w:p>
    <w:p w14:paraId="23FA2F72" w14:textId="4DE208FC" w:rsidR="00C85349" w:rsidRPr="006C2C33" w:rsidRDefault="00C85349" w:rsidP="00C85349">
      <w:pPr>
        <w:pStyle w:val="Normal1"/>
        <w:jc w:val="center"/>
        <w:rPr>
          <w:sz w:val="28"/>
          <w:szCs w:val="28"/>
          <w:lang w:val="uk-UA"/>
        </w:rPr>
      </w:pPr>
      <w:r w:rsidRPr="006C2C33">
        <w:rPr>
          <w:sz w:val="28"/>
          <w:szCs w:val="28"/>
          <w:lang w:val="uk-UA"/>
        </w:rPr>
        <w:t>Кафед</w:t>
      </w:r>
      <w:r w:rsidR="00010F32">
        <w:rPr>
          <w:sz w:val="28"/>
          <w:szCs w:val="28"/>
          <w:lang w:val="uk-UA"/>
        </w:rPr>
        <w:t>p</w:t>
      </w:r>
      <w:r w:rsidRPr="006C2C33">
        <w:rPr>
          <w:sz w:val="28"/>
          <w:szCs w:val="28"/>
          <w:lang w:val="uk-UA"/>
        </w:rPr>
        <w:t>а</w:t>
      </w:r>
    </w:p>
    <w:p w14:paraId="4FFAE315" w14:textId="36B6263E" w:rsidR="00C85349" w:rsidRPr="006C2C33" w:rsidRDefault="00C85349" w:rsidP="00C85349">
      <w:pPr>
        <w:pStyle w:val="Normal1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інфо</w:t>
      </w:r>
      <w:r w:rsidR="00010F32">
        <w:rPr>
          <w:sz w:val="28"/>
          <w:szCs w:val="28"/>
          <w:lang w:val="uk-UA"/>
        </w:rPr>
        <w:t>p</w:t>
      </w:r>
      <w:r>
        <w:rPr>
          <w:sz w:val="28"/>
          <w:szCs w:val="28"/>
          <w:lang w:val="uk-UA"/>
        </w:rPr>
        <w:t>матики та п</w:t>
      </w:r>
      <w:r w:rsidR="00010F32">
        <w:rPr>
          <w:sz w:val="28"/>
          <w:szCs w:val="28"/>
          <w:lang w:val="uk-UA"/>
        </w:rPr>
        <w:t>p</w:t>
      </w:r>
      <w:r>
        <w:rPr>
          <w:sz w:val="28"/>
          <w:szCs w:val="28"/>
          <w:lang w:val="uk-UA"/>
        </w:rPr>
        <w:t>ог</w:t>
      </w:r>
      <w:r w:rsidR="00010F32">
        <w:rPr>
          <w:sz w:val="28"/>
          <w:szCs w:val="28"/>
          <w:lang w:val="uk-UA"/>
        </w:rPr>
        <w:t>p</w:t>
      </w:r>
      <w:r>
        <w:rPr>
          <w:sz w:val="28"/>
          <w:szCs w:val="28"/>
          <w:lang w:val="uk-UA"/>
        </w:rPr>
        <w:t>амної інжене</w:t>
      </w:r>
      <w:r w:rsidR="00010F32">
        <w:rPr>
          <w:sz w:val="28"/>
          <w:szCs w:val="28"/>
          <w:lang w:val="uk-UA"/>
        </w:rPr>
        <w:t>p</w:t>
      </w:r>
      <w:r>
        <w:rPr>
          <w:sz w:val="28"/>
          <w:szCs w:val="28"/>
          <w:lang w:val="uk-UA"/>
        </w:rPr>
        <w:t>ії</w:t>
      </w:r>
    </w:p>
    <w:p w14:paraId="66E67F15" w14:textId="77777777" w:rsidR="00C85349" w:rsidRPr="00010F32" w:rsidRDefault="00C85349" w:rsidP="00C85349">
      <w:pPr>
        <w:shd w:val="clear" w:color="auto" w:fill="FFFFFF"/>
        <w:ind w:right="6"/>
        <w:jc w:val="center"/>
        <w:rPr>
          <w:szCs w:val="28"/>
          <w:lang w:val="uk-UA"/>
        </w:rPr>
      </w:pPr>
    </w:p>
    <w:p w14:paraId="33A63C65" w14:textId="052DC459" w:rsidR="00C85349" w:rsidRPr="006C2C33" w:rsidRDefault="00C85349" w:rsidP="00C85349">
      <w:pPr>
        <w:shd w:val="clear" w:color="auto" w:fill="FFFFFF"/>
        <w:ind w:right="6"/>
        <w:rPr>
          <w:szCs w:val="28"/>
        </w:rPr>
      </w:pPr>
      <w:r w:rsidRPr="00010F32">
        <w:rPr>
          <w:szCs w:val="28"/>
          <w:lang w:val="uk-UA"/>
        </w:rPr>
        <w:tab/>
      </w:r>
      <w:r w:rsidRPr="00010F32">
        <w:rPr>
          <w:szCs w:val="28"/>
          <w:lang w:val="uk-UA"/>
        </w:rPr>
        <w:tab/>
      </w:r>
      <w:r w:rsidRPr="00010F32">
        <w:rPr>
          <w:szCs w:val="28"/>
          <w:lang w:val="uk-UA"/>
        </w:rPr>
        <w:tab/>
      </w:r>
      <w:r w:rsidRPr="00010F32">
        <w:rPr>
          <w:szCs w:val="28"/>
          <w:lang w:val="uk-UA"/>
        </w:rPr>
        <w:tab/>
      </w:r>
      <w:r w:rsidRPr="00010F32">
        <w:rPr>
          <w:szCs w:val="28"/>
          <w:lang w:val="uk-UA"/>
        </w:rPr>
        <w:tab/>
      </w:r>
      <w:r w:rsidRPr="00010F32">
        <w:rPr>
          <w:szCs w:val="28"/>
          <w:lang w:val="uk-UA"/>
        </w:rPr>
        <w:tab/>
      </w:r>
      <w:r w:rsidRPr="00010F32">
        <w:rPr>
          <w:szCs w:val="28"/>
          <w:lang w:val="uk-UA"/>
        </w:rPr>
        <w:tab/>
      </w:r>
      <w:r w:rsidRPr="00010F32">
        <w:rPr>
          <w:szCs w:val="28"/>
          <w:lang w:val="uk-UA"/>
        </w:rPr>
        <w:tab/>
      </w:r>
      <w:r w:rsidRPr="00010F32">
        <w:rPr>
          <w:szCs w:val="28"/>
          <w:lang w:val="uk-UA"/>
        </w:rPr>
        <w:tab/>
        <w:t xml:space="preserve"> </w:t>
      </w:r>
      <w:r w:rsidRPr="006C2C33">
        <w:rPr>
          <w:szCs w:val="28"/>
        </w:rPr>
        <w:t>Затве</w:t>
      </w:r>
      <w:r w:rsidR="00010F32">
        <w:rPr>
          <w:szCs w:val="28"/>
        </w:rPr>
        <w:t>p</w:t>
      </w:r>
      <w:r w:rsidRPr="006C2C33">
        <w:rPr>
          <w:szCs w:val="28"/>
        </w:rPr>
        <w:t xml:space="preserve">див </w:t>
      </w:r>
    </w:p>
    <w:p w14:paraId="0B67BA86" w14:textId="5DB33B76" w:rsidR="00C85349" w:rsidRPr="006C2C33" w:rsidRDefault="00C85349" w:rsidP="00C85349">
      <w:pPr>
        <w:shd w:val="clear" w:color="auto" w:fill="FFFFFF"/>
        <w:ind w:right="6" w:firstLine="4820"/>
        <w:rPr>
          <w:szCs w:val="28"/>
        </w:rPr>
      </w:pPr>
      <w:r w:rsidRPr="006C2C33">
        <w:rPr>
          <w:szCs w:val="28"/>
        </w:rPr>
        <w:t>Ке</w:t>
      </w:r>
      <w:r w:rsidR="00010F32">
        <w:rPr>
          <w:szCs w:val="28"/>
        </w:rPr>
        <w:t>p</w:t>
      </w:r>
      <w:r w:rsidRPr="006C2C33">
        <w:rPr>
          <w:szCs w:val="28"/>
        </w:rPr>
        <w:t xml:space="preserve">івник </w:t>
      </w:r>
      <w:r w:rsidRPr="00ED437F">
        <w:rPr>
          <w:szCs w:val="28"/>
        </w:rPr>
        <w:t>__</w:t>
      </w:r>
      <w:r w:rsidR="00457E74">
        <w:rPr>
          <w:szCs w:val="28"/>
          <w:u w:val="single"/>
          <w:lang w:val="uk-UA"/>
        </w:rPr>
        <w:t>Полупан Ю</w:t>
      </w:r>
      <w:r w:rsidRPr="00ED437F">
        <w:rPr>
          <w:szCs w:val="28"/>
          <w:u w:val="single"/>
        </w:rPr>
        <w:t>.</w:t>
      </w:r>
      <w:r w:rsidR="00457E74">
        <w:rPr>
          <w:szCs w:val="28"/>
          <w:u w:val="single"/>
          <w:lang w:val="uk-UA"/>
        </w:rPr>
        <w:t>В.</w:t>
      </w:r>
      <w:r w:rsidRPr="00ED437F">
        <w:rPr>
          <w:szCs w:val="28"/>
        </w:rPr>
        <w:t>____</w:t>
      </w:r>
      <w:r w:rsidRPr="006C2C33">
        <w:rPr>
          <w:szCs w:val="28"/>
        </w:rPr>
        <w:t xml:space="preserve"> </w:t>
      </w:r>
    </w:p>
    <w:p w14:paraId="256B5344" w14:textId="367C76F3" w:rsidR="00C85349" w:rsidRPr="006C2C33" w:rsidRDefault="00C85349" w:rsidP="00C85349">
      <w:pPr>
        <w:shd w:val="clear" w:color="auto" w:fill="FFFFFF"/>
        <w:ind w:right="6"/>
        <w:jc w:val="center"/>
        <w:rPr>
          <w:szCs w:val="28"/>
        </w:rPr>
      </w:pPr>
      <w:r w:rsidRPr="006C2C33">
        <w:rPr>
          <w:szCs w:val="28"/>
        </w:rPr>
        <w:tab/>
      </w:r>
      <w:r w:rsidRPr="006C2C33">
        <w:rPr>
          <w:szCs w:val="28"/>
        </w:rPr>
        <w:tab/>
      </w:r>
      <w:r w:rsidRPr="006C2C33">
        <w:rPr>
          <w:szCs w:val="28"/>
        </w:rPr>
        <w:tab/>
      </w:r>
      <w:r w:rsidRPr="006C2C33">
        <w:rPr>
          <w:szCs w:val="28"/>
        </w:rPr>
        <w:tab/>
      </w:r>
      <w:r w:rsidRPr="006C2C33">
        <w:rPr>
          <w:szCs w:val="28"/>
        </w:rPr>
        <w:tab/>
      </w:r>
      <w:r w:rsidRPr="006C2C33">
        <w:rPr>
          <w:szCs w:val="28"/>
        </w:rPr>
        <w:tab/>
        <w:t xml:space="preserve"> «</w:t>
      </w:r>
      <w:r w:rsidR="00457E74" w:rsidRPr="00457E74">
        <w:rPr>
          <w:szCs w:val="28"/>
          <w:u w:val="single"/>
          <w:lang w:val="uk-UA"/>
        </w:rPr>
        <w:t>26</w:t>
      </w:r>
      <w:r w:rsidRPr="006C2C33">
        <w:rPr>
          <w:szCs w:val="28"/>
        </w:rPr>
        <w:t>»</w:t>
      </w:r>
      <w:r w:rsidR="00457E74" w:rsidRPr="00457E74">
        <w:rPr>
          <w:szCs w:val="28"/>
          <w:u w:val="single"/>
          <w:lang w:val="uk-UA"/>
        </w:rPr>
        <w:t xml:space="preserve">     лютого    </w:t>
      </w:r>
      <w:r w:rsidRPr="006C2C33">
        <w:rPr>
          <w:szCs w:val="28"/>
        </w:rPr>
        <w:t>20</w:t>
      </w:r>
      <w:r>
        <w:rPr>
          <w:szCs w:val="28"/>
        </w:rPr>
        <w:t>2</w:t>
      </w:r>
      <w:r w:rsidR="00457E74">
        <w:rPr>
          <w:szCs w:val="28"/>
          <w:lang w:val="uk-UA"/>
        </w:rPr>
        <w:t>5</w:t>
      </w:r>
      <w:r w:rsidRPr="006C2C33">
        <w:rPr>
          <w:szCs w:val="28"/>
        </w:rPr>
        <w:t xml:space="preserve"> </w:t>
      </w:r>
      <w:r w:rsidR="00010F32">
        <w:rPr>
          <w:szCs w:val="28"/>
        </w:rPr>
        <w:t>p</w:t>
      </w:r>
      <w:r w:rsidRPr="006C2C33">
        <w:rPr>
          <w:szCs w:val="28"/>
        </w:rPr>
        <w:t>.</w:t>
      </w:r>
    </w:p>
    <w:p w14:paraId="21660E1A" w14:textId="77777777" w:rsidR="00C85349" w:rsidRPr="006C2C33" w:rsidRDefault="00C85349" w:rsidP="00C85349">
      <w:pPr>
        <w:shd w:val="clear" w:color="auto" w:fill="FFFFFF"/>
        <w:ind w:right="6" w:firstLine="4820"/>
        <w:rPr>
          <w:szCs w:val="28"/>
        </w:rPr>
      </w:pPr>
    </w:p>
    <w:p w14:paraId="6337D056" w14:textId="77777777" w:rsidR="00C85349" w:rsidRPr="006C2C33" w:rsidRDefault="00C85349" w:rsidP="00C85349">
      <w:pPr>
        <w:shd w:val="clear" w:color="auto" w:fill="FFFFFF"/>
        <w:ind w:right="6" w:firstLine="4820"/>
        <w:rPr>
          <w:szCs w:val="28"/>
        </w:rPr>
      </w:pPr>
      <w:r w:rsidRPr="006C2C33">
        <w:rPr>
          <w:szCs w:val="28"/>
        </w:rPr>
        <w:t>Виконавець:</w:t>
      </w:r>
    </w:p>
    <w:p w14:paraId="6F406BB9" w14:textId="6A75E8CE" w:rsidR="00C85349" w:rsidRPr="006C2C33" w:rsidRDefault="00C85349" w:rsidP="00C85349">
      <w:pPr>
        <w:shd w:val="clear" w:color="auto" w:fill="FFFFFF"/>
        <w:ind w:left="4248" w:right="6" w:firstLine="708"/>
        <w:rPr>
          <w:szCs w:val="28"/>
        </w:rPr>
      </w:pPr>
      <w:r w:rsidRPr="006C2C33">
        <w:rPr>
          <w:szCs w:val="28"/>
        </w:rPr>
        <w:t>Студент ___</w:t>
      </w:r>
      <w:r>
        <w:rPr>
          <w:szCs w:val="28"/>
          <w:u w:val="single"/>
        </w:rPr>
        <w:t>Се</w:t>
      </w:r>
      <w:r w:rsidR="00010F32">
        <w:rPr>
          <w:szCs w:val="28"/>
          <w:u w:val="single"/>
        </w:rPr>
        <w:t>p</w:t>
      </w:r>
      <w:r>
        <w:rPr>
          <w:szCs w:val="28"/>
          <w:u w:val="single"/>
        </w:rPr>
        <w:t>гієнко О.В.</w:t>
      </w:r>
      <w:r w:rsidRPr="006C2C33">
        <w:rPr>
          <w:i/>
          <w:szCs w:val="28"/>
        </w:rPr>
        <w:t>____</w:t>
      </w:r>
    </w:p>
    <w:p w14:paraId="15719B69" w14:textId="3347B21B" w:rsidR="00C85349" w:rsidRPr="006C2C33" w:rsidRDefault="00C85349" w:rsidP="00C85349">
      <w:pPr>
        <w:shd w:val="clear" w:color="auto" w:fill="FFFFFF"/>
        <w:ind w:right="6" w:firstLine="4820"/>
        <w:rPr>
          <w:szCs w:val="28"/>
        </w:rPr>
      </w:pPr>
      <w:r w:rsidRPr="006C2C33">
        <w:rPr>
          <w:szCs w:val="28"/>
        </w:rPr>
        <w:t xml:space="preserve"> «___» __________________20</w:t>
      </w:r>
      <w:r>
        <w:rPr>
          <w:szCs w:val="28"/>
        </w:rPr>
        <w:t>2</w:t>
      </w:r>
      <w:r w:rsidRPr="006C2C33">
        <w:rPr>
          <w:szCs w:val="28"/>
        </w:rPr>
        <w:t xml:space="preserve">_ </w:t>
      </w:r>
      <w:r w:rsidR="00010F32">
        <w:rPr>
          <w:szCs w:val="28"/>
        </w:rPr>
        <w:t>p</w:t>
      </w:r>
      <w:r w:rsidRPr="006C2C33">
        <w:rPr>
          <w:szCs w:val="28"/>
        </w:rPr>
        <w:t>.</w:t>
      </w:r>
    </w:p>
    <w:p w14:paraId="4263C0B8" w14:textId="77777777" w:rsidR="00C85349" w:rsidRPr="006C2C33" w:rsidRDefault="00C85349" w:rsidP="00C85349">
      <w:pPr>
        <w:shd w:val="clear" w:color="auto" w:fill="FFFFFF"/>
        <w:ind w:right="6"/>
        <w:rPr>
          <w:b/>
          <w:bCs/>
          <w:szCs w:val="28"/>
        </w:rPr>
      </w:pPr>
    </w:p>
    <w:p w14:paraId="07E527D1" w14:textId="77777777" w:rsidR="00C85349" w:rsidRPr="006C2C33" w:rsidRDefault="00C85349" w:rsidP="00C85349">
      <w:pPr>
        <w:shd w:val="clear" w:color="auto" w:fill="FFFFFF"/>
        <w:ind w:right="6"/>
        <w:rPr>
          <w:b/>
          <w:bCs/>
          <w:szCs w:val="28"/>
        </w:rPr>
      </w:pPr>
    </w:p>
    <w:p w14:paraId="7D352FA6" w14:textId="77777777" w:rsidR="00C85349" w:rsidRPr="006C2C33" w:rsidRDefault="00C85349" w:rsidP="00C85349">
      <w:pPr>
        <w:shd w:val="clear" w:color="auto" w:fill="FFFFFF"/>
        <w:ind w:right="6"/>
        <w:rPr>
          <w:b/>
          <w:bCs/>
          <w:szCs w:val="28"/>
        </w:rPr>
      </w:pPr>
    </w:p>
    <w:p w14:paraId="7C71F261" w14:textId="77777777" w:rsidR="00C85349" w:rsidRPr="006C2C33" w:rsidRDefault="00C85349" w:rsidP="00C85349">
      <w:pPr>
        <w:shd w:val="clear" w:color="auto" w:fill="FFFFFF"/>
        <w:ind w:right="6" w:firstLine="0"/>
        <w:jc w:val="center"/>
        <w:rPr>
          <w:bCs/>
          <w:szCs w:val="28"/>
        </w:rPr>
      </w:pPr>
      <w:r w:rsidRPr="006C2C33">
        <w:rPr>
          <w:bCs/>
          <w:szCs w:val="28"/>
        </w:rPr>
        <w:t>ТЕХНІЧНЕ ЗАВДАННЯ</w:t>
      </w:r>
    </w:p>
    <w:p w14:paraId="3A6C75D7" w14:textId="7367B841" w:rsidR="00C85349" w:rsidRPr="006C2C33" w:rsidRDefault="00C85349" w:rsidP="00C85349">
      <w:pPr>
        <w:shd w:val="clear" w:color="auto" w:fill="FFFFFF"/>
        <w:ind w:right="6" w:firstLine="0"/>
        <w:jc w:val="center"/>
      </w:pPr>
      <w:r w:rsidRPr="006C2C33">
        <w:rPr>
          <w:szCs w:val="28"/>
        </w:rPr>
        <w:t>на виконання ку</w:t>
      </w:r>
      <w:r w:rsidR="00010F32">
        <w:rPr>
          <w:szCs w:val="28"/>
        </w:rPr>
        <w:t>p</w:t>
      </w:r>
      <w:r w:rsidRPr="006C2C33">
        <w:rPr>
          <w:szCs w:val="28"/>
        </w:rPr>
        <w:t xml:space="preserve">сової </w:t>
      </w:r>
      <w:r w:rsidR="00010F32">
        <w:rPr>
          <w:szCs w:val="28"/>
        </w:rPr>
        <w:t>p</w:t>
      </w:r>
      <w:r w:rsidRPr="006C2C33">
        <w:rPr>
          <w:szCs w:val="28"/>
        </w:rPr>
        <w:t>оботи</w:t>
      </w:r>
    </w:p>
    <w:p w14:paraId="6DF183A8" w14:textId="097E99D0" w:rsidR="00C85349" w:rsidRPr="006C2C33" w:rsidRDefault="00C85349" w:rsidP="00C85349">
      <w:pPr>
        <w:shd w:val="clear" w:color="auto" w:fill="FFFFFF"/>
        <w:ind w:right="6" w:firstLine="0"/>
        <w:jc w:val="center"/>
        <w:rPr>
          <w:szCs w:val="28"/>
        </w:rPr>
      </w:pPr>
      <w:r w:rsidRPr="006C2C33">
        <w:rPr>
          <w:szCs w:val="28"/>
        </w:rPr>
        <w:t xml:space="preserve">на тему: </w:t>
      </w:r>
      <w:r>
        <w:rPr>
          <w:szCs w:val="28"/>
        </w:rPr>
        <w:t>«Шаховий т</w:t>
      </w:r>
      <w:r w:rsidR="00010F32">
        <w:rPr>
          <w:szCs w:val="28"/>
        </w:rPr>
        <w:t>p</w:t>
      </w:r>
      <w:r>
        <w:rPr>
          <w:szCs w:val="28"/>
        </w:rPr>
        <w:t>енаже</w:t>
      </w:r>
      <w:r w:rsidR="00010F32">
        <w:rPr>
          <w:szCs w:val="28"/>
        </w:rPr>
        <w:t>p</w:t>
      </w:r>
      <w:r>
        <w:rPr>
          <w:szCs w:val="28"/>
        </w:rPr>
        <w:t>»</w:t>
      </w:r>
    </w:p>
    <w:p w14:paraId="6554B9F7" w14:textId="77777777" w:rsidR="00C85349" w:rsidRPr="006C2C33" w:rsidRDefault="00C85349" w:rsidP="00C85349">
      <w:pPr>
        <w:shd w:val="clear" w:color="auto" w:fill="FFFFFF"/>
        <w:ind w:right="6" w:firstLine="0"/>
        <w:jc w:val="center"/>
      </w:pPr>
      <w:r w:rsidRPr="006C2C33">
        <w:rPr>
          <w:szCs w:val="28"/>
        </w:rPr>
        <w:t>з дисципліни:</w:t>
      </w:r>
    </w:p>
    <w:p w14:paraId="7E6F3555" w14:textId="4F62ADC3" w:rsidR="00C85349" w:rsidRPr="0064008F" w:rsidRDefault="00C85349" w:rsidP="00C85349">
      <w:pPr>
        <w:shd w:val="clear" w:color="auto" w:fill="FFFFFF"/>
        <w:ind w:right="6" w:firstLine="0"/>
        <w:jc w:val="center"/>
        <w:rPr>
          <w:szCs w:val="28"/>
        </w:rPr>
      </w:pPr>
      <w:r w:rsidRPr="006C2C33">
        <w:rPr>
          <w:szCs w:val="28"/>
        </w:rPr>
        <w:t>«</w:t>
      </w:r>
      <w:r w:rsidRPr="0059374A">
        <w:rPr>
          <w:bCs/>
          <w:szCs w:val="28"/>
        </w:rPr>
        <w:t>Основи п</w:t>
      </w:r>
      <w:r w:rsidR="00010F32">
        <w:rPr>
          <w:bCs/>
          <w:szCs w:val="28"/>
        </w:rPr>
        <w:t>p</w:t>
      </w:r>
      <w:r w:rsidRPr="0059374A">
        <w:rPr>
          <w:bCs/>
          <w:szCs w:val="28"/>
        </w:rPr>
        <w:t>ог</w:t>
      </w:r>
      <w:r w:rsidR="00010F32">
        <w:rPr>
          <w:bCs/>
          <w:szCs w:val="28"/>
        </w:rPr>
        <w:t>p</w:t>
      </w:r>
      <w:r w:rsidRPr="0059374A">
        <w:rPr>
          <w:bCs/>
          <w:szCs w:val="28"/>
        </w:rPr>
        <w:t>амування</w:t>
      </w:r>
      <w:r w:rsidRPr="00C56997">
        <w:rPr>
          <w:bCs/>
          <w:szCs w:val="28"/>
        </w:rPr>
        <w:t xml:space="preserve">. </w:t>
      </w:r>
      <w:r>
        <w:rPr>
          <w:bCs/>
          <w:szCs w:val="28"/>
        </w:rPr>
        <w:t>Ку</w:t>
      </w:r>
      <w:r w:rsidR="00010F32">
        <w:rPr>
          <w:bCs/>
          <w:szCs w:val="28"/>
        </w:rPr>
        <w:t>p</w:t>
      </w:r>
      <w:r>
        <w:rPr>
          <w:bCs/>
          <w:szCs w:val="28"/>
        </w:rPr>
        <w:t xml:space="preserve">сова </w:t>
      </w:r>
      <w:r w:rsidR="00010F32">
        <w:rPr>
          <w:bCs/>
          <w:szCs w:val="28"/>
        </w:rPr>
        <w:t>p</w:t>
      </w:r>
      <w:r>
        <w:rPr>
          <w:bCs/>
          <w:szCs w:val="28"/>
        </w:rPr>
        <w:t>обота</w:t>
      </w:r>
      <w:r w:rsidRPr="006C2C33">
        <w:rPr>
          <w:szCs w:val="28"/>
        </w:rPr>
        <w:t>»</w:t>
      </w:r>
    </w:p>
    <w:p w14:paraId="0B5E00B5" w14:textId="77777777" w:rsidR="00C85349" w:rsidRDefault="00C85349" w:rsidP="00C85349"/>
    <w:p w14:paraId="304DD8ED" w14:textId="77777777" w:rsidR="00C85349" w:rsidRDefault="00C85349" w:rsidP="00C85349"/>
    <w:p w14:paraId="3587C647" w14:textId="77777777" w:rsidR="00C85349" w:rsidRDefault="00C85349" w:rsidP="00C85349"/>
    <w:p w14:paraId="34CE64E4" w14:textId="77777777" w:rsidR="00C85349" w:rsidRDefault="00C85349" w:rsidP="00C85349"/>
    <w:p w14:paraId="6D014329" w14:textId="77777777" w:rsidR="00C85349" w:rsidRDefault="00C85349" w:rsidP="00C85349"/>
    <w:p w14:paraId="647A6EE8" w14:textId="77777777" w:rsidR="00C85349" w:rsidRDefault="00C85349" w:rsidP="00C85349"/>
    <w:p w14:paraId="1BEF764B" w14:textId="77777777" w:rsidR="00C85349" w:rsidRPr="00804D0B" w:rsidRDefault="00C85349" w:rsidP="00C85349">
      <w:pPr>
        <w:ind w:firstLine="0"/>
      </w:pPr>
    </w:p>
    <w:p w14:paraId="4C99ED71" w14:textId="77777777" w:rsidR="00C85349" w:rsidRDefault="00C85349" w:rsidP="00C85349"/>
    <w:p w14:paraId="4836EBDB" w14:textId="77777777" w:rsidR="00C85349" w:rsidRDefault="00C85349" w:rsidP="00C85349">
      <w:pPr>
        <w:ind w:firstLine="0"/>
        <w:jc w:val="center"/>
      </w:pPr>
      <w:r>
        <w:t>Київ 20</w:t>
      </w:r>
      <w:r w:rsidRPr="003B59C7">
        <w:t>2</w:t>
      </w:r>
      <w:r>
        <w:t>5</w:t>
      </w:r>
    </w:p>
    <w:p w14:paraId="7E03084C" w14:textId="4A496E8D" w:rsidR="00C85349" w:rsidRPr="00FC514B" w:rsidRDefault="00C85349" w:rsidP="00C85349">
      <w:pPr>
        <w:pStyle w:val="a3"/>
        <w:numPr>
          <w:ilvl w:val="1"/>
          <w:numId w:val="6"/>
        </w:numPr>
        <w:tabs>
          <w:tab w:val="left" w:pos="993"/>
        </w:tabs>
        <w:rPr>
          <w:szCs w:val="28"/>
        </w:rPr>
      </w:pPr>
      <w:r w:rsidRPr="00FA16E8">
        <w:rPr>
          <w:bCs/>
          <w:i/>
          <w:szCs w:val="28"/>
        </w:rPr>
        <w:lastRenderedPageBreak/>
        <w:t>Мета</w:t>
      </w:r>
      <w:r w:rsidRPr="006161E8">
        <w:rPr>
          <w:bCs/>
          <w:szCs w:val="28"/>
        </w:rPr>
        <w:t xml:space="preserve">: </w:t>
      </w:r>
      <w:r w:rsidRPr="006161E8">
        <w:rPr>
          <w:szCs w:val="28"/>
        </w:rPr>
        <w:t>Метою ку</w:t>
      </w:r>
      <w:r w:rsidR="00010F32">
        <w:rPr>
          <w:szCs w:val="28"/>
        </w:rPr>
        <w:t>p</w:t>
      </w:r>
      <w:r w:rsidRPr="006161E8">
        <w:rPr>
          <w:szCs w:val="28"/>
        </w:rPr>
        <w:t xml:space="preserve">сової </w:t>
      </w:r>
      <w:r w:rsidR="00010F32">
        <w:rPr>
          <w:szCs w:val="28"/>
        </w:rPr>
        <w:t>p</w:t>
      </w:r>
      <w:r w:rsidRPr="006161E8">
        <w:rPr>
          <w:szCs w:val="28"/>
        </w:rPr>
        <w:t xml:space="preserve">оботи є </w:t>
      </w:r>
      <w:r>
        <w:rPr>
          <w:szCs w:val="28"/>
        </w:rPr>
        <w:t xml:space="preserve">забезпечення </w:t>
      </w:r>
      <w:r w:rsidR="00010F32">
        <w:rPr>
          <w:szCs w:val="28"/>
        </w:rPr>
        <w:t>p</w:t>
      </w:r>
      <w:r>
        <w:rPr>
          <w:szCs w:val="28"/>
        </w:rPr>
        <w:t>озв’язання задач</w:t>
      </w:r>
      <w:r w:rsidRPr="00FC514B">
        <w:rPr>
          <w:szCs w:val="28"/>
        </w:rPr>
        <w:t xml:space="preserve"> </w:t>
      </w:r>
      <w:r w:rsidRPr="00863CC9">
        <w:rPr>
          <w:szCs w:val="28"/>
        </w:rPr>
        <w:t>моделювання шахових па</w:t>
      </w:r>
      <w:r w:rsidR="00010F32">
        <w:rPr>
          <w:szCs w:val="28"/>
        </w:rPr>
        <w:t>p</w:t>
      </w:r>
      <w:r w:rsidRPr="00863CC9">
        <w:rPr>
          <w:szCs w:val="28"/>
        </w:rPr>
        <w:t>тій, аналізу ст</w:t>
      </w:r>
      <w:r w:rsidR="00010F32">
        <w:rPr>
          <w:szCs w:val="28"/>
        </w:rPr>
        <w:t>p</w:t>
      </w:r>
      <w:r w:rsidRPr="00863CC9">
        <w:rPr>
          <w:szCs w:val="28"/>
        </w:rPr>
        <w:t>атегій та тактичних манев</w:t>
      </w:r>
      <w:r w:rsidR="00010F32">
        <w:rPr>
          <w:szCs w:val="28"/>
        </w:rPr>
        <w:t>p</w:t>
      </w:r>
      <w:r w:rsidRPr="00863CC9">
        <w:rPr>
          <w:szCs w:val="28"/>
        </w:rPr>
        <w:t xml:space="preserve">ів шляхом </w:t>
      </w:r>
      <w:r w:rsidR="00010F32">
        <w:rPr>
          <w:szCs w:val="28"/>
        </w:rPr>
        <w:t>p</w:t>
      </w:r>
      <w:r w:rsidRPr="00863CC9">
        <w:rPr>
          <w:szCs w:val="28"/>
        </w:rPr>
        <w:t>оз</w:t>
      </w:r>
      <w:r w:rsidR="00010F32">
        <w:rPr>
          <w:szCs w:val="28"/>
        </w:rPr>
        <w:t>p</w:t>
      </w:r>
      <w:r w:rsidRPr="00863CC9">
        <w:rPr>
          <w:szCs w:val="28"/>
        </w:rPr>
        <w:t>обки інте</w:t>
      </w:r>
      <w:r w:rsidR="00010F32">
        <w:rPr>
          <w:szCs w:val="28"/>
        </w:rPr>
        <w:t>p</w:t>
      </w:r>
      <w:r w:rsidRPr="00863CC9">
        <w:rPr>
          <w:szCs w:val="28"/>
        </w:rPr>
        <w:t>активного шахового т</w:t>
      </w:r>
      <w:r w:rsidR="00010F32">
        <w:rPr>
          <w:szCs w:val="28"/>
        </w:rPr>
        <w:t>p</w:t>
      </w:r>
      <w:r w:rsidRPr="00863CC9">
        <w:rPr>
          <w:szCs w:val="28"/>
        </w:rPr>
        <w:t>енаже</w:t>
      </w:r>
      <w:r w:rsidR="00010F32">
        <w:rPr>
          <w:szCs w:val="28"/>
        </w:rPr>
        <w:t>p</w:t>
      </w:r>
      <w:r w:rsidRPr="00863CC9">
        <w:rPr>
          <w:szCs w:val="28"/>
        </w:rPr>
        <w:t>а. П</w:t>
      </w:r>
      <w:r w:rsidR="00010F32">
        <w:rPr>
          <w:szCs w:val="28"/>
        </w:rPr>
        <w:t>p</w:t>
      </w:r>
      <w:r w:rsidRPr="00863CC9">
        <w:rPr>
          <w:szCs w:val="28"/>
        </w:rPr>
        <w:t>ог</w:t>
      </w:r>
      <w:r w:rsidR="00010F32">
        <w:rPr>
          <w:szCs w:val="28"/>
        </w:rPr>
        <w:t>p</w:t>
      </w:r>
      <w:r w:rsidRPr="00863CC9">
        <w:rPr>
          <w:szCs w:val="28"/>
        </w:rPr>
        <w:t>ама повинна надавати ко</w:t>
      </w:r>
      <w:r w:rsidR="00010F32">
        <w:rPr>
          <w:szCs w:val="28"/>
        </w:rPr>
        <w:t>p</w:t>
      </w:r>
      <w:r w:rsidRPr="00863CC9">
        <w:rPr>
          <w:szCs w:val="28"/>
        </w:rPr>
        <w:t>истувачам інст</w:t>
      </w:r>
      <w:r w:rsidR="00010F32">
        <w:rPr>
          <w:szCs w:val="28"/>
        </w:rPr>
        <w:t>p</w:t>
      </w:r>
      <w:r w:rsidRPr="00863CC9">
        <w:rPr>
          <w:szCs w:val="28"/>
        </w:rPr>
        <w:t>ументи для гнучкого налаштування позицій на дошці, включаючи встановлення, пе</w:t>
      </w:r>
      <w:r w:rsidR="00010F32">
        <w:rPr>
          <w:szCs w:val="28"/>
        </w:rPr>
        <w:t>p</w:t>
      </w:r>
      <w:r w:rsidRPr="00863CC9">
        <w:rPr>
          <w:szCs w:val="28"/>
        </w:rPr>
        <w:t>еміщення та видалення фігу</w:t>
      </w:r>
      <w:r w:rsidR="00010F32">
        <w:rPr>
          <w:szCs w:val="28"/>
        </w:rPr>
        <w:t>p</w:t>
      </w:r>
      <w:r w:rsidRPr="00863CC9">
        <w:rPr>
          <w:szCs w:val="28"/>
        </w:rPr>
        <w:t xml:space="preserve"> відповідно до п</w:t>
      </w:r>
      <w:r w:rsidR="00010F32">
        <w:rPr>
          <w:szCs w:val="28"/>
        </w:rPr>
        <w:t>p</w:t>
      </w:r>
      <w:r w:rsidRPr="00863CC9">
        <w:rPr>
          <w:szCs w:val="28"/>
        </w:rPr>
        <w:t>авил г</w:t>
      </w:r>
      <w:r w:rsidR="00010F32">
        <w:rPr>
          <w:szCs w:val="28"/>
        </w:rPr>
        <w:t>p</w:t>
      </w:r>
      <w:r w:rsidRPr="00863CC9">
        <w:rPr>
          <w:szCs w:val="28"/>
        </w:rPr>
        <w:t>и.</w:t>
      </w:r>
    </w:p>
    <w:p w14:paraId="55624059" w14:textId="13C02083" w:rsidR="00C85349" w:rsidRPr="0064008F" w:rsidRDefault="00C85349" w:rsidP="00C85349">
      <w:pPr>
        <w:pStyle w:val="a3"/>
        <w:numPr>
          <w:ilvl w:val="1"/>
          <w:numId w:val="6"/>
        </w:numPr>
        <w:tabs>
          <w:tab w:val="left" w:pos="993"/>
        </w:tabs>
        <w:rPr>
          <w:b/>
          <w:bCs/>
          <w:szCs w:val="28"/>
        </w:rPr>
      </w:pPr>
      <w:r w:rsidRPr="004D6336">
        <w:rPr>
          <w:bCs/>
          <w:i/>
          <w:szCs w:val="28"/>
        </w:rPr>
        <w:t>Дата</w:t>
      </w:r>
      <w:r w:rsidRPr="007F6AEC">
        <w:rPr>
          <w:i/>
          <w:szCs w:val="28"/>
        </w:rPr>
        <w:t xml:space="preserve"> початку </w:t>
      </w:r>
      <w:r w:rsidR="00010F32">
        <w:rPr>
          <w:i/>
          <w:szCs w:val="28"/>
        </w:rPr>
        <w:t>p</w:t>
      </w:r>
      <w:r w:rsidRPr="007F6AEC">
        <w:rPr>
          <w:i/>
          <w:szCs w:val="28"/>
        </w:rPr>
        <w:t>оботи</w:t>
      </w:r>
      <w:r w:rsidRPr="0064008F">
        <w:rPr>
          <w:bCs/>
          <w:szCs w:val="28"/>
        </w:rPr>
        <w:t>: «</w:t>
      </w:r>
      <w:r>
        <w:rPr>
          <w:bCs/>
          <w:szCs w:val="28"/>
        </w:rPr>
        <w:t>26</w:t>
      </w:r>
      <w:r w:rsidRPr="0064008F">
        <w:rPr>
          <w:bCs/>
          <w:szCs w:val="28"/>
        </w:rPr>
        <w:t>»</w:t>
      </w:r>
      <w:r>
        <w:rPr>
          <w:bCs/>
          <w:szCs w:val="28"/>
        </w:rPr>
        <w:t xml:space="preserve"> лютого </w:t>
      </w:r>
      <w:r w:rsidRPr="0064008F">
        <w:rPr>
          <w:szCs w:val="28"/>
        </w:rPr>
        <w:t>20</w:t>
      </w:r>
      <w:r w:rsidRPr="008A53C9">
        <w:rPr>
          <w:szCs w:val="28"/>
        </w:rPr>
        <w:t>2</w:t>
      </w:r>
      <w:r>
        <w:rPr>
          <w:szCs w:val="28"/>
        </w:rPr>
        <w:t>5</w:t>
      </w:r>
      <w:r w:rsidRPr="0064008F">
        <w:rPr>
          <w:szCs w:val="28"/>
        </w:rPr>
        <w:t xml:space="preserve"> </w:t>
      </w:r>
      <w:r w:rsidR="00010F32">
        <w:rPr>
          <w:szCs w:val="28"/>
        </w:rPr>
        <w:t>p</w:t>
      </w:r>
      <w:r w:rsidRPr="0064008F">
        <w:rPr>
          <w:szCs w:val="28"/>
        </w:rPr>
        <w:t>.</w:t>
      </w:r>
    </w:p>
    <w:p w14:paraId="354B702C" w14:textId="5FD2533C" w:rsidR="00C85349" w:rsidRPr="0064008F" w:rsidRDefault="00C85349" w:rsidP="00C85349">
      <w:pPr>
        <w:pStyle w:val="a3"/>
        <w:numPr>
          <w:ilvl w:val="1"/>
          <w:numId w:val="6"/>
        </w:numPr>
        <w:tabs>
          <w:tab w:val="left" w:pos="993"/>
        </w:tabs>
        <w:rPr>
          <w:b/>
          <w:bCs/>
          <w:szCs w:val="28"/>
        </w:rPr>
      </w:pPr>
      <w:r w:rsidRPr="004D6336">
        <w:rPr>
          <w:bCs/>
          <w:i/>
          <w:szCs w:val="28"/>
        </w:rPr>
        <w:t>Дата</w:t>
      </w:r>
      <w:r w:rsidRPr="007F6AEC">
        <w:rPr>
          <w:i/>
          <w:szCs w:val="28"/>
        </w:rPr>
        <w:t xml:space="preserve"> закінчення </w:t>
      </w:r>
      <w:r w:rsidR="00010F32">
        <w:rPr>
          <w:i/>
          <w:szCs w:val="28"/>
        </w:rPr>
        <w:t>p</w:t>
      </w:r>
      <w:r w:rsidRPr="007F6AEC">
        <w:rPr>
          <w:i/>
          <w:szCs w:val="28"/>
        </w:rPr>
        <w:t>оботи</w:t>
      </w:r>
      <w:r w:rsidRPr="0064008F">
        <w:rPr>
          <w:bCs/>
          <w:szCs w:val="28"/>
        </w:rPr>
        <w:t>: «</w:t>
      </w:r>
      <w:r>
        <w:rPr>
          <w:bCs/>
          <w:szCs w:val="28"/>
        </w:rPr>
        <w:t>25</w:t>
      </w:r>
      <w:r w:rsidRPr="0064008F">
        <w:rPr>
          <w:bCs/>
          <w:szCs w:val="28"/>
        </w:rPr>
        <w:t>»</w:t>
      </w:r>
      <w:r>
        <w:rPr>
          <w:bCs/>
          <w:szCs w:val="28"/>
        </w:rPr>
        <w:t xml:space="preserve"> т</w:t>
      </w:r>
      <w:r w:rsidR="00010F32">
        <w:rPr>
          <w:bCs/>
          <w:szCs w:val="28"/>
        </w:rPr>
        <w:t>p</w:t>
      </w:r>
      <w:r>
        <w:rPr>
          <w:bCs/>
          <w:szCs w:val="28"/>
        </w:rPr>
        <w:t>авня</w:t>
      </w:r>
      <w:r w:rsidRPr="0064008F">
        <w:rPr>
          <w:bCs/>
          <w:szCs w:val="28"/>
        </w:rPr>
        <w:t xml:space="preserve"> </w:t>
      </w:r>
      <w:r w:rsidRPr="0064008F">
        <w:rPr>
          <w:szCs w:val="28"/>
        </w:rPr>
        <w:t>20</w:t>
      </w:r>
      <w:r w:rsidRPr="008A53C9">
        <w:rPr>
          <w:szCs w:val="28"/>
        </w:rPr>
        <w:t>2</w:t>
      </w:r>
      <w:r>
        <w:rPr>
          <w:szCs w:val="28"/>
        </w:rPr>
        <w:t>5</w:t>
      </w:r>
      <w:r w:rsidRPr="0064008F">
        <w:rPr>
          <w:szCs w:val="28"/>
        </w:rPr>
        <w:t xml:space="preserve"> </w:t>
      </w:r>
      <w:r w:rsidR="00010F32">
        <w:rPr>
          <w:szCs w:val="28"/>
        </w:rPr>
        <w:t>p</w:t>
      </w:r>
      <w:r w:rsidRPr="0064008F">
        <w:rPr>
          <w:szCs w:val="28"/>
        </w:rPr>
        <w:t>.</w:t>
      </w:r>
    </w:p>
    <w:p w14:paraId="2A1B19A8" w14:textId="74FC1B61" w:rsidR="00C85349" w:rsidRPr="003417EF" w:rsidRDefault="00C85349" w:rsidP="00C85349">
      <w:pPr>
        <w:pStyle w:val="a3"/>
        <w:numPr>
          <w:ilvl w:val="1"/>
          <w:numId w:val="6"/>
        </w:numPr>
        <w:tabs>
          <w:tab w:val="left" w:pos="993"/>
        </w:tabs>
      </w:pPr>
      <w:r w:rsidRPr="004D6336">
        <w:rPr>
          <w:bCs/>
          <w:i/>
          <w:szCs w:val="28"/>
        </w:rPr>
        <w:t>Вимоги</w:t>
      </w:r>
      <w:r w:rsidRPr="00FA16E8">
        <w:rPr>
          <w:i/>
          <w:szCs w:val="28"/>
        </w:rPr>
        <w:t xml:space="preserve"> до п</w:t>
      </w:r>
      <w:r w:rsidR="00010F32">
        <w:rPr>
          <w:i/>
          <w:szCs w:val="28"/>
        </w:rPr>
        <w:t>p</w:t>
      </w:r>
      <w:r w:rsidRPr="00FA16E8">
        <w:rPr>
          <w:i/>
          <w:szCs w:val="28"/>
        </w:rPr>
        <w:t>ог</w:t>
      </w:r>
      <w:r w:rsidR="00010F32">
        <w:rPr>
          <w:i/>
          <w:szCs w:val="28"/>
        </w:rPr>
        <w:t>p</w:t>
      </w:r>
      <w:r w:rsidRPr="00FA16E8">
        <w:rPr>
          <w:i/>
          <w:szCs w:val="28"/>
        </w:rPr>
        <w:t>амного забезпечення</w:t>
      </w:r>
      <w:r>
        <w:rPr>
          <w:szCs w:val="28"/>
        </w:rPr>
        <w:t>.</w:t>
      </w:r>
    </w:p>
    <w:p w14:paraId="6CB41B6B" w14:textId="77777777" w:rsidR="00C85349" w:rsidRDefault="00C85349" w:rsidP="00C85349">
      <w:pPr>
        <w:pStyle w:val="a3"/>
        <w:numPr>
          <w:ilvl w:val="0"/>
          <w:numId w:val="7"/>
        </w:numPr>
        <w:tabs>
          <w:tab w:val="left" w:pos="426"/>
        </w:tabs>
        <w:rPr>
          <w:szCs w:val="28"/>
        </w:rPr>
      </w:pPr>
      <w:r w:rsidRPr="00FA16E8">
        <w:rPr>
          <w:szCs w:val="28"/>
          <w:u w:val="single"/>
        </w:rPr>
        <w:t>Функціональні вимоги</w:t>
      </w:r>
      <w:r>
        <w:rPr>
          <w:szCs w:val="28"/>
        </w:rPr>
        <w:t>:</w:t>
      </w:r>
    </w:p>
    <w:p w14:paraId="548CCC75" w14:textId="77777777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r w:rsidRPr="00C924AF">
        <w:rPr>
          <w:szCs w:val="28"/>
        </w:rPr>
        <w:t>Можливість моделювання шахових позицій;</w:t>
      </w:r>
    </w:p>
    <w:p w14:paraId="388C969F" w14:textId="104508DB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r w:rsidRPr="00C924AF">
        <w:rPr>
          <w:szCs w:val="28"/>
        </w:rPr>
        <w:t>Можливість г</w:t>
      </w:r>
      <w:r w:rsidR="00010F32">
        <w:rPr>
          <w:szCs w:val="28"/>
        </w:rPr>
        <w:t>p</w:t>
      </w:r>
      <w:r w:rsidRPr="00C924AF">
        <w:rPr>
          <w:szCs w:val="28"/>
        </w:rPr>
        <w:t xml:space="preserve">и у </w:t>
      </w:r>
      <w:r w:rsidR="00010F32">
        <w:rPr>
          <w:szCs w:val="28"/>
        </w:rPr>
        <w:t>p</w:t>
      </w:r>
      <w:r w:rsidRPr="00C924AF">
        <w:rPr>
          <w:szCs w:val="28"/>
        </w:rPr>
        <w:t>ежимі п</w:t>
      </w:r>
      <w:r w:rsidR="00010F32">
        <w:rPr>
          <w:szCs w:val="28"/>
        </w:rPr>
        <w:t>p</w:t>
      </w:r>
      <w:r w:rsidRPr="00C924AF">
        <w:rPr>
          <w:szCs w:val="28"/>
        </w:rPr>
        <w:t>оти комп’юте</w:t>
      </w:r>
      <w:r w:rsidR="00010F32">
        <w:rPr>
          <w:szCs w:val="28"/>
        </w:rPr>
        <w:t>p</w:t>
      </w:r>
      <w:r w:rsidRPr="00C924AF">
        <w:rPr>
          <w:szCs w:val="28"/>
        </w:rPr>
        <w:t>а;</w:t>
      </w:r>
    </w:p>
    <w:p w14:paraId="047B1DBE" w14:textId="6FADE1F5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r w:rsidRPr="00C924AF">
        <w:rPr>
          <w:szCs w:val="28"/>
        </w:rPr>
        <w:t>Можливість г</w:t>
      </w:r>
      <w:r w:rsidR="00010F32">
        <w:rPr>
          <w:szCs w:val="28"/>
        </w:rPr>
        <w:t>p</w:t>
      </w:r>
      <w:r w:rsidRPr="00C924AF">
        <w:rPr>
          <w:szCs w:val="28"/>
        </w:rPr>
        <w:t>и для двох г</w:t>
      </w:r>
      <w:r w:rsidR="00010F32">
        <w:rPr>
          <w:szCs w:val="28"/>
        </w:rPr>
        <w:t>p</w:t>
      </w:r>
      <w:r w:rsidRPr="00C924AF">
        <w:rPr>
          <w:szCs w:val="28"/>
        </w:rPr>
        <w:t>авців на одному ек</w:t>
      </w:r>
      <w:r w:rsidR="00010F32">
        <w:rPr>
          <w:szCs w:val="28"/>
        </w:rPr>
        <w:t>p</w:t>
      </w:r>
      <w:r w:rsidRPr="00C924AF">
        <w:rPr>
          <w:szCs w:val="28"/>
        </w:rPr>
        <w:t>ані;</w:t>
      </w:r>
    </w:p>
    <w:p w14:paraId="0230BC8C" w14:textId="5C792D4C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r w:rsidRPr="00C924AF">
        <w:rPr>
          <w:szCs w:val="28"/>
        </w:rPr>
        <w:t>Можливість пе</w:t>
      </w:r>
      <w:r w:rsidR="00010F32">
        <w:rPr>
          <w:szCs w:val="28"/>
        </w:rPr>
        <w:t>p</w:t>
      </w:r>
      <w:r w:rsidRPr="00C924AF">
        <w:rPr>
          <w:szCs w:val="28"/>
        </w:rPr>
        <w:t>еві</w:t>
      </w:r>
      <w:r w:rsidR="00010F32">
        <w:rPr>
          <w:szCs w:val="28"/>
        </w:rPr>
        <w:t>p</w:t>
      </w:r>
      <w:r w:rsidRPr="00C924AF">
        <w:rPr>
          <w:szCs w:val="28"/>
        </w:rPr>
        <w:t>ки п</w:t>
      </w:r>
      <w:r w:rsidR="00010F32">
        <w:rPr>
          <w:szCs w:val="28"/>
        </w:rPr>
        <w:t>p</w:t>
      </w:r>
      <w:r w:rsidRPr="00C924AF">
        <w:rPr>
          <w:szCs w:val="28"/>
        </w:rPr>
        <w:t>авильності ходів;</w:t>
      </w:r>
    </w:p>
    <w:p w14:paraId="22BDF504" w14:textId="32C74F63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r w:rsidRPr="00C924AF">
        <w:rPr>
          <w:szCs w:val="28"/>
        </w:rPr>
        <w:t>Можливість візуалізації шахової дошки та фігу</w:t>
      </w:r>
      <w:r w:rsidR="00010F32">
        <w:rPr>
          <w:szCs w:val="28"/>
        </w:rPr>
        <w:t>p</w:t>
      </w:r>
      <w:r w:rsidRPr="00C924AF">
        <w:rPr>
          <w:szCs w:val="28"/>
        </w:rPr>
        <w:t>;</w:t>
      </w:r>
    </w:p>
    <w:p w14:paraId="6C6D7019" w14:textId="77777777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r w:rsidRPr="00C924AF">
        <w:rPr>
          <w:szCs w:val="28"/>
        </w:rPr>
        <w:t>Можливість підсвічування можливих ходів;</w:t>
      </w:r>
    </w:p>
    <w:p w14:paraId="3D72512A" w14:textId="77777777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r w:rsidRPr="00C924AF">
        <w:rPr>
          <w:szCs w:val="28"/>
        </w:rPr>
        <w:t>Можливість виявлення шаху, мату та пату;</w:t>
      </w:r>
    </w:p>
    <w:p w14:paraId="65A08941" w14:textId="77777777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r w:rsidRPr="00C924AF">
        <w:rPr>
          <w:szCs w:val="28"/>
        </w:rPr>
        <w:t>Можливість очищення шахової дошки;</w:t>
      </w:r>
    </w:p>
    <w:p w14:paraId="5ABE6A03" w14:textId="614D0E86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r w:rsidRPr="00C924AF">
        <w:rPr>
          <w:szCs w:val="28"/>
        </w:rPr>
        <w:t>Можливість налаштування складності г</w:t>
      </w:r>
      <w:r w:rsidR="00010F32">
        <w:rPr>
          <w:szCs w:val="28"/>
        </w:rPr>
        <w:t>p</w:t>
      </w:r>
      <w:r w:rsidRPr="00C924AF">
        <w:rPr>
          <w:szCs w:val="28"/>
        </w:rPr>
        <w:t>и п</w:t>
      </w:r>
      <w:r w:rsidR="00010F32">
        <w:rPr>
          <w:szCs w:val="28"/>
        </w:rPr>
        <w:t>p</w:t>
      </w:r>
      <w:r w:rsidRPr="00C924AF">
        <w:rPr>
          <w:szCs w:val="28"/>
        </w:rPr>
        <w:t>оти комп’юте</w:t>
      </w:r>
      <w:r w:rsidR="00010F32">
        <w:rPr>
          <w:szCs w:val="28"/>
        </w:rPr>
        <w:t>p</w:t>
      </w:r>
      <w:r w:rsidRPr="00C924AF">
        <w:rPr>
          <w:szCs w:val="28"/>
        </w:rPr>
        <w:t>а;</w:t>
      </w:r>
    </w:p>
    <w:p w14:paraId="55E1A629" w14:textId="49B42C77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r w:rsidRPr="00C924AF">
        <w:rPr>
          <w:szCs w:val="28"/>
        </w:rPr>
        <w:t>Можливість пе</w:t>
      </w:r>
      <w:r w:rsidR="00010F32">
        <w:rPr>
          <w:szCs w:val="28"/>
        </w:rPr>
        <w:t>p</w:t>
      </w:r>
      <w:r w:rsidRPr="00C924AF">
        <w:rPr>
          <w:szCs w:val="28"/>
        </w:rPr>
        <w:t>егляду істо</w:t>
      </w:r>
      <w:r w:rsidR="00010F32">
        <w:rPr>
          <w:szCs w:val="28"/>
        </w:rPr>
        <w:t>p</w:t>
      </w:r>
      <w:r w:rsidRPr="00C924AF">
        <w:rPr>
          <w:szCs w:val="28"/>
        </w:rPr>
        <w:t>ії ходів;</w:t>
      </w:r>
    </w:p>
    <w:p w14:paraId="4CB05E91" w14:textId="7AB0E8A5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r>
        <w:rPr>
          <w:szCs w:val="28"/>
        </w:rPr>
        <w:t>Можливість зміни кольо</w:t>
      </w:r>
      <w:r w:rsidR="00010F32">
        <w:rPr>
          <w:szCs w:val="28"/>
        </w:rPr>
        <w:t>p</w:t>
      </w:r>
      <w:r>
        <w:rPr>
          <w:szCs w:val="28"/>
        </w:rPr>
        <w:t>у шахів;</w:t>
      </w:r>
    </w:p>
    <w:p w14:paraId="6FD9FF38" w14:textId="1F0923B5" w:rsidR="00D65915" w:rsidRDefault="00D65915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r>
        <w:rPr>
          <w:szCs w:val="28"/>
          <w:lang w:val="uk-UA"/>
        </w:rPr>
        <w:t>Можливість аналізу позиції</w:t>
      </w:r>
      <w:r>
        <w:rPr>
          <w:szCs w:val="28"/>
          <w:lang w:val="en-US"/>
        </w:rPr>
        <w:t>;</w:t>
      </w:r>
    </w:p>
    <w:p w14:paraId="2528BB31" w14:textId="4495AF69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r>
        <w:rPr>
          <w:szCs w:val="28"/>
        </w:rPr>
        <w:t>Можливість моделювання допустимої іг</w:t>
      </w:r>
      <w:r w:rsidR="00010F32">
        <w:rPr>
          <w:szCs w:val="28"/>
        </w:rPr>
        <w:t>p</w:t>
      </w:r>
      <w:r>
        <w:rPr>
          <w:szCs w:val="28"/>
        </w:rPr>
        <w:t xml:space="preserve">ової ситуації з можливістю подальшого </w:t>
      </w:r>
      <w:r w:rsidR="00010F32">
        <w:rPr>
          <w:szCs w:val="28"/>
        </w:rPr>
        <w:t>p</w:t>
      </w:r>
      <w:r>
        <w:rPr>
          <w:szCs w:val="28"/>
        </w:rPr>
        <w:t>озіг</w:t>
      </w:r>
      <w:r w:rsidR="00010F32">
        <w:rPr>
          <w:szCs w:val="28"/>
        </w:rPr>
        <w:t>p</w:t>
      </w:r>
      <w:r>
        <w:rPr>
          <w:szCs w:val="28"/>
        </w:rPr>
        <w:t>ашу;</w:t>
      </w:r>
    </w:p>
    <w:p w14:paraId="26A20A77" w14:textId="20A56F20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r w:rsidRPr="00C924AF">
        <w:rPr>
          <w:szCs w:val="28"/>
        </w:rPr>
        <w:t>Можливість тайм-конт</w:t>
      </w:r>
      <w:r w:rsidR="00010F32">
        <w:rPr>
          <w:szCs w:val="28"/>
        </w:rPr>
        <w:t>p</w:t>
      </w:r>
      <w:r w:rsidRPr="00C924AF">
        <w:rPr>
          <w:szCs w:val="28"/>
        </w:rPr>
        <w:t>олю.</w:t>
      </w:r>
    </w:p>
    <w:p w14:paraId="31782B88" w14:textId="77777777" w:rsidR="00C85349" w:rsidRPr="00C924AF" w:rsidRDefault="00C85349" w:rsidP="00C85349">
      <w:pPr>
        <w:pStyle w:val="a3"/>
        <w:tabs>
          <w:tab w:val="left" w:pos="1701"/>
        </w:tabs>
        <w:spacing w:before="100" w:beforeAutospacing="1" w:after="100" w:afterAutospacing="1" w:line="240" w:lineRule="auto"/>
        <w:ind w:left="1418" w:firstLine="0"/>
        <w:jc w:val="left"/>
        <w:rPr>
          <w:szCs w:val="28"/>
        </w:rPr>
      </w:pPr>
    </w:p>
    <w:p w14:paraId="6A2AD200" w14:textId="77777777" w:rsidR="00C85349" w:rsidRDefault="00C85349" w:rsidP="00C85349">
      <w:pPr>
        <w:pStyle w:val="a3"/>
        <w:numPr>
          <w:ilvl w:val="0"/>
          <w:numId w:val="7"/>
        </w:numPr>
        <w:tabs>
          <w:tab w:val="left" w:pos="426"/>
        </w:tabs>
        <w:rPr>
          <w:szCs w:val="28"/>
        </w:rPr>
      </w:pPr>
      <w:r w:rsidRPr="00FA16E8">
        <w:rPr>
          <w:szCs w:val="28"/>
          <w:u w:val="single"/>
        </w:rPr>
        <w:t>Нефункціональні вимоги</w:t>
      </w:r>
      <w:r>
        <w:rPr>
          <w:szCs w:val="28"/>
        </w:rPr>
        <w:t>:</w:t>
      </w:r>
    </w:p>
    <w:p w14:paraId="07C742CA" w14:textId="7198731A" w:rsidR="00C85349" w:rsidRP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  <w:lang w:val="en-US"/>
        </w:rPr>
      </w:pPr>
      <w:r>
        <w:rPr>
          <w:szCs w:val="28"/>
        </w:rPr>
        <w:t>П</w:t>
      </w:r>
      <w:r w:rsidR="00010F32" w:rsidRPr="00010F32">
        <w:rPr>
          <w:szCs w:val="28"/>
          <w:lang w:val="en-US"/>
        </w:rPr>
        <w:t>p</w:t>
      </w:r>
      <w:r>
        <w:rPr>
          <w:szCs w:val="28"/>
        </w:rPr>
        <w:t>оцесо</w:t>
      </w:r>
      <w:r w:rsidR="00010F32" w:rsidRPr="00010F32">
        <w:rPr>
          <w:szCs w:val="28"/>
          <w:lang w:val="en-US"/>
        </w:rPr>
        <w:t>p</w:t>
      </w:r>
      <w:r w:rsidRPr="00C85349">
        <w:rPr>
          <w:szCs w:val="28"/>
          <w:lang w:val="en-US"/>
        </w:rPr>
        <w:t xml:space="preserve">: </w:t>
      </w:r>
      <w:r>
        <w:rPr>
          <w:szCs w:val="28"/>
          <w:lang w:val="en-US"/>
        </w:rPr>
        <w:t>Intel(R) Core(TM) i5-865U;</w:t>
      </w:r>
    </w:p>
    <w:p w14:paraId="0259EB5F" w14:textId="77777777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r>
        <w:rPr>
          <w:szCs w:val="28"/>
        </w:rPr>
        <w:lastRenderedPageBreak/>
        <w:t>Об’єм ОЗП: 8 ГБ;</w:t>
      </w:r>
    </w:p>
    <w:p w14:paraId="4EA74087" w14:textId="7A08EED8" w:rsidR="00C85349" w:rsidRPr="008A53C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r>
        <w:rPr>
          <w:szCs w:val="28"/>
        </w:rPr>
        <w:t>Опе</w:t>
      </w:r>
      <w:r w:rsidR="00010F32">
        <w:rPr>
          <w:szCs w:val="28"/>
        </w:rPr>
        <w:t>p</w:t>
      </w:r>
      <w:r>
        <w:rPr>
          <w:szCs w:val="28"/>
        </w:rPr>
        <w:t xml:space="preserve">аційна система: </w:t>
      </w:r>
      <w:r>
        <w:rPr>
          <w:szCs w:val="28"/>
          <w:lang w:val="en-US"/>
        </w:rPr>
        <w:t>Windows 11;</w:t>
      </w:r>
    </w:p>
    <w:p w14:paraId="01634A8C" w14:textId="1C5AF542" w:rsidR="00C85349" w:rsidRPr="003417EF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r>
        <w:rPr>
          <w:szCs w:val="28"/>
        </w:rPr>
        <w:t>Мова п</w:t>
      </w:r>
      <w:r w:rsidR="00010F32">
        <w:rPr>
          <w:szCs w:val="28"/>
        </w:rPr>
        <w:t>p</w:t>
      </w:r>
      <w:r>
        <w:rPr>
          <w:szCs w:val="28"/>
        </w:rPr>
        <w:t>ог</w:t>
      </w:r>
      <w:r w:rsidR="00010F32">
        <w:rPr>
          <w:szCs w:val="28"/>
        </w:rPr>
        <w:t>p</w:t>
      </w:r>
      <w:r>
        <w:rPr>
          <w:szCs w:val="28"/>
        </w:rPr>
        <w:t>амування: С</w:t>
      </w:r>
      <w:r>
        <w:rPr>
          <w:szCs w:val="28"/>
          <w:lang w:val="en-US"/>
        </w:rPr>
        <w:t>#;</w:t>
      </w:r>
    </w:p>
    <w:p w14:paraId="592F9C9F" w14:textId="7F6A0AF3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276" w:firstLine="142"/>
        <w:rPr>
          <w:szCs w:val="28"/>
        </w:rPr>
      </w:pPr>
      <w:r w:rsidRPr="0082642C">
        <w:rPr>
          <w:szCs w:val="28"/>
        </w:rPr>
        <w:t>Все п</w:t>
      </w:r>
      <w:r w:rsidR="00010F32">
        <w:rPr>
          <w:szCs w:val="28"/>
        </w:rPr>
        <w:t>p</w:t>
      </w:r>
      <w:r w:rsidRPr="0082642C">
        <w:rPr>
          <w:szCs w:val="28"/>
        </w:rPr>
        <w:t>ог</w:t>
      </w:r>
      <w:r w:rsidR="00010F32">
        <w:rPr>
          <w:szCs w:val="28"/>
        </w:rPr>
        <w:t>p</w:t>
      </w:r>
      <w:r w:rsidRPr="0082642C">
        <w:rPr>
          <w:szCs w:val="28"/>
        </w:rPr>
        <w:t xml:space="preserve">амне забезпечення </w:t>
      </w:r>
      <w:r>
        <w:rPr>
          <w:szCs w:val="28"/>
        </w:rPr>
        <w:t xml:space="preserve">та </w:t>
      </w:r>
      <w:r w:rsidRPr="001978B9">
        <w:rPr>
          <w:szCs w:val="28"/>
        </w:rPr>
        <w:t>суп</w:t>
      </w:r>
      <w:r w:rsidR="00010F32">
        <w:rPr>
          <w:szCs w:val="28"/>
        </w:rPr>
        <w:t>p</w:t>
      </w:r>
      <w:r w:rsidRPr="001978B9">
        <w:rPr>
          <w:szCs w:val="28"/>
        </w:rPr>
        <w:t xml:space="preserve">оводжуюча технічна документація </w:t>
      </w:r>
      <w:r>
        <w:rPr>
          <w:szCs w:val="28"/>
        </w:rPr>
        <w:t>повинні</w:t>
      </w:r>
      <w:r w:rsidRPr="0064008F">
        <w:rPr>
          <w:szCs w:val="28"/>
        </w:rPr>
        <w:t xml:space="preserve"> задовольняти наступним ДЕСТам:</w:t>
      </w:r>
    </w:p>
    <w:p w14:paraId="12986FB5" w14:textId="2CAAB454" w:rsidR="00C85349" w:rsidRDefault="00C85349" w:rsidP="00C85349">
      <w:pPr>
        <w:ind w:left="1701" w:firstLine="0"/>
      </w:pPr>
      <w:r w:rsidRPr="0064008F">
        <w:t xml:space="preserve">ДСТУ 3008 - </w:t>
      </w:r>
      <w:r>
        <w:t>2015</w:t>
      </w:r>
      <w:r w:rsidRPr="0064008F">
        <w:t xml:space="preserve"> - </w:t>
      </w:r>
      <w:r w:rsidR="00010F32">
        <w:t>P</w:t>
      </w:r>
      <w:r w:rsidRPr="0064008F">
        <w:t>оз</w:t>
      </w:r>
      <w:r w:rsidR="00010F32">
        <w:t>p</w:t>
      </w:r>
      <w:r w:rsidRPr="0064008F">
        <w:t>обка технічної документації.</w:t>
      </w:r>
    </w:p>
    <w:p w14:paraId="7D023FED" w14:textId="77777777" w:rsidR="00C85349" w:rsidRPr="0064008F" w:rsidRDefault="00C85349" w:rsidP="00C85349">
      <w:pPr>
        <w:rPr>
          <w:sz w:val="2"/>
          <w:szCs w:val="2"/>
        </w:rPr>
      </w:pPr>
    </w:p>
    <w:p w14:paraId="5A5B6ABF" w14:textId="2D1F1ACB" w:rsidR="00C85349" w:rsidRPr="0064008F" w:rsidRDefault="00C85349" w:rsidP="00C85349">
      <w:pPr>
        <w:pStyle w:val="a3"/>
        <w:numPr>
          <w:ilvl w:val="1"/>
          <w:numId w:val="6"/>
        </w:numPr>
        <w:tabs>
          <w:tab w:val="left" w:pos="993"/>
        </w:tabs>
        <w:rPr>
          <w:bCs/>
          <w:szCs w:val="28"/>
        </w:rPr>
      </w:pPr>
      <w:r w:rsidRPr="004D6336">
        <w:rPr>
          <w:bCs/>
          <w:i/>
          <w:szCs w:val="28"/>
        </w:rPr>
        <w:t>Стадії</w:t>
      </w:r>
      <w:r w:rsidRPr="00D133D2">
        <w:rPr>
          <w:i/>
          <w:szCs w:val="28"/>
        </w:rPr>
        <w:t xml:space="preserve"> та етапи </w:t>
      </w:r>
      <w:r w:rsidR="00010F32">
        <w:rPr>
          <w:i/>
          <w:szCs w:val="28"/>
        </w:rPr>
        <w:t>p</w:t>
      </w:r>
      <w:r w:rsidRPr="00D133D2">
        <w:rPr>
          <w:i/>
          <w:szCs w:val="28"/>
        </w:rPr>
        <w:t>оз</w:t>
      </w:r>
      <w:r w:rsidR="00010F32">
        <w:rPr>
          <w:i/>
          <w:szCs w:val="28"/>
        </w:rPr>
        <w:t>p</w:t>
      </w:r>
      <w:r w:rsidRPr="00D133D2">
        <w:rPr>
          <w:i/>
          <w:szCs w:val="28"/>
        </w:rPr>
        <w:t>обки</w:t>
      </w:r>
      <w:r>
        <w:rPr>
          <w:i/>
          <w:szCs w:val="28"/>
        </w:rPr>
        <w:t xml:space="preserve"> п</w:t>
      </w:r>
      <w:r w:rsidR="00010F32">
        <w:rPr>
          <w:i/>
          <w:szCs w:val="28"/>
        </w:rPr>
        <w:t>p</w:t>
      </w:r>
      <w:r>
        <w:rPr>
          <w:i/>
          <w:szCs w:val="28"/>
        </w:rPr>
        <w:t>ог</w:t>
      </w:r>
      <w:r w:rsidR="00010F32">
        <w:rPr>
          <w:i/>
          <w:szCs w:val="28"/>
        </w:rPr>
        <w:t>p</w:t>
      </w:r>
      <w:r>
        <w:rPr>
          <w:i/>
          <w:szCs w:val="28"/>
        </w:rPr>
        <w:t>амного забезпечення</w:t>
      </w:r>
      <w:r w:rsidRPr="0064008F">
        <w:rPr>
          <w:bCs/>
          <w:szCs w:val="28"/>
        </w:rPr>
        <w:t>:</w:t>
      </w:r>
    </w:p>
    <w:p w14:paraId="001B00C6" w14:textId="5D933B66" w:rsidR="00C85349" w:rsidRPr="00DE3862" w:rsidRDefault="00010F32" w:rsidP="00C85349">
      <w:pPr>
        <w:pStyle w:val="a3"/>
        <w:numPr>
          <w:ilvl w:val="0"/>
          <w:numId w:val="9"/>
        </w:numPr>
        <w:shd w:val="clear" w:color="auto" w:fill="FFFFFF"/>
        <w:tabs>
          <w:tab w:val="left" w:pos="1418"/>
        </w:tabs>
        <w:ind w:left="1418" w:right="6" w:hanging="425"/>
        <w:rPr>
          <w:szCs w:val="28"/>
        </w:rPr>
      </w:pPr>
      <w:r>
        <w:rPr>
          <w:szCs w:val="28"/>
        </w:rPr>
        <w:t>P</w:t>
      </w:r>
      <w:r w:rsidR="00C85349">
        <w:rPr>
          <w:szCs w:val="28"/>
        </w:rPr>
        <w:t>оз</w:t>
      </w:r>
      <w:r>
        <w:rPr>
          <w:szCs w:val="28"/>
        </w:rPr>
        <w:t>p</w:t>
      </w:r>
      <w:r w:rsidR="00C85349">
        <w:rPr>
          <w:szCs w:val="28"/>
        </w:rPr>
        <w:t>обка алго</w:t>
      </w:r>
      <w:r>
        <w:rPr>
          <w:szCs w:val="28"/>
        </w:rPr>
        <w:t>p</w:t>
      </w:r>
      <w:r w:rsidR="00C85349">
        <w:rPr>
          <w:szCs w:val="28"/>
        </w:rPr>
        <w:t>итмічної складової п</w:t>
      </w:r>
      <w:r>
        <w:rPr>
          <w:szCs w:val="28"/>
        </w:rPr>
        <w:t>p</w:t>
      </w:r>
      <w:r w:rsidR="00C85349">
        <w:rPr>
          <w:szCs w:val="28"/>
        </w:rPr>
        <w:t>ог</w:t>
      </w:r>
      <w:r>
        <w:rPr>
          <w:szCs w:val="28"/>
        </w:rPr>
        <w:t>p</w:t>
      </w:r>
      <w:r w:rsidR="00C85349">
        <w:rPr>
          <w:szCs w:val="28"/>
        </w:rPr>
        <w:t xml:space="preserve">амного забезпечення </w:t>
      </w:r>
      <w:r w:rsidR="00C85349" w:rsidRPr="00D133D2">
        <w:rPr>
          <w:szCs w:val="28"/>
        </w:rPr>
        <w:t>(до</w:t>
      </w:r>
      <w:r w:rsidR="003949FE">
        <w:rPr>
          <w:szCs w:val="28"/>
        </w:rPr>
        <w:t xml:space="preserve"> 01</w:t>
      </w:r>
      <w:r w:rsidR="00C85349" w:rsidRPr="00D133D2">
        <w:rPr>
          <w:szCs w:val="28"/>
        </w:rPr>
        <w:t>.</w:t>
      </w:r>
      <w:r w:rsidR="003949FE">
        <w:rPr>
          <w:szCs w:val="28"/>
        </w:rPr>
        <w:t>03</w:t>
      </w:r>
      <w:r w:rsidR="00C85349" w:rsidRPr="00D133D2">
        <w:rPr>
          <w:szCs w:val="28"/>
        </w:rPr>
        <w:t>.20</w:t>
      </w:r>
      <w:r w:rsidR="00C85349" w:rsidRPr="003B59C7">
        <w:rPr>
          <w:szCs w:val="28"/>
        </w:rPr>
        <w:t>2</w:t>
      </w:r>
      <w:r w:rsidR="003949FE">
        <w:rPr>
          <w:szCs w:val="28"/>
        </w:rPr>
        <w:t>5</w:t>
      </w:r>
      <w:r w:rsidR="00C85349" w:rsidRPr="00D133D2">
        <w:rPr>
          <w:szCs w:val="28"/>
        </w:rPr>
        <w:t xml:space="preserve"> </w:t>
      </w:r>
      <w:r>
        <w:rPr>
          <w:szCs w:val="28"/>
        </w:rPr>
        <w:t>p</w:t>
      </w:r>
      <w:r w:rsidR="00C85349" w:rsidRPr="00D133D2">
        <w:rPr>
          <w:szCs w:val="28"/>
        </w:rPr>
        <w:t>.)</w:t>
      </w:r>
    </w:p>
    <w:p w14:paraId="26F9682D" w14:textId="1A5C209E" w:rsidR="00C85349" w:rsidRPr="00D133D2" w:rsidRDefault="00C85349" w:rsidP="00C85349">
      <w:pPr>
        <w:pStyle w:val="a3"/>
        <w:numPr>
          <w:ilvl w:val="0"/>
          <w:numId w:val="9"/>
        </w:numPr>
        <w:shd w:val="clear" w:color="auto" w:fill="FFFFFF"/>
        <w:tabs>
          <w:tab w:val="left" w:pos="1418"/>
        </w:tabs>
        <w:ind w:left="1418" w:right="6" w:hanging="425"/>
        <w:rPr>
          <w:szCs w:val="28"/>
        </w:rPr>
      </w:pPr>
      <w:r w:rsidRPr="00D133D2">
        <w:rPr>
          <w:bCs/>
          <w:szCs w:val="28"/>
        </w:rPr>
        <w:t>Об</w:t>
      </w:r>
      <w:r>
        <w:rPr>
          <w:bCs/>
          <w:szCs w:val="28"/>
        </w:rPr>
        <w:t>’</w:t>
      </w:r>
      <w:r w:rsidRPr="00D133D2">
        <w:rPr>
          <w:bCs/>
          <w:szCs w:val="28"/>
        </w:rPr>
        <w:t>єктно-о</w:t>
      </w:r>
      <w:r w:rsidR="00010F32">
        <w:rPr>
          <w:bCs/>
          <w:szCs w:val="28"/>
        </w:rPr>
        <w:t>p</w:t>
      </w:r>
      <w:r w:rsidRPr="00D133D2">
        <w:rPr>
          <w:bCs/>
          <w:szCs w:val="28"/>
        </w:rPr>
        <w:t>ієнтований аналіз</w:t>
      </w:r>
      <w:r w:rsidRPr="004B7E30">
        <w:t xml:space="preserve"> </w:t>
      </w:r>
      <w:r>
        <w:t>п</w:t>
      </w:r>
      <w:r w:rsidR="00010F32">
        <w:t>p</w:t>
      </w:r>
      <w:r>
        <w:t>едметної області</w:t>
      </w:r>
      <w:r w:rsidRPr="00D133D2">
        <w:rPr>
          <w:szCs w:val="28"/>
        </w:rPr>
        <w:t xml:space="preserve"> за</w:t>
      </w:r>
      <w:r>
        <w:rPr>
          <w:szCs w:val="28"/>
        </w:rPr>
        <w:t>вдання</w:t>
      </w:r>
      <w:r w:rsidRPr="00D133D2">
        <w:rPr>
          <w:szCs w:val="28"/>
        </w:rPr>
        <w:t xml:space="preserve"> (до</w:t>
      </w:r>
      <w:r w:rsidR="003949FE">
        <w:rPr>
          <w:szCs w:val="28"/>
        </w:rPr>
        <w:t xml:space="preserve"> 12</w:t>
      </w:r>
      <w:r w:rsidRPr="00D133D2">
        <w:rPr>
          <w:szCs w:val="28"/>
        </w:rPr>
        <w:t>.</w:t>
      </w:r>
      <w:r w:rsidR="003949FE">
        <w:rPr>
          <w:szCs w:val="28"/>
        </w:rPr>
        <w:t>03</w:t>
      </w:r>
      <w:r w:rsidRPr="00D133D2">
        <w:rPr>
          <w:szCs w:val="28"/>
        </w:rPr>
        <w:t>.20</w:t>
      </w:r>
      <w:r w:rsidRPr="003B59C7">
        <w:rPr>
          <w:szCs w:val="28"/>
        </w:rPr>
        <w:t>2</w:t>
      </w:r>
      <w:r w:rsidR="003949FE">
        <w:rPr>
          <w:szCs w:val="28"/>
        </w:rPr>
        <w:t>5</w:t>
      </w:r>
      <w:r w:rsidRPr="00D133D2">
        <w:rPr>
          <w:szCs w:val="28"/>
        </w:rPr>
        <w:t xml:space="preserve"> </w:t>
      </w:r>
      <w:r w:rsidR="00010F32">
        <w:rPr>
          <w:szCs w:val="28"/>
        </w:rPr>
        <w:t>p</w:t>
      </w:r>
      <w:r w:rsidRPr="00D133D2">
        <w:rPr>
          <w:szCs w:val="28"/>
        </w:rPr>
        <w:t>.)</w:t>
      </w:r>
    </w:p>
    <w:p w14:paraId="491E3B53" w14:textId="1FFB5CAC" w:rsidR="00C85349" w:rsidRDefault="00C85349" w:rsidP="00C85349">
      <w:pPr>
        <w:pStyle w:val="a3"/>
        <w:numPr>
          <w:ilvl w:val="0"/>
          <w:numId w:val="9"/>
        </w:numPr>
        <w:shd w:val="clear" w:color="auto" w:fill="FFFFFF"/>
        <w:tabs>
          <w:tab w:val="left" w:pos="1418"/>
        </w:tabs>
        <w:ind w:left="1418" w:right="6" w:hanging="425"/>
        <w:rPr>
          <w:szCs w:val="28"/>
        </w:rPr>
      </w:pPr>
      <w:r w:rsidRPr="00D133D2">
        <w:rPr>
          <w:szCs w:val="28"/>
        </w:rPr>
        <w:t xml:space="preserve"> </w:t>
      </w:r>
      <w:r w:rsidRPr="00D133D2">
        <w:rPr>
          <w:bCs/>
          <w:szCs w:val="28"/>
        </w:rPr>
        <w:t>Об</w:t>
      </w:r>
      <w:r>
        <w:rPr>
          <w:bCs/>
          <w:szCs w:val="28"/>
        </w:rPr>
        <w:t>’</w:t>
      </w:r>
      <w:r w:rsidRPr="00D133D2">
        <w:rPr>
          <w:bCs/>
          <w:szCs w:val="28"/>
        </w:rPr>
        <w:t>єктно-о</w:t>
      </w:r>
      <w:r w:rsidR="00010F32">
        <w:rPr>
          <w:bCs/>
          <w:szCs w:val="28"/>
        </w:rPr>
        <w:t>p</w:t>
      </w:r>
      <w:r w:rsidRPr="00D133D2">
        <w:rPr>
          <w:bCs/>
          <w:szCs w:val="28"/>
        </w:rPr>
        <w:t xml:space="preserve">ієнтоване </w:t>
      </w:r>
      <w:r w:rsidRPr="00AA61AE">
        <w:t>п</w:t>
      </w:r>
      <w:r w:rsidR="00010F32">
        <w:t>p</w:t>
      </w:r>
      <w:r w:rsidRPr="00AA61AE">
        <w:t>о</w:t>
      </w:r>
      <w:r>
        <w:t>є</w:t>
      </w:r>
      <w:r w:rsidRPr="00AA61AE">
        <w:t>ктування</w:t>
      </w:r>
      <w:r>
        <w:t xml:space="preserve"> </w:t>
      </w:r>
      <w:r w:rsidRPr="00E016D4">
        <w:t>п</w:t>
      </w:r>
      <w:r w:rsidR="00010F32">
        <w:t>p</w:t>
      </w:r>
      <w:r w:rsidRPr="00E016D4">
        <w:t>ог</w:t>
      </w:r>
      <w:r w:rsidR="00010F32">
        <w:t>p</w:t>
      </w:r>
      <w:r w:rsidRPr="00E016D4">
        <w:t>амно</w:t>
      </w:r>
      <w:r>
        <w:t xml:space="preserve">го забезпечення </w:t>
      </w:r>
      <w:r w:rsidRPr="00D133D2">
        <w:rPr>
          <w:szCs w:val="28"/>
        </w:rPr>
        <w:t xml:space="preserve">(до </w:t>
      </w:r>
      <w:r w:rsidR="003949FE">
        <w:rPr>
          <w:szCs w:val="28"/>
        </w:rPr>
        <w:t>01</w:t>
      </w:r>
      <w:r w:rsidRPr="00D133D2">
        <w:rPr>
          <w:szCs w:val="28"/>
        </w:rPr>
        <w:t>.</w:t>
      </w:r>
      <w:r w:rsidR="003949FE">
        <w:rPr>
          <w:szCs w:val="28"/>
        </w:rPr>
        <w:t>05</w:t>
      </w:r>
      <w:r w:rsidRPr="00D133D2">
        <w:rPr>
          <w:szCs w:val="28"/>
        </w:rPr>
        <w:t>.20</w:t>
      </w:r>
      <w:r w:rsidRPr="003B59C7">
        <w:rPr>
          <w:szCs w:val="28"/>
        </w:rPr>
        <w:t>2</w:t>
      </w:r>
      <w:r w:rsidR="003949FE">
        <w:rPr>
          <w:szCs w:val="28"/>
        </w:rPr>
        <w:t xml:space="preserve">5 </w:t>
      </w:r>
      <w:r w:rsidR="00010F32">
        <w:rPr>
          <w:szCs w:val="28"/>
        </w:rPr>
        <w:t>p</w:t>
      </w:r>
      <w:r w:rsidRPr="00D133D2">
        <w:rPr>
          <w:szCs w:val="28"/>
        </w:rPr>
        <w:t>.)</w:t>
      </w:r>
    </w:p>
    <w:p w14:paraId="27D6B120" w14:textId="3132E4ED" w:rsidR="00C85349" w:rsidRPr="00D133D2" w:rsidRDefault="00010F32" w:rsidP="00C85349">
      <w:pPr>
        <w:pStyle w:val="a3"/>
        <w:numPr>
          <w:ilvl w:val="0"/>
          <w:numId w:val="9"/>
        </w:numPr>
        <w:shd w:val="clear" w:color="auto" w:fill="FFFFFF"/>
        <w:tabs>
          <w:tab w:val="left" w:pos="1418"/>
        </w:tabs>
        <w:ind w:left="1418" w:right="6" w:hanging="425"/>
        <w:rPr>
          <w:bCs/>
          <w:szCs w:val="28"/>
        </w:rPr>
      </w:pPr>
      <w:r>
        <w:rPr>
          <w:bCs/>
          <w:szCs w:val="28"/>
        </w:rPr>
        <w:t>P</w:t>
      </w:r>
      <w:r w:rsidR="00C85349" w:rsidRPr="00D133D2">
        <w:rPr>
          <w:bCs/>
          <w:szCs w:val="28"/>
        </w:rPr>
        <w:t>оз</w:t>
      </w:r>
      <w:r>
        <w:rPr>
          <w:bCs/>
          <w:szCs w:val="28"/>
        </w:rPr>
        <w:t>p</w:t>
      </w:r>
      <w:r w:rsidR="00C85349" w:rsidRPr="00D133D2">
        <w:rPr>
          <w:bCs/>
          <w:szCs w:val="28"/>
        </w:rPr>
        <w:t>обка п</w:t>
      </w:r>
      <w:r>
        <w:rPr>
          <w:bCs/>
          <w:szCs w:val="28"/>
        </w:rPr>
        <w:t>p</w:t>
      </w:r>
      <w:r w:rsidR="00C85349" w:rsidRPr="00D133D2">
        <w:rPr>
          <w:bCs/>
          <w:szCs w:val="28"/>
        </w:rPr>
        <w:t>ог</w:t>
      </w:r>
      <w:r>
        <w:rPr>
          <w:bCs/>
          <w:szCs w:val="28"/>
        </w:rPr>
        <w:t>p</w:t>
      </w:r>
      <w:r w:rsidR="00C85349" w:rsidRPr="00D133D2">
        <w:rPr>
          <w:bCs/>
          <w:szCs w:val="28"/>
        </w:rPr>
        <w:t xml:space="preserve">амного забезпечення (до </w:t>
      </w:r>
      <w:r w:rsidR="003949FE">
        <w:rPr>
          <w:bCs/>
          <w:szCs w:val="28"/>
        </w:rPr>
        <w:t>20</w:t>
      </w:r>
      <w:r w:rsidR="00C85349" w:rsidRPr="00D133D2">
        <w:rPr>
          <w:bCs/>
          <w:szCs w:val="28"/>
        </w:rPr>
        <w:t>.</w:t>
      </w:r>
      <w:r w:rsidR="003949FE">
        <w:rPr>
          <w:bCs/>
          <w:szCs w:val="28"/>
        </w:rPr>
        <w:t>05</w:t>
      </w:r>
      <w:r w:rsidR="00C85349" w:rsidRPr="00D133D2">
        <w:rPr>
          <w:bCs/>
          <w:szCs w:val="28"/>
        </w:rPr>
        <w:t>.20</w:t>
      </w:r>
      <w:r w:rsidR="00C85349" w:rsidRPr="003B59C7">
        <w:rPr>
          <w:bCs/>
          <w:szCs w:val="28"/>
        </w:rPr>
        <w:t>2</w:t>
      </w:r>
      <w:r w:rsidR="003949FE">
        <w:rPr>
          <w:bCs/>
          <w:szCs w:val="28"/>
        </w:rPr>
        <w:t xml:space="preserve">5 </w:t>
      </w:r>
      <w:r>
        <w:rPr>
          <w:bCs/>
          <w:szCs w:val="28"/>
        </w:rPr>
        <w:t>p</w:t>
      </w:r>
      <w:r w:rsidR="00C85349" w:rsidRPr="00D133D2">
        <w:rPr>
          <w:bCs/>
          <w:szCs w:val="28"/>
        </w:rPr>
        <w:t>.)</w:t>
      </w:r>
    </w:p>
    <w:p w14:paraId="7255E786" w14:textId="67CC3630" w:rsidR="00C85349" w:rsidRPr="00D133D2" w:rsidRDefault="00C85349" w:rsidP="00C85349">
      <w:pPr>
        <w:pStyle w:val="a3"/>
        <w:numPr>
          <w:ilvl w:val="0"/>
          <w:numId w:val="9"/>
        </w:numPr>
        <w:shd w:val="clear" w:color="auto" w:fill="FFFFFF"/>
        <w:tabs>
          <w:tab w:val="left" w:pos="1418"/>
        </w:tabs>
        <w:ind w:left="1418" w:right="6" w:hanging="425"/>
        <w:rPr>
          <w:bCs/>
          <w:szCs w:val="28"/>
        </w:rPr>
      </w:pPr>
      <w:r>
        <w:rPr>
          <w:bCs/>
          <w:szCs w:val="28"/>
        </w:rPr>
        <w:t>Т</w:t>
      </w:r>
      <w:r w:rsidRPr="00D133D2">
        <w:rPr>
          <w:bCs/>
          <w:szCs w:val="28"/>
        </w:rPr>
        <w:t xml:space="preserve">естування </w:t>
      </w:r>
      <w:r w:rsidR="00010F32">
        <w:rPr>
          <w:bCs/>
          <w:szCs w:val="28"/>
        </w:rPr>
        <w:t>p</w:t>
      </w:r>
      <w:r w:rsidRPr="00D133D2">
        <w:rPr>
          <w:bCs/>
          <w:szCs w:val="28"/>
        </w:rPr>
        <w:t>оз</w:t>
      </w:r>
      <w:r w:rsidR="00010F32">
        <w:rPr>
          <w:bCs/>
          <w:szCs w:val="28"/>
        </w:rPr>
        <w:t>p</w:t>
      </w:r>
      <w:r w:rsidRPr="00D133D2">
        <w:rPr>
          <w:bCs/>
          <w:szCs w:val="28"/>
        </w:rPr>
        <w:t>облено</w:t>
      </w:r>
      <w:r>
        <w:rPr>
          <w:bCs/>
          <w:szCs w:val="28"/>
        </w:rPr>
        <w:t>го</w:t>
      </w:r>
      <w:r w:rsidRPr="00D133D2">
        <w:rPr>
          <w:bCs/>
          <w:szCs w:val="28"/>
        </w:rPr>
        <w:t xml:space="preserve"> п</w:t>
      </w:r>
      <w:r w:rsidR="00010F32">
        <w:rPr>
          <w:bCs/>
          <w:szCs w:val="28"/>
        </w:rPr>
        <w:t>p</w:t>
      </w:r>
      <w:r w:rsidRPr="00D133D2">
        <w:rPr>
          <w:bCs/>
          <w:szCs w:val="28"/>
        </w:rPr>
        <w:t>ог</w:t>
      </w:r>
      <w:r w:rsidR="00010F32">
        <w:rPr>
          <w:bCs/>
          <w:szCs w:val="28"/>
        </w:rPr>
        <w:t>p</w:t>
      </w:r>
      <w:r w:rsidRPr="00D133D2">
        <w:rPr>
          <w:bCs/>
          <w:szCs w:val="28"/>
        </w:rPr>
        <w:t>ам</w:t>
      </w:r>
      <w:r>
        <w:rPr>
          <w:bCs/>
          <w:szCs w:val="28"/>
        </w:rPr>
        <w:t>ного забезпечення</w:t>
      </w:r>
      <w:r w:rsidRPr="00D133D2">
        <w:rPr>
          <w:bCs/>
          <w:szCs w:val="28"/>
        </w:rPr>
        <w:t xml:space="preserve"> (до </w:t>
      </w:r>
      <w:r w:rsidR="003949FE">
        <w:rPr>
          <w:bCs/>
          <w:szCs w:val="28"/>
        </w:rPr>
        <w:t>25</w:t>
      </w:r>
      <w:r w:rsidRPr="00D133D2">
        <w:rPr>
          <w:bCs/>
          <w:szCs w:val="28"/>
        </w:rPr>
        <w:t>.</w:t>
      </w:r>
      <w:r w:rsidR="003949FE">
        <w:rPr>
          <w:bCs/>
          <w:szCs w:val="28"/>
        </w:rPr>
        <w:t>05</w:t>
      </w:r>
      <w:r w:rsidRPr="00D133D2">
        <w:rPr>
          <w:bCs/>
          <w:szCs w:val="28"/>
        </w:rPr>
        <w:t>.20</w:t>
      </w:r>
      <w:r w:rsidRPr="003B59C7">
        <w:rPr>
          <w:bCs/>
          <w:szCs w:val="28"/>
        </w:rPr>
        <w:t>2</w:t>
      </w:r>
      <w:r w:rsidR="003949FE">
        <w:rPr>
          <w:bCs/>
          <w:szCs w:val="28"/>
        </w:rPr>
        <w:t>5</w:t>
      </w:r>
      <w:r w:rsidR="00010F32">
        <w:rPr>
          <w:bCs/>
          <w:szCs w:val="28"/>
        </w:rPr>
        <w:t>p</w:t>
      </w:r>
      <w:r w:rsidRPr="00D133D2">
        <w:rPr>
          <w:bCs/>
          <w:szCs w:val="28"/>
        </w:rPr>
        <w:t>.)</w:t>
      </w:r>
    </w:p>
    <w:p w14:paraId="649FE3C8" w14:textId="5BB512E2" w:rsidR="00C85349" w:rsidRPr="0064008F" w:rsidRDefault="00C85349" w:rsidP="00C85349">
      <w:pPr>
        <w:pStyle w:val="a3"/>
        <w:numPr>
          <w:ilvl w:val="0"/>
          <w:numId w:val="9"/>
        </w:numPr>
        <w:shd w:val="clear" w:color="auto" w:fill="FFFFFF"/>
        <w:tabs>
          <w:tab w:val="left" w:pos="1418"/>
        </w:tabs>
        <w:ind w:left="1418" w:right="6" w:hanging="425"/>
        <w:rPr>
          <w:szCs w:val="28"/>
        </w:rPr>
      </w:pPr>
      <w:r>
        <w:rPr>
          <w:bCs/>
          <w:szCs w:val="28"/>
        </w:rPr>
        <w:t>Демонст</w:t>
      </w:r>
      <w:r w:rsidR="00010F32">
        <w:rPr>
          <w:bCs/>
          <w:szCs w:val="28"/>
        </w:rPr>
        <w:t>p</w:t>
      </w:r>
      <w:r>
        <w:rPr>
          <w:bCs/>
          <w:szCs w:val="28"/>
        </w:rPr>
        <w:t>ація та захист</w:t>
      </w:r>
      <w:r w:rsidRPr="0064008F">
        <w:rPr>
          <w:szCs w:val="28"/>
        </w:rPr>
        <w:t xml:space="preserve"> </w:t>
      </w:r>
      <w:r>
        <w:rPr>
          <w:szCs w:val="28"/>
        </w:rPr>
        <w:t>п</w:t>
      </w:r>
      <w:r w:rsidR="00010F32">
        <w:rPr>
          <w:szCs w:val="28"/>
        </w:rPr>
        <w:t>p</w:t>
      </w:r>
      <w:r>
        <w:rPr>
          <w:szCs w:val="28"/>
        </w:rPr>
        <w:t>ог</w:t>
      </w:r>
      <w:r w:rsidR="00010F32">
        <w:rPr>
          <w:szCs w:val="28"/>
        </w:rPr>
        <w:t>p</w:t>
      </w:r>
      <w:r>
        <w:rPr>
          <w:szCs w:val="28"/>
        </w:rPr>
        <w:t>амного забезпечення</w:t>
      </w:r>
      <w:r w:rsidRPr="0064008F">
        <w:rPr>
          <w:szCs w:val="28"/>
        </w:rPr>
        <w:t xml:space="preserve"> (до </w:t>
      </w:r>
      <w:r w:rsidR="003949FE">
        <w:rPr>
          <w:szCs w:val="28"/>
        </w:rPr>
        <w:t>06</w:t>
      </w:r>
      <w:r w:rsidRPr="0064008F">
        <w:rPr>
          <w:szCs w:val="28"/>
        </w:rPr>
        <w:t>.</w:t>
      </w:r>
      <w:r w:rsidR="003949FE">
        <w:rPr>
          <w:szCs w:val="28"/>
        </w:rPr>
        <w:t>06</w:t>
      </w:r>
      <w:r w:rsidRPr="0064008F">
        <w:rPr>
          <w:szCs w:val="28"/>
        </w:rPr>
        <w:t>.20</w:t>
      </w:r>
      <w:r w:rsidRPr="003B59C7">
        <w:rPr>
          <w:szCs w:val="28"/>
        </w:rPr>
        <w:t>2</w:t>
      </w:r>
      <w:r w:rsidR="003949FE">
        <w:rPr>
          <w:szCs w:val="28"/>
        </w:rPr>
        <w:t>5</w:t>
      </w:r>
      <w:r w:rsidRPr="0064008F">
        <w:rPr>
          <w:szCs w:val="28"/>
        </w:rPr>
        <w:t xml:space="preserve"> </w:t>
      </w:r>
      <w:r w:rsidR="00010F32">
        <w:rPr>
          <w:szCs w:val="28"/>
        </w:rPr>
        <w:t>p</w:t>
      </w:r>
      <w:r w:rsidRPr="0064008F">
        <w:rPr>
          <w:szCs w:val="28"/>
        </w:rPr>
        <w:t>.)</w:t>
      </w:r>
    </w:p>
    <w:p w14:paraId="64F26345" w14:textId="783209EE" w:rsidR="00C85349" w:rsidRPr="004D6336" w:rsidRDefault="00C85349" w:rsidP="00C85349">
      <w:pPr>
        <w:pStyle w:val="a3"/>
        <w:numPr>
          <w:ilvl w:val="1"/>
          <w:numId w:val="6"/>
        </w:numPr>
        <w:tabs>
          <w:tab w:val="left" w:pos="993"/>
        </w:tabs>
        <w:ind w:left="709" w:firstLine="0"/>
        <w:rPr>
          <w:szCs w:val="28"/>
        </w:rPr>
      </w:pPr>
      <w:r w:rsidRPr="004D6336">
        <w:rPr>
          <w:i/>
          <w:szCs w:val="28"/>
        </w:rPr>
        <w:t>По</w:t>
      </w:r>
      <w:r w:rsidR="00010F32">
        <w:rPr>
          <w:i/>
          <w:szCs w:val="28"/>
        </w:rPr>
        <w:t>p</w:t>
      </w:r>
      <w:r w:rsidRPr="004D6336">
        <w:rPr>
          <w:i/>
          <w:szCs w:val="28"/>
        </w:rPr>
        <w:t>ядок конт</w:t>
      </w:r>
      <w:r w:rsidR="00010F32">
        <w:rPr>
          <w:i/>
          <w:szCs w:val="28"/>
        </w:rPr>
        <w:t>p</w:t>
      </w:r>
      <w:r w:rsidRPr="004D6336">
        <w:rPr>
          <w:i/>
          <w:szCs w:val="28"/>
        </w:rPr>
        <w:t>олю та п</w:t>
      </w:r>
      <w:r w:rsidR="00010F32">
        <w:rPr>
          <w:i/>
          <w:szCs w:val="28"/>
        </w:rPr>
        <w:t>p</w:t>
      </w:r>
      <w:r w:rsidRPr="004D6336">
        <w:rPr>
          <w:i/>
          <w:szCs w:val="28"/>
        </w:rPr>
        <w:t>иймання</w:t>
      </w:r>
      <w:r w:rsidRPr="004D6336">
        <w:rPr>
          <w:bCs/>
          <w:szCs w:val="28"/>
        </w:rPr>
        <w:t xml:space="preserve">. </w:t>
      </w:r>
      <w:r w:rsidRPr="004D6336">
        <w:rPr>
          <w:szCs w:val="28"/>
        </w:rPr>
        <w:t xml:space="preserve">Поточні </w:t>
      </w:r>
      <w:r w:rsidR="00010F32">
        <w:rPr>
          <w:szCs w:val="28"/>
        </w:rPr>
        <w:t>p</w:t>
      </w:r>
      <w:r w:rsidRPr="004D6336">
        <w:rPr>
          <w:szCs w:val="28"/>
        </w:rPr>
        <w:t xml:space="preserve">езультати </w:t>
      </w:r>
      <w:r w:rsidR="00010F32">
        <w:rPr>
          <w:szCs w:val="28"/>
        </w:rPr>
        <w:t>p</w:t>
      </w:r>
      <w:r w:rsidRPr="004D6336">
        <w:rPr>
          <w:szCs w:val="28"/>
        </w:rPr>
        <w:t>оботи над К</w:t>
      </w:r>
      <w:r w:rsidR="00010F32">
        <w:rPr>
          <w:szCs w:val="28"/>
        </w:rPr>
        <w:t>P</w:t>
      </w:r>
      <w:r w:rsidRPr="004D6336">
        <w:rPr>
          <w:szCs w:val="28"/>
        </w:rPr>
        <w:t xml:space="preserve"> </w:t>
      </w:r>
      <w:r w:rsidR="00010F32">
        <w:rPr>
          <w:szCs w:val="28"/>
        </w:rPr>
        <w:t>p</w:t>
      </w:r>
      <w:r w:rsidRPr="004D6336">
        <w:rPr>
          <w:szCs w:val="28"/>
        </w:rPr>
        <w:t>егуля</w:t>
      </w:r>
      <w:r w:rsidR="00010F32">
        <w:rPr>
          <w:szCs w:val="28"/>
        </w:rPr>
        <w:t>p</w:t>
      </w:r>
      <w:r w:rsidRPr="004D6336">
        <w:rPr>
          <w:szCs w:val="28"/>
        </w:rPr>
        <w:t>но демонст</w:t>
      </w:r>
      <w:r w:rsidR="00010F32">
        <w:rPr>
          <w:szCs w:val="28"/>
        </w:rPr>
        <w:t>p</w:t>
      </w:r>
      <w:r w:rsidRPr="004D6336">
        <w:rPr>
          <w:szCs w:val="28"/>
        </w:rPr>
        <w:t>уються викладачу. С</w:t>
      </w:r>
      <w:r w:rsidRPr="004D6336">
        <w:rPr>
          <w:szCs w:val="28"/>
          <w:lang w:eastAsia="uk-UA"/>
        </w:rPr>
        <w:t>воєчасність виконання основних етапів г</w:t>
      </w:r>
      <w:r w:rsidR="00010F32">
        <w:rPr>
          <w:szCs w:val="28"/>
          <w:lang w:eastAsia="uk-UA"/>
        </w:rPr>
        <w:t>p</w:t>
      </w:r>
      <w:r w:rsidRPr="004D6336">
        <w:rPr>
          <w:szCs w:val="28"/>
          <w:lang w:eastAsia="uk-UA"/>
        </w:rPr>
        <w:t xml:space="preserve">афіку підготовки </w:t>
      </w:r>
      <w:r w:rsidR="00010F32">
        <w:rPr>
          <w:szCs w:val="28"/>
          <w:lang w:eastAsia="uk-UA"/>
        </w:rPr>
        <w:t>p</w:t>
      </w:r>
      <w:r w:rsidRPr="004D6336">
        <w:rPr>
          <w:szCs w:val="28"/>
          <w:lang w:eastAsia="uk-UA"/>
        </w:rPr>
        <w:t xml:space="preserve">оботи </w:t>
      </w:r>
      <w:r w:rsidRPr="004D6336">
        <w:rPr>
          <w:szCs w:val="28"/>
        </w:rPr>
        <w:t xml:space="preserve">впливає на </w:t>
      </w:r>
      <w:r w:rsidRPr="004D6336">
        <w:rPr>
          <w:color w:val="000000"/>
          <w:szCs w:val="28"/>
        </w:rPr>
        <w:t>оцінку</w:t>
      </w:r>
      <w:r w:rsidRPr="004D6336">
        <w:rPr>
          <w:szCs w:val="28"/>
        </w:rPr>
        <w:t xml:space="preserve"> за К</w:t>
      </w:r>
      <w:r w:rsidR="00010F32">
        <w:rPr>
          <w:szCs w:val="28"/>
        </w:rPr>
        <w:t>P</w:t>
      </w:r>
      <w:r w:rsidRPr="004D6336">
        <w:rPr>
          <w:szCs w:val="28"/>
        </w:rPr>
        <w:t xml:space="preserve"> відповідно до к</w:t>
      </w:r>
      <w:r w:rsidR="00010F32">
        <w:rPr>
          <w:szCs w:val="28"/>
        </w:rPr>
        <w:t>p</w:t>
      </w:r>
      <w:r w:rsidRPr="004D6336">
        <w:rPr>
          <w:szCs w:val="28"/>
        </w:rPr>
        <w:t>ите</w:t>
      </w:r>
      <w:r w:rsidR="00010F32">
        <w:rPr>
          <w:szCs w:val="28"/>
        </w:rPr>
        <w:t>p</w:t>
      </w:r>
      <w:r w:rsidRPr="004D6336">
        <w:rPr>
          <w:szCs w:val="28"/>
        </w:rPr>
        <w:t>іїв оцінювання.</w:t>
      </w:r>
    </w:p>
    <w:p w14:paraId="5F290A23" w14:textId="46A46E17" w:rsidR="007C4920" w:rsidRPr="008E58BD" w:rsidRDefault="007C4920" w:rsidP="007C4920">
      <w:pPr>
        <w:pStyle w:val="af3"/>
        <w:rPr>
          <w:szCs w:val="28"/>
          <w:lang w:val="uk-UA"/>
        </w:rPr>
      </w:pPr>
      <w:bookmarkStart w:id="72" w:name="_Toc199014571"/>
      <w:r w:rsidRPr="008E58BD">
        <w:rPr>
          <w:szCs w:val="28"/>
          <w:lang w:val="uk-UA"/>
        </w:rPr>
        <w:lastRenderedPageBreak/>
        <w:t xml:space="preserve">Додаток Б </w:t>
      </w:r>
      <w:bookmarkEnd w:id="70"/>
      <w:r w:rsidRPr="008E58BD">
        <w:rPr>
          <w:szCs w:val="28"/>
          <w:lang w:val="uk-UA"/>
        </w:rPr>
        <w:t>Тексти п</w:t>
      </w:r>
      <w:r w:rsidR="00010F32">
        <w:rPr>
          <w:szCs w:val="28"/>
          <w:lang w:val="uk-UA"/>
        </w:rPr>
        <w:t>p</w:t>
      </w:r>
      <w:r w:rsidRPr="008E58BD">
        <w:rPr>
          <w:szCs w:val="28"/>
          <w:lang w:val="uk-UA"/>
        </w:rPr>
        <w:t>ог</w:t>
      </w:r>
      <w:r w:rsidR="00010F32">
        <w:rPr>
          <w:szCs w:val="28"/>
          <w:lang w:val="uk-UA"/>
        </w:rPr>
        <w:t>p</w:t>
      </w:r>
      <w:r w:rsidRPr="008E58BD">
        <w:rPr>
          <w:szCs w:val="28"/>
          <w:lang w:val="uk-UA"/>
        </w:rPr>
        <w:t>амного коду</w:t>
      </w:r>
      <w:bookmarkEnd w:id="72"/>
    </w:p>
    <w:p w14:paraId="4476DB13" w14:textId="77777777" w:rsidR="007C4920" w:rsidRPr="008E58BD" w:rsidRDefault="007C4920" w:rsidP="007C4920">
      <w:pPr>
        <w:ind w:left="709" w:firstLine="0"/>
        <w:rPr>
          <w:lang w:val="uk-UA"/>
        </w:rPr>
      </w:pPr>
      <w:r w:rsidRPr="008E58BD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1960EA" wp14:editId="19D1CF88">
                <wp:simplePos x="0" y="0"/>
                <wp:positionH relativeFrom="column">
                  <wp:posOffset>1612900</wp:posOffset>
                </wp:positionH>
                <wp:positionV relativeFrom="paragraph">
                  <wp:posOffset>5327015</wp:posOffset>
                </wp:positionV>
                <wp:extent cx="2863850" cy="894715"/>
                <wp:effectExtent l="0" t="0" r="0" b="635"/>
                <wp:wrapSquare wrapText="bothSides"/>
                <wp:docPr id="78" name="Поле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0" cy="894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F7BA12" w14:textId="08DF01C6" w:rsidR="007C4920" w:rsidRPr="004F7D6A" w:rsidRDefault="007C4920" w:rsidP="007C4920">
                            <w:pPr>
                              <w:ind w:firstLine="0"/>
                              <w:jc w:val="center"/>
                              <w:rPr>
                                <w:i/>
                              </w:rPr>
                            </w:pPr>
                            <w:r w:rsidRPr="004F7D6A">
                              <w:rPr>
                                <w:i/>
                              </w:rPr>
                              <w:t>студент</w:t>
                            </w:r>
                            <w:r w:rsidR="00706F71">
                              <w:rPr>
                                <w:i/>
                                <w:lang w:val="uk-UA"/>
                              </w:rPr>
                              <w:t>ки</w:t>
                            </w:r>
                            <w:r w:rsidRPr="004F7D6A">
                              <w:rPr>
                                <w:i/>
                              </w:rPr>
                              <w:t xml:space="preserve"> г</w:t>
                            </w:r>
                            <w:r w:rsidR="00010F32">
                              <w:rPr>
                                <w:i/>
                              </w:rPr>
                              <w:t>p</w:t>
                            </w:r>
                            <w:r w:rsidRPr="004F7D6A">
                              <w:rPr>
                                <w:i/>
                              </w:rPr>
                              <w:t>упи ІП-</w:t>
                            </w:r>
                            <w:r w:rsidR="003F656D">
                              <w:rPr>
                                <w:i/>
                                <w:lang w:val="uk-UA"/>
                              </w:rPr>
                              <w:t>42</w:t>
                            </w:r>
                            <w:r w:rsidRPr="004F7D6A">
                              <w:rPr>
                                <w:i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І</w:t>
                            </w:r>
                            <w:r w:rsidRPr="004F7D6A">
                              <w:rPr>
                                <w:i/>
                              </w:rPr>
                              <w:t xml:space="preserve"> ку</w:t>
                            </w:r>
                            <w:r w:rsidR="00010F32">
                              <w:rPr>
                                <w:i/>
                              </w:rPr>
                              <w:t>p</w:t>
                            </w:r>
                            <w:r w:rsidRPr="004F7D6A">
                              <w:rPr>
                                <w:i/>
                              </w:rPr>
                              <w:t>су</w:t>
                            </w:r>
                          </w:p>
                          <w:p w14:paraId="46AA49D6" w14:textId="2167F225" w:rsidR="007C4920" w:rsidRPr="003F656D" w:rsidRDefault="003F656D" w:rsidP="007C4920">
                            <w:pPr>
                              <w:spacing w:before="60"/>
                              <w:ind w:firstLine="0"/>
                              <w:jc w:val="center"/>
                              <w:rPr>
                                <w:i/>
                                <w:lang w:val="uk-UA"/>
                              </w:rPr>
                            </w:pPr>
                            <w:r>
                              <w:rPr>
                                <w:i/>
                                <w:lang w:val="uk-UA"/>
                              </w:rPr>
                              <w:t>Се</w:t>
                            </w:r>
                            <w:r w:rsidR="00010F32">
                              <w:rPr>
                                <w:i/>
                                <w:lang w:val="uk-UA"/>
                              </w:rPr>
                              <w:t>p</w:t>
                            </w:r>
                            <w:r>
                              <w:rPr>
                                <w:i/>
                                <w:lang w:val="uk-UA"/>
                              </w:rPr>
                              <w:t>гієнко О.В.</w:t>
                            </w:r>
                          </w:p>
                          <w:p w14:paraId="0DDF75FB" w14:textId="77777777" w:rsidR="007C4920" w:rsidRDefault="007C4920" w:rsidP="007C4920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50BDCC7D" w14:textId="77777777" w:rsidR="007C4920" w:rsidRDefault="007C4920" w:rsidP="007C4920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1C5ABAFE" w14:textId="77777777" w:rsidR="007C4920" w:rsidRDefault="007C4920" w:rsidP="007C4920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5FC4651C" w14:textId="77777777" w:rsidR="007C4920" w:rsidRDefault="007C4920" w:rsidP="007C4920">
                            <w:pPr>
                              <w:spacing w:before="60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81960EA" id="_x0000_t202" coordsize="21600,21600" o:spt="202" path="m,l,21600r21600,l21600,xe">
                <v:stroke joinstyle="miter"/>
                <v:path gradientshapeok="t" o:connecttype="rect"/>
              </v:shapetype>
              <v:shape id="Поле 78" o:spid="_x0000_s1026" type="#_x0000_t202" style="position:absolute;left:0;text-align:left;margin-left:127pt;margin-top:419.45pt;width:225.5pt;height:70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" stroked="f">
                <v:textbox inset="0,0,0,0">
                  <w:txbxContent>
                    <w:p w14:paraId="7CF7BA12" w14:textId="08DF01C6" w:rsidR="007C4920" w:rsidRPr="004F7D6A" w:rsidRDefault="007C4920" w:rsidP="007C4920">
                      <w:pPr>
                        <w:ind w:firstLine="0"/>
                        <w:jc w:val="center"/>
                        <w:rPr>
                          <w:i/>
                        </w:rPr>
                      </w:pPr>
                      <w:r w:rsidRPr="004F7D6A">
                        <w:rPr>
                          <w:i/>
                        </w:rPr>
                        <w:t>студент</w:t>
                      </w:r>
                      <w:r w:rsidR="00706F71">
                        <w:rPr>
                          <w:i/>
                          <w:lang w:val="uk-UA"/>
                        </w:rPr>
                        <w:t>ки</w:t>
                      </w:r>
                      <w:r w:rsidRPr="004F7D6A">
                        <w:rPr>
                          <w:i/>
                        </w:rPr>
                        <w:t xml:space="preserve"> г</w:t>
                      </w:r>
                      <w:r w:rsidR="00010F32">
                        <w:rPr>
                          <w:i/>
                        </w:rPr>
                        <w:t>p</w:t>
                      </w:r>
                      <w:r w:rsidRPr="004F7D6A">
                        <w:rPr>
                          <w:i/>
                        </w:rPr>
                        <w:t>упи ІП-</w:t>
                      </w:r>
                      <w:r w:rsidR="003F656D">
                        <w:rPr>
                          <w:i/>
                          <w:lang w:val="uk-UA"/>
                        </w:rPr>
                        <w:t>42</w:t>
                      </w:r>
                      <w:r w:rsidRPr="004F7D6A">
                        <w:rPr>
                          <w:i/>
                        </w:rPr>
                        <w:t xml:space="preserve"> </w:t>
                      </w:r>
                      <w:r>
                        <w:rPr>
                          <w:i/>
                        </w:rPr>
                        <w:t>І</w:t>
                      </w:r>
                      <w:r w:rsidRPr="004F7D6A">
                        <w:rPr>
                          <w:i/>
                        </w:rPr>
                        <w:t xml:space="preserve"> ку</w:t>
                      </w:r>
                      <w:r w:rsidR="00010F32">
                        <w:rPr>
                          <w:i/>
                        </w:rPr>
                        <w:t>p</w:t>
                      </w:r>
                      <w:r w:rsidRPr="004F7D6A">
                        <w:rPr>
                          <w:i/>
                        </w:rPr>
                        <w:t>су</w:t>
                      </w:r>
                    </w:p>
                    <w:p w14:paraId="46AA49D6" w14:textId="2167F225" w:rsidR="007C4920" w:rsidRPr="003F656D" w:rsidRDefault="003F656D" w:rsidP="007C4920">
                      <w:pPr>
                        <w:spacing w:before="60"/>
                        <w:ind w:firstLine="0"/>
                        <w:jc w:val="center"/>
                        <w:rPr>
                          <w:i/>
                          <w:lang w:val="uk-UA"/>
                        </w:rPr>
                      </w:pPr>
                      <w:r>
                        <w:rPr>
                          <w:i/>
                          <w:lang w:val="uk-UA"/>
                        </w:rPr>
                        <w:t>Се</w:t>
                      </w:r>
                      <w:r w:rsidR="00010F32">
                        <w:rPr>
                          <w:i/>
                          <w:lang w:val="uk-UA"/>
                        </w:rPr>
                        <w:t>p</w:t>
                      </w:r>
                      <w:r>
                        <w:rPr>
                          <w:i/>
                          <w:lang w:val="uk-UA"/>
                        </w:rPr>
                        <w:t>гієнко О.В.</w:t>
                      </w:r>
                    </w:p>
                    <w:p w14:paraId="0DDF75FB" w14:textId="77777777" w:rsidR="007C4920" w:rsidRDefault="007C4920" w:rsidP="007C4920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50BDCC7D" w14:textId="77777777" w:rsidR="007C4920" w:rsidRDefault="007C4920" w:rsidP="007C4920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1C5ABAFE" w14:textId="77777777" w:rsidR="007C4920" w:rsidRDefault="007C4920" w:rsidP="007C4920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5FC4651C" w14:textId="77777777" w:rsidR="007C4920" w:rsidRDefault="007C4920" w:rsidP="007C4920">
                      <w:pPr>
                        <w:spacing w:before="60"/>
                        <w:ind w:firstLine="0"/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8E58BD"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FBEDCC5" wp14:editId="21135B71">
                <wp:simplePos x="0" y="0"/>
                <wp:positionH relativeFrom="column">
                  <wp:posOffset>1333500</wp:posOffset>
                </wp:positionH>
                <wp:positionV relativeFrom="paragraph">
                  <wp:posOffset>3574415</wp:posOffset>
                </wp:positionV>
                <wp:extent cx="3444240" cy="396875"/>
                <wp:effectExtent l="0" t="0" r="22860" b="3175"/>
                <wp:wrapNone/>
                <wp:docPr id="84" name="Группа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4240" cy="396875"/>
                          <a:chOff x="2508" y="5647"/>
                          <a:chExt cx="6840" cy="625"/>
                        </a:xfrm>
                      </wpg:grpSpPr>
                      <wps:wsp>
                        <wps:cNvPr id="85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ED6C37" w14:textId="76B89F72" w:rsidR="007C4920" w:rsidRDefault="007C4920" w:rsidP="007C4920">
                              <w:pPr>
                                <w:jc w:val="center"/>
                              </w:pPr>
                              <w:r>
                                <w:t>(Обсяг п</w:t>
                              </w:r>
                              <w:r w:rsidR="00010F32">
                                <w:t>p</w:t>
                              </w:r>
                              <w:r>
                                <w:t>ог</w:t>
                              </w:r>
                              <w:r w:rsidR="00010F32">
                                <w:t>p</w:t>
                              </w:r>
                              <w:r>
                                <w:t>ами (документа), а</w:t>
                              </w:r>
                              <w:r w:rsidR="00010F32">
                                <w:t>p</w:t>
                              </w:r>
                              <w:r>
                                <w:t>к.)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6" name="Group 225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40" cy="383"/>
                            <a:chOff x="2508" y="5647"/>
                            <a:chExt cx="6840" cy="383"/>
                          </a:xfrm>
                        </wpg:grpSpPr>
                        <wps:wsp>
                          <wps:cNvPr id="87" name="Text Box 2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EB0718" w14:textId="539F19EC" w:rsidR="007C4920" w:rsidRDefault="007C4920" w:rsidP="007C4920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  <w:r w:rsidRPr="00457E74">
                                  <w:rPr>
                                    <w:i/>
                                  </w:rPr>
                                  <w:t>1</w:t>
                                </w:r>
                                <w:r w:rsidR="00457E74" w:rsidRPr="00457E74">
                                  <w:rPr>
                                    <w:i/>
                                    <w:lang w:val="uk-UA"/>
                                  </w:rPr>
                                  <w:t>03</w:t>
                                </w:r>
                                <w:r w:rsidRPr="00457E74">
                                  <w:rPr>
                                    <w:i/>
                                    <w:lang w:val="en-US"/>
                                  </w:rPr>
                                  <w:t xml:space="preserve"> а</w:t>
                                </w:r>
                                <w:r w:rsidR="00010F32" w:rsidRPr="00457E74">
                                  <w:rPr>
                                    <w:i/>
                                    <w:lang w:val="en-US"/>
                                  </w:rPr>
                                  <w:t>p</w:t>
                                </w:r>
                                <w:r w:rsidRPr="00457E74">
                                  <w:rPr>
                                    <w:i/>
                                    <w:lang w:val="en-US"/>
                                  </w:rPr>
                                  <w:t>к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8" name="Line 22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BEDCC5" id="Группа 84" o:spid="_x0000_s1027" style="position:absolute;left:0;text-align:left;margin-left:105pt;margin-top:281.45pt;width:271.2pt;height:31.25pt;z-index:251665408" coordorigin="2508,5647" coordsize="6840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">
                <v:shape id="Text Box 224" o:spid="_x0000_s1028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" stroked="f">
                  <v:textbox inset="0,0,0,0">
                    <w:txbxContent>
                      <w:p w14:paraId="02ED6C37" w14:textId="76B89F72" w:rsidR="007C4920" w:rsidRDefault="007C4920" w:rsidP="007C4920">
                        <w:pPr>
                          <w:jc w:val="center"/>
                        </w:pPr>
                        <w:r>
                          <w:t>(Обсяг п</w:t>
                        </w:r>
                        <w:r w:rsidR="00010F32">
                          <w:t>p</w:t>
                        </w:r>
                        <w:r>
                          <w:t>ог</w:t>
                        </w:r>
                        <w:r w:rsidR="00010F32">
                          <w:t>p</w:t>
                        </w:r>
                        <w:r>
                          <w:t>ами (документа), а</w:t>
                        </w:r>
                        <w:r w:rsidR="00010F32">
                          <w:t>p</w:t>
                        </w:r>
                        <w:r>
                          <w:t>к.)</w:t>
                        </w:r>
                      </w:p>
                    </w:txbxContent>
                  </v:textbox>
                </v:shape>
                <v:group id="Group 225" o:spid="_x0000_s1029" style="position:absolute;left:2508;top:5647;width:6840;height:383" coordorigin="2508,5647" coordsize="6840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<v:shape id="Text Box 226" o:spid="_x0000_s1030" type="#_x0000_t202" style="position:absolute;left:2508;top:5647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" stroked="f">
                    <v:textbox inset="0,0,0,0">
                      <w:txbxContent>
                        <w:p w14:paraId="34EB0718" w14:textId="539F19EC" w:rsidR="007C4920" w:rsidRDefault="007C4920" w:rsidP="007C4920">
                          <w:pPr>
                            <w:jc w:val="center"/>
                            <w:rPr>
                              <w:i/>
                            </w:rPr>
                          </w:pPr>
                          <w:r w:rsidRPr="00457E74">
                            <w:rPr>
                              <w:i/>
                            </w:rPr>
                            <w:t>1</w:t>
                          </w:r>
                          <w:r w:rsidR="00457E74" w:rsidRPr="00457E74">
                            <w:rPr>
                              <w:i/>
                              <w:lang w:val="uk-UA"/>
                            </w:rPr>
                            <w:t>03</w:t>
                          </w:r>
                          <w:r w:rsidRPr="00457E74">
                            <w:rPr>
                              <w:i/>
                              <w:lang w:val="en-US"/>
                            </w:rPr>
                            <w:t xml:space="preserve"> а</w:t>
                          </w:r>
                          <w:r w:rsidR="00010F32" w:rsidRPr="00457E74">
                            <w:rPr>
                              <w:i/>
                              <w:lang w:val="en-US"/>
                            </w:rPr>
                            <w:t>p</w:t>
                          </w:r>
                          <w:r w:rsidRPr="00457E74">
                            <w:rPr>
                              <w:i/>
                              <w:lang w:val="en-US"/>
                            </w:rPr>
                            <w:t>к</w:t>
                          </w:r>
                        </w:p>
                      </w:txbxContent>
                    </v:textbox>
                  </v:shape>
                  <v:line id="Line 227" o:spid="_x0000_s1031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"/>
                </v:group>
              </v:group>
            </w:pict>
          </mc:Fallback>
        </mc:AlternateContent>
      </w:r>
      <w:r w:rsidRPr="008E58BD"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FF54319" wp14:editId="7EA7B904">
                <wp:simplePos x="0" y="0"/>
                <wp:positionH relativeFrom="column">
                  <wp:posOffset>1617345</wp:posOffset>
                </wp:positionH>
                <wp:positionV relativeFrom="paragraph">
                  <wp:posOffset>3011805</wp:posOffset>
                </wp:positionV>
                <wp:extent cx="2882900" cy="396875"/>
                <wp:effectExtent l="0" t="0" r="12700" b="3175"/>
                <wp:wrapNone/>
                <wp:docPr id="79" name="Группа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82900" cy="396875"/>
                          <a:chOff x="2508" y="5647"/>
                          <a:chExt cx="6840" cy="625"/>
                        </a:xfrm>
                      </wpg:grpSpPr>
                      <wps:wsp>
                        <wps:cNvPr id="80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7BBFF5" w14:textId="77777777" w:rsidR="007C4920" w:rsidRDefault="007C4920" w:rsidP="007C4920">
                              <w:pPr>
                                <w:jc w:val="center"/>
                              </w:pPr>
                              <w:r>
                                <w:t>(Вид носія даних)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1" name="Group 220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40" cy="383"/>
                            <a:chOff x="2508" y="5647"/>
                            <a:chExt cx="6840" cy="383"/>
                          </a:xfrm>
                        </wpg:grpSpPr>
                        <wps:wsp>
                          <wps:cNvPr id="82" name="Text Box 2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86E4FA" w14:textId="6EE96999" w:rsidR="007C4920" w:rsidRPr="00225FB3" w:rsidRDefault="00A6697C" w:rsidP="007C4920">
                                <w:pPr>
                                  <w:jc w:val="center"/>
                                  <w:rPr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>Git</w:t>
                                </w:r>
                                <w:r w:rsidR="00225FB3">
                                  <w:rPr>
                                    <w:i/>
                                    <w:lang w:val="en-US"/>
                                  </w:rPr>
                                  <w:t xml:space="preserve">Hub </w:t>
                                </w:r>
                                <w:r w:rsidR="00010F32">
                                  <w:rPr>
                                    <w:i/>
                                    <w:lang w:val="en-US"/>
                                  </w:rPr>
                                  <w:t>p</w:t>
                                </w:r>
                                <w:r w:rsidR="00225FB3">
                                  <w:rPr>
                                    <w:i/>
                                    <w:lang w:val="uk-UA"/>
                                  </w:rPr>
                                  <w:t>епозито</w:t>
                                </w:r>
                                <w:r w:rsidR="00010F32">
                                  <w:rPr>
                                    <w:i/>
                                    <w:lang w:val="uk-UA"/>
                                  </w:rPr>
                                  <w:t>p</w:t>
                                </w:r>
                                <w:r w:rsidR="00225FB3">
                                  <w:rPr>
                                    <w:i/>
                                    <w:lang w:val="uk-UA"/>
                                  </w:rPr>
                                  <w:t>ій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3" name="Line 222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F54319" id="Группа 79" o:spid="_x0000_s1032" style="position:absolute;left:0;text-align:left;margin-left:127.35pt;margin-top:237.15pt;width:227pt;height:31.25pt;z-index:251663360" coordorigin="2508,5647" coordsize="6840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">
                <v:shape id="Text Box 219" o:spid="_x0000_s1033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" stroked="f">
                  <v:textbox inset="0,0,0,0">
                    <w:txbxContent>
                      <w:p w14:paraId="2B7BBFF5" w14:textId="77777777" w:rsidR="007C4920" w:rsidRDefault="007C4920" w:rsidP="007C4920">
                        <w:pPr>
                          <w:jc w:val="center"/>
                        </w:pPr>
                        <w:r>
                          <w:t>(Вид носія даних)</w:t>
                        </w:r>
                      </w:p>
                    </w:txbxContent>
                  </v:textbox>
                </v:shape>
                <v:group id="Group 220" o:spid="_x0000_s1034" style="position:absolute;left:2508;top:5647;width:6840;height:383" coordorigin="2508,5647" coordsize="6840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shape id="Text Box 221" o:spid="_x0000_s1035" type="#_x0000_t202" style="position:absolute;left:2508;top:5647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" stroked="f">
                    <v:textbox inset="0,0,0,0">
                      <w:txbxContent>
                        <w:p w14:paraId="5786E4FA" w14:textId="6EE96999" w:rsidR="007C4920" w:rsidRPr="00225FB3" w:rsidRDefault="00A6697C" w:rsidP="007C4920">
                          <w:pPr>
                            <w:jc w:val="center"/>
                            <w:rPr>
                              <w:i/>
                              <w:lang w:val="uk-UA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>Git</w:t>
                          </w:r>
                          <w:r w:rsidR="00225FB3">
                            <w:rPr>
                              <w:i/>
                              <w:lang w:val="en-US"/>
                            </w:rPr>
                            <w:t xml:space="preserve">Hub </w:t>
                          </w:r>
                          <w:r w:rsidR="00010F32">
                            <w:rPr>
                              <w:i/>
                              <w:lang w:val="en-US"/>
                            </w:rPr>
                            <w:t>p</w:t>
                          </w:r>
                          <w:r w:rsidR="00225FB3">
                            <w:rPr>
                              <w:i/>
                              <w:lang w:val="uk-UA"/>
                            </w:rPr>
                            <w:t>епозито</w:t>
                          </w:r>
                          <w:r w:rsidR="00010F32">
                            <w:rPr>
                              <w:i/>
                              <w:lang w:val="uk-UA"/>
                            </w:rPr>
                            <w:t>p</w:t>
                          </w:r>
                          <w:r w:rsidR="00225FB3">
                            <w:rPr>
                              <w:i/>
                              <w:lang w:val="uk-UA"/>
                            </w:rPr>
                            <w:t>ій</w:t>
                          </w:r>
                        </w:p>
                      </w:txbxContent>
                    </v:textbox>
                  </v:shape>
                  <v:line id="Line 222" o:spid="_x0000_s1036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"/>
                </v:group>
              </v:group>
            </w:pict>
          </mc:Fallback>
        </mc:AlternateContent>
      </w:r>
    </w:p>
    <w:p w14:paraId="1EBF3322" w14:textId="77777777" w:rsidR="007C4920" w:rsidRPr="008E58BD" w:rsidRDefault="007C4920" w:rsidP="007C4920">
      <w:pPr>
        <w:rPr>
          <w:lang w:val="uk-UA"/>
        </w:rPr>
      </w:pPr>
      <w:r w:rsidRPr="008E58BD"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68C3614" wp14:editId="0371CCC9">
                <wp:simplePos x="0" y="0"/>
                <wp:positionH relativeFrom="column">
                  <wp:posOffset>799465</wp:posOffset>
                </wp:positionH>
                <wp:positionV relativeFrom="paragraph">
                  <wp:posOffset>1208405</wp:posOffset>
                </wp:positionV>
                <wp:extent cx="4756785" cy="1636395"/>
                <wp:effectExtent l="0" t="0" r="5715" b="1905"/>
                <wp:wrapNone/>
                <wp:docPr id="89" name="Группа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6785" cy="1636395"/>
                          <a:chOff x="2508" y="5644"/>
                          <a:chExt cx="6851" cy="628"/>
                        </a:xfrm>
                      </wpg:grpSpPr>
                      <wps:wsp>
                        <wps:cNvPr id="90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50391F" w14:textId="6D7E699E" w:rsidR="007C4920" w:rsidRDefault="007C4920" w:rsidP="007C4920">
                              <w:pPr>
                                <w:spacing w:before="60"/>
                                <w:jc w:val="center"/>
                              </w:pPr>
                              <w:r>
                                <w:t>(</w:t>
                              </w:r>
                              <w:r w:rsidRPr="00A6697C">
                                <w:rPr>
                                  <w:lang w:val="uk-UA"/>
                                </w:rPr>
                                <w:t>Найменування п</w:t>
                              </w:r>
                              <w:r w:rsidR="00010F32">
                                <w:rPr>
                                  <w:lang w:val="uk-UA"/>
                                </w:rPr>
                                <w:t>p</w:t>
                              </w:r>
                              <w:r w:rsidRPr="00A6697C">
                                <w:rPr>
                                  <w:lang w:val="uk-UA"/>
                                </w:rPr>
                                <w:t>ог</w:t>
                              </w:r>
                              <w:r w:rsidR="00010F32">
                                <w:rPr>
                                  <w:lang w:val="uk-UA"/>
                                </w:rPr>
                                <w:t>p</w:t>
                              </w:r>
                              <w:r w:rsidRPr="00A6697C">
                                <w:rPr>
                                  <w:lang w:val="uk-UA"/>
                                </w:rPr>
                                <w:t>ами</w:t>
                              </w:r>
                              <w:r>
                                <w:t xml:space="preserve"> (документа))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91" name="Group 215"/>
                        <wpg:cNvGrpSpPr>
                          <a:grpSpLocks/>
                        </wpg:cNvGrpSpPr>
                        <wpg:grpSpPr bwMode="auto">
                          <a:xfrm>
                            <a:off x="2508" y="5644"/>
                            <a:ext cx="6851" cy="383"/>
                            <a:chOff x="2508" y="5644"/>
                            <a:chExt cx="6851" cy="383"/>
                          </a:xfrm>
                        </wpg:grpSpPr>
                        <wps:wsp>
                          <wps:cNvPr id="92" name="Text Box 2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9" y="5644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F83CDA" w14:textId="77777777" w:rsidR="007C4920" w:rsidRDefault="007C4920" w:rsidP="007C4920">
                                <w:pPr>
                                  <w:ind w:firstLine="0"/>
                                  <w:jc w:val="center"/>
                                </w:pPr>
                              </w:p>
                              <w:p w14:paraId="374371B4" w14:textId="4A957A33" w:rsidR="007C4920" w:rsidRPr="00A6697C" w:rsidRDefault="007C4920" w:rsidP="007C4920">
                                <w:pPr>
                                  <w:ind w:firstLine="0"/>
                                  <w:jc w:val="center"/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</w:pPr>
                                <w:r w:rsidRPr="00A6697C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Тексти п</w:t>
                                </w:r>
                                <w:r w:rsidR="00010F32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p</w:t>
                                </w:r>
                                <w:r w:rsidRPr="00A6697C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ог</w:t>
                                </w:r>
                                <w:r w:rsidR="00010F32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p</w:t>
                                </w:r>
                                <w:r w:rsidRPr="00A6697C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 xml:space="preserve">амного коду </w:t>
                                </w:r>
                                <w:r w:rsidRPr="003F656D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п</w:t>
                                </w:r>
                                <w:r w:rsidR="00010F32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p</w:t>
                                </w:r>
                                <w:r w:rsidRPr="003F656D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ог</w:t>
                                </w:r>
                                <w:r w:rsidR="00010F32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p</w:t>
                                </w:r>
                                <w:r w:rsidRPr="003F656D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 xml:space="preserve">амного забезпечення </w:t>
                                </w:r>
                                <w:r w:rsidR="003F656D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шахового т</w:t>
                                </w:r>
                                <w:r w:rsidR="00010F32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p</w:t>
                                </w:r>
                                <w:r w:rsidR="003F656D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енаже</w:t>
                                </w:r>
                                <w:r w:rsidR="00010F32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p</w:t>
                                </w:r>
                                <w:r w:rsidR="003F656D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у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3" name="Line 21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8C3614" id="Группа 89" o:spid="_x0000_s1037" style="position:absolute;left:0;text-align:left;margin-left:62.95pt;margin-top:95.15pt;width:374.55pt;height:128.85pt;z-index:251661312" coordorigin="2508,5644" coordsize="6851,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">
                <v:shape id="Text Box 214" o:spid="_x0000_s1038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" stroked="f">
                  <v:textbox inset="0,0,0,0">
                    <w:txbxContent>
                      <w:p w14:paraId="6250391F" w14:textId="6D7E699E" w:rsidR="007C4920" w:rsidRDefault="007C4920" w:rsidP="007C4920">
                        <w:pPr>
                          <w:spacing w:before="60"/>
                          <w:jc w:val="center"/>
                        </w:pPr>
                        <w:r>
                          <w:t>(</w:t>
                        </w:r>
                        <w:r w:rsidRPr="00A6697C">
                          <w:rPr>
                            <w:lang w:val="uk-UA"/>
                          </w:rPr>
                          <w:t>Найменування п</w:t>
                        </w:r>
                        <w:r w:rsidR="00010F32">
                          <w:rPr>
                            <w:lang w:val="uk-UA"/>
                          </w:rPr>
                          <w:t>p</w:t>
                        </w:r>
                        <w:r w:rsidRPr="00A6697C">
                          <w:rPr>
                            <w:lang w:val="uk-UA"/>
                          </w:rPr>
                          <w:t>ог</w:t>
                        </w:r>
                        <w:r w:rsidR="00010F32">
                          <w:rPr>
                            <w:lang w:val="uk-UA"/>
                          </w:rPr>
                          <w:t>p</w:t>
                        </w:r>
                        <w:r w:rsidRPr="00A6697C">
                          <w:rPr>
                            <w:lang w:val="uk-UA"/>
                          </w:rPr>
                          <w:t>ами</w:t>
                        </w:r>
                        <w:r>
                          <w:t xml:space="preserve"> (документа))</w:t>
                        </w:r>
                      </w:p>
                    </w:txbxContent>
                  </v:textbox>
                </v:shape>
                <v:group id="Group 215" o:spid="_x0000_s1039" style="position:absolute;left:2508;top:5644;width:6851;height:383" coordorigin="2508,5644" coordsize="6851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<v:shape id="Text Box 216" o:spid="_x0000_s1040" type="#_x0000_t202" style="position:absolute;left:2519;top:5644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" stroked="f">
                    <v:textbox inset="0,0,0,0">
                      <w:txbxContent>
                        <w:p w14:paraId="7DF83CDA" w14:textId="77777777" w:rsidR="007C4920" w:rsidRDefault="007C4920" w:rsidP="007C4920">
                          <w:pPr>
                            <w:ind w:firstLine="0"/>
                            <w:jc w:val="center"/>
                          </w:pPr>
                        </w:p>
                        <w:p w14:paraId="374371B4" w14:textId="4A957A33" w:rsidR="007C4920" w:rsidRPr="00A6697C" w:rsidRDefault="007C4920" w:rsidP="007C4920">
                          <w:pPr>
                            <w:ind w:firstLine="0"/>
                            <w:jc w:val="center"/>
                            <w:rPr>
                              <w:bCs/>
                              <w:i/>
                              <w:iCs/>
                              <w:lang w:val="uk-UA"/>
                            </w:rPr>
                          </w:pPr>
                          <w:r w:rsidRPr="00A6697C">
                            <w:rPr>
                              <w:bCs/>
                              <w:i/>
                              <w:iCs/>
                              <w:lang w:val="uk-UA"/>
                            </w:rPr>
                            <w:t>Тексти п</w:t>
                          </w:r>
                          <w:r w:rsidR="00010F32">
                            <w:rPr>
                              <w:bCs/>
                              <w:i/>
                              <w:iCs/>
                              <w:lang w:val="uk-UA"/>
                            </w:rPr>
                            <w:t>p</w:t>
                          </w:r>
                          <w:r w:rsidRPr="00A6697C">
                            <w:rPr>
                              <w:bCs/>
                              <w:i/>
                              <w:iCs/>
                              <w:lang w:val="uk-UA"/>
                            </w:rPr>
                            <w:t>ог</w:t>
                          </w:r>
                          <w:r w:rsidR="00010F32">
                            <w:rPr>
                              <w:bCs/>
                              <w:i/>
                              <w:iCs/>
                              <w:lang w:val="uk-UA"/>
                            </w:rPr>
                            <w:t>p</w:t>
                          </w:r>
                          <w:r w:rsidRPr="00A6697C">
                            <w:rPr>
                              <w:bCs/>
                              <w:i/>
                              <w:iCs/>
                              <w:lang w:val="uk-UA"/>
                            </w:rPr>
                            <w:t xml:space="preserve">амного коду </w:t>
                          </w:r>
                          <w:r w:rsidRPr="003F656D">
                            <w:rPr>
                              <w:bCs/>
                              <w:i/>
                              <w:iCs/>
                              <w:lang w:val="uk-UA"/>
                            </w:rPr>
                            <w:t>п</w:t>
                          </w:r>
                          <w:r w:rsidR="00010F32">
                            <w:rPr>
                              <w:bCs/>
                              <w:i/>
                              <w:iCs/>
                              <w:lang w:val="uk-UA"/>
                            </w:rPr>
                            <w:t>p</w:t>
                          </w:r>
                          <w:r w:rsidRPr="003F656D">
                            <w:rPr>
                              <w:bCs/>
                              <w:i/>
                              <w:iCs/>
                              <w:lang w:val="uk-UA"/>
                            </w:rPr>
                            <w:t>ог</w:t>
                          </w:r>
                          <w:r w:rsidR="00010F32">
                            <w:rPr>
                              <w:bCs/>
                              <w:i/>
                              <w:iCs/>
                              <w:lang w:val="uk-UA"/>
                            </w:rPr>
                            <w:t>p</w:t>
                          </w:r>
                          <w:r w:rsidRPr="003F656D">
                            <w:rPr>
                              <w:bCs/>
                              <w:i/>
                              <w:iCs/>
                              <w:lang w:val="uk-UA"/>
                            </w:rPr>
                            <w:t xml:space="preserve">амного забезпечення </w:t>
                          </w:r>
                          <w:r w:rsidR="003F656D">
                            <w:rPr>
                              <w:bCs/>
                              <w:i/>
                              <w:iCs/>
                              <w:lang w:val="uk-UA"/>
                            </w:rPr>
                            <w:t>шахового т</w:t>
                          </w:r>
                          <w:r w:rsidR="00010F32">
                            <w:rPr>
                              <w:bCs/>
                              <w:i/>
                              <w:iCs/>
                              <w:lang w:val="uk-UA"/>
                            </w:rPr>
                            <w:t>p</w:t>
                          </w:r>
                          <w:r w:rsidR="003F656D">
                            <w:rPr>
                              <w:bCs/>
                              <w:i/>
                              <w:iCs/>
                              <w:lang w:val="uk-UA"/>
                            </w:rPr>
                            <w:t>енаже</w:t>
                          </w:r>
                          <w:r w:rsidR="00010F32">
                            <w:rPr>
                              <w:bCs/>
                              <w:i/>
                              <w:iCs/>
                              <w:lang w:val="uk-UA"/>
                            </w:rPr>
                            <w:t>p</w:t>
                          </w:r>
                          <w:r w:rsidR="003F656D">
                            <w:rPr>
                              <w:bCs/>
                              <w:i/>
                              <w:iCs/>
                              <w:lang w:val="uk-UA"/>
                            </w:rPr>
                            <w:t>у</w:t>
                          </w:r>
                        </w:p>
                      </w:txbxContent>
                    </v:textbox>
                  </v:shape>
                  <v:line id="Line 217" o:spid="_x0000_s1041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"/>
                </v:group>
              </v:group>
            </w:pict>
          </mc:Fallback>
        </mc:AlternateContent>
      </w:r>
    </w:p>
    <w:p w14:paraId="4DD82C41" w14:textId="71B7C0A2" w:rsidR="005C15E8" w:rsidRPr="008E58BD" w:rsidRDefault="005C15E8" w:rsidP="007C4920">
      <w:pPr>
        <w:rPr>
          <w:lang w:val="uk-UA"/>
        </w:rPr>
      </w:pPr>
    </w:p>
    <w:p w14:paraId="328571B2" w14:textId="77777777" w:rsidR="007C4920" w:rsidRPr="008E58BD" w:rsidRDefault="007C4920" w:rsidP="007C4920">
      <w:pPr>
        <w:rPr>
          <w:lang w:val="uk-UA"/>
        </w:rPr>
      </w:pPr>
    </w:p>
    <w:p w14:paraId="6001766C" w14:textId="77777777" w:rsidR="007C4920" w:rsidRPr="008E58BD" w:rsidRDefault="007C4920" w:rsidP="007C4920">
      <w:pPr>
        <w:rPr>
          <w:lang w:val="uk-UA"/>
        </w:rPr>
      </w:pPr>
    </w:p>
    <w:p w14:paraId="485CFA37" w14:textId="77777777" w:rsidR="007C4920" w:rsidRPr="008E58BD" w:rsidRDefault="007C4920" w:rsidP="007C4920">
      <w:pPr>
        <w:rPr>
          <w:lang w:val="uk-UA"/>
        </w:rPr>
      </w:pPr>
    </w:p>
    <w:p w14:paraId="0CFD640B" w14:textId="77777777" w:rsidR="007C4920" w:rsidRPr="008E58BD" w:rsidRDefault="007C4920" w:rsidP="007C4920">
      <w:pPr>
        <w:rPr>
          <w:lang w:val="uk-UA"/>
        </w:rPr>
      </w:pPr>
    </w:p>
    <w:p w14:paraId="752FCBA6" w14:textId="77777777" w:rsidR="007C4920" w:rsidRPr="008E58BD" w:rsidRDefault="007C4920" w:rsidP="007C4920">
      <w:pPr>
        <w:rPr>
          <w:lang w:val="uk-UA"/>
        </w:rPr>
      </w:pPr>
    </w:p>
    <w:p w14:paraId="5537EA9D" w14:textId="77777777" w:rsidR="007C4920" w:rsidRPr="008E58BD" w:rsidRDefault="007C4920" w:rsidP="007C4920">
      <w:pPr>
        <w:rPr>
          <w:lang w:val="uk-UA"/>
        </w:rPr>
      </w:pPr>
    </w:p>
    <w:p w14:paraId="2605C943" w14:textId="77777777" w:rsidR="007C4920" w:rsidRPr="008E58BD" w:rsidRDefault="007C4920" w:rsidP="007C4920">
      <w:pPr>
        <w:rPr>
          <w:lang w:val="uk-UA"/>
        </w:rPr>
      </w:pPr>
    </w:p>
    <w:p w14:paraId="6C9A18FF" w14:textId="77777777" w:rsidR="007C4920" w:rsidRPr="008E58BD" w:rsidRDefault="007C4920" w:rsidP="007C4920">
      <w:pPr>
        <w:rPr>
          <w:lang w:val="uk-UA"/>
        </w:rPr>
      </w:pPr>
    </w:p>
    <w:p w14:paraId="0521FB12" w14:textId="77777777" w:rsidR="007C4920" w:rsidRPr="008E58BD" w:rsidRDefault="007C4920" w:rsidP="007C4920">
      <w:pPr>
        <w:rPr>
          <w:lang w:val="uk-UA"/>
        </w:rPr>
      </w:pPr>
    </w:p>
    <w:p w14:paraId="19CCA2E4" w14:textId="77777777" w:rsidR="007C4920" w:rsidRPr="008E58BD" w:rsidRDefault="007C4920" w:rsidP="007C4920">
      <w:pPr>
        <w:rPr>
          <w:lang w:val="uk-UA"/>
        </w:rPr>
      </w:pPr>
    </w:p>
    <w:p w14:paraId="22BD20FE" w14:textId="77777777" w:rsidR="007C4920" w:rsidRPr="008E58BD" w:rsidRDefault="007C4920" w:rsidP="007C4920">
      <w:pPr>
        <w:rPr>
          <w:lang w:val="uk-UA"/>
        </w:rPr>
      </w:pPr>
    </w:p>
    <w:p w14:paraId="5133DA2C" w14:textId="77777777" w:rsidR="007C4920" w:rsidRPr="008E58BD" w:rsidRDefault="007C4920" w:rsidP="007C4920">
      <w:pPr>
        <w:rPr>
          <w:lang w:val="uk-UA"/>
        </w:rPr>
      </w:pPr>
    </w:p>
    <w:p w14:paraId="070EC046" w14:textId="77777777" w:rsidR="007C4920" w:rsidRPr="008E58BD" w:rsidRDefault="007C4920" w:rsidP="007C4920">
      <w:pPr>
        <w:rPr>
          <w:lang w:val="uk-UA"/>
        </w:rPr>
      </w:pPr>
    </w:p>
    <w:p w14:paraId="0F75E3F6" w14:textId="77777777" w:rsidR="007C4920" w:rsidRPr="008E58BD" w:rsidRDefault="007C4920" w:rsidP="007C4920">
      <w:pPr>
        <w:rPr>
          <w:lang w:val="uk-UA"/>
        </w:rPr>
      </w:pPr>
    </w:p>
    <w:p w14:paraId="60308117" w14:textId="77777777" w:rsidR="007C4920" w:rsidRPr="008E58BD" w:rsidRDefault="007C4920" w:rsidP="007C4920">
      <w:pPr>
        <w:rPr>
          <w:lang w:val="uk-UA"/>
        </w:rPr>
      </w:pPr>
    </w:p>
    <w:p w14:paraId="6F32B97D" w14:textId="77777777" w:rsidR="007C4920" w:rsidRPr="008E58BD" w:rsidRDefault="007C4920" w:rsidP="007C4920">
      <w:pPr>
        <w:rPr>
          <w:lang w:val="uk-UA"/>
        </w:rPr>
      </w:pPr>
    </w:p>
    <w:p w14:paraId="7300D259" w14:textId="77777777" w:rsidR="007C4920" w:rsidRPr="008E58BD" w:rsidRDefault="007C4920" w:rsidP="007C4920">
      <w:pPr>
        <w:rPr>
          <w:lang w:val="uk-UA"/>
        </w:rPr>
      </w:pPr>
    </w:p>
    <w:p w14:paraId="71D4D18D" w14:textId="77777777" w:rsidR="007C4920" w:rsidRPr="008E58BD" w:rsidRDefault="007C4920" w:rsidP="007C4920">
      <w:pPr>
        <w:rPr>
          <w:lang w:val="uk-UA"/>
        </w:rPr>
      </w:pPr>
    </w:p>
    <w:p w14:paraId="718F8E2E" w14:textId="77777777" w:rsidR="007C4920" w:rsidRPr="008E58BD" w:rsidRDefault="007C4920" w:rsidP="007C4920">
      <w:pPr>
        <w:rPr>
          <w:lang w:val="uk-UA"/>
        </w:rPr>
      </w:pPr>
    </w:p>
    <w:p w14:paraId="7CD6D470" w14:textId="77777777" w:rsidR="007C4920" w:rsidRPr="008E58BD" w:rsidRDefault="007C4920" w:rsidP="007C4920">
      <w:pPr>
        <w:rPr>
          <w:lang w:val="uk-UA"/>
        </w:rPr>
      </w:pPr>
    </w:p>
    <w:p w14:paraId="2C0C36B6" w14:textId="77777777" w:rsidR="007C4920" w:rsidRPr="008E58BD" w:rsidRDefault="007C4920" w:rsidP="007C4920">
      <w:pPr>
        <w:rPr>
          <w:lang w:val="uk-UA"/>
        </w:rPr>
      </w:pPr>
    </w:p>
    <w:p w14:paraId="4F54E2E0" w14:textId="77777777" w:rsidR="007C4920" w:rsidRPr="008E58BD" w:rsidRDefault="007C4920" w:rsidP="007C4920">
      <w:pPr>
        <w:rPr>
          <w:lang w:val="uk-UA"/>
        </w:rPr>
      </w:pPr>
    </w:p>
    <w:p w14:paraId="72EB8E49" w14:textId="77777777" w:rsidR="007C4920" w:rsidRPr="008E58BD" w:rsidRDefault="007C4920" w:rsidP="007C4920">
      <w:pPr>
        <w:rPr>
          <w:lang w:val="uk-UA"/>
        </w:rPr>
      </w:pPr>
    </w:p>
    <w:p w14:paraId="13BC4A8C" w14:textId="77777777" w:rsidR="007C4920" w:rsidRPr="008E58BD" w:rsidRDefault="007C4920" w:rsidP="007C4920">
      <w:pPr>
        <w:rPr>
          <w:lang w:val="uk-UA"/>
        </w:rPr>
      </w:pPr>
    </w:p>
    <w:p w14:paraId="2C5D3388" w14:textId="77777777" w:rsidR="007C4920" w:rsidRPr="008E58BD" w:rsidRDefault="007C4920" w:rsidP="007C4920">
      <w:pPr>
        <w:rPr>
          <w:lang w:val="uk-UA"/>
        </w:rPr>
      </w:pPr>
    </w:p>
    <w:p w14:paraId="35D324A6" w14:textId="70C8D5A5" w:rsidR="00225FB3" w:rsidRPr="00D65915" w:rsidRDefault="0057389C" w:rsidP="0057389C">
      <w:pPr>
        <w:rPr>
          <w:lang w:val="uk-UA"/>
        </w:rPr>
      </w:pPr>
      <w:r>
        <w:rPr>
          <w:lang w:val="uk-UA"/>
        </w:rPr>
        <w:lastRenderedPageBreak/>
        <w:t>Посилання</w:t>
      </w:r>
      <w:r w:rsidRPr="00D65915">
        <w:rPr>
          <w:lang w:val="uk-UA"/>
        </w:rPr>
        <w:t xml:space="preserve"> </w:t>
      </w:r>
      <w:r>
        <w:rPr>
          <w:lang w:val="uk-UA"/>
        </w:rPr>
        <w:t>на</w:t>
      </w:r>
      <w:r w:rsidRPr="00D65915">
        <w:rPr>
          <w:lang w:val="uk-UA"/>
        </w:rPr>
        <w:t xml:space="preserve"> </w:t>
      </w:r>
      <w:r w:rsidR="00D65915">
        <w:rPr>
          <w:lang w:val="en-US"/>
        </w:rPr>
        <w:t>GitHub</w:t>
      </w:r>
      <w:r w:rsidR="00D65915" w:rsidRPr="00D65915">
        <w:t xml:space="preserve"> </w:t>
      </w:r>
      <w:r w:rsidR="00D65915">
        <w:rPr>
          <w:lang w:val="uk-UA"/>
        </w:rPr>
        <w:t>репозиторій</w:t>
      </w:r>
      <w:r>
        <w:rPr>
          <w:lang w:val="uk-UA"/>
        </w:rPr>
        <w:t>:</w:t>
      </w:r>
      <w:r w:rsidR="00D65915" w:rsidRPr="00D65915">
        <w:rPr>
          <w:lang w:val="uk-UA"/>
        </w:rPr>
        <w:t xml:space="preserve"> </w:t>
      </w:r>
      <w:hyperlink r:id="rId33" w:history="1">
        <w:r w:rsidR="00D65915" w:rsidRPr="00D65915">
          <w:rPr>
            <w:rStyle w:val="a9"/>
            <w:lang w:val="en-US"/>
          </w:rPr>
          <w:t>https</w:t>
        </w:r>
        <w:r w:rsidR="00D65915" w:rsidRPr="00D65915">
          <w:rPr>
            <w:rStyle w:val="a9"/>
            <w:lang w:val="uk-UA"/>
          </w:rPr>
          <w:t>://</w:t>
        </w:r>
        <w:r w:rsidR="00D65915" w:rsidRPr="00D65915">
          <w:rPr>
            <w:rStyle w:val="a9"/>
            <w:lang w:val="en-US"/>
          </w:rPr>
          <w:t>github</w:t>
        </w:r>
        <w:r w:rsidR="00D65915" w:rsidRPr="00D65915">
          <w:rPr>
            <w:rStyle w:val="a9"/>
            <w:lang w:val="uk-UA"/>
          </w:rPr>
          <w:t>.</w:t>
        </w:r>
        <w:r w:rsidR="00D65915" w:rsidRPr="00D65915">
          <w:rPr>
            <w:rStyle w:val="a9"/>
            <w:lang w:val="en-US"/>
          </w:rPr>
          <w:t>com</w:t>
        </w:r>
        <w:r w:rsidR="00D65915" w:rsidRPr="00D65915">
          <w:rPr>
            <w:rStyle w:val="a9"/>
            <w:lang w:val="uk-UA"/>
          </w:rPr>
          <w:t>/</w:t>
        </w:r>
        <w:r w:rsidR="00D65915" w:rsidRPr="00D65915">
          <w:rPr>
            <w:rStyle w:val="a9"/>
            <w:lang w:val="en-US"/>
          </w:rPr>
          <w:t>llllenah</w:t>
        </w:r>
        <w:r w:rsidR="00D65915" w:rsidRPr="00D65915">
          <w:rPr>
            <w:rStyle w:val="a9"/>
            <w:lang w:val="uk-UA"/>
          </w:rPr>
          <w:t>/</w:t>
        </w:r>
        <w:r w:rsidR="00D65915" w:rsidRPr="00D65915">
          <w:rPr>
            <w:rStyle w:val="a9"/>
            <w:lang w:val="en-US"/>
          </w:rPr>
          <w:t>Chess</w:t>
        </w:r>
      </w:hyperlink>
    </w:p>
    <w:p w14:paraId="1645B337" w14:textId="0AF90ECA" w:rsidR="0057389C" w:rsidRDefault="0057389C" w:rsidP="0057389C">
      <w:pPr>
        <w:rPr>
          <w:lang w:val="uk-UA"/>
        </w:rPr>
      </w:pPr>
    </w:p>
    <w:p w14:paraId="0FB90BA4" w14:textId="535AA552" w:rsidR="0057389C" w:rsidRPr="00D65915" w:rsidRDefault="0057389C" w:rsidP="00EE6B2B">
      <w:pPr>
        <w:jc w:val="center"/>
        <w:rPr>
          <w:b/>
          <w:bCs/>
          <w:lang w:val="uk-UA"/>
        </w:rPr>
      </w:pPr>
      <w:r w:rsidRPr="00EE6B2B">
        <w:rPr>
          <w:b/>
          <w:bCs/>
          <w:lang w:val="uk-UA"/>
        </w:rPr>
        <w:t xml:space="preserve">Файл </w:t>
      </w:r>
      <w:r w:rsidR="00EE6B2B" w:rsidRPr="00EE6B2B">
        <w:rPr>
          <w:b/>
          <w:bCs/>
          <w:lang w:val="en-US"/>
        </w:rPr>
        <w:t>MainWindow</w:t>
      </w:r>
      <w:r w:rsidR="00EE6B2B" w:rsidRPr="00D65915">
        <w:rPr>
          <w:b/>
          <w:bCs/>
          <w:lang w:val="uk-UA"/>
        </w:rPr>
        <w:t>.</w:t>
      </w:r>
      <w:r w:rsidR="00EE6B2B" w:rsidRPr="00EE6B2B">
        <w:rPr>
          <w:b/>
          <w:bCs/>
          <w:lang w:val="en-US"/>
        </w:rPr>
        <w:t>xaml</w:t>
      </w:r>
      <w:r w:rsidR="00EE6B2B" w:rsidRPr="00D65915">
        <w:rPr>
          <w:b/>
          <w:bCs/>
          <w:lang w:val="uk-UA"/>
        </w:rPr>
        <w:t>.</w:t>
      </w:r>
      <w:r w:rsidR="00EE6B2B" w:rsidRPr="00EE6B2B">
        <w:rPr>
          <w:b/>
          <w:bCs/>
          <w:lang w:val="en-US"/>
        </w:rPr>
        <w:t>cs</w:t>
      </w:r>
    </w:p>
    <w:p w14:paraId="5696E83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>using System;</w:t>
      </w:r>
    </w:p>
    <w:p w14:paraId="7657B1B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>using System.Collections.Generic;</w:t>
      </w:r>
    </w:p>
    <w:p w14:paraId="1D499F9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>using System.Collections.ObjectModel;</w:t>
      </w:r>
    </w:p>
    <w:p w14:paraId="2C7CED5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>using System.ComponentModel;</w:t>
      </w:r>
    </w:p>
    <w:p w14:paraId="4FA9783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>using System.IO;</w:t>
      </w:r>
    </w:p>
    <w:p w14:paraId="3374F75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>using System.Linq;</w:t>
      </w:r>
    </w:p>
    <w:p w14:paraId="2941DB5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>using System.Windows;</w:t>
      </w:r>
    </w:p>
    <w:p w14:paraId="5E8943F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>using System.Windows.Controls;</w:t>
      </w:r>
    </w:p>
    <w:p w14:paraId="5300677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>using System.Windows.Controls.Primitives;</w:t>
      </w:r>
    </w:p>
    <w:p w14:paraId="518F18A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>using System.Windows.Data;</w:t>
      </w:r>
    </w:p>
    <w:p w14:paraId="79B27EC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>using System.Windows.Input;</w:t>
      </w:r>
    </w:p>
    <w:p w14:paraId="4FB5D77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>using System.Windows.Media;</w:t>
      </w:r>
    </w:p>
    <w:p w14:paraId="0E185F0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>using System.Windows.Threading;</w:t>
      </w:r>
    </w:p>
    <w:p w14:paraId="5802651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>using ChessTrainer;</w:t>
      </w:r>
    </w:p>
    <w:p w14:paraId="6EEDCDA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>using Microsoft.Win32;</w:t>
      </w:r>
    </w:p>
    <w:p w14:paraId="33F7110D" w14:textId="77777777" w:rsidR="00EE6B2B" w:rsidRPr="00EE6B2B" w:rsidRDefault="00EE6B2B" w:rsidP="00EE6B2B">
      <w:pPr>
        <w:rPr>
          <w:szCs w:val="28"/>
          <w:lang w:val="uk-UA"/>
        </w:rPr>
      </w:pPr>
    </w:p>
    <w:p w14:paraId="2855FEF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>namespace ChessTrainer</w:t>
      </w:r>
    </w:p>
    <w:p w14:paraId="0622D1A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>{</w:t>
      </w:r>
    </w:p>
    <w:p w14:paraId="00D2971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/// &lt;summary&gt;</w:t>
      </w:r>
    </w:p>
    <w:p w14:paraId="29FA2A0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/// Main window for the chess trainer application.</w:t>
      </w:r>
    </w:p>
    <w:p w14:paraId="7D2A8FD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/// &lt;/summary&gt;</w:t>
      </w:r>
    </w:p>
    <w:p w14:paraId="64DC9C1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public partial class MainWindow : Window, INotifyPropertyChanged</w:t>
      </w:r>
    </w:p>
    <w:p w14:paraId="44A3A6D5" w14:textId="07D10350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{</w:t>
      </w:r>
    </w:p>
    <w:p w14:paraId="325F7D76" w14:textId="7878C36A" w:rsidR="00EE6B2B" w:rsidRPr="00EE6B2B" w:rsidRDefault="00EE6B2B" w:rsidP="00EE6B2B">
      <w:pPr>
        <w:rPr>
          <w:szCs w:val="28"/>
          <w:lang w:val="uk-UA"/>
        </w:rPr>
      </w:pPr>
    </w:p>
    <w:p w14:paraId="145CE92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StackPanel _whitePanel;</w:t>
      </w:r>
    </w:p>
    <w:p w14:paraId="4B69CD2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StackPanel _blackPanel;</w:t>
      </w:r>
    </w:p>
    <w:p w14:paraId="34F0CD74" w14:textId="77777777" w:rsidR="00EE6B2B" w:rsidRPr="00EE6B2B" w:rsidRDefault="00EE6B2B" w:rsidP="00EE6B2B">
      <w:pPr>
        <w:rPr>
          <w:szCs w:val="28"/>
          <w:lang w:val="uk-UA"/>
        </w:rPr>
      </w:pPr>
    </w:p>
    <w:p w14:paraId="3AF58E6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private Dictionary&lt;string, Border&gt; _whitePieces = new Dictionary&lt;string, Border&gt;();</w:t>
      </w:r>
    </w:p>
    <w:p w14:paraId="7964DA3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Dictionary&lt;string, Border&gt; _blackPieces = new Dictionary&lt;string, Border&gt;();</w:t>
      </w:r>
    </w:p>
    <w:p w14:paraId="42010A2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Point _dragStartPoint;</w:t>
      </w:r>
    </w:p>
    <w:p w14:paraId="3CF02DC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BoardCell? _draggedCell;</w:t>
      </w:r>
    </w:p>
    <w:p w14:paraId="6517EA9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bool _isBoardFlipped = false;</w:t>
      </w:r>
    </w:p>
    <w:p w14:paraId="618F02B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bool _isSetupPositionMode = false;</w:t>
      </w:r>
    </w:p>
    <w:p w14:paraId="4667DCE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bool _isAnalysisMode = false;</w:t>
      </w:r>
    </w:p>
    <w:p w14:paraId="199178A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Piece? _selectedPieceForPlacement = null;</w:t>
      </w:r>
    </w:p>
    <w:p w14:paraId="7CCDB0F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Border? _selectedPieceBorder = null;</w:t>
      </w:r>
    </w:p>
    <w:p w14:paraId="30ADBA1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bool _isGameActive = true;</w:t>
      </w:r>
    </w:p>
    <w:p w14:paraId="13C9F0F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string _gameResultText = "";</w:t>
      </w:r>
    </w:p>
    <w:p w14:paraId="452DBB9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ObservableCollection&lt;BoardCell&gt; _board = new ObservableCollection&lt;BoardCell&gt;();</w:t>
      </w:r>
    </w:p>
    <w:p w14:paraId="0682B93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ObservableCollection&lt;string&gt; _moveHistory = new ObservableCollection&lt;string&gt;();</w:t>
      </w:r>
    </w:p>
    <w:p w14:paraId="60077A1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string _currentPlayer = "white";</w:t>
      </w:r>
    </w:p>
    <w:p w14:paraId="212FD18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bool _isComputerMode = false;</w:t>
      </w:r>
    </w:p>
    <w:p w14:paraId="4285D28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ChessColor _playerColor = ChessColor.White;</w:t>
      </w:r>
    </w:p>
    <w:p w14:paraId="22EA5E8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bool _playerPlaysBlack = false;</w:t>
      </w:r>
    </w:p>
    <w:p w14:paraId="5AAA150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GameLogic _gameLogic;</w:t>
      </w:r>
    </w:p>
    <w:p w14:paraId="7DD02B8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DispatcherTimer? _whiteTimer;</w:t>
      </w:r>
    </w:p>
    <w:p w14:paraId="3623535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DispatcherTimer? _blackTimer;</w:t>
      </w:r>
    </w:p>
    <w:p w14:paraId="0440A3A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TimeSpan _whiteTimeLeft;</w:t>
      </w:r>
    </w:p>
    <w:p w14:paraId="3ED2BA8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TimeSpan _blackTimeLeft;</w:t>
      </w:r>
    </w:p>
    <w:p w14:paraId="354A686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bool _isTimersPaused = false;</w:t>
      </w:r>
    </w:p>
    <w:p w14:paraId="18ABC4E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readonly Dictionary&lt;string, int&gt; _standardPieceCounts = new Dictionary&lt;string, int&gt;</w:t>
      </w:r>
    </w:p>
    <w:p w14:paraId="10ADF08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7BF1CC6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{ "king", 1 },</w:t>
      </w:r>
    </w:p>
    <w:p w14:paraId="063C59D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 "queen", 1 },</w:t>
      </w:r>
    </w:p>
    <w:p w14:paraId="544EC09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 "rook", 2 },</w:t>
      </w:r>
    </w:p>
    <w:p w14:paraId="6C3FC2B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 "bishop", 2 },</w:t>
      </w:r>
    </w:p>
    <w:p w14:paraId="651CC59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 "knight", 2 },</w:t>
      </w:r>
    </w:p>
    <w:p w14:paraId="1BD5CC4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 "pawn", 8 }</w:t>
      </w:r>
    </w:p>
    <w:p w14:paraId="7409F0F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};</w:t>
      </w:r>
    </w:p>
    <w:p w14:paraId="3C6E30A3" w14:textId="77777777" w:rsidR="00EE6B2B" w:rsidRPr="00EE6B2B" w:rsidRDefault="00EE6B2B" w:rsidP="00EE6B2B">
      <w:pPr>
        <w:rPr>
          <w:szCs w:val="28"/>
          <w:lang w:val="uk-UA"/>
        </w:rPr>
      </w:pPr>
    </w:p>
    <w:p w14:paraId="6A4CAF4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readonly Dictionary&lt;string, int&gt; _maxPieceCounts = new Dictionary&lt;string, int&gt;</w:t>
      </w:r>
    </w:p>
    <w:p w14:paraId="1AEC733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7C0C983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 "king", 1 },</w:t>
      </w:r>
    </w:p>
    <w:p w14:paraId="0A3929C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 "queen", 9 },</w:t>
      </w:r>
    </w:p>
    <w:p w14:paraId="4E04E4C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 "rook", 10 },</w:t>
      </w:r>
    </w:p>
    <w:p w14:paraId="2CC886B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 "bishop", 10 },</w:t>
      </w:r>
    </w:p>
    <w:p w14:paraId="23E4388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 "knight", 10 },</w:t>
      </w:r>
    </w:p>
    <w:p w14:paraId="055A438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 "pawn", 8 }</w:t>
      </w:r>
    </w:p>
    <w:p w14:paraId="72DE594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};</w:t>
      </w:r>
    </w:p>
    <w:p w14:paraId="5712F511" w14:textId="77777777" w:rsidR="00EE6B2B" w:rsidRPr="00EE6B2B" w:rsidRDefault="00EE6B2B" w:rsidP="00EE6B2B">
      <w:pPr>
        <w:rPr>
          <w:szCs w:val="28"/>
          <w:lang w:val="uk-UA"/>
        </w:rPr>
      </w:pPr>
    </w:p>
    <w:p w14:paraId="0D50811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#endregion</w:t>
      </w:r>
    </w:p>
    <w:p w14:paraId="6475291E" w14:textId="77777777" w:rsidR="00EE6B2B" w:rsidRPr="00EE6B2B" w:rsidRDefault="00EE6B2B" w:rsidP="00EE6B2B">
      <w:pPr>
        <w:rPr>
          <w:szCs w:val="28"/>
          <w:lang w:val="uk-UA"/>
        </w:rPr>
      </w:pPr>
    </w:p>
    <w:p w14:paraId="7DB754F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#region Properties</w:t>
      </w:r>
    </w:p>
    <w:p w14:paraId="7D43653D" w14:textId="77777777" w:rsidR="00EE6B2B" w:rsidRPr="00EE6B2B" w:rsidRDefault="00EE6B2B" w:rsidP="00EE6B2B">
      <w:pPr>
        <w:rPr>
          <w:szCs w:val="28"/>
          <w:lang w:val="uk-UA"/>
        </w:rPr>
      </w:pPr>
    </w:p>
    <w:p w14:paraId="1D8FC96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&lt;summary&gt;</w:t>
      </w:r>
    </w:p>
    <w:p w14:paraId="302D373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Gets or sets whether the board is flipped.</w:t>
      </w:r>
    </w:p>
    <w:p w14:paraId="51AC6D4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&lt;/summary&gt;</w:t>
      </w:r>
    </w:p>
    <w:p w14:paraId="5EE857D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public bool IsBoardFlipped</w:t>
      </w:r>
    </w:p>
    <w:p w14:paraId="127F9FC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4521CE7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get =&gt; _isBoardFlipped;</w:t>
      </w:r>
    </w:p>
    <w:p w14:paraId="3CF9988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set =&gt; SetProperty(ref _isBoardFlipped, value);</w:t>
      </w:r>
    </w:p>
    <w:p w14:paraId="4E5D0D7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}</w:t>
      </w:r>
    </w:p>
    <w:p w14:paraId="62DB792E" w14:textId="77777777" w:rsidR="00EE6B2B" w:rsidRPr="00EE6B2B" w:rsidRDefault="00EE6B2B" w:rsidP="00EE6B2B">
      <w:pPr>
        <w:rPr>
          <w:szCs w:val="28"/>
          <w:lang w:val="uk-UA"/>
        </w:rPr>
      </w:pPr>
    </w:p>
    <w:p w14:paraId="18C4D4D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&lt;summary&gt;</w:t>
      </w:r>
    </w:p>
    <w:p w14:paraId="5225407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Gets or sets whether the game is active.</w:t>
      </w:r>
    </w:p>
    <w:p w14:paraId="7A27470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&lt;/summary&gt;</w:t>
      </w:r>
    </w:p>
    <w:p w14:paraId="4FDCFF6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public bool IsGameActive</w:t>
      </w:r>
    </w:p>
    <w:p w14:paraId="6C3E27A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2783C50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get =&gt; _isGameActive;</w:t>
      </w:r>
    </w:p>
    <w:p w14:paraId="052965B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set =&gt; SetProperty(ref _isGameActive, value);</w:t>
      </w:r>
    </w:p>
    <w:p w14:paraId="2031149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15EF0A1F" w14:textId="77777777" w:rsidR="00EE6B2B" w:rsidRPr="00EE6B2B" w:rsidRDefault="00EE6B2B" w:rsidP="00EE6B2B">
      <w:pPr>
        <w:rPr>
          <w:szCs w:val="28"/>
          <w:lang w:val="uk-UA"/>
        </w:rPr>
      </w:pPr>
    </w:p>
    <w:p w14:paraId="0E63FC0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&lt;summary&gt;</w:t>
      </w:r>
    </w:p>
    <w:p w14:paraId="2CC7D42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Gets or sets the game result text.</w:t>
      </w:r>
    </w:p>
    <w:p w14:paraId="0921FC6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&lt;/summary&gt;</w:t>
      </w:r>
    </w:p>
    <w:p w14:paraId="77DD1CB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public string GameResultText</w:t>
      </w:r>
    </w:p>
    <w:p w14:paraId="78A45B4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544E536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get =&gt; _gameResultText;</w:t>
      </w:r>
    </w:p>
    <w:p w14:paraId="5BE1D76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set =&gt; SetProperty(ref _gameResultText, value);</w:t>
      </w:r>
    </w:p>
    <w:p w14:paraId="02116D7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71A199BD" w14:textId="77777777" w:rsidR="00EE6B2B" w:rsidRPr="00EE6B2B" w:rsidRDefault="00EE6B2B" w:rsidP="00EE6B2B">
      <w:pPr>
        <w:rPr>
          <w:szCs w:val="28"/>
          <w:lang w:val="uk-UA"/>
        </w:rPr>
      </w:pPr>
    </w:p>
    <w:p w14:paraId="5F93DF3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&lt;summary&gt;</w:t>
      </w:r>
    </w:p>
    <w:p w14:paraId="46E860E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Gets or sets whether computer mode is enabled.</w:t>
      </w:r>
    </w:p>
    <w:p w14:paraId="5BDA892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&lt;/summary&gt;</w:t>
      </w:r>
    </w:p>
    <w:p w14:paraId="69CBC9E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public bool IsComputerMode</w:t>
      </w:r>
    </w:p>
    <w:p w14:paraId="4A0E442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2058F80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get =&gt; _isComputerMode;</w:t>
      </w:r>
    </w:p>
    <w:p w14:paraId="102F6A4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set</w:t>
      </w:r>
    </w:p>
    <w:p w14:paraId="060BE6F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11A7DFF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_isComputerMode = value;</w:t>
      </w:r>
    </w:p>
    <w:p w14:paraId="704862A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OnPropertyChanged(nameof(IsComputerMode));</w:t>
      </w:r>
    </w:p>
    <w:p w14:paraId="23FD323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}</w:t>
      </w:r>
    </w:p>
    <w:p w14:paraId="437BBBD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7CE24E31" w14:textId="77777777" w:rsidR="00EE6B2B" w:rsidRPr="00EE6B2B" w:rsidRDefault="00EE6B2B" w:rsidP="00EE6B2B">
      <w:pPr>
        <w:rPr>
          <w:szCs w:val="28"/>
          <w:lang w:val="uk-UA"/>
        </w:rPr>
      </w:pPr>
    </w:p>
    <w:p w14:paraId="10DEB04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&lt;summary&gt;</w:t>
      </w:r>
    </w:p>
    <w:p w14:paraId="4A1C6A3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Gets or sets the board cells.</w:t>
      </w:r>
    </w:p>
    <w:p w14:paraId="3F24314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&lt;/summary&gt;</w:t>
      </w:r>
    </w:p>
    <w:p w14:paraId="6A82399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public ObservableCollection&lt;BoardCell&gt; Board</w:t>
      </w:r>
    </w:p>
    <w:p w14:paraId="20E851C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0B96767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get =&gt; _board;</w:t>
      </w:r>
    </w:p>
    <w:p w14:paraId="264C9DE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set =&gt; SetProperty(ref _board, value);</w:t>
      </w:r>
    </w:p>
    <w:p w14:paraId="6451C65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3032A5EA" w14:textId="77777777" w:rsidR="00EE6B2B" w:rsidRPr="00EE6B2B" w:rsidRDefault="00EE6B2B" w:rsidP="00EE6B2B">
      <w:pPr>
        <w:rPr>
          <w:szCs w:val="28"/>
          <w:lang w:val="uk-UA"/>
        </w:rPr>
      </w:pPr>
    </w:p>
    <w:p w14:paraId="2213BF3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&lt;summary&gt;</w:t>
      </w:r>
    </w:p>
    <w:p w14:paraId="6A9BD6E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Gets or sets the move history.</w:t>
      </w:r>
    </w:p>
    <w:p w14:paraId="77905D0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&lt;/summary&gt;</w:t>
      </w:r>
    </w:p>
    <w:p w14:paraId="784D616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public ObservableCollection&lt;string&gt; MoveHistory</w:t>
      </w:r>
    </w:p>
    <w:p w14:paraId="4B9DBB0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7D1DC27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get =&gt; _moveHistory;</w:t>
      </w:r>
    </w:p>
    <w:p w14:paraId="79B9C91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set =&gt; SetProperty(ref _moveHistory, value);</w:t>
      </w:r>
    </w:p>
    <w:p w14:paraId="67642F0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096CF7E3" w14:textId="77777777" w:rsidR="00EE6B2B" w:rsidRPr="00EE6B2B" w:rsidRDefault="00EE6B2B" w:rsidP="00EE6B2B">
      <w:pPr>
        <w:rPr>
          <w:szCs w:val="28"/>
          <w:lang w:val="uk-UA"/>
        </w:rPr>
      </w:pPr>
    </w:p>
    <w:p w14:paraId="346E78D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#endregion</w:t>
      </w:r>
    </w:p>
    <w:p w14:paraId="0D1F6F02" w14:textId="77777777" w:rsidR="00EE6B2B" w:rsidRPr="00EE6B2B" w:rsidRDefault="00EE6B2B" w:rsidP="00EE6B2B">
      <w:pPr>
        <w:rPr>
          <w:szCs w:val="28"/>
          <w:lang w:val="uk-UA"/>
        </w:rPr>
      </w:pPr>
    </w:p>
    <w:p w14:paraId="09F2667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#region Events</w:t>
      </w:r>
    </w:p>
    <w:p w14:paraId="33518254" w14:textId="77777777" w:rsidR="00EE6B2B" w:rsidRPr="00EE6B2B" w:rsidRDefault="00EE6B2B" w:rsidP="00EE6B2B">
      <w:pPr>
        <w:rPr>
          <w:szCs w:val="28"/>
          <w:lang w:val="uk-UA"/>
        </w:rPr>
      </w:pPr>
    </w:p>
    <w:p w14:paraId="5901929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&lt;summary&gt;</w:t>
      </w:r>
    </w:p>
    <w:p w14:paraId="2C61FFB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Event raised when a property changes.</w:t>
      </w:r>
    </w:p>
    <w:p w14:paraId="469C5DF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&lt;/summary&gt;</w:t>
      </w:r>
    </w:p>
    <w:p w14:paraId="77CE571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public event PropertyChangedEventHandler? PropertyChanged;</w:t>
      </w:r>
    </w:p>
    <w:p w14:paraId="41F05005" w14:textId="77777777" w:rsidR="00EE6B2B" w:rsidRPr="00EE6B2B" w:rsidRDefault="00EE6B2B" w:rsidP="00EE6B2B">
      <w:pPr>
        <w:rPr>
          <w:szCs w:val="28"/>
          <w:lang w:val="uk-UA"/>
        </w:rPr>
      </w:pPr>
    </w:p>
    <w:p w14:paraId="3B3AA60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#endregion</w:t>
      </w:r>
    </w:p>
    <w:p w14:paraId="540169E9" w14:textId="77777777" w:rsidR="00EE6B2B" w:rsidRPr="00EE6B2B" w:rsidRDefault="00EE6B2B" w:rsidP="00EE6B2B">
      <w:pPr>
        <w:rPr>
          <w:szCs w:val="28"/>
          <w:lang w:val="uk-UA"/>
        </w:rPr>
      </w:pPr>
    </w:p>
    <w:p w14:paraId="5548EF0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#region Constructor and Initialization</w:t>
      </w:r>
    </w:p>
    <w:p w14:paraId="6A06C225" w14:textId="77777777" w:rsidR="00EE6B2B" w:rsidRPr="00EE6B2B" w:rsidRDefault="00EE6B2B" w:rsidP="00EE6B2B">
      <w:pPr>
        <w:rPr>
          <w:szCs w:val="28"/>
          <w:lang w:val="uk-UA"/>
        </w:rPr>
      </w:pPr>
    </w:p>
    <w:p w14:paraId="2053072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&lt;summary&gt;</w:t>
      </w:r>
    </w:p>
    <w:p w14:paraId="2C45DA0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Creates a new MainWindow instance.</w:t>
      </w:r>
    </w:p>
    <w:p w14:paraId="0ECA123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&lt;/summary&gt;</w:t>
      </w:r>
    </w:p>
    <w:p w14:paraId="792A83E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public MainWindow()</w:t>
      </w:r>
    </w:p>
    <w:p w14:paraId="6F1220C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258094F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InitializeComponent();</w:t>
      </w:r>
    </w:p>
    <w:p w14:paraId="50DF886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DataContext = this;</w:t>
      </w:r>
    </w:p>
    <w:p w14:paraId="2A805B2B" w14:textId="77777777" w:rsidR="00EE6B2B" w:rsidRPr="00EE6B2B" w:rsidRDefault="00EE6B2B" w:rsidP="00EE6B2B">
      <w:pPr>
        <w:rPr>
          <w:szCs w:val="28"/>
          <w:lang w:val="uk-UA"/>
        </w:rPr>
      </w:pPr>
    </w:p>
    <w:p w14:paraId="1936373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this.Width = 1100;</w:t>
      </w:r>
    </w:p>
    <w:p w14:paraId="4FF22F52" w14:textId="77777777" w:rsidR="00EE6B2B" w:rsidRPr="00EE6B2B" w:rsidRDefault="00EE6B2B" w:rsidP="00EE6B2B">
      <w:pPr>
        <w:rPr>
          <w:szCs w:val="28"/>
          <w:lang w:val="uk-UA"/>
        </w:rPr>
      </w:pPr>
    </w:p>
    <w:p w14:paraId="190E48E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_whitePanel = new StackPanel();</w:t>
      </w:r>
    </w:p>
    <w:p w14:paraId="540FF09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_blackPanel = new StackPanel();</w:t>
      </w:r>
    </w:p>
    <w:p w14:paraId="028E3B9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SideGrid = new Grid();</w:t>
      </w:r>
    </w:p>
    <w:p w14:paraId="25918639" w14:textId="77777777" w:rsidR="00EE6B2B" w:rsidRPr="00EE6B2B" w:rsidRDefault="00EE6B2B" w:rsidP="00EE6B2B">
      <w:pPr>
        <w:rPr>
          <w:szCs w:val="28"/>
          <w:lang w:val="uk-UA"/>
        </w:rPr>
      </w:pPr>
    </w:p>
    <w:p w14:paraId="5AD6F52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_gameLogic = new GameLogic();</w:t>
      </w:r>
    </w:p>
    <w:p w14:paraId="0388A03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_gameLogic.BoardUpdated += OnGameLogicBoardUpdated;</w:t>
      </w:r>
    </w:p>
    <w:p w14:paraId="2B77CBF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_gameLogic.MoveMade += OnGameLogicMoveMade;</w:t>
      </w:r>
    </w:p>
    <w:p w14:paraId="2DD8254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_gameLogic.GameEnded += OnGameLogicGameEnded;</w:t>
      </w:r>
    </w:p>
    <w:p w14:paraId="581B2C9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_gameLogic.PawnPromotion += OnPawnPromotion;</w:t>
      </w:r>
    </w:p>
    <w:p w14:paraId="258AC393" w14:textId="77777777" w:rsidR="00EE6B2B" w:rsidRPr="00EE6B2B" w:rsidRDefault="00EE6B2B" w:rsidP="00EE6B2B">
      <w:pPr>
        <w:rPr>
          <w:szCs w:val="28"/>
          <w:lang w:val="uk-UA"/>
        </w:rPr>
      </w:pPr>
    </w:p>
    <w:p w14:paraId="577D97A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_gameLogic.SetPromotionDialogCallback(ShowPromotionDialog);</w:t>
      </w:r>
    </w:p>
    <w:p w14:paraId="082F8C75" w14:textId="77777777" w:rsidR="00EE6B2B" w:rsidRPr="00EE6B2B" w:rsidRDefault="00EE6B2B" w:rsidP="00EE6B2B">
      <w:pPr>
        <w:rPr>
          <w:szCs w:val="28"/>
          <w:lang w:val="uk-UA"/>
        </w:rPr>
      </w:pPr>
    </w:p>
    <w:p w14:paraId="232C0D1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CreateSidePanels();</w:t>
      </w:r>
    </w:p>
    <w:p w14:paraId="6BFFFC9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InitializeSetupPanels();</w:t>
      </w:r>
    </w:p>
    <w:p w14:paraId="568AB5CD" w14:textId="77777777" w:rsidR="00EE6B2B" w:rsidRPr="00EE6B2B" w:rsidRDefault="00EE6B2B" w:rsidP="00EE6B2B">
      <w:pPr>
        <w:rPr>
          <w:szCs w:val="28"/>
          <w:lang w:val="uk-UA"/>
        </w:rPr>
      </w:pPr>
    </w:p>
    <w:p w14:paraId="226D5E1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Board = _gameLogic.GetCurrentBoard();</w:t>
      </w:r>
    </w:p>
    <w:p w14:paraId="58BFE31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InitializeTimers();</w:t>
      </w:r>
    </w:p>
    <w:p w14:paraId="547896F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StartTimers();</w:t>
      </w:r>
    </w:p>
    <w:p w14:paraId="3143795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UpdateStatusText();</w:t>
      </w:r>
    </w:p>
    <w:p w14:paraId="0493A826" w14:textId="77777777" w:rsidR="00EE6B2B" w:rsidRPr="00EE6B2B" w:rsidRDefault="00EE6B2B" w:rsidP="00EE6B2B">
      <w:pPr>
        <w:rPr>
          <w:szCs w:val="28"/>
          <w:lang w:val="uk-UA"/>
        </w:rPr>
      </w:pPr>
    </w:p>
    <w:p w14:paraId="2FA6789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if (DifficultyComboBox != null)</w:t>
      </w:r>
    </w:p>
    <w:p w14:paraId="206D414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1A6EF7E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DifficultyComboBox.SelectionChanged -= DifficultyComboBox_SelectionChanged;</w:t>
      </w:r>
    </w:p>
    <w:p w14:paraId="2E28ECA0" w14:textId="77777777" w:rsidR="00EE6B2B" w:rsidRPr="00EE6B2B" w:rsidRDefault="00EE6B2B" w:rsidP="00EE6B2B">
      <w:pPr>
        <w:rPr>
          <w:szCs w:val="28"/>
          <w:lang w:val="uk-UA"/>
        </w:rPr>
      </w:pPr>
    </w:p>
    <w:p w14:paraId="730A873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DifficultyComboBox.SelectedIndex = 2;</w:t>
      </w:r>
    </w:p>
    <w:p w14:paraId="75F17788" w14:textId="77777777" w:rsidR="00EE6B2B" w:rsidRPr="00EE6B2B" w:rsidRDefault="00EE6B2B" w:rsidP="00EE6B2B">
      <w:pPr>
        <w:rPr>
          <w:szCs w:val="28"/>
          <w:lang w:val="uk-UA"/>
        </w:rPr>
      </w:pPr>
    </w:p>
    <w:p w14:paraId="4B838BA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DifficultyComboBox.SelectionChanged += DifficultyComboBox_SelectionChanged;</w:t>
      </w:r>
    </w:p>
    <w:p w14:paraId="10923BA6" w14:textId="77777777" w:rsidR="00EE6B2B" w:rsidRPr="00EE6B2B" w:rsidRDefault="00EE6B2B" w:rsidP="00EE6B2B">
      <w:pPr>
        <w:rPr>
          <w:szCs w:val="28"/>
          <w:lang w:val="uk-UA"/>
        </w:rPr>
      </w:pPr>
    </w:p>
    <w:p w14:paraId="550713F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DifficultyComboBox.Visibility = Visibility.Collapsed;</w:t>
      </w:r>
    </w:p>
    <w:p w14:paraId="0B94C6B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</w:t>
      </w:r>
    </w:p>
    <w:p w14:paraId="65981CDD" w14:textId="77777777" w:rsidR="00EE6B2B" w:rsidRPr="00EE6B2B" w:rsidRDefault="00EE6B2B" w:rsidP="00EE6B2B">
      <w:pPr>
        <w:rPr>
          <w:szCs w:val="28"/>
          <w:lang w:val="uk-UA"/>
        </w:rPr>
      </w:pPr>
    </w:p>
    <w:p w14:paraId="179847F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_isComputerMode = false;</w:t>
      </w:r>
    </w:p>
    <w:p w14:paraId="480CB37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_gameLogic.SetComputerMode(false);</w:t>
      </w:r>
    </w:p>
    <w:p w14:paraId="2A4E41B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IsComputerMode = false;</w:t>
      </w:r>
    </w:p>
    <w:p w14:paraId="173CB126" w14:textId="77777777" w:rsidR="00EE6B2B" w:rsidRPr="00EE6B2B" w:rsidRDefault="00EE6B2B" w:rsidP="00EE6B2B">
      <w:pPr>
        <w:rPr>
          <w:szCs w:val="28"/>
          <w:lang w:val="uk-UA"/>
        </w:rPr>
      </w:pPr>
    </w:p>
    <w:p w14:paraId="0E64CF3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_isGameActive = true;</w:t>
      </w:r>
    </w:p>
    <w:p w14:paraId="4C6DD3E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_isAnalysisMode = false;</w:t>
      </w:r>
    </w:p>
    <w:p w14:paraId="2C67593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_isSetupPositionMode = false;</w:t>
      </w:r>
    </w:p>
    <w:p w14:paraId="13D5E54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0FC98FEA" w14:textId="77777777" w:rsidR="00EE6B2B" w:rsidRPr="00EE6B2B" w:rsidRDefault="00EE6B2B" w:rsidP="00EE6B2B">
      <w:pPr>
        <w:rPr>
          <w:szCs w:val="28"/>
          <w:lang w:val="uk-UA"/>
        </w:rPr>
      </w:pPr>
    </w:p>
    <w:p w14:paraId="42A2C38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&lt;summary&gt;</w:t>
      </w:r>
    </w:p>
    <w:p w14:paraId="7934ACE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Handles the difficulty selection change.</w:t>
      </w:r>
    </w:p>
    <w:p w14:paraId="74D9C1A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&lt;/summary&gt;</w:t>
      </w:r>
    </w:p>
    <w:p w14:paraId="60E621D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private void DifficultyComboBox_SelectionChanged(object sender, SelectionChangedEventArgs e)</w:t>
      </w:r>
    </w:p>
    <w:p w14:paraId="77AC312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23E6AA6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if (DifficultyComboBox?.SelectedItem is ComboBoxItem selectedItem &amp;&amp; _gameLogic != null)</w:t>
      </w:r>
    </w:p>
    <w:p w14:paraId="632396A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6757FDE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string difficultyText = selectedItem.Tag?.ToString() ?? selectedItem.Content?.ToString() ?? "Medium";</w:t>
      </w:r>
    </w:p>
    <w:p w14:paraId="35B37FD3" w14:textId="77777777" w:rsidR="00EE6B2B" w:rsidRPr="00EE6B2B" w:rsidRDefault="00EE6B2B" w:rsidP="00EE6B2B">
      <w:pPr>
        <w:rPr>
          <w:szCs w:val="28"/>
          <w:lang w:val="uk-UA"/>
        </w:rPr>
      </w:pPr>
    </w:p>
    <w:p w14:paraId="423B886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MessageBoxResult result = MessageBox.Show(</w:t>
      </w:r>
    </w:p>
    <w:p w14:paraId="00EC036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$"Change difficulty to {difficultyText}? This will start a new game.",</w:t>
      </w:r>
    </w:p>
    <w:p w14:paraId="794C2EA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"Change Difficulty",</w:t>
      </w:r>
    </w:p>
    <w:p w14:paraId="7AA7D15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MessageBoxButton.YesNo,</w:t>
      </w:r>
    </w:p>
    <w:p w14:paraId="1317771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MessageBoxImage.Question);</w:t>
      </w:r>
    </w:p>
    <w:p w14:paraId="0640578B" w14:textId="77777777" w:rsidR="00EE6B2B" w:rsidRPr="00EE6B2B" w:rsidRDefault="00EE6B2B" w:rsidP="00EE6B2B">
      <w:pPr>
        <w:rPr>
          <w:szCs w:val="28"/>
          <w:lang w:val="uk-UA"/>
        </w:rPr>
      </w:pPr>
    </w:p>
    <w:p w14:paraId="6D6B2D1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if (result == MessageBoxResult.Yes)</w:t>
      </w:r>
    </w:p>
    <w:p w14:paraId="43AD8AA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{</w:t>
      </w:r>
    </w:p>
    <w:p w14:paraId="73ADAEB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_gameLogic.CurrentDifficulty = difficultyText switch</w:t>
      </w:r>
    </w:p>
    <w:p w14:paraId="69139DB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{</w:t>
      </w:r>
    </w:p>
    <w:p w14:paraId="309607B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"Random" =&gt; GameLogic.ComputerDifficulty.Random,</w:t>
      </w:r>
    </w:p>
    <w:p w14:paraId="06B1CA1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"Easy" =&gt; GameLogic.ComputerDifficulty.Easy,</w:t>
      </w:r>
    </w:p>
    <w:p w14:paraId="6DA2EEC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"Medium" =&gt; GameLogic.ComputerDifficulty.Medium,</w:t>
      </w:r>
    </w:p>
    <w:p w14:paraId="1EAF565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"Hard" =&gt; GameLogic.ComputerDifficulty.Hard,</w:t>
      </w:r>
    </w:p>
    <w:p w14:paraId="4790C9E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"Expert" =&gt; GameLogic.ComputerDifficulty.Expert,</w:t>
      </w:r>
    </w:p>
    <w:p w14:paraId="189DC15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_ =&gt; GameLogic.ComputerDifficulty.Medium</w:t>
      </w:r>
    </w:p>
    <w:p w14:paraId="770FD39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};</w:t>
      </w:r>
    </w:p>
    <w:p w14:paraId="35353AA6" w14:textId="77777777" w:rsidR="00EE6B2B" w:rsidRPr="00EE6B2B" w:rsidRDefault="00EE6B2B" w:rsidP="00EE6B2B">
      <w:pPr>
        <w:rPr>
          <w:szCs w:val="28"/>
          <w:lang w:val="uk-UA"/>
        </w:rPr>
      </w:pPr>
    </w:p>
    <w:p w14:paraId="5617B04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ClearMoveHistory();</w:t>
      </w:r>
    </w:p>
    <w:p w14:paraId="65D22938" w14:textId="77777777" w:rsidR="00EE6B2B" w:rsidRPr="00EE6B2B" w:rsidRDefault="00EE6B2B" w:rsidP="00EE6B2B">
      <w:pPr>
        <w:rPr>
          <w:szCs w:val="28"/>
          <w:lang w:val="uk-UA"/>
        </w:rPr>
      </w:pPr>
    </w:p>
    <w:p w14:paraId="4A84479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        _playerColor = PlayAsWhiteRadioButton?.IsChecked == true ? ChessColor.White : ChessColor.Black;</w:t>
      </w:r>
    </w:p>
    <w:p w14:paraId="4FBB94E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_gameLogic.PlayerPlaysBlack = _playerColor == ChessColor.Black;</w:t>
      </w:r>
    </w:p>
    <w:p w14:paraId="6A4BE6A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_currentPlayer = "white";</w:t>
      </w:r>
    </w:p>
    <w:p w14:paraId="7CDBE60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_gameLogic.InitializeGame();</w:t>
      </w:r>
    </w:p>
    <w:p w14:paraId="1B15CE6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InitializeBoardUI();</w:t>
      </w:r>
    </w:p>
    <w:p w14:paraId="2E9C101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UpdateBoardUI();</w:t>
      </w:r>
    </w:p>
    <w:p w14:paraId="342352C6" w14:textId="77777777" w:rsidR="00EE6B2B" w:rsidRPr="00EE6B2B" w:rsidRDefault="00EE6B2B" w:rsidP="00EE6B2B">
      <w:pPr>
        <w:rPr>
          <w:szCs w:val="28"/>
          <w:lang w:val="uk-UA"/>
        </w:rPr>
      </w:pPr>
    </w:p>
    <w:p w14:paraId="4A2B43C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ResetTimers();</w:t>
      </w:r>
    </w:p>
    <w:p w14:paraId="78D41EE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_isTimersPaused = false;</w:t>
      </w:r>
    </w:p>
    <w:p w14:paraId="7CB3710A" w14:textId="77777777" w:rsidR="00EE6B2B" w:rsidRPr="00EE6B2B" w:rsidRDefault="00EE6B2B" w:rsidP="00EE6B2B">
      <w:pPr>
        <w:rPr>
          <w:szCs w:val="28"/>
          <w:lang w:val="uk-UA"/>
        </w:rPr>
      </w:pPr>
    </w:p>
    <w:p w14:paraId="0B04921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if (TimerControlButton != null)</w:t>
      </w:r>
    </w:p>
    <w:p w14:paraId="4964F67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TimerControlButton.Content = "Pause Timers";</w:t>
      </w:r>
    </w:p>
    <w:p w14:paraId="414EF31D" w14:textId="77777777" w:rsidR="00EE6B2B" w:rsidRPr="00EE6B2B" w:rsidRDefault="00EE6B2B" w:rsidP="00EE6B2B">
      <w:pPr>
        <w:rPr>
          <w:szCs w:val="28"/>
          <w:lang w:val="uk-UA"/>
        </w:rPr>
      </w:pPr>
    </w:p>
    <w:p w14:paraId="0CD183D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_isGameActive = true;</w:t>
      </w:r>
    </w:p>
    <w:p w14:paraId="5CBC9771" w14:textId="77777777" w:rsidR="00EE6B2B" w:rsidRPr="00EE6B2B" w:rsidRDefault="00EE6B2B" w:rsidP="00EE6B2B">
      <w:pPr>
        <w:rPr>
          <w:szCs w:val="28"/>
          <w:lang w:val="uk-UA"/>
        </w:rPr>
      </w:pPr>
    </w:p>
    <w:p w14:paraId="4A0AA1F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bool isComputerTurn = (_playerPlaysBlack &amp;&amp; _currentPlayer == "white") ||</w:t>
      </w:r>
    </w:p>
    <w:p w14:paraId="14F376D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        (!_playerPlaysBlack &amp;&amp; _currentPlayer == "black");</w:t>
      </w:r>
    </w:p>
    <w:p w14:paraId="5B23CDBB" w14:textId="77777777" w:rsidR="00EE6B2B" w:rsidRPr="00EE6B2B" w:rsidRDefault="00EE6B2B" w:rsidP="00EE6B2B">
      <w:pPr>
        <w:rPr>
          <w:szCs w:val="28"/>
          <w:lang w:val="uk-UA"/>
        </w:rPr>
      </w:pPr>
    </w:p>
    <w:p w14:paraId="079869C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if (isComputerTurn)</w:t>
      </w:r>
    </w:p>
    <w:p w14:paraId="7D1EF83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{</w:t>
      </w:r>
    </w:p>
    <w:p w14:paraId="2826538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Task.Run(() =&gt;</w:t>
      </w:r>
    </w:p>
    <w:p w14:paraId="615EC57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{</w:t>
      </w:r>
    </w:p>
    <w:p w14:paraId="0BCB6B1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System.Threading.Thread.Sleep(500);</w:t>
      </w:r>
    </w:p>
    <w:p w14:paraId="15D8E013" w14:textId="77777777" w:rsidR="00EE6B2B" w:rsidRPr="00EE6B2B" w:rsidRDefault="00EE6B2B" w:rsidP="00EE6B2B">
      <w:pPr>
        <w:rPr>
          <w:szCs w:val="28"/>
          <w:lang w:val="uk-UA"/>
        </w:rPr>
      </w:pPr>
    </w:p>
    <w:p w14:paraId="3C18F6A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Application.Current.Dispatcher.Invoke(() =&gt;</w:t>
      </w:r>
    </w:p>
    <w:p w14:paraId="24BAE53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{</w:t>
      </w:r>
    </w:p>
    <w:p w14:paraId="30F76D0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_gameLogic.MakeComputerMove();</w:t>
      </w:r>
    </w:p>
    <w:p w14:paraId="1F1F8D4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                });</w:t>
      </w:r>
    </w:p>
    <w:p w14:paraId="187B927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});</w:t>
      </w:r>
    </w:p>
    <w:p w14:paraId="57ADD4F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}</w:t>
      </w:r>
    </w:p>
    <w:p w14:paraId="42D0C2E1" w14:textId="77777777" w:rsidR="00EE6B2B" w:rsidRPr="00EE6B2B" w:rsidRDefault="00EE6B2B" w:rsidP="00EE6B2B">
      <w:pPr>
        <w:rPr>
          <w:szCs w:val="28"/>
          <w:lang w:val="uk-UA"/>
        </w:rPr>
      </w:pPr>
    </w:p>
    <w:p w14:paraId="5DD10AD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ForceRefreshBoardState();</w:t>
      </w:r>
    </w:p>
    <w:p w14:paraId="37993FB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}</w:t>
      </w:r>
    </w:p>
    <w:p w14:paraId="0D2EC52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else</w:t>
      </w:r>
    </w:p>
    <w:p w14:paraId="564EF37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{</w:t>
      </w:r>
    </w:p>
    <w:p w14:paraId="2DDEE4D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GameLogic.ComputerDifficulty currentDifficulty = _gameLogic.CurrentDifficulty;</w:t>
      </w:r>
    </w:p>
    <w:p w14:paraId="5AFDBFF4" w14:textId="77777777" w:rsidR="00EE6B2B" w:rsidRPr="00EE6B2B" w:rsidRDefault="00EE6B2B" w:rsidP="00EE6B2B">
      <w:pPr>
        <w:rPr>
          <w:szCs w:val="28"/>
          <w:lang w:val="uk-UA"/>
        </w:rPr>
      </w:pPr>
    </w:p>
    <w:p w14:paraId="53B9E82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for (int i = 0; i &lt; DifficultyComboBox.Items.Count; i++)</w:t>
      </w:r>
    </w:p>
    <w:p w14:paraId="1E0C0B5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{</w:t>
      </w:r>
    </w:p>
    <w:p w14:paraId="4F1AF28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if (DifficultyComboBox.Items[i] is ComboBoxItem item)</w:t>
      </w:r>
    </w:p>
    <w:p w14:paraId="57D6DF3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{</w:t>
      </w:r>
    </w:p>
    <w:p w14:paraId="693D0C7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string diffText = item.Tag?.ToString() ?? "";</w:t>
      </w:r>
    </w:p>
    <w:p w14:paraId="66148E9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if (diffText == currentDifficulty.ToString())</w:t>
      </w:r>
    </w:p>
    <w:p w14:paraId="3DAE403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{</w:t>
      </w:r>
    </w:p>
    <w:p w14:paraId="60E3761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DifficultyComboBox.SelectionChanged -= DifficultyComboBox_SelectionChanged;</w:t>
      </w:r>
    </w:p>
    <w:p w14:paraId="113756CF" w14:textId="77777777" w:rsidR="00EE6B2B" w:rsidRPr="00EE6B2B" w:rsidRDefault="00EE6B2B" w:rsidP="00EE6B2B">
      <w:pPr>
        <w:rPr>
          <w:szCs w:val="28"/>
          <w:lang w:val="uk-UA"/>
        </w:rPr>
      </w:pPr>
    </w:p>
    <w:p w14:paraId="130A0AF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DifficultyComboBox.SelectedIndex = i;</w:t>
      </w:r>
    </w:p>
    <w:p w14:paraId="0354197A" w14:textId="77777777" w:rsidR="00EE6B2B" w:rsidRPr="00EE6B2B" w:rsidRDefault="00EE6B2B" w:rsidP="00EE6B2B">
      <w:pPr>
        <w:rPr>
          <w:szCs w:val="28"/>
          <w:lang w:val="uk-UA"/>
        </w:rPr>
      </w:pPr>
    </w:p>
    <w:p w14:paraId="4C620C1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DifficultyComboBox.SelectionChanged += DifficultyComboBox_SelectionChanged;</w:t>
      </w:r>
    </w:p>
    <w:p w14:paraId="68761BE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break;</w:t>
      </w:r>
    </w:p>
    <w:p w14:paraId="161A60F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}</w:t>
      </w:r>
    </w:p>
    <w:p w14:paraId="0D05AB1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}</w:t>
      </w:r>
    </w:p>
    <w:p w14:paraId="2D82156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}</w:t>
      </w:r>
    </w:p>
    <w:p w14:paraId="727D090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}</w:t>
      </w:r>
    </w:p>
    <w:p w14:paraId="41CF68B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}</w:t>
      </w:r>
    </w:p>
    <w:p w14:paraId="4CF1305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5BD836BF" w14:textId="77777777" w:rsidR="00EE6B2B" w:rsidRPr="00EE6B2B" w:rsidRDefault="00EE6B2B" w:rsidP="00EE6B2B">
      <w:pPr>
        <w:rPr>
          <w:szCs w:val="28"/>
          <w:lang w:val="uk-UA"/>
        </w:rPr>
      </w:pPr>
    </w:p>
    <w:p w14:paraId="10B91F9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&lt;summary&gt;</w:t>
      </w:r>
    </w:p>
    <w:p w14:paraId="28FECF4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Handles the board flip checkbox changes.</w:t>
      </w:r>
    </w:p>
    <w:p w14:paraId="5261EF2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&lt;/summary&gt;</w:t>
      </w:r>
    </w:p>
    <w:p w14:paraId="1221167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void FlipBoardCheckBox_Checked(object sender, RoutedEventArgs e)</w:t>
      </w:r>
    </w:p>
    <w:p w14:paraId="1A66D46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75EE533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IsBoardFlipped = (sender as CheckBox)?.IsChecked ?? false;</w:t>
      </w:r>
    </w:p>
    <w:p w14:paraId="52FB7E3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UpdateBoardUI();</w:t>
      </w:r>
    </w:p>
    <w:p w14:paraId="1525A2A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5FDCB920" w14:textId="77777777" w:rsidR="00EE6B2B" w:rsidRPr="00EE6B2B" w:rsidRDefault="00EE6B2B" w:rsidP="00EE6B2B">
      <w:pPr>
        <w:rPr>
          <w:szCs w:val="28"/>
          <w:lang w:val="uk-UA"/>
        </w:rPr>
      </w:pPr>
    </w:p>
    <w:p w14:paraId="31B6FB2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&lt;summary&gt;</w:t>
      </w:r>
    </w:p>
    <w:p w14:paraId="53CD208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Creates the side panels for piece selection during setup with dynamic sizing</w:t>
      </w:r>
    </w:p>
    <w:p w14:paraId="7F6547A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&lt;/summary&gt;</w:t>
      </w:r>
    </w:p>
    <w:p w14:paraId="6B7A105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 Modifications to MainWindow.xaml.cs</w:t>
      </w:r>
    </w:p>
    <w:p w14:paraId="44D157BB" w14:textId="77777777" w:rsidR="00EE6B2B" w:rsidRPr="00EE6B2B" w:rsidRDefault="00EE6B2B" w:rsidP="00EE6B2B">
      <w:pPr>
        <w:rPr>
          <w:szCs w:val="28"/>
          <w:lang w:val="uk-UA"/>
        </w:rPr>
      </w:pPr>
    </w:p>
    <w:p w14:paraId="2E1F8C7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void CreateSidePanels()</w:t>
      </w:r>
    </w:p>
    <w:p w14:paraId="0B5C311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6AD3BE8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Grid sideGrid = new Grid();</w:t>
      </w:r>
    </w:p>
    <w:p w14:paraId="58414152" w14:textId="77777777" w:rsidR="00EE6B2B" w:rsidRPr="00EE6B2B" w:rsidRDefault="00EE6B2B" w:rsidP="00EE6B2B">
      <w:pPr>
        <w:rPr>
          <w:szCs w:val="28"/>
          <w:lang w:val="uk-UA"/>
        </w:rPr>
      </w:pPr>
    </w:p>
    <w:p w14:paraId="5A73BF6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sideGrid.Width = double.NaN;</w:t>
      </w:r>
    </w:p>
    <w:p w14:paraId="2583B43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sideGrid.MinWidth = 200; </w:t>
      </w:r>
    </w:p>
    <w:p w14:paraId="48A60A0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sideGrid.MaxWidth = 350;</w:t>
      </w:r>
    </w:p>
    <w:p w14:paraId="24DBC381" w14:textId="77777777" w:rsidR="00EE6B2B" w:rsidRPr="00EE6B2B" w:rsidRDefault="00EE6B2B" w:rsidP="00EE6B2B">
      <w:pPr>
        <w:rPr>
          <w:szCs w:val="28"/>
          <w:lang w:val="uk-UA"/>
        </w:rPr>
      </w:pPr>
    </w:p>
    <w:p w14:paraId="1DE7E33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sideGrid.ColumnDefinitions.Add(new ColumnDefinition());</w:t>
      </w:r>
    </w:p>
    <w:p w14:paraId="6405578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sideGrid.ColumnDefinitions.Add(new ColumnDefinition());</w:t>
      </w:r>
    </w:p>
    <w:p w14:paraId="3BFCA57F" w14:textId="77777777" w:rsidR="00EE6B2B" w:rsidRPr="00EE6B2B" w:rsidRDefault="00EE6B2B" w:rsidP="00EE6B2B">
      <w:pPr>
        <w:rPr>
          <w:szCs w:val="28"/>
          <w:lang w:val="uk-UA"/>
        </w:rPr>
      </w:pPr>
    </w:p>
    <w:p w14:paraId="6665DAD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sideGrid.RowDefinitions.Add(new RowDefinition { Height = new GridLength(1, GridUnitType.Star) });</w:t>
      </w:r>
    </w:p>
    <w:p w14:paraId="6C8964E9" w14:textId="77777777" w:rsidR="00EE6B2B" w:rsidRPr="00EE6B2B" w:rsidRDefault="00EE6B2B" w:rsidP="00EE6B2B">
      <w:pPr>
        <w:rPr>
          <w:szCs w:val="28"/>
          <w:lang w:val="uk-UA"/>
        </w:rPr>
      </w:pPr>
    </w:p>
    <w:p w14:paraId="6DF133A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TextBlock setupHeader = new TextBlock</w:t>
      </w:r>
    </w:p>
    <w:p w14:paraId="59588FE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3596385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Text = "Piece Setup",</w:t>
      </w:r>
    </w:p>
    <w:p w14:paraId="5EFD034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FontSize = 18,</w:t>
      </w:r>
    </w:p>
    <w:p w14:paraId="2B739D2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FontWeight = FontWeights.Bold,</w:t>
      </w:r>
    </w:p>
    <w:p w14:paraId="0D618DC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HorizontalAlignment = HorizontalAlignment.Center,</w:t>
      </w:r>
    </w:p>
    <w:p w14:paraId="7289019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Margin = new Thickness(0, 10, 0, 10)</w:t>
      </w:r>
    </w:p>
    <w:p w14:paraId="0D0F69E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235DBD2C" w14:textId="77777777" w:rsidR="00EE6B2B" w:rsidRPr="00EE6B2B" w:rsidRDefault="00EE6B2B" w:rsidP="00EE6B2B">
      <w:pPr>
        <w:rPr>
          <w:szCs w:val="28"/>
          <w:lang w:val="uk-UA"/>
        </w:rPr>
      </w:pPr>
    </w:p>
    <w:p w14:paraId="5E2F120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ScrollViewer whiteScroll = new ScrollViewer</w:t>
      </w:r>
    </w:p>
    <w:p w14:paraId="4ED4917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4BDCFE5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VerticalScrollBarVisibility = ScrollBarVisibility.Auto,</w:t>
      </w:r>
    </w:p>
    <w:p w14:paraId="7815F1F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HorizontalScrollBarVisibility = ScrollBarVisibility.Disabled,</w:t>
      </w:r>
    </w:p>
    <w:p w14:paraId="7CF1ABC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Margin = new Thickness(5)</w:t>
      </w:r>
    </w:p>
    <w:p w14:paraId="5E582A7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77610498" w14:textId="77777777" w:rsidR="00EE6B2B" w:rsidRPr="00EE6B2B" w:rsidRDefault="00EE6B2B" w:rsidP="00EE6B2B">
      <w:pPr>
        <w:rPr>
          <w:szCs w:val="28"/>
          <w:lang w:val="uk-UA"/>
        </w:rPr>
      </w:pPr>
    </w:p>
    <w:p w14:paraId="5FFA295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ScrollViewer blackScroll = new ScrollViewer</w:t>
      </w:r>
    </w:p>
    <w:p w14:paraId="1B11AF3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107C00C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VerticalScrollBarVisibility = ScrollBarVisibility.Auto,</w:t>
      </w:r>
    </w:p>
    <w:p w14:paraId="003617A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HorizontalScrollBarVisibility = ScrollBarVisibility.Disabled,</w:t>
      </w:r>
    </w:p>
    <w:p w14:paraId="3635265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Margin = new Thickness(5)</w:t>
      </w:r>
    </w:p>
    <w:p w14:paraId="300CFA4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7CEA44C4" w14:textId="77777777" w:rsidR="00EE6B2B" w:rsidRPr="00EE6B2B" w:rsidRDefault="00EE6B2B" w:rsidP="00EE6B2B">
      <w:pPr>
        <w:rPr>
          <w:szCs w:val="28"/>
          <w:lang w:val="uk-UA"/>
        </w:rPr>
      </w:pPr>
    </w:p>
    <w:p w14:paraId="425CFE4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_whitePanel = new StackPanel</w:t>
      </w:r>
    </w:p>
    <w:p w14:paraId="0493B30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3146CC3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Orientation = Orientation.Vertical,</w:t>
      </w:r>
    </w:p>
    <w:p w14:paraId="0415ED5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VerticalAlignment = VerticalAlignment.Top,</w:t>
      </w:r>
    </w:p>
    <w:p w14:paraId="583F10C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    HorizontalAlignment = HorizontalAlignment.Stretch</w:t>
      </w:r>
    </w:p>
    <w:p w14:paraId="0672700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6F4104C0" w14:textId="77777777" w:rsidR="00EE6B2B" w:rsidRPr="00EE6B2B" w:rsidRDefault="00EE6B2B" w:rsidP="00EE6B2B">
      <w:pPr>
        <w:rPr>
          <w:szCs w:val="28"/>
          <w:lang w:val="uk-UA"/>
        </w:rPr>
      </w:pPr>
    </w:p>
    <w:p w14:paraId="2C6020C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_blackPanel = new StackPanel</w:t>
      </w:r>
    </w:p>
    <w:p w14:paraId="7ED642D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7CCF160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Orientation = Orientation.Vertical,</w:t>
      </w:r>
    </w:p>
    <w:p w14:paraId="2F8E234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VerticalAlignment = VerticalAlignment.Top,</w:t>
      </w:r>
    </w:p>
    <w:p w14:paraId="7AEC2EE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HorizontalAlignment = HorizontalAlignment.Stretch</w:t>
      </w:r>
    </w:p>
    <w:p w14:paraId="51D1865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6E1C0A87" w14:textId="77777777" w:rsidR="00EE6B2B" w:rsidRPr="00EE6B2B" w:rsidRDefault="00EE6B2B" w:rsidP="00EE6B2B">
      <w:pPr>
        <w:rPr>
          <w:szCs w:val="28"/>
          <w:lang w:val="uk-UA"/>
        </w:rPr>
      </w:pPr>
    </w:p>
    <w:p w14:paraId="44CCC31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TextBlock whiteTitle = new TextBlock</w:t>
      </w:r>
    </w:p>
    <w:p w14:paraId="7E6558D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110E2A3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Text = "White Pieces",</w:t>
      </w:r>
    </w:p>
    <w:p w14:paraId="677742F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FontSize = 16,</w:t>
      </w:r>
    </w:p>
    <w:p w14:paraId="65520C7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FontWeight = FontWeights.Bold,</w:t>
      </w:r>
    </w:p>
    <w:p w14:paraId="17B6588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Margin = new Thickness(0, 5, 0, 10),</w:t>
      </w:r>
    </w:p>
    <w:p w14:paraId="496E03B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HorizontalAlignment = HorizontalAlignment.Center</w:t>
      </w:r>
    </w:p>
    <w:p w14:paraId="1C91357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09BCA94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_whitePanel.Children.Add(whiteTitle);</w:t>
      </w:r>
    </w:p>
    <w:p w14:paraId="25B64E6D" w14:textId="77777777" w:rsidR="00EE6B2B" w:rsidRPr="00EE6B2B" w:rsidRDefault="00EE6B2B" w:rsidP="00EE6B2B">
      <w:pPr>
        <w:rPr>
          <w:szCs w:val="28"/>
          <w:lang w:val="uk-UA"/>
        </w:rPr>
      </w:pPr>
    </w:p>
    <w:p w14:paraId="5DEB725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TextBlock blackTitle = new TextBlock</w:t>
      </w:r>
    </w:p>
    <w:p w14:paraId="2C8DEC5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5BB087B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Text = "Black Pieces",</w:t>
      </w:r>
    </w:p>
    <w:p w14:paraId="1E52731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FontSize = 16,</w:t>
      </w:r>
    </w:p>
    <w:p w14:paraId="5C15C80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FontWeight = FontWeights.Bold,</w:t>
      </w:r>
    </w:p>
    <w:p w14:paraId="4AA8188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Margin = new Thickness(0, 5, 0, 10),</w:t>
      </w:r>
    </w:p>
    <w:p w14:paraId="2DC2A8C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HorizontalAlignment = HorizontalAlignment.Center</w:t>
      </w:r>
    </w:p>
    <w:p w14:paraId="1FD2703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6727496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_blackPanel.Children.Add(blackTitle);</w:t>
      </w:r>
    </w:p>
    <w:p w14:paraId="69384F22" w14:textId="77777777" w:rsidR="00EE6B2B" w:rsidRPr="00EE6B2B" w:rsidRDefault="00EE6B2B" w:rsidP="00EE6B2B">
      <w:pPr>
        <w:rPr>
          <w:szCs w:val="28"/>
          <w:lang w:val="uk-UA"/>
        </w:rPr>
      </w:pPr>
    </w:p>
    <w:p w14:paraId="3040AD3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whiteScroll.Content = _whitePanel;</w:t>
      </w:r>
    </w:p>
    <w:p w14:paraId="3C41ACA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blackScroll.Content = _blackPanel;</w:t>
      </w:r>
    </w:p>
    <w:p w14:paraId="3E88AFA6" w14:textId="77777777" w:rsidR="00EE6B2B" w:rsidRPr="00EE6B2B" w:rsidRDefault="00EE6B2B" w:rsidP="00EE6B2B">
      <w:pPr>
        <w:rPr>
          <w:szCs w:val="28"/>
          <w:lang w:val="uk-UA"/>
        </w:rPr>
      </w:pPr>
    </w:p>
    <w:p w14:paraId="1CC7434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sideGrid.Children.Add(whiteScroll);</w:t>
      </w:r>
    </w:p>
    <w:p w14:paraId="236BE73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sideGrid.Children.Add(blackScroll);</w:t>
      </w:r>
    </w:p>
    <w:p w14:paraId="7D90D65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Grid.SetColumn(whiteScroll, 0);</w:t>
      </w:r>
    </w:p>
    <w:p w14:paraId="387C4A8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Grid.SetColumn(blackScroll, 1);</w:t>
      </w:r>
    </w:p>
    <w:p w14:paraId="13452033" w14:textId="77777777" w:rsidR="00EE6B2B" w:rsidRPr="00EE6B2B" w:rsidRDefault="00EE6B2B" w:rsidP="00EE6B2B">
      <w:pPr>
        <w:rPr>
          <w:szCs w:val="28"/>
          <w:lang w:val="uk-UA"/>
        </w:rPr>
      </w:pPr>
    </w:p>
    <w:p w14:paraId="5DF10C9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Border setupBorder = new Border</w:t>
      </w:r>
    </w:p>
    <w:p w14:paraId="037D8C7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0282C29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BorderBrush = new SolidColorBrush(Colors.LightGray),</w:t>
      </w:r>
    </w:p>
    <w:p w14:paraId="6D70036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BorderThickness = new Thickness(1),</w:t>
      </w:r>
    </w:p>
    <w:p w14:paraId="7D3E88F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CornerRadius = new CornerRadius(5),</w:t>
      </w:r>
    </w:p>
    <w:p w14:paraId="631A404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Background = new SolidColorBrush(Colors.WhiteSmoke),</w:t>
      </w:r>
    </w:p>
    <w:p w14:paraId="0120D31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Margin = new Thickness(10),</w:t>
      </w:r>
    </w:p>
    <w:p w14:paraId="634DDC8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Padding = new Thickness(10),</w:t>
      </w:r>
    </w:p>
    <w:p w14:paraId="3D1257C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HorizontalAlignment = HorizontalAlignment.Left</w:t>
      </w:r>
    </w:p>
    <w:p w14:paraId="03BF253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5703B5B3" w14:textId="77777777" w:rsidR="00EE6B2B" w:rsidRPr="00EE6B2B" w:rsidRDefault="00EE6B2B" w:rsidP="00EE6B2B">
      <w:pPr>
        <w:rPr>
          <w:szCs w:val="28"/>
          <w:lang w:val="uk-UA"/>
        </w:rPr>
      </w:pPr>
    </w:p>
    <w:p w14:paraId="445E847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StackPanel setupContainer = new StackPanel();</w:t>
      </w:r>
    </w:p>
    <w:p w14:paraId="790DC84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setupContainer.Children.Add(setupHeader);</w:t>
      </w:r>
    </w:p>
    <w:p w14:paraId="20C8A12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setupContainer.Children.Add(sideGrid);</w:t>
      </w:r>
    </w:p>
    <w:p w14:paraId="4BDB6E3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setupBorder.Child = setupContainer;</w:t>
      </w:r>
    </w:p>
    <w:p w14:paraId="3C21443F" w14:textId="77777777" w:rsidR="00EE6B2B" w:rsidRPr="00EE6B2B" w:rsidRDefault="00EE6B2B" w:rsidP="00EE6B2B">
      <w:pPr>
        <w:rPr>
          <w:szCs w:val="28"/>
          <w:lang w:val="uk-UA"/>
        </w:rPr>
      </w:pPr>
    </w:p>
    <w:p w14:paraId="63440B2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MainGrid.Children.Add(setupBorder);</w:t>
      </w:r>
    </w:p>
    <w:p w14:paraId="446D21C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Grid.SetColumn(setupBorder, 3);</w:t>
      </w:r>
    </w:p>
    <w:p w14:paraId="29B588C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Grid.SetRow(setupBorder, 1);</w:t>
      </w:r>
    </w:p>
    <w:p w14:paraId="344C86E5" w14:textId="77777777" w:rsidR="00EE6B2B" w:rsidRPr="00EE6B2B" w:rsidRDefault="00EE6B2B" w:rsidP="00EE6B2B">
      <w:pPr>
        <w:rPr>
          <w:szCs w:val="28"/>
          <w:lang w:val="uk-UA"/>
        </w:rPr>
      </w:pPr>
    </w:p>
    <w:p w14:paraId="76DFC1C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setupBorder.Visibility = Visibility.Collapsed;</w:t>
      </w:r>
    </w:p>
    <w:p w14:paraId="011AC1AC" w14:textId="77777777" w:rsidR="00EE6B2B" w:rsidRPr="00EE6B2B" w:rsidRDefault="00EE6B2B" w:rsidP="00EE6B2B">
      <w:pPr>
        <w:rPr>
          <w:szCs w:val="28"/>
          <w:lang w:val="uk-UA"/>
        </w:rPr>
      </w:pPr>
    </w:p>
    <w:p w14:paraId="7A84A20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SideGrid = setupBorder;</w:t>
      </w:r>
    </w:p>
    <w:p w14:paraId="4D4999E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1BA1F562" w14:textId="77777777" w:rsidR="00EE6B2B" w:rsidRPr="00EE6B2B" w:rsidRDefault="00EE6B2B" w:rsidP="00EE6B2B">
      <w:pPr>
        <w:rPr>
          <w:szCs w:val="28"/>
          <w:lang w:val="uk-UA"/>
        </w:rPr>
      </w:pPr>
    </w:p>
    <w:p w14:paraId="2F4F688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&lt;summary&gt;</w:t>
      </w:r>
    </w:p>
    <w:p w14:paraId="1468BD4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Side grid for piece selection.</w:t>
      </w:r>
    </w:p>
    <w:p w14:paraId="11334C2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&lt;/summary&gt;</w:t>
      </w:r>
    </w:p>
    <w:p w14:paraId="77FC4BF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UIElement SideGrid { get; set; }</w:t>
      </w:r>
    </w:p>
    <w:p w14:paraId="24FAB1CC" w14:textId="77777777" w:rsidR="00EE6B2B" w:rsidRPr="00EE6B2B" w:rsidRDefault="00EE6B2B" w:rsidP="00EE6B2B">
      <w:pPr>
        <w:rPr>
          <w:szCs w:val="28"/>
          <w:lang w:val="uk-UA"/>
        </w:rPr>
      </w:pPr>
    </w:p>
    <w:p w14:paraId="4083B72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&lt;summary&gt;</w:t>
      </w:r>
    </w:p>
    <w:p w14:paraId="1816170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Initializes the panels for piece setup.</w:t>
      </w:r>
    </w:p>
    <w:p w14:paraId="227F3D4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&lt;/summary&gt;</w:t>
      </w:r>
    </w:p>
    <w:p w14:paraId="065F2B7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void InitializeSetupPanels()</w:t>
      </w:r>
    </w:p>
    <w:p w14:paraId="0C13E13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71B45C3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_whitePanel.Children.Clear();</w:t>
      </w:r>
    </w:p>
    <w:p w14:paraId="2F42844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_blackPanel.Children.Clear();</w:t>
      </w:r>
    </w:p>
    <w:p w14:paraId="25D9204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_whitePieces.Clear();</w:t>
      </w:r>
    </w:p>
    <w:p w14:paraId="15B771F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_blackPieces.Clear();</w:t>
      </w:r>
    </w:p>
    <w:p w14:paraId="399C29CF" w14:textId="77777777" w:rsidR="00EE6B2B" w:rsidRPr="00EE6B2B" w:rsidRDefault="00EE6B2B" w:rsidP="00EE6B2B">
      <w:pPr>
        <w:rPr>
          <w:szCs w:val="28"/>
          <w:lang w:val="uk-UA"/>
        </w:rPr>
      </w:pPr>
    </w:p>
    <w:p w14:paraId="36FCC79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TextBlock whiteTitle = new TextBlock</w:t>
      </w:r>
    </w:p>
    <w:p w14:paraId="1A809F3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53694B9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Text = "White Pieces",</w:t>
      </w:r>
    </w:p>
    <w:p w14:paraId="0985995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FontSize = 16,</w:t>
      </w:r>
    </w:p>
    <w:p w14:paraId="6557EB3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FontWeight = FontWeights.Bold,</w:t>
      </w:r>
    </w:p>
    <w:p w14:paraId="78E712D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Margin = new Thickness(0, 5, 0, 10),</w:t>
      </w:r>
    </w:p>
    <w:p w14:paraId="53CB947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HorizontalAlignment = HorizontalAlignment.Center</w:t>
      </w:r>
    </w:p>
    <w:p w14:paraId="440C179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1EF2AF3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_whitePanel.Children.Add(whiteTitle);</w:t>
      </w:r>
    </w:p>
    <w:p w14:paraId="5F3887E7" w14:textId="77777777" w:rsidR="00EE6B2B" w:rsidRPr="00EE6B2B" w:rsidRDefault="00EE6B2B" w:rsidP="00EE6B2B">
      <w:pPr>
        <w:rPr>
          <w:szCs w:val="28"/>
          <w:lang w:val="uk-UA"/>
        </w:rPr>
      </w:pPr>
    </w:p>
    <w:p w14:paraId="16C2883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TextBlock blackTitle = new TextBlock</w:t>
      </w:r>
    </w:p>
    <w:p w14:paraId="3FF0F4B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19E8A33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    Text = "Black Pieces",</w:t>
      </w:r>
    </w:p>
    <w:p w14:paraId="0CCA383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FontSize = 16,</w:t>
      </w:r>
    </w:p>
    <w:p w14:paraId="44DA870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FontWeight = FontWeights.Bold,</w:t>
      </w:r>
    </w:p>
    <w:p w14:paraId="0E7A8EC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Margin = new Thickness(0, 5, 0, 10),</w:t>
      </w:r>
    </w:p>
    <w:p w14:paraId="0EC4387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HorizontalAlignment = HorizontalAlignment.Center</w:t>
      </w:r>
    </w:p>
    <w:p w14:paraId="18B714B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42A237A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_blackPanel.Children.Add(blackTitle);</w:t>
      </w:r>
    </w:p>
    <w:p w14:paraId="643EAC1B" w14:textId="77777777" w:rsidR="00EE6B2B" w:rsidRPr="00EE6B2B" w:rsidRDefault="00EE6B2B" w:rsidP="00EE6B2B">
      <w:pPr>
        <w:rPr>
          <w:szCs w:val="28"/>
          <w:lang w:val="uk-UA"/>
        </w:rPr>
      </w:pPr>
    </w:p>
    <w:p w14:paraId="535D73D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string[] pieceTypes = { "king", "queen", "rook", "bishop", "knight", "pawn" };</w:t>
      </w:r>
    </w:p>
    <w:p w14:paraId="43326F8D" w14:textId="77777777" w:rsidR="00EE6B2B" w:rsidRPr="00EE6B2B" w:rsidRDefault="00EE6B2B" w:rsidP="00EE6B2B">
      <w:pPr>
        <w:rPr>
          <w:szCs w:val="28"/>
          <w:lang w:val="uk-UA"/>
        </w:rPr>
      </w:pPr>
    </w:p>
    <w:p w14:paraId="00EE49A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foreach (var pieceType in pieceTypes)</w:t>
      </w:r>
    </w:p>
    <w:p w14:paraId="508BF51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24473FE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CreatePieceSetupButton("white", pieceType, _whitePanel);</w:t>
      </w:r>
    </w:p>
    <w:p w14:paraId="5C6AD16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</w:t>
      </w:r>
    </w:p>
    <w:p w14:paraId="08F0A335" w14:textId="77777777" w:rsidR="00EE6B2B" w:rsidRPr="00EE6B2B" w:rsidRDefault="00EE6B2B" w:rsidP="00EE6B2B">
      <w:pPr>
        <w:rPr>
          <w:szCs w:val="28"/>
          <w:lang w:val="uk-UA"/>
        </w:rPr>
      </w:pPr>
    </w:p>
    <w:p w14:paraId="12B1D79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foreach (var pieceType in pieceTypes)</w:t>
      </w:r>
    </w:p>
    <w:p w14:paraId="4BA94DB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391761B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CreatePieceSetupButton("black", pieceType, _blackPanel);</w:t>
      </w:r>
    </w:p>
    <w:p w14:paraId="510C631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</w:t>
      </w:r>
    </w:p>
    <w:p w14:paraId="6342AA12" w14:textId="77777777" w:rsidR="00EE6B2B" w:rsidRPr="00EE6B2B" w:rsidRDefault="00EE6B2B" w:rsidP="00EE6B2B">
      <w:pPr>
        <w:rPr>
          <w:szCs w:val="28"/>
          <w:lang w:val="uk-UA"/>
        </w:rPr>
      </w:pPr>
    </w:p>
    <w:p w14:paraId="0F83554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Button removeWhiteButton = new Button</w:t>
      </w:r>
    </w:p>
    <w:p w14:paraId="3C6B250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7577C1F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Content = "Remove",</w:t>
      </w:r>
    </w:p>
    <w:p w14:paraId="0E595E2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Margin = new Thickness(0, 10, 0, 5),</w:t>
      </w:r>
    </w:p>
    <w:p w14:paraId="157DB8D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Padding = new Thickness(10, 5, 10, 5),</w:t>
      </w:r>
    </w:p>
    <w:p w14:paraId="1328CC3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HorizontalAlignment = HorizontalAlignment.Center,</w:t>
      </w:r>
    </w:p>
    <w:p w14:paraId="1F2E8DE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Width = 100,</w:t>
      </w:r>
    </w:p>
    <w:p w14:paraId="5807AF4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Background = new SolidColorBrush(Color.FromRgb(244, 67, 54)),</w:t>
      </w:r>
    </w:p>
    <w:p w14:paraId="39DC7CD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Foreground = Brushes.White,</w:t>
      </w:r>
    </w:p>
    <w:p w14:paraId="5AADADC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    BorderThickness = new Thickness(0)</w:t>
      </w:r>
    </w:p>
    <w:p w14:paraId="53F0803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4C72838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removeWhiteButton.Click += RemovePieceButton_Click;</w:t>
      </w:r>
    </w:p>
    <w:p w14:paraId="602DE1C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_whitePanel.Children.Add(removeWhiteButton);</w:t>
      </w:r>
    </w:p>
    <w:p w14:paraId="5B3BB7E1" w14:textId="77777777" w:rsidR="00EE6B2B" w:rsidRPr="00EE6B2B" w:rsidRDefault="00EE6B2B" w:rsidP="00EE6B2B">
      <w:pPr>
        <w:rPr>
          <w:szCs w:val="28"/>
          <w:lang w:val="uk-UA"/>
        </w:rPr>
      </w:pPr>
    </w:p>
    <w:p w14:paraId="1D0A271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_selectedPieceForPlacement = null;</w:t>
      </w:r>
    </w:p>
    <w:p w14:paraId="298AEDA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_selectedPieceBorder = null;</w:t>
      </w:r>
    </w:p>
    <w:p w14:paraId="51CC1E5F" w14:textId="77777777" w:rsidR="00EE6B2B" w:rsidRPr="00EE6B2B" w:rsidRDefault="00EE6B2B" w:rsidP="00EE6B2B">
      <w:pPr>
        <w:rPr>
          <w:szCs w:val="28"/>
          <w:lang w:val="uk-UA"/>
        </w:rPr>
      </w:pPr>
    </w:p>
    <w:p w14:paraId="1EB6024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RefreshSetupPanelDisplay();</w:t>
      </w:r>
    </w:p>
    <w:p w14:paraId="4781F02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5EE6CEE6" w14:textId="77777777" w:rsidR="00EE6B2B" w:rsidRPr="00EE6B2B" w:rsidRDefault="00EE6B2B" w:rsidP="00EE6B2B">
      <w:pPr>
        <w:rPr>
          <w:szCs w:val="28"/>
          <w:lang w:val="uk-UA"/>
        </w:rPr>
      </w:pPr>
    </w:p>
    <w:p w14:paraId="579C396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&lt;summary&gt;</w:t>
      </w:r>
    </w:p>
    <w:p w14:paraId="1F52005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Creates a button for piece setup with improved text visibility.</w:t>
      </w:r>
    </w:p>
    <w:p w14:paraId="27E351F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&lt;/summary&gt;</w:t>
      </w:r>
    </w:p>
    <w:p w14:paraId="56CB193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&lt;param name="pieceColor"&gt;Color of the piece.&lt;/param&gt;</w:t>
      </w:r>
    </w:p>
    <w:p w14:paraId="489403B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&lt;param name="pieceType"&gt;Type of the piece.&lt;/param&gt;</w:t>
      </w:r>
    </w:p>
    <w:p w14:paraId="715F530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&lt;param name="panel"&gt;Panel to add the button to.&lt;/param&gt;</w:t>
      </w:r>
    </w:p>
    <w:p w14:paraId="7102162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void CreatePieceSetupButton(string pieceColor, string pieceType, StackPanel panel)</w:t>
      </w:r>
    </w:p>
    <w:p w14:paraId="7819B14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0CB4125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Piece piece = new Piece(pieceColor, pieceType);</w:t>
      </w:r>
    </w:p>
    <w:p w14:paraId="733184ED" w14:textId="77777777" w:rsidR="00EE6B2B" w:rsidRPr="00EE6B2B" w:rsidRDefault="00EE6B2B" w:rsidP="00EE6B2B">
      <w:pPr>
        <w:rPr>
          <w:szCs w:val="28"/>
          <w:lang w:val="uk-UA"/>
        </w:rPr>
      </w:pPr>
    </w:p>
    <w:p w14:paraId="4DC55DB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Border pieceBorder = new Border</w:t>
      </w:r>
    </w:p>
    <w:p w14:paraId="27A8818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067F032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Width = 80,</w:t>
      </w:r>
    </w:p>
    <w:p w14:paraId="51A8851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Height = 70,</w:t>
      </w:r>
    </w:p>
    <w:p w14:paraId="4907D89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Margin = new Thickness(2),</w:t>
      </w:r>
    </w:p>
    <w:p w14:paraId="4D0C188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Background = new SolidColorBrush(Color.FromRgb(250, 250, 250)),</w:t>
      </w:r>
    </w:p>
    <w:p w14:paraId="6414E0E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BorderBrush = Brushes.Transparent,</w:t>
      </w:r>
    </w:p>
    <w:p w14:paraId="1006030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    BorderThickness = new Thickness(1),</w:t>
      </w:r>
    </w:p>
    <w:p w14:paraId="51AEBA9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CornerRadius = new CornerRadius(5),</w:t>
      </w:r>
    </w:p>
    <w:p w14:paraId="373A3D8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Tag = $"{pieceColor},{pieceType}"</w:t>
      </w:r>
    </w:p>
    <w:p w14:paraId="50564C3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19B799DA" w14:textId="77777777" w:rsidR="00EE6B2B" w:rsidRPr="00EE6B2B" w:rsidRDefault="00EE6B2B" w:rsidP="00EE6B2B">
      <w:pPr>
        <w:rPr>
          <w:szCs w:val="28"/>
          <w:lang w:val="uk-UA"/>
        </w:rPr>
      </w:pPr>
    </w:p>
    <w:p w14:paraId="339603E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pieceBorder.Effect = new System.Windows.Media.Effects.DropShadowEffect</w:t>
      </w:r>
    </w:p>
    <w:p w14:paraId="1D21A31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2E7A9D3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ShadowDepth = 2,</w:t>
      </w:r>
    </w:p>
    <w:p w14:paraId="30ED59F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BlurRadius = 5,</w:t>
      </w:r>
    </w:p>
    <w:p w14:paraId="1CA1013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Opacity = 0.3</w:t>
      </w:r>
    </w:p>
    <w:p w14:paraId="67B791E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08667590" w14:textId="77777777" w:rsidR="00EE6B2B" w:rsidRPr="00EE6B2B" w:rsidRDefault="00EE6B2B" w:rsidP="00EE6B2B">
      <w:pPr>
        <w:rPr>
          <w:szCs w:val="28"/>
          <w:lang w:val="uk-UA"/>
        </w:rPr>
      </w:pPr>
    </w:p>
    <w:p w14:paraId="5DB8D2D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Grid container = new Grid</w:t>
      </w:r>
    </w:p>
    <w:p w14:paraId="167CEDB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51B8C2D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VerticalAlignment = VerticalAlignment.Stretch,</w:t>
      </w:r>
    </w:p>
    <w:p w14:paraId="3816F2B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HorizontalAlignment = HorizontalAlignment.Stretch</w:t>
      </w:r>
    </w:p>
    <w:p w14:paraId="636A3D0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7DB53579" w14:textId="77777777" w:rsidR="00EE6B2B" w:rsidRPr="00EE6B2B" w:rsidRDefault="00EE6B2B" w:rsidP="00EE6B2B">
      <w:pPr>
        <w:rPr>
          <w:szCs w:val="28"/>
          <w:lang w:val="uk-UA"/>
        </w:rPr>
      </w:pPr>
    </w:p>
    <w:p w14:paraId="2BD158A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container.RowDefinitions.Add(new RowDefinition { Height = new GridLength(3, GridUnitType.Star) });</w:t>
      </w:r>
    </w:p>
    <w:p w14:paraId="19437FC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container.RowDefinitions.Add(new RowDefinition { Height = GridLength.Auto });</w:t>
      </w:r>
    </w:p>
    <w:p w14:paraId="4D88A43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container.RowDefinitions.Add(new RowDefinition { Height = GridLength.Auto });</w:t>
      </w:r>
    </w:p>
    <w:p w14:paraId="0E11C0E8" w14:textId="77777777" w:rsidR="00EE6B2B" w:rsidRPr="00EE6B2B" w:rsidRDefault="00EE6B2B" w:rsidP="00EE6B2B">
      <w:pPr>
        <w:rPr>
          <w:szCs w:val="28"/>
          <w:lang w:val="uk-UA"/>
        </w:rPr>
      </w:pPr>
    </w:p>
    <w:p w14:paraId="5A224AB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TextBlock pieceIcon = new TextBlock</w:t>
      </w:r>
    </w:p>
    <w:p w14:paraId="70991E6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3D31348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Text = piece.GetUnicodeSymbol(),</w:t>
      </w:r>
    </w:p>
    <w:p w14:paraId="23B925D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FontFamily = new FontFamily("Segoe UI Symbol"),</w:t>
      </w:r>
    </w:p>
    <w:p w14:paraId="10ED7A2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    FontSize = 36,</w:t>
      </w:r>
    </w:p>
    <w:p w14:paraId="0174FEB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TextAlignment = TextAlignment.Center,</w:t>
      </w:r>
    </w:p>
    <w:p w14:paraId="005CA1A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VerticalAlignment = VerticalAlignment.Center,</w:t>
      </w:r>
    </w:p>
    <w:p w14:paraId="7CB3329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HorizontalAlignment = HorizontalAlignment.Center</w:t>
      </w:r>
    </w:p>
    <w:p w14:paraId="01A9319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52E07B1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Grid.SetRow(pieceIcon, 0);</w:t>
      </w:r>
    </w:p>
    <w:p w14:paraId="08DF30A0" w14:textId="77777777" w:rsidR="00EE6B2B" w:rsidRPr="00EE6B2B" w:rsidRDefault="00EE6B2B" w:rsidP="00EE6B2B">
      <w:pPr>
        <w:rPr>
          <w:szCs w:val="28"/>
          <w:lang w:val="uk-UA"/>
        </w:rPr>
      </w:pPr>
    </w:p>
    <w:p w14:paraId="75590E1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TextBlock pieceName = new TextBlock</w:t>
      </w:r>
    </w:p>
    <w:p w14:paraId="747E696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309DDD7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Text = GetPieceTypeName(pieceType),</w:t>
      </w:r>
    </w:p>
    <w:p w14:paraId="3347259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FontSize = 10,</w:t>
      </w:r>
    </w:p>
    <w:p w14:paraId="4B7993C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TextAlignment = TextAlignment.Center,</w:t>
      </w:r>
    </w:p>
    <w:p w14:paraId="1228150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HorizontalAlignment = HorizontalAlignment.Center,</w:t>
      </w:r>
    </w:p>
    <w:p w14:paraId="26BBD3E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Margin = new Thickness(0, 0, 0, 2)</w:t>
      </w:r>
    </w:p>
    <w:p w14:paraId="0EBC683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6CF7852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Grid.SetRow(pieceName, 1);</w:t>
      </w:r>
    </w:p>
    <w:p w14:paraId="6EBD4F89" w14:textId="77777777" w:rsidR="00EE6B2B" w:rsidRPr="00EE6B2B" w:rsidRDefault="00EE6B2B" w:rsidP="00EE6B2B">
      <w:pPr>
        <w:rPr>
          <w:szCs w:val="28"/>
          <w:lang w:val="uk-UA"/>
        </w:rPr>
      </w:pPr>
    </w:p>
    <w:p w14:paraId="6FA1378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TextBlock countText = new TextBlock</w:t>
      </w:r>
    </w:p>
    <w:p w14:paraId="16DBFA2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1018885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Text = "0/1",</w:t>
      </w:r>
    </w:p>
    <w:p w14:paraId="1833CAE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FontSize = 10,</w:t>
      </w:r>
    </w:p>
    <w:p w14:paraId="15FBAA1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FontWeight = FontWeights.Bold,</w:t>
      </w:r>
    </w:p>
    <w:p w14:paraId="72B98B6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TextAlignment = TextAlignment.Center,</w:t>
      </w:r>
    </w:p>
    <w:p w14:paraId="5325ADB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HorizontalAlignment = HorizontalAlignment.Center,</w:t>
      </w:r>
    </w:p>
    <w:p w14:paraId="6786CB8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Foreground = Brushes.DarkBlue</w:t>
      </w:r>
    </w:p>
    <w:p w14:paraId="3939F54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7F8336F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Grid.SetRow(countText, 2);</w:t>
      </w:r>
    </w:p>
    <w:p w14:paraId="67E1DA28" w14:textId="77777777" w:rsidR="00EE6B2B" w:rsidRPr="00EE6B2B" w:rsidRDefault="00EE6B2B" w:rsidP="00EE6B2B">
      <w:pPr>
        <w:rPr>
          <w:szCs w:val="28"/>
          <w:lang w:val="uk-UA"/>
        </w:rPr>
      </w:pPr>
    </w:p>
    <w:p w14:paraId="5E7B24B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container.Children.Add(pieceIcon);</w:t>
      </w:r>
    </w:p>
    <w:p w14:paraId="353D82A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container.Children.Add(pieceName);</w:t>
      </w:r>
    </w:p>
    <w:p w14:paraId="13CA6DF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container.Children.Add(countText);</w:t>
      </w:r>
    </w:p>
    <w:p w14:paraId="57E9EED4" w14:textId="77777777" w:rsidR="00EE6B2B" w:rsidRPr="00EE6B2B" w:rsidRDefault="00EE6B2B" w:rsidP="00EE6B2B">
      <w:pPr>
        <w:rPr>
          <w:szCs w:val="28"/>
          <w:lang w:val="uk-UA"/>
        </w:rPr>
      </w:pPr>
    </w:p>
    <w:p w14:paraId="447C212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pieceBorder.Child = container;</w:t>
      </w:r>
    </w:p>
    <w:p w14:paraId="6910520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pieceBorder.MouseDown += PieceSetup_Click;</w:t>
      </w:r>
    </w:p>
    <w:p w14:paraId="322771E5" w14:textId="77777777" w:rsidR="00EE6B2B" w:rsidRPr="00EE6B2B" w:rsidRDefault="00EE6B2B" w:rsidP="00EE6B2B">
      <w:pPr>
        <w:rPr>
          <w:szCs w:val="28"/>
          <w:lang w:val="uk-UA"/>
        </w:rPr>
      </w:pPr>
    </w:p>
    <w:p w14:paraId="2E491D2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panel.Children.Add(pieceBorder);</w:t>
      </w:r>
    </w:p>
    <w:p w14:paraId="45EF6B02" w14:textId="77777777" w:rsidR="00EE6B2B" w:rsidRPr="00EE6B2B" w:rsidRDefault="00EE6B2B" w:rsidP="00EE6B2B">
      <w:pPr>
        <w:rPr>
          <w:szCs w:val="28"/>
          <w:lang w:val="uk-UA"/>
        </w:rPr>
      </w:pPr>
    </w:p>
    <w:p w14:paraId="0CE8F46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string key = $"{pieceColor}_{pieceType}";</w:t>
      </w:r>
    </w:p>
    <w:p w14:paraId="5FF51AF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if (pieceColor == "white")</w:t>
      </w:r>
    </w:p>
    <w:p w14:paraId="59183FC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_whitePieces[key] = pieceBorder;</w:t>
      </w:r>
    </w:p>
    <w:p w14:paraId="1252E10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else</w:t>
      </w:r>
    </w:p>
    <w:p w14:paraId="108E899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_blackPieces[key] = pieceBorder;</w:t>
      </w:r>
    </w:p>
    <w:p w14:paraId="4740BEA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19DF800A" w14:textId="77777777" w:rsidR="00EE6B2B" w:rsidRPr="00EE6B2B" w:rsidRDefault="00EE6B2B" w:rsidP="00EE6B2B">
      <w:pPr>
        <w:rPr>
          <w:szCs w:val="28"/>
          <w:lang w:val="uk-UA"/>
        </w:rPr>
      </w:pPr>
    </w:p>
    <w:p w14:paraId="2E3FB1E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#endregion</w:t>
      </w:r>
    </w:p>
    <w:p w14:paraId="5C990CE9" w14:textId="77777777" w:rsidR="00EE6B2B" w:rsidRPr="00EE6B2B" w:rsidRDefault="00EE6B2B" w:rsidP="00EE6B2B">
      <w:pPr>
        <w:rPr>
          <w:szCs w:val="28"/>
          <w:lang w:val="uk-UA"/>
        </w:rPr>
      </w:pPr>
    </w:p>
    <w:p w14:paraId="76913B9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#region Game Logic Event Handlers</w:t>
      </w:r>
    </w:p>
    <w:p w14:paraId="3CA897E7" w14:textId="77777777" w:rsidR="00EE6B2B" w:rsidRPr="00EE6B2B" w:rsidRDefault="00EE6B2B" w:rsidP="00EE6B2B">
      <w:pPr>
        <w:rPr>
          <w:szCs w:val="28"/>
          <w:lang w:val="uk-UA"/>
        </w:rPr>
      </w:pPr>
    </w:p>
    <w:p w14:paraId="2AD856A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&lt;summary&gt;</w:t>
      </w:r>
    </w:p>
    <w:p w14:paraId="4881276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Handles the BoardUpdated event from GameLogic.</w:t>
      </w:r>
    </w:p>
    <w:p w14:paraId="1DD2438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&lt;/summary&gt;</w:t>
      </w:r>
    </w:p>
    <w:p w14:paraId="2674B3E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void OnGameLogicBoardUpdated(object? sender, EventArgs e)</w:t>
      </w:r>
    </w:p>
    <w:p w14:paraId="6627AC4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1B08A1B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Dispatcher.Invoke(() =&gt;</w:t>
      </w:r>
    </w:p>
    <w:p w14:paraId="3531C53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5167F55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UpdateBoardUI();</w:t>
      </w:r>
    </w:p>
    <w:p w14:paraId="1C3B2DEC" w14:textId="77777777" w:rsidR="00EE6B2B" w:rsidRPr="00EE6B2B" w:rsidRDefault="00EE6B2B" w:rsidP="00EE6B2B">
      <w:pPr>
        <w:rPr>
          <w:szCs w:val="28"/>
          <w:lang w:val="uk-UA"/>
        </w:rPr>
      </w:pPr>
    </w:p>
    <w:p w14:paraId="255D762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if (_isSetupPositionMode)</w:t>
      </w:r>
    </w:p>
    <w:p w14:paraId="0D8976B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{</w:t>
      </w:r>
    </w:p>
    <w:p w14:paraId="6D9C93E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RefreshSetupPanelDisplay();</w:t>
      </w:r>
    </w:p>
    <w:p w14:paraId="2AE24EE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    }</w:t>
      </w:r>
    </w:p>
    <w:p w14:paraId="46F9828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});</w:t>
      </w:r>
    </w:p>
    <w:p w14:paraId="6D115EF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4E7609F8" w14:textId="77777777" w:rsidR="00EE6B2B" w:rsidRPr="00EE6B2B" w:rsidRDefault="00EE6B2B" w:rsidP="00EE6B2B">
      <w:pPr>
        <w:rPr>
          <w:szCs w:val="28"/>
          <w:lang w:val="uk-UA"/>
        </w:rPr>
      </w:pPr>
    </w:p>
    <w:p w14:paraId="216944E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&lt;summary&gt;</w:t>
      </w:r>
    </w:p>
    <w:p w14:paraId="5E84917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Handles the MoveMade event from GameLogic.</w:t>
      </w:r>
    </w:p>
    <w:p w14:paraId="1ECDED6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&lt;/summary&gt;</w:t>
      </w:r>
    </w:p>
    <w:p w14:paraId="5D1A755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void OnGameLogicMoveMade(object? sender, MoveEventArgs e)</w:t>
      </w:r>
    </w:p>
    <w:p w14:paraId="5B1394E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1943E15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Dispatcher.Invoke(() =&gt;</w:t>
      </w:r>
    </w:p>
    <w:p w14:paraId="5C27CF3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7E46702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UpdateMoveHistory(e.MoveNotation);</w:t>
      </w:r>
    </w:p>
    <w:p w14:paraId="6F49D1A6" w14:textId="77777777" w:rsidR="00EE6B2B" w:rsidRPr="00EE6B2B" w:rsidRDefault="00EE6B2B" w:rsidP="00EE6B2B">
      <w:pPr>
        <w:rPr>
          <w:szCs w:val="28"/>
          <w:lang w:val="uk-UA"/>
        </w:rPr>
      </w:pPr>
    </w:p>
    <w:p w14:paraId="7DFCB7C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ForceRefreshBoardState();</w:t>
      </w:r>
    </w:p>
    <w:p w14:paraId="63232B7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});</w:t>
      </w:r>
    </w:p>
    <w:p w14:paraId="5747CD9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78A73E18" w14:textId="77777777" w:rsidR="00EE6B2B" w:rsidRPr="00EE6B2B" w:rsidRDefault="00EE6B2B" w:rsidP="00EE6B2B">
      <w:pPr>
        <w:rPr>
          <w:szCs w:val="28"/>
          <w:lang w:val="uk-UA"/>
        </w:rPr>
      </w:pPr>
    </w:p>
    <w:p w14:paraId="430624E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&lt;summary&gt;</w:t>
      </w:r>
    </w:p>
    <w:p w14:paraId="5DC30B2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Handles the GameEnded event from GameLogic.</w:t>
      </w:r>
    </w:p>
    <w:p w14:paraId="1E8F074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&lt;/summary&gt;</w:t>
      </w:r>
    </w:p>
    <w:p w14:paraId="7017B05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void OnGameLogicGameEnded(object? sender, GameEndEventArgs e)</w:t>
      </w:r>
    </w:p>
    <w:p w14:paraId="57D41F1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7FB9A55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Dispatcher.Invoke(() =&gt;</w:t>
      </w:r>
    </w:p>
    <w:p w14:paraId="100A1C8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6EF654E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IsGameActive = false;</w:t>
      </w:r>
    </w:p>
    <w:p w14:paraId="7B24935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StopTimers();</w:t>
      </w:r>
    </w:p>
    <w:p w14:paraId="45352DA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_isTimersPaused = true;</w:t>
      </w:r>
    </w:p>
    <w:p w14:paraId="2425FAD3" w14:textId="77777777" w:rsidR="00EE6B2B" w:rsidRPr="00EE6B2B" w:rsidRDefault="00EE6B2B" w:rsidP="00EE6B2B">
      <w:pPr>
        <w:rPr>
          <w:szCs w:val="28"/>
          <w:lang w:val="uk-UA"/>
        </w:rPr>
      </w:pPr>
    </w:p>
    <w:p w14:paraId="6014343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if (TimerControlButton != null)</w:t>
      </w:r>
    </w:p>
    <w:p w14:paraId="0224DBD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        TimerControlButton.Content = "Resume Timers";</w:t>
      </w:r>
    </w:p>
    <w:p w14:paraId="5B133646" w14:textId="77777777" w:rsidR="00EE6B2B" w:rsidRPr="00EE6B2B" w:rsidRDefault="00EE6B2B" w:rsidP="00EE6B2B">
      <w:pPr>
        <w:rPr>
          <w:szCs w:val="28"/>
          <w:lang w:val="uk-UA"/>
        </w:rPr>
      </w:pPr>
    </w:p>
    <w:p w14:paraId="0B1613D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string resultMessage;</w:t>
      </w:r>
    </w:p>
    <w:p w14:paraId="69040BF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string title = "Game Over";</w:t>
      </w:r>
    </w:p>
    <w:p w14:paraId="5B4C4CB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MessageBoxImage icon = MessageBoxImage.Information;</w:t>
      </w:r>
    </w:p>
    <w:p w14:paraId="1928BD1D" w14:textId="77777777" w:rsidR="00EE6B2B" w:rsidRPr="00EE6B2B" w:rsidRDefault="00EE6B2B" w:rsidP="00EE6B2B">
      <w:pPr>
        <w:rPr>
          <w:szCs w:val="28"/>
          <w:lang w:val="uk-UA"/>
        </w:rPr>
      </w:pPr>
    </w:p>
    <w:p w14:paraId="4AEBBBD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switch (e.EndType)</w:t>
      </w:r>
    </w:p>
    <w:p w14:paraId="509199F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{</w:t>
      </w:r>
    </w:p>
    <w:p w14:paraId="7CCD874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case GameEndType.Checkmate:</w:t>
      </w:r>
    </w:p>
    <w:p w14:paraId="73CB9F1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string winner = e.WinnerColor == "white" ? "White" : "Black";</w:t>
      </w:r>
    </w:p>
    <w:p w14:paraId="65A3D9C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resultMessage = $"{winner} won by checkmate!";</w:t>
      </w:r>
    </w:p>
    <w:p w14:paraId="59E7653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icon = MessageBoxImage.Exclamation;</w:t>
      </w:r>
    </w:p>
    <w:p w14:paraId="1D22BD5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break;</w:t>
      </w:r>
    </w:p>
    <w:p w14:paraId="58C725BF" w14:textId="77777777" w:rsidR="00EE6B2B" w:rsidRPr="00EE6B2B" w:rsidRDefault="00EE6B2B" w:rsidP="00EE6B2B">
      <w:pPr>
        <w:rPr>
          <w:szCs w:val="28"/>
          <w:lang w:val="uk-UA"/>
        </w:rPr>
      </w:pPr>
    </w:p>
    <w:p w14:paraId="6AFFFA7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case GameEndType.Stalemate:</w:t>
      </w:r>
    </w:p>
    <w:p w14:paraId="793948A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resultMessage = "Stalemate! It's a draw.";</w:t>
      </w:r>
    </w:p>
    <w:p w14:paraId="25A608C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break;</w:t>
      </w:r>
    </w:p>
    <w:p w14:paraId="6DAAFAAD" w14:textId="77777777" w:rsidR="00EE6B2B" w:rsidRPr="00EE6B2B" w:rsidRDefault="00EE6B2B" w:rsidP="00EE6B2B">
      <w:pPr>
        <w:rPr>
          <w:szCs w:val="28"/>
          <w:lang w:val="uk-UA"/>
        </w:rPr>
      </w:pPr>
    </w:p>
    <w:p w14:paraId="535FB6E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case GameEndType.KingCaptured:</w:t>
      </w:r>
    </w:p>
    <w:p w14:paraId="19F7D5A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string captureWinner = e.WinnerColor == "white" ? "White" : "Black";</w:t>
      </w:r>
    </w:p>
    <w:p w14:paraId="53CBD0B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resultMessage = $"{captureWinner} won! King captured.";</w:t>
      </w:r>
    </w:p>
    <w:p w14:paraId="4D13CC8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break;</w:t>
      </w:r>
    </w:p>
    <w:p w14:paraId="0B9A7080" w14:textId="77777777" w:rsidR="00EE6B2B" w:rsidRPr="00EE6B2B" w:rsidRDefault="00EE6B2B" w:rsidP="00EE6B2B">
      <w:pPr>
        <w:rPr>
          <w:szCs w:val="28"/>
          <w:lang w:val="uk-UA"/>
        </w:rPr>
      </w:pPr>
    </w:p>
    <w:p w14:paraId="3EDA91F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case GameEndType.Draw:</w:t>
      </w:r>
    </w:p>
    <w:p w14:paraId="621EF57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resultMessage = "Draw by 50-move rule.";</w:t>
      </w:r>
    </w:p>
    <w:p w14:paraId="58BCBC2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break;</w:t>
      </w:r>
    </w:p>
    <w:p w14:paraId="5B8B657B" w14:textId="77777777" w:rsidR="00EE6B2B" w:rsidRPr="00EE6B2B" w:rsidRDefault="00EE6B2B" w:rsidP="00EE6B2B">
      <w:pPr>
        <w:rPr>
          <w:szCs w:val="28"/>
          <w:lang w:val="uk-UA"/>
        </w:rPr>
      </w:pPr>
    </w:p>
    <w:p w14:paraId="0DC111C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case GameEndType.InsufficientMaterial:</w:t>
      </w:r>
    </w:p>
    <w:p w14:paraId="42D4B17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            resultMessage = "Draw by insufficient material. Neither side can checkmate.";</w:t>
      </w:r>
    </w:p>
    <w:p w14:paraId="74A869A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break;</w:t>
      </w:r>
    </w:p>
    <w:p w14:paraId="7BEA4CE9" w14:textId="77777777" w:rsidR="00EE6B2B" w:rsidRPr="00EE6B2B" w:rsidRDefault="00EE6B2B" w:rsidP="00EE6B2B">
      <w:pPr>
        <w:rPr>
          <w:szCs w:val="28"/>
          <w:lang w:val="uk-UA"/>
        </w:rPr>
      </w:pPr>
    </w:p>
    <w:p w14:paraId="669582A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default:</w:t>
      </w:r>
    </w:p>
    <w:p w14:paraId="10C20BD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resultMessage = "Game Over!";</w:t>
      </w:r>
    </w:p>
    <w:p w14:paraId="7F4C583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break;</w:t>
      </w:r>
    </w:p>
    <w:p w14:paraId="2EE2446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}</w:t>
      </w:r>
    </w:p>
    <w:p w14:paraId="3965E879" w14:textId="77777777" w:rsidR="00EE6B2B" w:rsidRPr="00EE6B2B" w:rsidRDefault="00EE6B2B" w:rsidP="00EE6B2B">
      <w:pPr>
        <w:rPr>
          <w:szCs w:val="28"/>
          <w:lang w:val="uk-UA"/>
        </w:rPr>
      </w:pPr>
    </w:p>
    <w:p w14:paraId="15943C6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MessageBoxResult result = MessageBox.Show(</w:t>
      </w:r>
    </w:p>
    <w:p w14:paraId="72DD279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resultMessage + "\n\nWould you like to start a new game?",</w:t>
      </w:r>
    </w:p>
    <w:p w14:paraId="294470D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title,</w:t>
      </w:r>
    </w:p>
    <w:p w14:paraId="41AAEAA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MessageBoxButton.YesNo,</w:t>
      </w:r>
    </w:p>
    <w:p w14:paraId="54F9327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icon</w:t>
      </w:r>
    </w:p>
    <w:p w14:paraId="77117CE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);</w:t>
      </w:r>
    </w:p>
    <w:p w14:paraId="74F1B847" w14:textId="77777777" w:rsidR="00EE6B2B" w:rsidRPr="00EE6B2B" w:rsidRDefault="00EE6B2B" w:rsidP="00EE6B2B">
      <w:pPr>
        <w:rPr>
          <w:szCs w:val="28"/>
          <w:lang w:val="uk-UA"/>
        </w:rPr>
      </w:pPr>
    </w:p>
    <w:p w14:paraId="7837807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if (result == MessageBoxResult.Yes)</w:t>
      </w:r>
    </w:p>
    <w:p w14:paraId="04492FA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{</w:t>
      </w:r>
    </w:p>
    <w:p w14:paraId="06B4DC7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bool startNewGame = true;</w:t>
      </w:r>
    </w:p>
    <w:p w14:paraId="637AF582" w14:textId="77777777" w:rsidR="00EE6B2B" w:rsidRPr="00EE6B2B" w:rsidRDefault="00EE6B2B" w:rsidP="00EE6B2B">
      <w:pPr>
        <w:rPr>
          <w:szCs w:val="28"/>
          <w:lang w:val="uk-UA"/>
        </w:rPr>
      </w:pPr>
    </w:p>
    <w:p w14:paraId="7F29571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Application.Current.Dispatcher.InvokeAsync(() =&gt;</w:t>
      </w:r>
    </w:p>
    <w:p w14:paraId="6FFFDA0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{</w:t>
      </w:r>
    </w:p>
    <w:p w14:paraId="455C77B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if (startNewGame)</w:t>
      </w:r>
    </w:p>
    <w:p w14:paraId="076894D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{</w:t>
      </w:r>
    </w:p>
    <w:p w14:paraId="5223109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ClearMoveHistory();</w:t>
      </w:r>
    </w:p>
    <w:p w14:paraId="26413153" w14:textId="77777777" w:rsidR="00EE6B2B" w:rsidRPr="00EE6B2B" w:rsidRDefault="00EE6B2B" w:rsidP="00EE6B2B">
      <w:pPr>
        <w:rPr>
          <w:szCs w:val="28"/>
          <w:lang w:val="uk-UA"/>
        </w:rPr>
      </w:pPr>
    </w:p>
    <w:p w14:paraId="2E0E124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_playerColor = PlayAsWhiteRadioButton?.IsChecked == true ? ChessColor.White : ChessColor.Black;</w:t>
      </w:r>
    </w:p>
    <w:p w14:paraId="6CDFC81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_gameLogic.PlayerPlaysBlack = _playerColor == ChessColor.Black;</w:t>
      </w:r>
    </w:p>
    <w:p w14:paraId="600C113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                _currentPlayer = "white";</w:t>
      </w:r>
    </w:p>
    <w:p w14:paraId="49FC61F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_gameLogic.InitializeGame();</w:t>
      </w:r>
    </w:p>
    <w:p w14:paraId="7246058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InitializeBoardUI();</w:t>
      </w:r>
    </w:p>
    <w:p w14:paraId="035022D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UpdateBoardUI();</w:t>
      </w:r>
    </w:p>
    <w:p w14:paraId="3454FDCD" w14:textId="77777777" w:rsidR="00EE6B2B" w:rsidRPr="00EE6B2B" w:rsidRDefault="00EE6B2B" w:rsidP="00EE6B2B">
      <w:pPr>
        <w:rPr>
          <w:szCs w:val="28"/>
          <w:lang w:val="uk-UA"/>
        </w:rPr>
      </w:pPr>
    </w:p>
    <w:p w14:paraId="3B9972B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ResetTimers();</w:t>
      </w:r>
    </w:p>
    <w:p w14:paraId="08D2039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_isTimersPaused = false;</w:t>
      </w:r>
    </w:p>
    <w:p w14:paraId="7BE1558E" w14:textId="77777777" w:rsidR="00EE6B2B" w:rsidRPr="00EE6B2B" w:rsidRDefault="00EE6B2B" w:rsidP="00EE6B2B">
      <w:pPr>
        <w:rPr>
          <w:szCs w:val="28"/>
          <w:lang w:val="uk-UA"/>
        </w:rPr>
      </w:pPr>
    </w:p>
    <w:p w14:paraId="0E9C194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if (TimerControlButton != null)</w:t>
      </w:r>
    </w:p>
    <w:p w14:paraId="158299D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TimerControlButton.Content = "Pause Timers";</w:t>
      </w:r>
    </w:p>
    <w:p w14:paraId="4E54161C" w14:textId="77777777" w:rsidR="00EE6B2B" w:rsidRPr="00EE6B2B" w:rsidRDefault="00EE6B2B" w:rsidP="00EE6B2B">
      <w:pPr>
        <w:rPr>
          <w:szCs w:val="28"/>
          <w:lang w:val="uk-UA"/>
        </w:rPr>
      </w:pPr>
    </w:p>
    <w:p w14:paraId="0AE0FD9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_isGameActive = true;</w:t>
      </w:r>
    </w:p>
    <w:p w14:paraId="746CBC3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ForceRefreshBoardState();</w:t>
      </w:r>
    </w:p>
    <w:p w14:paraId="0A7DF66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}</w:t>
      </w:r>
    </w:p>
    <w:p w14:paraId="1D61C41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});</w:t>
      </w:r>
    </w:p>
    <w:p w14:paraId="4AABE8C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}</w:t>
      </w:r>
    </w:p>
    <w:p w14:paraId="400D753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});</w:t>
      </w:r>
    </w:p>
    <w:p w14:paraId="5F56291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0773A2CA" w14:textId="77777777" w:rsidR="00EE6B2B" w:rsidRPr="00EE6B2B" w:rsidRDefault="00EE6B2B" w:rsidP="00EE6B2B">
      <w:pPr>
        <w:rPr>
          <w:szCs w:val="28"/>
          <w:lang w:val="uk-UA"/>
        </w:rPr>
      </w:pPr>
    </w:p>
    <w:p w14:paraId="7A38D8C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&lt;summary&gt;</w:t>
      </w:r>
    </w:p>
    <w:p w14:paraId="71E1296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Handles the PawnPromotion event from GameLogic.</w:t>
      </w:r>
    </w:p>
    <w:p w14:paraId="65FD350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&lt;/summary&gt;</w:t>
      </w:r>
    </w:p>
    <w:p w14:paraId="3DE8D9D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void OnPawnPromotion(object? sender, PawnPromotionEventArgs e)</w:t>
      </w:r>
    </w:p>
    <w:p w14:paraId="28FAB83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357A1A6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Dispatcher.Invoke(() =&gt;</w:t>
      </w:r>
    </w:p>
    <w:p w14:paraId="2852D38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0C88D4A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PawnPromotionDialog dialog = new PawnPromotionDialog(e.PawnColor);</w:t>
      </w:r>
    </w:p>
    <w:p w14:paraId="7852EDDF" w14:textId="77777777" w:rsidR="00EE6B2B" w:rsidRPr="00EE6B2B" w:rsidRDefault="00EE6B2B" w:rsidP="00EE6B2B">
      <w:pPr>
        <w:rPr>
          <w:szCs w:val="28"/>
          <w:lang w:val="uk-UA"/>
        </w:rPr>
      </w:pPr>
    </w:p>
    <w:p w14:paraId="207C70B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    if (dialog.ShowDialog() == true)</w:t>
      </w:r>
    </w:p>
    <w:p w14:paraId="60FDA55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{</w:t>
      </w:r>
    </w:p>
    <w:p w14:paraId="7DBD4B5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e.PromotionPiece = dialog.SelectedPieceType;</w:t>
      </w:r>
    </w:p>
    <w:p w14:paraId="6200BDD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}</w:t>
      </w:r>
    </w:p>
    <w:p w14:paraId="517FF4F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else</w:t>
      </w:r>
    </w:p>
    <w:p w14:paraId="34E4837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{</w:t>
      </w:r>
    </w:p>
    <w:p w14:paraId="3D95264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e.IsCancelled = true;</w:t>
      </w:r>
    </w:p>
    <w:p w14:paraId="1DE96F4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}</w:t>
      </w:r>
    </w:p>
    <w:p w14:paraId="1F5E73E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});</w:t>
      </w:r>
    </w:p>
    <w:p w14:paraId="059008A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01A7E16F" w14:textId="77777777" w:rsidR="00EE6B2B" w:rsidRPr="00EE6B2B" w:rsidRDefault="00EE6B2B" w:rsidP="00EE6B2B">
      <w:pPr>
        <w:rPr>
          <w:szCs w:val="28"/>
          <w:lang w:val="uk-UA"/>
        </w:rPr>
      </w:pPr>
    </w:p>
    <w:p w14:paraId="208003B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&lt;summary&gt;</w:t>
      </w:r>
    </w:p>
    <w:p w14:paraId="6A1C4E2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Shows the pawn promotion dialog.</w:t>
      </w:r>
    </w:p>
    <w:p w14:paraId="5AEE904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&lt;/summary&gt;</w:t>
      </w:r>
    </w:p>
    <w:p w14:paraId="0D2304F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&lt;param name="pawnColor"&gt;Color of the pawn to promote ("white" or "black").&lt;/param&gt;</w:t>
      </w:r>
    </w:p>
    <w:p w14:paraId="1382182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&lt;returns&gt;The type of piece to promote to.&lt;/returns&gt;</w:t>
      </w:r>
    </w:p>
    <w:p w14:paraId="00E642C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string ShowPromotionDialog(string pawnColor)</w:t>
      </w:r>
    </w:p>
    <w:p w14:paraId="1C9C8A4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3C70E82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PawnPromotionDialog dialog = new PawnPromotionDialog(pawnColor);</w:t>
      </w:r>
    </w:p>
    <w:p w14:paraId="528643BE" w14:textId="77777777" w:rsidR="00EE6B2B" w:rsidRPr="00EE6B2B" w:rsidRDefault="00EE6B2B" w:rsidP="00EE6B2B">
      <w:pPr>
        <w:rPr>
          <w:szCs w:val="28"/>
          <w:lang w:val="uk-UA"/>
        </w:rPr>
      </w:pPr>
    </w:p>
    <w:p w14:paraId="03E1BB0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if (dialog.ShowDialog() == true)</w:t>
      </w:r>
    </w:p>
    <w:p w14:paraId="05D0975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2E4ACD5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return dialog.SelectedPieceType;</w:t>
      </w:r>
    </w:p>
    <w:p w14:paraId="06B4F35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</w:t>
      </w:r>
    </w:p>
    <w:p w14:paraId="66E88E9F" w14:textId="77777777" w:rsidR="00EE6B2B" w:rsidRPr="00EE6B2B" w:rsidRDefault="00EE6B2B" w:rsidP="00EE6B2B">
      <w:pPr>
        <w:rPr>
          <w:szCs w:val="28"/>
          <w:lang w:val="uk-UA"/>
        </w:rPr>
      </w:pPr>
    </w:p>
    <w:p w14:paraId="02B45C2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return "queen";</w:t>
      </w:r>
    </w:p>
    <w:p w14:paraId="5C41123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4763FEED" w14:textId="77777777" w:rsidR="00EE6B2B" w:rsidRPr="00EE6B2B" w:rsidRDefault="00EE6B2B" w:rsidP="00EE6B2B">
      <w:pPr>
        <w:rPr>
          <w:szCs w:val="28"/>
          <w:lang w:val="uk-UA"/>
        </w:rPr>
      </w:pPr>
    </w:p>
    <w:p w14:paraId="6237B71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#endregion</w:t>
      </w:r>
    </w:p>
    <w:p w14:paraId="0E78DEC1" w14:textId="77777777" w:rsidR="00EE6B2B" w:rsidRPr="00EE6B2B" w:rsidRDefault="00EE6B2B" w:rsidP="00EE6B2B">
      <w:pPr>
        <w:rPr>
          <w:szCs w:val="28"/>
          <w:lang w:val="uk-UA"/>
        </w:rPr>
      </w:pPr>
    </w:p>
    <w:p w14:paraId="4E06585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#region UI Event Handlers</w:t>
      </w:r>
    </w:p>
    <w:p w14:paraId="64772332" w14:textId="77777777" w:rsidR="00EE6B2B" w:rsidRPr="00EE6B2B" w:rsidRDefault="00EE6B2B" w:rsidP="00EE6B2B">
      <w:pPr>
        <w:rPr>
          <w:szCs w:val="28"/>
          <w:lang w:val="uk-UA"/>
        </w:rPr>
      </w:pPr>
    </w:p>
    <w:p w14:paraId="498E141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&lt;summary&gt;</w:t>
      </w:r>
    </w:p>
    <w:p w14:paraId="6AA5E23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Handles the save position button click.</w:t>
      </w:r>
    </w:p>
    <w:p w14:paraId="78E5323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&lt;/summary&gt;</w:t>
      </w:r>
    </w:p>
    <w:p w14:paraId="0BC49C6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void SavePosition_Click(object sender, RoutedEventArgs e)</w:t>
      </w:r>
    </w:p>
    <w:p w14:paraId="10B12A9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77BC5A9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string dateTimeString = DateTime.Now.ToString("yyyyMMdd_HHmmss");</w:t>
      </w:r>
    </w:p>
    <w:p w14:paraId="0FEB59D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string fileName = $"chess_{dateTimeString}.ches";</w:t>
      </w:r>
    </w:p>
    <w:p w14:paraId="52E2A655" w14:textId="77777777" w:rsidR="00EE6B2B" w:rsidRPr="00EE6B2B" w:rsidRDefault="00EE6B2B" w:rsidP="00EE6B2B">
      <w:pPr>
        <w:rPr>
          <w:szCs w:val="28"/>
          <w:lang w:val="uk-UA"/>
        </w:rPr>
      </w:pPr>
    </w:p>
    <w:p w14:paraId="5C13F62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SaveFileDialog saveFileDialog = new SaveFileDialog</w:t>
      </w:r>
    </w:p>
    <w:p w14:paraId="04D7FA6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6CAD59D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FileName = fileName,</w:t>
      </w:r>
    </w:p>
    <w:p w14:paraId="515D727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Filter = "Chess Position File (*.ches)|*.ches"</w:t>
      </w:r>
    </w:p>
    <w:p w14:paraId="08FC15F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49E3986B" w14:textId="77777777" w:rsidR="00EE6B2B" w:rsidRPr="00EE6B2B" w:rsidRDefault="00EE6B2B" w:rsidP="00EE6B2B">
      <w:pPr>
        <w:rPr>
          <w:szCs w:val="28"/>
          <w:lang w:val="uk-UA"/>
        </w:rPr>
      </w:pPr>
    </w:p>
    <w:p w14:paraId="3B5B2C1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if (saveFileDialog.ShowDialog() == true)</w:t>
      </w:r>
    </w:p>
    <w:p w14:paraId="33B76BC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1EAEDA6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try</w:t>
      </w:r>
    </w:p>
    <w:p w14:paraId="34FDA03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{</w:t>
      </w:r>
    </w:p>
    <w:p w14:paraId="00F784E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using (StreamWriter writer = new StreamWriter(saveFileDialog.FileName))</w:t>
      </w:r>
    </w:p>
    <w:p w14:paraId="32B1F9C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{</w:t>
      </w:r>
    </w:p>
    <w:p w14:paraId="70C8A7D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for (int row = 0; row &lt; 8; row++)</w:t>
      </w:r>
    </w:p>
    <w:p w14:paraId="5CDC49F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{</w:t>
      </w:r>
    </w:p>
    <w:p w14:paraId="0A0F9E2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string rowString = "";</w:t>
      </w:r>
    </w:p>
    <w:p w14:paraId="1433ABF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for (int col = 0; col &lt; 8; col++)</w:t>
      </w:r>
    </w:p>
    <w:p w14:paraId="1D59F6F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                {</w:t>
      </w:r>
    </w:p>
    <w:p w14:paraId="1F64CE8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BoardCell? cell = Board.FirstOrDefault(c =&gt; c.Row == row &amp;&amp; c.Col == col);</w:t>
      </w:r>
    </w:p>
    <w:p w14:paraId="7953041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if (cell != null &amp;&amp; cell.Piece != null)</w:t>
      </w:r>
    </w:p>
    <w:p w14:paraId="00D1401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{</w:t>
      </w:r>
    </w:p>
    <w:p w14:paraId="7694D33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    char colorChar = cell.Piece.Color == "white" ? 'w' : 'b';</w:t>
      </w:r>
    </w:p>
    <w:p w14:paraId="4678313C" w14:textId="77777777" w:rsidR="00EE6B2B" w:rsidRPr="00EE6B2B" w:rsidRDefault="00EE6B2B" w:rsidP="00EE6B2B">
      <w:pPr>
        <w:rPr>
          <w:szCs w:val="28"/>
          <w:lang w:val="uk-UA"/>
        </w:rPr>
      </w:pPr>
    </w:p>
    <w:p w14:paraId="0C05B60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    char typeChar = cell.Piece.Type switch</w:t>
      </w:r>
    </w:p>
    <w:p w14:paraId="5224B4E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    {</w:t>
      </w:r>
    </w:p>
    <w:p w14:paraId="653C1E7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        "pawn" =&gt; 'p',</w:t>
      </w:r>
    </w:p>
    <w:p w14:paraId="4E6A79D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        "rook" =&gt; 'r',</w:t>
      </w:r>
    </w:p>
    <w:p w14:paraId="65D07A6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        "knight" =&gt; 'n',</w:t>
      </w:r>
    </w:p>
    <w:p w14:paraId="09F3B63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        "bishop" =&gt; 'b',</w:t>
      </w:r>
    </w:p>
    <w:p w14:paraId="65A1AFF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        "queen" =&gt; 'q',</w:t>
      </w:r>
    </w:p>
    <w:p w14:paraId="06E9B1F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        "king" =&gt; 'k',</w:t>
      </w:r>
    </w:p>
    <w:p w14:paraId="4E5C180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        _ =&gt; '.'</w:t>
      </w:r>
    </w:p>
    <w:p w14:paraId="3E12CE9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    };</w:t>
      </w:r>
    </w:p>
    <w:p w14:paraId="728B341D" w14:textId="77777777" w:rsidR="00EE6B2B" w:rsidRPr="00EE6B2B" w:rsidRDefault="00EE6B2B" w:rsidP="00EE6B2B">
      <w:pPr>
        <w:rPr>
          <w:szCs w:val="28"/>
          <w:lang w:val="uk-UA"/>
        </w:rPr>
      </w:pPr>
    </w:p>
    <w:p w14:paraId="615B398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    rowString += $"{colorChar}{typeChar}";</w:t>
      </w:r>
    </w:p>
    <w:p w14:paraId="03BA55E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}</w:t>
      </w:r>
    </w:p>
    <w:p w14:paraId="1E7DFCF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else</w:t>
      </w:r>
    </w:p>
    <w:p w14:paraId="625E9A9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{</w:t>
      </w:r>
    </w:p>
    <w:p w14:paraId="625CC32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    rowString += "..";</w:t>
      </w:r>
    </w:p>
    <w:p w14:paraId="1BB6BF0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}</w:t>
      </w:r>
    </w:p>
    <w:p w14:paraId="4CCA400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}</w:t>
      </w:r>
    </w:p>
    <w:p w14:paraId="0608703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writer.WriteLine(rowString);</w:t>
      </w:r>
    </w:p>
    <w:p w14:paraId="0CC5D5F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}</w:t>
      </w:r>
    </w:p>
    <w:p w14:paraId="1CAEDC85" w14:textId="77777777" w:rsidR="00EE6B2B" w:rsidRPr="00EE6B2B" w:rsidRDefault="00EE6B2B" w:rsidP="00EE6B2B">
      <w:pPr>
        <w:rPr>
          <w:szCs w:val="28"/>
          <w:lang w:val="uk-UA"/>
        </w:rPr>
      </w:pPr>
    </w:p>
    <w:p w14:paraId="7B4EA81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writer.WriteLine($"CurrentPlayer:{_currentPlayer}");</w:t>
      </w:r>
    </w:p>
    <w:p w14:paraId="13936907" w14:textId="77777777" w:rsidR="00EE6B2B" w:rsidRPr="00EE6B2B" w:rsidRDefault="00EE6B2B" w:rsidP="00EE6B2B">
      <w:pPr>
        <w:rPr>
          <w:szCs w:val="28"/>
          <w:lang w:val="uk-UA"/>
        </w:rPr>
      </w:pPr>
    </w:p>
    <w:p w14:paraId="1930EFF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            if (MoveHistory != null &amp;&amp; MoveHistory.Count &gt; 0)</w:t>
      </w:r>
    </w:p>
    <w:p w14:paraId="05726F9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{</w:t>
      </w:r>
    </w:p>
    <w:p w14:paraId="123072D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writer.WriteLine("MoveHistory:");</w:t>
      </w:r>
    </w:p>
    <w:p w14:paraId="67B25A4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foreach (var move in MoveHistory)</w:t>
      </w:r>
    </w:p>
    <w:p w14:paraId="403F1EA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{</w:t>
      </w:r>
    </w:p>
    <w:p w14:paraId="5087CEF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writer.WriteLine(move);</w:t>
      </w:r>
    </w:p>
    <w:p w14:paraId="051C0C4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}</w:t>
      </w:r>
    </w:p>
    <w:p w14:paraId="2010209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}</w:t>
      </w:r>
    </w:p>
    <w:p w14:paraId="25BF130E" w14:textId="77777777" w:rsidR="00EE6B2B" w:rsidRPr="00EE6B2B" w:rsidRDefault="00EE6B2B" w:rsidP="00EE6B2B">
      <w:pPr>
        <w:rPr>
          <w:szCs w:val="28"/>
          <w:lang w:val="uk-UA"/>
        </w:rPr>
      </w:pPr>
    </w:p>
    <w:p w14:paraId="2E4ABD8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MessageBox.Show("Position saved successfully.", "Save");</w:t>
      </w:r>
    </w:p>
    <w:p w14:paraId="0455BBC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}</w:t>
      </w:r>
    </w:p>
    <w:p w14:paraId="6811DC6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}</w:t>
      </w:r>
    </w:p>
    <w:p w14:paraId="1040E86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catch (Exception ex)</w:t>
      </w:r>
    </w:p>
    <w:p w14:paraId="251FBB5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{</w:t>
      </w:r>
    </w:p>
    <w:p w14:paraId="4D62B3E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MessageBox.Show($"Error saving position: {ex.Message}", "Error");</w:t>
      </w:r>
    </w:p>
    <w:p w14:paraId="5E9B65D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}</w:t>
      </w:r>
    </w:p>
    <w:p w14:paraId="0A9F2EF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</w:t>
      </w:r>
    </w:p>
    <w:p w14:paraId="17DA951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3796BD38" w14:textId="77777777" w:rsidR="00EE6B2B" w:rsidRPr="00EE6B2B" w:rsidRDefault="00EE6B2B" w:rsidP="00EE6B2B">
      <w:pPr>
        <w:rPr>
          <w:szCs w:val="28"/>
          <w:lang w:val="uk-UA"/>
        </w:rPr>
      </w:pPr>
    </w:p>
    <w:p w14:paraId="2CE5DEB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&lt;summary&gt;</w:t>
      </w:r>
    </w:p>
    <w:p w14:paraId="099DF65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Handles the load position button click.</w:t>
      </w:r>
    </w:p>
    <w:p w14:paraId="0C01062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&lt;/summary&gt;</w:t>
      </w:r>
    </w:p>
    <w:p w14:paraId="1E55109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private void LoadPosition_Click(object sender, RoutedEventArgs e)</w:t>
      </w:r>
    </w:p>
    <w:p w14:paraId="406AE45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5FC7F71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OpenFileDialog openFileDialog = new OpenFileDialog</w:t>
      </w:r>
    </w:p>
    <w:p w14:paraId="155EFA6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77B850F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Filter = "Chess Position File (*.ches)|*.ches"</w:t>
      </w:r>
    </w:p>
    <w:p w14:paraId="750661D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10E3DD0F" w14:textId="77777777" w:rsidR="00EE6B2B" w:rsidRPr="00EE6B2B" w:rsidRDefault="00EE6B2B" w:rsidP="00EE6B2B">
      <w:pPr>
        <w:rPr>
          <w:szCs w:val="28"/>
          <w:lang w:val="uk-UA"/>
        </w:rPr>
      </w:pPr>
    </w:p>
    <w:p w14:paraId="10A4303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if (openFileDialog.ShowDialog() == true)</w:t>
      </w:r>
    </w:p>
    <w:p w14:paraId="05DB58F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4AF00C0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try</w:t>
      </w:r>
    </w:p>
    <w:p w14:paraId="7609AF9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{</w:t>
      </w:r>
    </w:p>
    <w:p w14:paraId="6CA2589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string[] lines = File.ReadAllLines(openFileDialog.FileName);</w:t>
      </w:r>
    </w:p>
    <w:p w14:paraId="2B2EB61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if (lines.Length &gt;= 8)</w:t>
      </w:r>
    </w:p>
    <w:p w14:paraId="3A0C3A3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{</w:t>
      </w:r>
    </w:p>
    <w:p w14:paraId="0223249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LoadGameFromFile(lines);</w:t>
      </w:r>
    </w:p>
    <w:p w14:paraId="19401E1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}</w:t>
      </w:r>
    </w:p>
    <w:p w14:paraId="4BCFDCC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else</w:t>
      </w:r>
    </w:p>
    <w:p w14:paraId="0056CA5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{</w:t>
      </w:r>
    </w:p>
    <w:p w14:paraId="1C9E317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MessageBox.Show("File is corrupted (not enough lines).", "Error");</w:t>
      </w:r>
    </w:p>
    <w:p w14:paraId="7BDCA0B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}</w:t>
      </w:r>
    </w:p>
    <w:p w14:paraId="5A0E3F5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}</w:t>
      </w:r>
    </w:p>
    <w:p w14:paraId="6FA16CC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catch (Exception ex)</w:t>
      </w:r>
    </w:p>
    <w:p w14:paraId="1ED735F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{</w:t>
      </w:r>
    </w:p>
    <w:p w14:paraId="413ECBC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MessageBox.Show($"Error loading position: {ex.Message}", "Error");</w:t>
      </w:r>
    </w:p>
    <w:p w14:paraId="211D6DB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}</w:t>
      </w:r>
    </w:p>
    <w:p w14:paraId="0106AAB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</w:t>
      </w:r>
    </w:p>
    <w:p w14:paraId="577374C8" w14:textId="0A310F04" w:rsidR="0057389C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1719C57A" w14:textId="34AB90A7" w:rsidR="00EE6B2B" w:rsidRDefault="00EE6B2B" w:rsidP="00EE6B2B">
      <w:pPr>
        <w:rPr>
          <w:szCs w:val="28"/>
          <w:lang w:val="en-US"/>
        </w:rPr>
      </w:pPr>
      <w:r>
        <w:rPr>
          <w:szCs w:val="28"/>
          <w:lang w:val="en-US"/>
        </w:rPr>
        <w:t>}</w:t>
      </w:r>
    </w:p>
    <w:p w14:paraId="26390463" w14:textId="1C070CB0" w:rsidR="00EE6B2B" w:rsidRPr="00EE6B2B" w:rsidRDefault="00EE6B2B" w:rsidP="00EE6B2B">
      <w:pPr>
        <w:jc w:val="center"/>
        <w:rPr>
          <w:b/>
          <w:bCs/>
          <w:lang w:val="en-US"/>
        </w:rPr>
      </w:pPr>
      <w:r w:rsidRPr="00EE6B2B">
        <w:rPr>
          <w:b/>
          <w:bCs/>
          <w:lang w:val="uk-UA"/>
        </w:rPr>
        <w:t xml:space="preserve">Файл </w:t>
      </w:r>
      <w:r>
        <w:rPr>
          <w:b/>
          <w:bCs/>
          <w:lang w:val="en-US"/>
        </w:rPr>
        <w:t>Board</w:t>
      </w:r>
      <w:r w:rsidRPr="00EE6B2B">
        <w:rPr>
          <w:b/>
          <w:bCs/>
          <w:lang w:val="en-US"/>
        </w:rPr>
        <w:t>.cs</w:t>
      </w:r>
    </w:p>
    <w:p w14:paraId="365CA61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using System;</w:t>
      </w:r>
    </w:p>
    <w:p w14:paraId="1B5CFBE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using System.Collections.Generic;</w:t>
      </w:r>
    </w:p>
    <w:p w14:paraId="5938993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using System.Linq;</w:t>
      </w:r>
    </w:p>
    <w:p w14:paraId="6B59E98E" w14:textId="77777777" w:rsidR="00EE6B2B" w:rsidRPr="00EE6B2B" w:rsidRDefault="00EE6B2B" w:rsidP="00EE6B2B">
      <w:pPr>
        <w:rPr>
          <w:szCs w:val="28"/>
          <w:lang w:val="en-US"/>
        </w:rPr>
      </w:pPr>
    </w:p>
    <w:p w14:paraId="7361D6F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namespace ChessTrainer</w:t>
      </w:r>
    </w:p>
    <w:p w14:paraId="0B8158B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{</w:t>
      </w:r>
    </w:p>
    <w:p w14:paraId="7C343B5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/// &lt;summary&gt;</w:t>
      </w:r>
    </w:p>
    <w:p w14:paraId="7AD6606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Represents a chess board and implements core chess rules</w:t>
      </w:r>
    </w:p>
    <w:p w14:paraId="0D3D7F4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&lt;/summary&gt;</w:t>
      </w:r>
    </w:p>
    <w:p w14:paraId="0B48864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public class Board</w:t>
      </w:r>
    </w:p>
    <w:p w14:paraId="40AEA777" w14:textId="6B10C55E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{</w:t>
      </w:r>
    </w:p>
    <w:p w14:paraId="075B5EF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57560DC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The internal 8x8 representation of pieces on the board</w:t>
      </w:r>
    </w:p>
    <w:p w14:paraId="1B5C71E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448A6B2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Piece?[,] _pieces = new Piece[8, 8];</w:t>
      </w:r>
    </w:p>
    <w:p w14:paraId="0D3CC462" w14:textId="77777777" w:rsidR="00EE6B2B" w:rsidRPr="00EE6B2B" w:rsidRDefault="00EE6B2B" w:rsidP="00EE6B2B">
      <w:pPr>
        <w:rPr>
          <w:szCs w:val="28"/>
          <w:lang w:val="en-US"/>
        </w:rPr>
      </w:pPr>
    </w:p>
    <w:p w14:paraId="6F468C9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008C3E0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Tracks pieces that have moved (for castling)</w:t>
      </w:r>
    </w:p>
    <w:p w14:paraId="1F35070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505BB25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HashSet&lt;string&gt; _movedPieces = new HashSet&lt;string&gt;();</w:t>
      </w:r>
    </w:p>
    <w:p w14:paraId="68D5C9A6" w14:textId="77777777" w:rsidR="00EE6B2B" w:rsidRPr="00EE6B2B" w:rsidRDefault="00EE6B2B" w:rsidP="00EE6B2B">
      <w:pPr>
        <w:rPr>
          <w:szCs w:val="28"/>
          <w:lang w:val="en-US"/>
        </w:rPr>
      </w:pPr>
    </w:p>
    <w:p w14:paraId="6CA5C83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2EFE907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Event fired when the board state is updated</w:t>
      </w:r>
    </w:p>
    <w:p w14:paraId="76F8FEC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4952A7B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event EventHandler? BoardUpdated;</w:t>
      </w:r>
    </w:p>
    <w:p w14:paraId="1A1DB76C" w14:textId="77777777" w:rsidR="00EE6B2B" w:rsidRPr="00EE6B2B" w:rsidRDefault="00EE6B2B" w:rsidP="00EE6B2B">
      <w:pPr>
        <w:rPr>
          <w:szCs w:val="28"/>
          <w:lang w:val="en-US"/>
        </w:rPr>
      </w:pPr>
    </w:p>
    <w:p w14:paraId="0112767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3C56761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Creates a new board with standard starting position</w:t>
      </w:r>
    </w:p>
    <w:p w14:paraId="5BFDFEB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3A20AE8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Board()</w:t>
      </w:r>
    </w:p>
    <w:p w14:paraId="12D4764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7BC9E6E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InitializeBoard();</w:t>
      </w:r>
    </w:p>
    <w:p w14:paraId="0BABB10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54B2A76A" w14:textId="77777777" w:rsidR="00EE6B2B" w:rsidRPr="00EE6B2B" w:rsidRDefault="00EE6B2B" w:rsidP="00EE6B2B">
      <w:pPr>
        <w:rPr>
          <w:szCs w:val="28"/>
          <w:lang w:val="en-US"/>
        </w:rPr>
      </w:pPr>
    </w:p>
    <w:p w14:paraId="64CD79D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39C8931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Creates a new board with the given piece arrangement</w:t>
      </w:r>
    </w:p>
    <w:p w14:paraId="5EBE91B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&lt;/summary&gt;</w:t>
      </w:r>
    </w:p>
    <w:p w14:paraId="4FEA2A6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name="initialPieces"&gt;Initial piece arrangement&lt;/param&gt;</w:t>
      </w:r>
    </w:p>
    <w:p w14:paraId="656A497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Board(Piece?[,] initialPieces)</w:t>
      </w:r>
    </w:p>
    <w:p w14:paraId="39928C4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461CD61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_pieces = new Piece[8, 8];</w:t>
      </w:r>
    </w:p>
    <w:p w14:paraId="5B4DF6B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ClonePieces(initialPieces, _pieces);</w:t>
      </w:r>
    </w:p>
    <w:p w14:paraId="58FE937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_movedPieces.Clear();</w:t>
      </w:r>
    </w:p>
    <w:p w14:paraId="396BEC8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39D73B64" w14:textId="77777777" w:rsidR="00EE6B2B" w:rsidRPr="00EE6B2B" w:rsidRDefault="00EE6B2B" w:rsidP="00EE6B2B">
      <w:pPr>
        <w:rPr>
          <w:szCs w:val="28"/>
          <w:lang w:val="en-US"/>
        </w:rPr>
      </w:pPr>
    </w:p>
    <w:p w14:paraId="110E4AA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6C522AD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Initializes the board with the standard chess starting position</w:t>
      </w:r>
    </w:p>
    <w:p w14:paraId="2742CCA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48B20C6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void InitializeBoard()</w:t>
      </w:r>
    </w:p>
    <w:p w14:paraId="71923D7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124D79C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ClearBoard();</w:t>
      </w:r>
    </w:p>
    <w:p w14:paraId="41452533" w14:textId="77777777" w:rsidR="00EE6B2B" w:rsidRPr="00EE6B2B" w:rsidRDefault="00EE6B2B" w:rsidP="00EE6B2B">
      <w:pPr>
        <w:rPr>
          <w:szCs w:val="28"/>
          <w:lang w:val="en-US"/>
        </w:rPr>
      </w:pPr>
    </w:p>
    <w:p w14:paraId="14B0FCE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SetupPieces("white");</w:t>
      </w:r>
    </w:p>
    <w:p w14:paraId="64E40369" w14:textId="77777777" w:rsidR="00EE6B2B" w:rsidRPr="00EE6B2B" w:rsidRDefault="00EE6B2B" w:rsidP="00EE6B2B">
      <w:pPr>
        <w:rPr>
          <w:szCs w:val="28"/>
          <w:lang w:val="en-US"/>
        </w:rPr>
      </w:pPr>
    </w:p>
    <w:p w14:paraId="1A63C1E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SetupPieces("black");</w:t>
      </w:r>
    </w:p>
    <w:p w14:paraId="00120D24" w14:textId="77777777" w:rsidR="00EE6B2B" w:rsidRPr="00EE6B2B" w:rsidRDefault="00EE6B2B" w:rsidP="00EE6B2B">
      <w:pPr>
        <w:rPr>
          <w:szCs w:val="28"/>
          <w:lang w:val="en-US"/>
        </w:rPr>
      </w:pPr>
    </w:p>
    <w:p w14:paraId="4F8ED23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_movedPieces.Clear();</w:t>
      </w:r>
    </w:p>
    <w:p w14:paraId="3523E519" w14:textId="77777777" w:rsidR="00EE6B2B" w:rsidRPr="00EE6B2B" w:rsidRDefault="00EE6B2B" w:rsidP="00EE6B2B">
      <w:pPr>
        <w:rPr>
          <w:szCs w:val="28"/>
          <w:lang w:val="en-US"/>
        </w:rPr>
      </w:pPr>
    </w:p>
    <w:p w14:paraId="3D18B20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OnBoardUpdated();</w:t>
      </w:r>
    </w:p>
    <w:p w14:paraId="77723DA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74B4600C" w14:textId="77777777" w:rsidR="00EE6B2B" w:rsidRPr="00EE6B2B" w:rsidRDefault="00EE6B2B" w:rsidP="00EE6B2B">
      <w:pPr>
        <w:rPr>
          <w:szCs w:val="28"/>
          <w:lang w:val="en-US"/>
        </w:rPr>
      </w:pPr>
    </w:p>
    <w:p w14:paraId="46D59CA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0BE87D7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Sets up pieces of a specific color in their starting positions</w:t>
      </w:r>
    </w:p>
    <w:p w14:paraId="712288F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54EE195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name="color"&gt;Color of pieces to set up ("white" or "black")&lt;/param&gt;</w:t>
      </w:r>
    </w:p>
    <w:p w14:paraId="4D4E164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private void SetupPieces(string color)</w:t>
      </w:r>
    </w:p>
    <w:p w14:paraId="47BAC56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63336E5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backRank = color == "white" ? 7 : 0;</w:t>
      </w:r>
    </w:p>
    <w:p w14:paraId="471DA1E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pawnRank = color == "white" ? 6 : 1;</w:t>
      </w:r>
    </w:p>
    <w:p w14:paraId="56D80223" w14:textId="77777777" w:rsidR="00EE6B2B" w:rsidRPr="00EE6B2B" w:rsidRDefault="00EE6B2B" w:rsidP="00EE6B2B">
      <w:pPr>
        <w:rPr>
          <w:szCs w:val="28"/>
          <w:lang w:val="en-US"/>
        </w:rPr>
      </w:pPr>
    </w:p>
    <w:p w14:paraId="37D6EAE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_pieces[backRank, 0] = new Piece(color, "rook");</w:t>
      </w:r>
    </w:p>
    <w:p w14:paraId="4AFE993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_pieces[backRank, 1] = new Piece(color, "knight");</w:t>
      </w:r>
    </w:p>
    <w:p w14:paraId="244922D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_pieces[backRank, 2] = new Piece(color, "bishop");</w:t>
      </w:r>
    </w:p>
    <w:p w14:paraId="24CA1A4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_pieces[backRank, 3] = new Piece(color, "queen");</w:t>
      </w:r>
    </w:p>
    <w:p w14:paraId="785EC18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_pieces[backRank, 4] = new Piece(color, "king");</w:t>
      </w:r>
    </w:p>
    <w:p w14:paraId="66341B0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_pieces[backRank, 5] = new Piece(color, "bishop");</w:t>
      </w:r>
    </w:p>
    <w:p w14:paraId="77FEEA6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_pieces[backRank, 6] = new Piece(color, "knight");</w:t>
      </w:r>
    </w:p>
    <w:p w14:paraId="0972ACF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_pieces[backRank, 7] = new Piece(color, "rook");</w:t>
      </w:r>
    </w:p>
    <w:p w14:paraId="0F612611" w14:textId="77777777" w:rsidR="00EE6B2B" w:rsidRPr="00EE6B2B" w:rsidRDefault="00EE6B2B" w:rsidP="00EE6B2B">
      <w:pPr>
        <w:rPr>
          <w:szCs w:val="28"/>
          <w:lang w:val="en-US"/>
        </w:rPr>
      </w:pPr>
    </w:p>
    <w:p w14:paraId="1CFE1A7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for (int col = 0; col &lt; 8; col++)</w:t>
      </w:r>
    </w:p>
    <w:p w14:paraId="5B4A1B3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45034B4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_pieces[pawnRank, col] = new Piece(color, "pawn");</w:t>
      </w:r>
    </w:p>
    <w:p w14:paraId="2A6C8A8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210B812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5165ED9C" w14:textId="77777777" w:rsidR="00EE6B2B" w:rsidRPr="00EE6B2B" w:rsidRDefault="00EE6B2B" w:rsidP="00EE6B2B">
      <w:pPr>
        <w:rPr>
          <w:szCs w:val="28"/>
          <w:lang w:val="en-US"/>
        </w:rPr>
      </w:pPr>
    </w:p>
    <w:p w14:paraId="4E5967F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56F656F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Clears all pieces from the board</w:t>
      </w:r>
    </w:p>
    <w:p w14:paraId="4372C1E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484BC8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void ClearBoard()</w:t>
      </w:r>
    </w:p>
    <w:p w14:paraId="1340DD6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3A79D2B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for (int row = 0; row &lt; 8; row++)</w:t>
      </w:r>
    </w:p>
    <w:p w14:paraId="6E968A3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2040DC2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for (int col = 0; col &lt; 8; col++)</w:t>
      </w:r>
    </w:p>
    <w:p w14:paraId="734AE0B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1A9AD14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_pieces[row, col] = null;</w:t>
      </w:r>
    </w:p>
    <w:p w14:paraId="405C392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}</w:t>
      </w:r>
    </w:p>
    <w:p w14:paraId="2D08B61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423EDABD" w14:textId="77777777" w:rsidR="00EE6B2B" w:rsidRPr="00EE6B2B" w:rsidRDefault="00EE6B2B" w:rsidP="00EE6B2B">
      <w:pPr>
        <w:rPr>
          <w:szCs w:val="28"/>
          <w:lang w:val="en-US"/>
        </w:rPr>
      </w:pPr>
    </w:p>
    <w:p w14:paraId="005A4F9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_movedPieces.Clear();</w:t>
      </w:r>
    </w:p>
    <w:p w14:paraId="23AC1FE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OnBoardUpdated();</w:t>
      </w:r>
    </w:p>
    <w:p w14:paraId="1D50EF2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44F2CA23" w14:textId="77777777" w:rsidR="00EE6B2B" w:rsidRPr="00EE6B2B" w:rsidRDefault="00EE6B2B" w:rsidP="00EE6B2B">
      <w:pPr>
        <w:rPr>
          <w:szCs w:val="28"/>
          <w:lang w:val="en-US"/>
        </w:rPr>
      </w:pPr>
    </w:p>
    <w:p w14:paraId="314171F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36BCDA2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Sets a piece at the specified position</w:t>
      </w:r>
    </w:p>
    <w:p w14:paraId="06090AF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3F5890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name="row"&gt;Row (0-7)&lt;/param&gt;</w:t>
      </w:r>
    </w:p>
    <w:p w14:paraId="1D97BF3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name="col"&gt;Column (0-7)&lt;/param&gt;</w:t>
      </w:r>
    </w:p>
    <w:p w14:paraId="618EA43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name="piece"&gt;Piece to set (or null to clear)&lt;/param&gt;</w:t>
      </w:r>
    </w:p>
    <w:p w14:paraId="383F0E5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void SetPiece(int row, int col, Piece? piece)</w:t>
      </w:r>
    </w:p>
    <w:p w14:paraId="66165EE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03436CF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(IsValidPosition(row, col))</w:t>
      </w:r>
    </w:p>
    <w:p w14:paraId="4CB8A15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62125D5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_pieces[row, col] = piece?.Clone();</w:t>
      </w:r>
    </w:p>
    <w:p w14:paraId="7595036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OnBoardUpdated();</w:t>
      </w:r>
    </w:p>
    <w:p w14:paraId="70AFF32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2910520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3B1DFBBB" w14:textId="77777777" w:rsidR="00EE6B2B" w:rsidRPr="00EE6B2B" w:rsidRDefault="00EE6B2B" w:rsidP="00EE6B2B">
      <w:pPr>
        <w:rPr>
          <w:szCs w:val="28"/>
          <w:lang w:val="en-US"/>
        </w:rPr>
      </w:pPr>
    </w:p>
    <w:p w14:paraId="084EFE2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5978705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piece at the specified position</w:t>
      </w:r>
    </w:p>
    <w:p w14:paraId="7C79809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5C47A87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name="row"&gt;Row (0-7)&lt;/param&gt;</w:t>
      </w:r>
    </w:p>
    <w:p w14:paraId="4416449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name="col"&gt;Column (0-7)&lt;/param&gt;</w:t>
      </w:r>
    </w:p>
    <w:p w14:paraId="2551C4D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&lt;returns&gt;The piece at the position, or null if empty or invalid&lt;/returns&gt;</w:t>
      </w:r>
    </w:p>
    <w:p w14:paraId="4CF88B1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Piece? GetPiece(int row, int col)</w:t>
      </w:r>
    </w:p>
    <w:p w14:paraId="75FC291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65C2869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if (IsValidPosition(row, col))</w:t>
      </w:r>
    </w:p>
    <w:p w14:paraId="72B14FB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174B7CD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_pieces[row, col];</w:t>
      </w:r>
    </w:p>
    <w:p w14:paraId="4602076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56E38B9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null;</w:t>
      </w:r>
    </w:p>
    <w:p w14:paraId="726F9D2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3EEE1926" w14:textId="77777777" w:rsidR="00EE6B2B" w:rsidRPr="00EE6B2B" w:rsidRDefault="00EE6B2B" w:rsidP="00EE6B2B">
      <w:pPr>
        <w:rPr>
          <w:szCs w:val="28"/>
          <w:lang w:val="en-US"/>
        </w:rPr>
      </w:pPr>
    </w:p>
    <w:p w14:paraId="4F47910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0794C68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a copy of the current board state</w:t>
      </w:r>
    </w:p>
    <w:p w14:paraId="7190762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4E121CA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&lt;returns&gt;A deep copy of the pieces array&lt;/returns&gt;</w:t>
      </w:r>
    </w:p>
    <w:p w14:paraId="27E1DBA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Piece?[,] GetPieces()</w:t>
      </w:r>
    </w:p>
    <w:p w14:paraId="1EB47D3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0D34A83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Piece?[,] copy = new Piece[8, 8];</w:t>
      </w:r>
    </w:p>
    <w:p w14:paraId="3826C5F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ClonePieces(_pieces, copy);</w:t>
      </w:r>
    </w:p>
    <w:p w14:paraId="42844E3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copy;</w:t>
      </w:r>
    </w:p>
    <w:p w14:paraId="68BA9A5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59C07C3C" w14:textId="77777777" w:rsidR="00EE6B2B" w:rsidRPr="00EE6B2B" w:rsidRDefault="00EE6B2B" w:rsidP="00EE6B2B">
      <w:pPr>
        <w:rPr>
          <w:szCs w:val="28"/>
          <w:lang w:val="en-US"/>
        </w:rPr>
      </w:pPr>
    </w:p>
    <w:p w14:paraId="486AE83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85B0DF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Finds the position of a king of the specified color</w:t>
      </w:r>
    </w:p>
    <w:p w14:paraId="6834DA2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4EA3222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name="color"&gt;King color to find ("white" or "black")&lt;/param&gt;</w:t>
      </w:r>
    </w:p>
    <w:p w14:paraId="63620D4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name="row"&gt;Output parameter for the king's row&lt;/param&gt;</w:t>
      </w:r>
    </w:p>
    <w:p w14:paraId="43A4583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name="col"&gt;Output parameter for the king's column&lt;/param&gt;</w:t>
      </w:r>
    </w:p>
    <w:p w14:paraId="12D87C9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&lt;returns&gt;True if the king was found, false otherwise&lt;/returns&gt;</w:t>
      </w:r>
    </w:p>
    <w:p w14:paraId="16305B1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bool FindKingPosition(string color, out int row, out int col)</w:t>
      </w:r>
    </w:p>
    <w:p w14:paraId="5823379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5A18FC4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for (row = 0; row &lt; 8; row++)</w:t>
      </w:r>
    </w:p>
    <w:p w14:paraId="0B92971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11BA434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for (col = 0; col &lt; 8; col++)</w:t>
      </w:r>
    </w:p>
    <w:p w14:paraId="31B3443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454DF5B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Piece? piece = GetPiece(row, col);</w:t>
      </w:r>
    </w:p>
    <w:p w14:paraId="5AD906C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(piece?.Type == "king" &amp;&amp; piece.Color == color)</w:t>
      </w:r>
    </w:p>
    <w:p w14:paraId="52E53C0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3F3CECE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return true;</w:t>
      </w:r>
    </w:p>
    <w:p w14:paraId="1F59264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3A1E026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2C4FF5E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129869E5" w14:textId="77777777" w:rsidR="00EE6B2B" w:rsidRPr="00EE6B2B" w:rsidRDefault="00EE6B2B" w:rsidP="00EE6B2B">
      <w:pPr>
        <w:rPr>
          <w:szCs w:val="28"/>
          <w:lang w:val="en-US"/>
        </w:rPr>
      </w:pPr>
    </w:p>
    <w:p w14:paraId="7C232FA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row = -1;</w:t>
      </w:r>
    </w:p>
    <w:p w14:paraId="6CE84C7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col = -1;</w:t>
      </w:r>
    </w:p>
    <w:p w14:paraId="26C99A8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</w:t>
      </w:r>
    </w:p>
    <w:p w14:paraId="1F3A73F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2080217A" w14:textId="77777777" w:rsidR="00EE6B2B" w:rsidRPr="00EE6B2B" w:rsidRDefault="00EE6B2B" w:rsidP="00EE6B2B">
      <w:pPr>
        <w:rPr>
          <w:szCs w:val="28"/>
          <w:lang w:val="en-US"/>
        </w:rPr>
      </w:pPr>
    </w:p>
    <w:p w14:paraId="6E910F1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#endregion</w:t>
      </w:r>
    </w:p>
    <w:p w14:paraId="4DFE153E" w14:textId="77777777" w:rsidR="00EE6B2B" w:rsidRPr="00EE6B2B" w:rsidRDefault="00EE6B2B" w:rsidP="00EE6B2B">
      <w:pPr>
        <w:rPr>
          <w:szCs w:val="28"/>
          <w:lang w:val="en-US"/>
        </w:rPr>
      </w:pPr>
    </w:p>
    <w:p w14:paraId="2781C47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#region Movement Methods</w:t>
      </w:r>
    </w:p>
    <w:p w14:paraId="385AD402" w14:textId="77777777" w:rsidR="00EE6B2B" w:rsidRPr="00EE6B2B" w:rsidRDefault="00EE6B2B" w:rsidP="00EE6B2B">
      <w:pPr>
        <w:rPr>
          <w:szCs w:val="28"/>
          <w:lang w:val="en-US"/>
        </w:rPr>
      </w:pPr>
    </w:p>
    <w:p w14:paraId="0F84353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5DF9FBF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Moves a piece from one position to another without validation</w:t>
      </w:r>
    </w:p>
    <w:p w14:paraId="5A44C23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1ADAD53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name="startRow"&gt;Starting row&lt;/param&gt;</w:t>
      </w:r>
    </w:p>
    <w:p w14:paraId="5832DC7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name="startCol"&gt;Starting column&lt;/param&gt;</w:t>
      </w:r>
    </w:p>
    <w:p w14:paraId="3240F5F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name="endRow"&gt;Ending row&lt;/param&gt;</w:t>
      </w:r>
    </w:p>
    <w:p w14:paraId="0128965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name="endCol"&gt;Ending column&lt;/param&gt;</w:t>
      </w:r>
    </w:p>
    <w:p w14:paraId="0D1C556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&lt;returns&gt;The captured piece, if any&lt;/returns&gt;</w:t>
      </w:r>
    </w:p>
    <w:p w14:paraId="130458E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Piece? MovePiece(int startRow, int startCol, int endRow, int endCol)</w:t>
      </w:r>
    </w:p>
    <w:p w14:paraId="28D3AC7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5B8CFE5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Piece? capturedPiece = GetPiece(endRow, endCol);</w:t>
      </w:r>
    </w:p>
    <w:p w14:paraId="4B05C69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Piece? movedPiece = GetPiece(startRow, startCol);</w:t>
      </w:r>
    </w:p>
    <w:p w14:paraId="379FE6B2" w14:textId="77777777" w:rsidR="00EE6B2B" w:rsidRPr="00EE6B2B" w:rsidRDefault="00EE6B2B" w:rsidP="00EE6B2B">
      <w:pPr>
        <w:rPr>
          <w:szCs w:val="28"/>
          <w:lang w:val="en-US"/>
        </w:rPr>
      </w:pPr>
    </w:p>
    <w:p w14:paraId="0C6206B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(movedPiece != null)</w:t>
      </w:r>
    </w:p>
    <w:p w14:paraId="27A8825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069CC74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string pieceId = $"{movedPiece.Color}_{movedPiece.Type}_{startRow}_{startCol}";</w:t>
      </w:r>
    </w:p>
    <w:p w14:paraId="4795C4C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_movedPieces.Add(pieceId);</w:t>
      </w:r>
    </w:p>
    <w:p w14:paraId="57AC271E" w14:textId="77777777" w:rsidR="00EE6B2B" w:rsidRPr="00EE6B2B" w:rsidRDefault="00EE6B2B" w:rsidP="00EE6B2B">
      <w:pPr>
        <w:rPr>
          <w:szCs w:val="28"/>
          <w:lang w:val="en-US"/>
        </w:rPr>
      </w:pPr>
    </w:p>
    <w:p w14:paraId="026595A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(movedPiece.Type == "king" &amp;&amp; Math.Abs(endCol - startCol) == 2)</w:t>
      </w:r>
    </w:p>
    <w:p w14:paraId="0E2ABC6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188B612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_pieces[endRow, endCol] = movedPiece;</w:t>
      </w:r>
    </w:p>
    <w:p w14:paraId="361A6DC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_pieces[startRow, startCol] = null;</w:t>
      </w:r>
    </w:p>
    <w:p w14:paraId="2EF1707D" w14:textId="77777777" w:rsidR="00EE6B2B" w:rsidRPr="00EE6B2B" w:rsidRDefault="00EE6B2B" w:rsidP="00EE6B2B">
      <w:pPr>
        <w:rPr>
          <w:szCs w:val="28"/>
          <w:lang w:val="en-US"/>
        </w:rPr>
      </w:pPr>
    </w:p>
    <w:p w14:paraId="7F752A0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(endCol &gt; startCol) </w:t>
      </w:r>
    </w:p>
    <w:p w14:paraId="4CDB08D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09F005E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Piece? rook = GetPiece(startRow, 7);</w:t>
      </w:r>
    </w:p>
    <w:p w14:paraId="581EBC1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_pieces[startRow, 5] = rook;</w:t>
      </w:r>
    </w:p>
    <w:p w14:paraId="2E239EE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_pieces[startRow, 7] = null;</w:t>
      </w:r>
    </w:p>
    <w:p w14:paraId="2793826C" w14:textId="77777777" w:rsidR="00EE6B2B" w:rsidRPr="00EE6B2B" w:rsidRDefault="00EE6B2B" w:rsidP="00EE6B2B">
      <w:pPr>
        <w:rPr>
          <w:szCs w:val="28"/>
          <w:lang w:val="en-US"/>
        </w:rPr>
      </w:pPr>
    </w:p>
    <w:p w14:paraId="60FF2AC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if (rook != null)</w:t>
      </w:r>
    </w:p>
    <w:p w14:paraId="3819AB7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{</w:t>
      </w:r>
    </w:p>
    <w:p w14:paraId="4BD4393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string rookId = $"{rook.Color}_{rook.Type}_{startRow}_{7}";</w:t>
      </w:r>
    </w:p>
    <w:p w14:paraId="27A3E14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_movedPieces.Add(rookId);</w:t>
      </w:r>
    </w:p>
    <w:p w14:paraId="550622A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}</w:t>
      </w:r>
    </w:p>
    <w:p w14:paraId="676C53E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41DBD30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else</w:t>
      </w:r>
    </w:p>
    <w:p w14:paraId="293CAFE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183424E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        Piece? rook = GetPiece(startRow, 0);</w:t>
      </w:r>
    </w:p>
    <w:p w14:paraId="237792E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_pieces[startRow, 3] = rook;</w:t>
      </w:r>
    </w:p>
    <w:p w14:paraId="3D4C30A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_pieces[startRow, 0] = null;</w:t>
      </w:r>
    </w:p>
    <w:p w14:paraId="2EF2D34E" w14:textId="77777777" w:rsidR="00EE6B2B" w:rsidRPr="00EE6B2B" w:rsidRDefault="00EE6B2B" w:rsidP="00EE6B2B">
      <w:pPr>
        <w:rPr>
          <w:szCs w:val="28"/>
          <w:lang w:val="en-US"/>
        </w:rPr>
      </w:pPr>
    </w:p>
    <w:p w14:paraId="34A1150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if (rook != null)</w:t>
      </w:r>
    </w:p>
    <w:p w14:paraId="22AF8DA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{</w:t>
      </w:r>
    </w:p>
    <w:p w14:paraId="43D9DB5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string rookId = $"{rook.Color}_{rook.Type}_{startRow}_{0}";</w:t>
      </w:r>
    </w:p>
    <w:p w14:paraId="17BF8D3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_movedPieces.Add(rookId);</w:t>
      </w:r>
    </w:p>
    <w:p w14:paraId="2A9A3CB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}</w:t>
      </w:r>
    </w:p>
    <w:p w14:paraId="7A1742D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696C2B9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75D01E1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else</w:t>
      </w:r>
    </w:p>
    <w:p w14:paraId="4C1F059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5D2726C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_pieces[endRow, endCol] = movedPiece;</w:t>
      </w:r>
    </w:p>
    <w:p w14:paraId="4207C33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_pieces[startRow, startCol] = null;</w:t>
      </w:r>
    </w:p>
    <w:p w14:paraId="3ED7DDE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7A69D6F6" w14:textId="77777777" w:rsidR="00EE6B2B" w:rsidRPr="00EE6B2B" w:rsidRDefault="00EE6B2B" w:rsidP="00EE6B2B">
      <w:pPr>
        <w:rPr>
          <w:szCs w:val="28"/>
          <w:lang w:val="en-US"/>
        </w:rPr>
      </w:pPr>
    </w:p>
    <w:p w14:paraId="4968A3F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OnBoardUpdated();</w:t>
      </w:r>
    </w:p>
    <w:p w14:paraId="4E66F34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5E90B021" w14:textId="77777777" w:rsidR="00EE6B2B" w:rsidRPr="00EE6B2B" w:rsidRDefault="00EE6B2B" w:rsidP="00EE6B2B">
      <w:pPr>
        <w:rPr>
          <w:szCs w:val="28"/>
          <w:lang w:val="en-US"/>
        </w:rPr>
      </w:pPr>
    </w:p>
    <w:p w14:paraId="6FC1D60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capturedPiece;</w:t>
      </w:r>
    </w:p>
    <w:p w14:paraId="7A3D986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280D5010" w14:textId="77777777" w:rsidR="00EE6B2B" w:rsidRPr="00EE6B2B" w:rsidRDefault="00EE6B2B" w:rsidP="00EE6B2B">
      <w:pPr>
        <w:rPr>
          <w:szCs w:val="28"/>
          <w:lang w:val="en-US"/>
        </w:rPr>
      </w:pPr>
    </w:p>
    <w:p w14:paraId="21C52DC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247A45C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move is valid according to chess rules</w:t>
      </w:r>
    </w:p>
    <w:p w14:paraId="01D46B6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4D29A63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name="startRow"&gt;Starting row&lt;/param&gt;</w:t>
      </w:r>
    </w:p>
    <w:p w14:paraId="51DA444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name="startCol"&gt;Starting column&lt;/param&gt;</w:t>
      </w:r>
    </w:p>
    <w:p w14:paraId="3D794BE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name="endRow"&gt;Ending row&lt;/param&gt;</w:t>
      </w:r>
    </w:p>
    <w:p w14:paraId="7161B20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&lt;param name="endCol"&gt;Ending column&lt;/param&gt;</w:t>
      </w:r>
    </w:p>
    <w:p w14:paraId="4BF7EA4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name="currentPlayer"&gt;Current player's color ("white" or "black")&lt;/param&gt;</w:t>
      </w:r>
    </w:p>
    <w:p w14:paraId="00E4362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&lt;returns&gt;True if the move is valid, false otherwise&lt;/returns&gt;</w:t>
      </w:r>
    </w:p>
    <w:p w14:paraId="4DFE807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bool IsValidMove(int startRow, int startCol, int endRow, int endCol, string currentPlayer)</w:t>
      </w:r>
    </w:p>
    <w:p w14:paraId="3793FAB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4306832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(!IsValidPosition(startRow, startCol) || !IsValidPosition(endRow, endCol))</w:t>
      </w:r>
    </w:p>
    <w:p w14:paraId="6BE2DB0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false;</w:t>
      </w:r>
    </w:p>
    <w:p w14:paraId="78FA0757" w14:textId="77777777" w:rsidR="00EE6B2B" w:rsidRPr="00EE6B2B" w:rsidRDefault="00EE6B2B" w:rsidP="00EE6B2B">
      <w:pPr>
        <w:rPr>
          <w:szCs w:val="28"/>
          <w:lang w:val="en-US"/>
        </w:rPr>
      </w:pPr>
    </w:p>
    <w:p w14:paraId="2AF8866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Piece? piece = GetPiece(startRow, startCol);</w:t>
      </w:r>
    </w:p>
    <w:p w14:paraId="1B49B3C7" w14:textId="77777777" w:rsidR="00EE6B2B" w:rsidRPr="00EE6B2B" w:rsidRDefault="00EE6B2B" w:rsidP="00EE6B2B">
      <w:pPr>
        <w:rPr>
          <w:szCs w:val="28"/>
          <w:lang w:val="en-US"/>
        </w:rPr>
      </w:pPr>
    </w:p>
    <w:p w14:paraId="7582AB4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(piece == null || piece.Color != currentPlayer)</w:t>
      </w:r>
    </w:p>
    <w:p w14:paraId="30F11E9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false;</w:t>
      </w:r>
    </w:p>
    <w:p w14:paraId="2D2FDE20" w14:textId="77777777" w:rsidR="00EE6B2B" w:rsidRPr="00EE6B2B" w:rsidRDefault="00EE6B2B" w:rsidP="00EE6B2B">
      <w:pPr>
        <w:rPr>
          <w:szCs w:val="28"/>
          <w:lang w:val="en-US"/>
        </w:rPr>
      </w:pPr>
    </w:p>
    <w:p w14:paraId="206945D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Piece? targetPiece = GetPiece(endRow, endCol);</w:t>
      </w:r>
    </w:p>
    <w:p w14:paraId="01A94F9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(targetPiece != null &amp;&amp; targetPiece.Color == currentPlayer)</w:t>
      </w:r>
    </w:p>
    <w:p w14:paraId="575FA28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false;</w:t>
      </w:r>
    </w:p>
    <w:p w14:paraId="0AEA2DB9" w14:textId="77777777" w:rsidR="00EE6B2B" w:rsidRPr="00EE6B2B" w:rsidRDefault="00EE6B2B" w:rsidP="00EE6B2B">
      <w:pPr>
        <w:rPr>
          <w:szCs w:val="28"/>
          <w:lang w:val="en-US"/>
        </w:rPr>
      </w:pPr>
    </w:p>
    <w:p w14:paraId="54E8BEA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(!IsValidMoveForPiece(startRow, startCol, endRow, endCol, piece))</w:t>
      </w:r>
    </w:p>
    <w:p w14:paraId="7FE6686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false;</w:t>
      </w:r>
    </w:p>
    <w:p w14:paraId="4540148E" w14:textId="77777777" w:rsidR="00EE6B2B" w:rsidRPr="00EE6B2B" w:rsidRDefault="00EE6B2B" w:rsidP="00EE6B2B">
      <w:pPr>
        <w:rPr>
          <w:szCs w:val="28"/>
          <w:lang w:val="en-US"/>
        </w:rPr>
      </w:pPr>
    </w:p>
    <w:p w14:paraId="46615D0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(MoveWouldLeaveKingInCheck(startRow, startCol, endRow, endCol, currentPlayer))</w:t>
      </w:r>
    </w:p>
    <w:p w14:paraId="203AE6C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false;</w:t>
      </w:r>
    </w:p>
    <w:p w14:paraId="0EB354B4" w14:textId="77777777" w:rsidR="00EE6B2B" w:rsidRPr="00EE6B2B" w:rsidRDefault="00EE6B2B" w:rsidP="00EE6B2B">
      <w:pPr>
        <w:rPr>
          <w:szCs w:val="28"/>
          <w:lang w:val="en-US"/>
        </w:rPr>
      </w:pPr>
    </w:p>
    <w:p w14:paraId="10C5480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true;</w:t>
      </w:r>
    </w:p>
    <w:p w14:paraId="7B68BE5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7C5BA164" w14:textId="77777777" w:rsidR="00EE6B2B" w:rsidRPr="00EE6B2B" w:rsidRDefault="00EE6B2B" w:rsidP="00EE6B2B">
      <w:pPr>
        <w:rPr>
          <w:szCs w:val="28"/>
          <w:lang w:val="en-US"/>
        </w:rPr>
      </w:pPr>
    </w:p>
    <w:p w14:paraId="624B6EB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&lt;summary&gt;</w:t>
      </w:r>
    </w:p>
    <w:p w14:paraId="02E43AC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move follows the movement rules for the specific piece type</w:t>
      </w:r>
    </w:p>
    <w:p w14:paraId="08AFB04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570A27F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IsValidMoveForPiece(int startRow, int startCol, int endRow, int endCol, Piece piece)</w:t>
      </w:r>
    </w:p>
    <w:p w14:paraId="3BAB80C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3D78A90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rowDiff = endRow - startRow;</w:t>
      </w:r>
    </w:p>
    <w:p w14:paraId="58F9AE7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colDiff = endCol - startCol;</w:t>
      </w:r>
    </w:p>
    <w:p w14:paraId="7DA5D54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absRowDiff = Math.Abs(rowDiff);</w:t>
      </w:r>
    </w:p>
    <w:p w14:paraId="5DF4EA4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absColDiff = Math.Abs(colDiff);</w:t>
      </w:r>
    </w:p>
    <w:p w14:paraId="17CC70A6" w14:textId="77777777" w:rsidR="00EE6B2B" w:rsidRPr="00EE6B2B" w:rsidRDefault="00EE6B2B" w:rsidP="00EE6B2B">
      <w:pPr>
        <w:rPr>
          <w:szCs w:val="28"/>
          <w:lang w:val="en-US"/>
        </w:rPr>
      </w:pPr>
    </w:p>
    <w:p w14:paraId="190A556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switch (piece.Type)</w:t>
      </w:r>
    </w:p>
    <w:p w14:paraId="3C7AA2F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47C9A13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case "pawn":</w:t>
      </w:r>
    </w:p>
    <w:p w14:paraId="1D3A6E2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IsValidPawnMove(startRow, startCol, endRow, endCol, piece.Color);</w:t>
      </w:r>
    </w:p>
    <w:p w14:paraId="65A0D0B1" w14:textId="77777777" w:rsidR="00EE6B2B" w:rsidRPr="00EE6B2B" w:rsidRDefault="00EE6B2B" w:rsidP="00EE6B2B">
      <w:pPr>
        <w:rPr>
          <w:szCs w:val="28"/>
          <w:lang w:val="en-US"/>
        </w:rPr>
      </w:pPr>
    </w:p>
    <w:p w14:paraId="6573002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case "rook":</w:t>
      </w:r>
    </w:p>
    <w:p w14:paraId="07DA8B1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IsValidRookMove(startRow, startCol, endRow, endCol);</w:t>
      </w:r>
    </w:p>
    <w:p w14:paraId="661631BD" w14:textId="77777777" w:rsidR="00EE6B2B" w:rsidRPr="00EE6B2B" w:rsidRDefault="00EE6B2B" w:rsidP="00EE6B2B">
      <w:pPr>
        <w:rPr>
          <w:szCs w:val="28"/>
          <w:lang w:val="en-US"/>
        </w:rPr>
      </w:pPr>
    </w:p>
    <w:p w14:paraId="7C7F17B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case "knight":</w:t>
      </w:r>
    </w:p>
    <w:p w14:paraId="32BCE10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IsValidKnightMove(absRowDiff, absColDiff);</w:t>
      </w:r>
    </w:p>
    <w:p w14:paraId="1312A464" w14:textId="77777777" w:rsidR="00EE6B2B" w:rsidRPr="00EE6B2B" w:rsidRDefault="00EE6B2B" w:rsidP="00EE6B2B">
      <w:pPr>
        <w:rPr>
          <w:szCs w:val="28"/>
          <w:lang w:val="en-US"/>
        </w:rPr>
      </w:pPr>
    </w:p>
    <w:p w14:paraId="4D393CA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case "bishop":</w:t>
      </w:r>
    </w:p>
    <w:p w14:paraId="27D9F3C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IsValidBishopMove(startRow, startCol, endRow, endCol, absRowDiff, absColDiff);</w:t>
      </w:r>
    </w:p>
    <w:p w14:paraId="6F6A9400" w14:textId="77777777" w:rsidR="00EE6B2B" w:rsidRPr="00EE6B2B" w:rsidRDefault="00EE6B2B" w:rsidP="00EE6B2B">
      <w:pPr>
        <w:rPr>
          <w:szCs w:val="28"/>
          <w:lang w:val="en-US"/>
        </w:rPr>
      </w:pPr>
    </w:p>
    <w:p w14:paraId="66BCBB5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case "queen":</w:t>
      </w:r>
    </w:p>
    <w:p w14:paraId="716C9FE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    return IsValidQueenMove(startRow, startCol, endRow, endCol, absRowDiff, absColDiff);</w:t>
      </w:r>
    </w:p>
    <w:p w14:paraId="6F3F0E79" w14:textId="77777777" w:rsidR="00EE6B2B" w:rsidRPr="00EE6B2B" w:rsidRDefault="00EE6B2B" w:rsidP="00EE6B2B">
      <w:pPr>
        <w:rPr>
          <w:szCs w:val="28"/>
          <w:lang w:val="en-US"/>
        </w:rPr>
      </w:pPr>
    </w:p>
    <w:p w14:paraId="611B229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case "king":</w:t>
      </w:r>
    </w:p>
    <w:p w14:paraId="690A73E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IsValidKingMove(startRow, startCol, endRow, endCol, absRowDiff, absColDiff);</w:t>
      </w:r>
    </w:p>
    <w:p w14:paraId="510CA96D" w14:textId="77777777" w:rsidR="00EE6B2B" w:rsidRPr="00EE6B2B" w:rsidRDefault="00EE6B2B" w:rsidP="00EE6B2B">
      <w:pPr>
        <w:rPr>
          <w:szCs w:val="28"/>
          <w:lang w:val="en-US"/>
        </w:rPr>
      </w:pPr>
    </w:p>
    <w:p w14:paraId="6DCC8BE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default:</w:t>
      </w:r>
    </w:p>
    <w:p w14:paraId="5B1FAD1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false;</w:t>
      </w:r>
    </w:p>
    <w:p w14:paraId="6940A14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6F77EAA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6672A611" w14:textId="77777777" w:rsidR="00EE6B2B" w:rsidRPr="00EE6B2B" w:rsidRDefault="00EE6B2B" w:rsidP="00EE6B2B">
      <w:pPr>
        <w:rPr>
          <w:szCs w:val="28"/>
          <w:lang w:val="en-US"/>
        </w:rPr>
      </w:pPr>
    </w:p>
    <w:p w14:paraId="5759D56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2C5DD57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pawn move is valid</w:t>
      </w:r>
    </w:p>
    <w:p w14:paraId="26D2534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DD09A1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IsValidPawnMove(int startRow, int startCol, int endRow, int endCol, string color)</w:t>
      </w:r>
    </w:p>
    <w:p w14:paraId="76B5188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1C7B1D0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direction = (color == "white") ? -1 : 1;</w:t>
      </w:r>
    </w:p>
    <w:p w14:paraId="3A16817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colDiff = endCol - startCol;</w:t>
      </w:r>
    </w:p>
    <w:p w14:paraId="0C71BB3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rowDiff = endRow - startRow;</w:t>
      </w:r>
    </w:p>
    <w:p w14:paraId="02276ED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absColDiff = Math.Abs(colDiff);</w:t>
      </w:r>
    </w:p>
    <w:p w14:paraId="3DD4FE3C" w14:textId="77777777" w:rsidR="00EE6B2B" w:rsidRPr="00EE6B2B" w:rsidRDefault="00EE6B2B" w:rsidP="00EE6B2B">
      <w:pPr>
        <w:rPr>
          <w:szCs w:val="28"/>
          <w:lang w:val="en-US"/>
        </w:rPr>
      </w:pPr>
    </w:p>
    <w:p w14:paraId="2F2A177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(colDiff == 0 &amp;&amp; rowDiff == direction &amp;&amp; GetPiece(endRow, endCol) == null)</w:t>
      </w:r>
    </w:p>
    <w:p w14:paraId="7CD4297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7248B61D" w14:textId="77777777" w:rsidR="00EE6B2B" w:rsidRPr="00EE6B2B" w:rsidRDefault="00EE6B2B" w:rsidP="00EE6B2B">
      <w:pPr>
        <w:rPr>
          <w:szCs w:val="28"/>
          <w:lang w:val="en-US"/>
        </w:rPr>
      </w:pPr>
    </w:p>
    <w:p w14:paraId="6A7F73B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(colDiff == 0 &amp;&amp; rowDiff == 2 * direction &amp;&amp;</w:t>
      </w:r>
    </w:p>
    <w:p w14:paraId="3688079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((color == "white" &amp;&amp; startRow == 6) || (color == "black" &amp;&amp; startRow == 1)) &amp;&amp;</w:t>
      </w:r>
    </w:p>
    <w:p w14:paraId="1B97A48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GetPiece(startRow + direction, startCol) == null &amp;&amp;</w:t>
      </w:r>
    </w:p>
    <w:p w14:paraId="238F171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GetPiece(endRow, endCol) == null)</w:t>
      </w:r>
    </w:p>
    <w:p w14:paraId="4374F37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78AC1116" w14:textId="77777777" w:rsidR="00EE6B2B" w:rsidRPr="00EE6B2B" w:rsidRDefault="00EE6B2B" w:rsidP="00EE6B2B">
      <w:pPr>
        <w:rPr>
          <w:szCs w:val="28"/>
          <w:lang w:val="en-US"/>
        </w:rPr>
      </w:pPr>
    </w:p>
    <w:p w14:paraId="7C186D6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(absColDiff == 1 &amp;&amp; rowDiff == direction)</w:t>
      </w:r>
    </w:p>
    <w:p w14:paraId="502AF94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1BAA6E1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Piece? targetPiece = GetPiece(endRow, endCol);</w:t>
      </w:r>
    </w:p>
    <w:p w14:paraId="744F2D6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(targetPiece != null &amp;&amp; targetPiece.Color != color)</w:t>
      </w:r>
    </w:p>
    <w:p w14:paraId="1C8D53E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true;</w:t>
      </w:r>
    </w:p>
    <w:p w14:paraId="74D7D6FF" w14:textId="77777777" w:rsidR="00EE6B2B" w:rsidRPr="00EE6B2B" w:rsidRDefault="00EE6B2B" w:rsidP="00EE6B2B">
      <w:pPr>
        <w:rPr>
          <w:szCs w:val="28"/>
          <w:lang w:val="en-US"/>
        </w:rPr>
      </w:pPr>
    </w:p>
    <w:p w14:paraId="175FE2E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5491ACAF" w14:textId="77777777" w:rsidR="00EE6B2B" w:rsidRPr="00EE6B2B" w:rsidRDefault="00EE6B2B" w:rsidP="00EE6B2B">
      <w:pPr>
        <w:rPr>
          <w:szCs w:val="28"/>
          <w:lang w:val="en-US"/>
        </w:rPr>
      </w:pPr>
    </w:p>
    <w:p w14:paraId="739AA8D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</w:t>
      </w:r>
    </w:p>
    <w:p w14:paraId="0F4B1B5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4F64A21C" w14:textId="77777777" w:rsidR="00EE6B2B" w:rsidRPr="00EE6B2B" w:rsidRDefault="00EE6B2B" w:rsidP="00EE6B2B">
      <w:pPr>
        <w:rPr>
          <w:szCs w:val="28"/>
          <w:lang w:val="en-US"/>
        </w:rPr>
      </w:pPr>
    </w:p>
    <w:p w14:paraId="62ABED4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78BAA63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rook move is valid</w:t>
      </w:r>
    </w:p>
    <w:p w14:paraId="2B877BA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79E757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IsValidRookMove(int startRow, int startCol, int endRow, int endCol)</w:t>
      </w:r>
    </w:p>
    <w:p w14:paraId="650DA6A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57C0477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((startRow == endRow || startCol == endCol) &amp;&amp;</w:t>
      </w:r>
    </w:p>
    <w:p w14:paraId="06835DE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!IsPathBlocked(startRow, startCol, endRow, endCol))</w:t>
      </w:r>
    </w:p>
    <w:p w14:paraId="78B72CE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26438C84" w14:textId="77777777" w:rsidR="00EE6B2B" w:rsidRPr="00EE6B2B" w:rsidRDefault="00EE6B2B" w:rsidP="00EE6B2B">
      <w:pPr>
        <w:rPr>
          <w:szCs w:val="28"/>
          <w:lang w:val="en-US"/>
        </w:rPr>
      </w:pPr>
    </w:p>
    <w:p w14:paraId="087266B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</w:t>
      </w:r>
    </w:p>
    <w:p w14:paraId="27DB4E4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2355C9F0" w14:textId="77777777" w:rsidR="00EE6B2B" w:rsidRPr="00EE6B2B" w:rsidRDefault="00EE6B2B" w:rsidP="00EE6B2B">
      <w:pPr>
        <w:rPr>
          <w:szCs w:val="28"/>
          <w:lang w:val="en-US"/>
        </w:rPr>
      </w:pPr>
    </w:p>
    <w:p w14:paraId="2D30CA1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3C690C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knight move is valid</w:t>
      </w:r>
    </w:p>
    <w:p w14:paraId="33ACFEC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&lt;/summary&gt;</w:t>
      </w:r>
    </w:p>
    <w:p w14:paraId="0EB6118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IsValidKnightMove(int absRowDiff, int absColDiff)</w:t>
      </w:r>
    </w:p>
    <w:p w14:paraId="79CA17B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58FDAF5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(absRowDiff == 2 &amp;&amp; absColDiff == 1) || (absRowDiff == 1 &amp;&amp; absColDiff == 2);</w:t>
      </w:r>
    </w:p>
    <w:p w14:paraId="173D467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24C45E14" w14:textId="77777777" w:rsidR="00EE6B2B" w:rsidRPr="00EE6B2B" w:rsidRDefault="00EE6B2B" w:rsidP="00EE6B2B">
      <w:pPr>
        <w:rPr>
          <w:szCs w:val="28"/>
          <w:lang w:val="en-US"/>
        </w:rPr>
      </w:pPr>
    </w:p>
    <w:p w14:paraId="1C59F6D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2604EB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bishop move is valid</w:t>
      </w:r>
    </w:p>
    <w:p w14:paraId="03B8481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4FB2D8D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IsValidBishopMove(int startRow, int startCol, int endRow, int endCol, int absRowDiff, int absColDiff)</w:t>
      </w:r>
    </w:p>
    <w:p w14:paraId="1B34E62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576E354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(absRowDiff == absColDiff &amp;&amp; !IsPathBlocked(startRow, startCol, endRow, endCol))</w:t>
      </w:r>
    </w:p>
    <w:p w14:paraId="39FF50E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12CF2215" w14:textId="77777777" w:rsidR="00EE6B2B" w:rsidRPr="00EE6B2B" w:rsidRDefault="00EE6B2B" w:rsidP="00EE6B2B">
      <w:pPr>
        <w:rPr>
          <w:szCs w:val="28"/>
          <w:lang w:val="en-US"/>
        </w:rPr>
      </w:pPr>
    </w:p>
    <w:p w14:paraId="2F5B3EA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</w:t>
      </w:r>
    </w:p>
    <w:p w14:paraId="5A7F109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57AB4F3C" w14:textId="77777777" w:rsidR="00EE6B2B" w:rsidRPr="00EE6B2B" w:rsidRDefault="00EE6B2B" w:rsidP="00EE6B2B">
      <w:pPr>
        <w:rPr>
          <w:szCs w:val="28"/>
          <w:lang w:val="en-US"/>
        </w:rPr>
      </w:pPr>
    </w:p>
    <w:p w14:paraId="620B925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70FA739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queen move is valid</w:t>
      </w:r>
    </w:p>
    <w:p w14:paraId="5330589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0C38DA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IsValidQueenMove(int startRow, int startCol, int endRow, int endCol, int absRowDiff, int absColDiff)</w:t>
      </w:r>
    </w:p>
    <w:p w14:paraId="691EB9C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5AC9ED4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(((startRow == endRow || startCol == endCol) || (absRowDiff == absColDiff)) &amp;&amp;</w:t>
      </w:r>
    </w:p>
    <w:p w14:paraId="0FA05D8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!IsPathBlocked(startRow, startCol, endRow, endCol))</w:t>
      </w:r>
    </w:p>
    <w:p w14:paraId="1631391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79673B61" w14:textId="77777777" w:rsidR="00EE6B2B" w:rsidRPr="00EE6B2B" w:rsidRDefault="00EE6B2B" w:rsidP="00EE6B2B">
      <w:pPr>
        <w:rPr>
          <w:szCs w:val="28"/>
          <w:lang w:val="en-US"/>
        </w:rPr>
      </w:pPr>
    </w:p>
    <w:p w14:paraId="085E024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</w:t>
      </w:r>
    </w:p>
    <w:p w14:paraId="198967E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4764FA04" w14:textId="77777777" w:rsidR="00EE6B2B" w:rsidRPr="00EE6B2B" w:rsidRDefault="00EE6B2B" w:rsidP="00EE6B2B">
      <w:pPr>
        <w:rPr>
          <w:szCs w:val="28"/>
          <w:lang w:val="en-US"/>
        </w:rPr>
      </w:pPr>
    </w:p>
    <w:p w14:paraId="07D83C2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0D886FB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king move is valid</w:t>
      </w:r>
    </w:p>
    <w:p w14:paraId="4631DD1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1FBF55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IsValidKingMove(int startRow, int startCol, int endRow, int endCol, int absRowDiff, int absColDiff)</w:t>
      </w:r>
    </w:p>
    <w:p w14:paraId="39FF6AE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16B54CD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(absRowDiff &lt;= 1 &amp;&amp; absColDiff &lt;= 1)</w:t>
      </w:r>
    </w:p>
    <w:p w14:paraId="445240B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228A113D" w14:textId="77777777" w:rsidR="00EE6B2B" w:rsidRPr="00EE6B2B" w:rsidRDefault="00EE6B2B" w:rsidP="00EE6B2B">
      <w:pPr>
        <w:rPr>
          <w:szCs w:val="28"/>
          <w:lang w:val="en-US"/>
        </w:rPr>
      </w:pPr>
    </w:p>
    <w:p w14:paraId="25C419B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(absRowDiff == 0 &amp;&amp; absColDiff == 2)</w:t>
      </w:r>
    </w:p>
    <w:p w14:paraId="6F1A6E8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640FC32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IsValidCastling(startRow, startCol, endRow, endCol);</w:t>
      </w:r>
    </w:p>
    <w:p w14:paraId="4BBDB3E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47ABD333" w14:textId="77777777" w:rsidR="00EE6B2B" w:rsidRPr="00EE6B2B" w:rsidRDefault="00EE6B2B" w:rsidP="00EE6B2B">
      <w:pPr>
        <w:rPr>
          <w:szCs w:val="28"/>
          <w:lang w:val="en-US"/>
        </w:rPr>
      </w:pPr>
    </w:p>
    <w:p w14:paraId="25D2386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</w:t>
      </w:r>
    </w:p>
    <w:p w14:paraId="0CCA77F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4E6959E8" w14:textId="77777777" w:rsidR="00EE6B2B" w:rsidRPr="00EE6B2B" w:rsidRDefault="00EE6B2B" w:rsidP="00EE6B2B">
      <w:pPr>
        <w:rPr>
          <w:szCs w:val="28"/>
          <w:lang w:val="en-US"/>
        </w:rPr>
      </w:pPr>
    </w:p>
    <w:p w14:paraId="3AAAF9F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C43522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castling move is valid</w:t>
      </w:r>
    </w:p>
    <w:p w14:paraId="4DB3F74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C21B5A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IsValidCastling(int startRow, int startCol, int endRow, int endCol)</w:t>
      </w:r>
    </w:p>
    <w:p w14:paraId="0442D29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1295953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Piece? king = GetPiece(startRow, startCol);</w:t>
      </w:r>
    </w:p>
    <w:p w14:paraId="0F89445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(king == null || king.Type != "king")</w:t>
      </w:r>
    </w:p>
    <w:p w14:paraId="200F27F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false;</w:t>
      </w:r>
    </w:p>
    <w:p w14:paraId="007C8287" w14:textId="77777777" w:rsidR="00EE6B2B" w:rsidRPr="00EE6B2B" w:rsidRDefault="00EE6B2B" w:rsidP="00EE6B2B">
      <w:pPr>
        <w:rPr>
          <w:szCs w:val="28"/>
          <w:lang w:val="en-US"/>
        </w:rPr>
      </w:pPr>
    </w:p>
    <w:p w14:paraId="43A8221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string kingColor = king.Color;</w:t>
      </w:r>
    </w:p>
    <w:p w14:paraId="2430131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string kingId = $"{kingColor}_king_{startRow}_{startCol}";</w:t>
      </w:r>
    </w:p>
    <w:p w14:paraId="635A072A" w14:textId="77777777" w:rsidR="00EE6B2B" w:rsidRPr="00EE6B2B" w:rsidRDefault="00EE6B2B" w:rsidP="00EE6B2B">
      <w:pPr>
        <w:rPr>
          <w:szCs w:val="28"/>
          <w:lang w:val="en-US"/>
        </w:rPr>
      </w:pPr>
    </w:p>
    <w:p w14:paraId="0FD1C8F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(_movedPieces.Contains(kingId))</w:t>
      </w:r>
    </w:p>
    <w:p w14:paraId="7E17D5D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false;</w:t>
      </w:r>
    </w:p>
    <w:p w14:paraId="73729933" w14:textId="77777777" w:rsidR="00EE6B2B" w:rsidRPr="00EE6B2B" w:rsidRDefault="00EE6B2B" w:rsidP="00EE6B2B">
      <w:pPr>
        <w:rPr>
          <w:szCs w:val="28"/>
          <w:lang w:val="en-US"/>
        </w:rPr>
      </w:pPr>
    </w:p>
    <w:p w14:paraId="0E6C377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(startCol != 4 || (kingColor == "white" &amp;&amp; startRow != 7) || (kingColor == "black" &amp;&amp; startRow != 0))</w:t>
      </w:r>
    </w:p>
    <w:p w14:paraId="6899508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false;</w:t>
      </w:r>
    </w:p>
    <w:p w14:paraId="5CB466D9" w14:textId="77777777" w:rsidR="00EE6B2B" w:rsidRPr="00EE6B2B" w:rsidRDefault="00EE6B2B" w:rsidP="00EE6B2B">
      <w:pPr>
        <w:rPr>
          <w:szCs w:val="28"/>
          <w:lang w:val="en-US"/>
        </w:rPr>
      </w:pPr>
    </w:p>
    <w:p w14:paraId="0FDA781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string opponentColor = kingColor == "white" ? "black" : "white";</w:t>
      </w:r>
    </w:p>
    <w:p w14:paraId="4B3CC08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(IsPositionUnderAttack(startRow, startCol, opponentColor))</w:t>
      </w:r>
    </w:p>
    <w:p w14:paraId="74B1BB4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false;</w:t>
      </w:r>
    </w:p>
    <w:p w14:paraId="616B59C7" w14:textId="77777777" w:rsidR="00EE6B2B" w:rsidRPr="00EE6B2B" w:rsidRDefault="00EE6B2B" w:rsidP="00EE6B2B">
      <w:pPr>
        <w:rPr>
          <w:szCs w:val="28"/>
          <w:lang w:val="en-US"/>
        </w:rPr>
      </w:pPr>
    </w:p>
    <w:p w14:paraId="6E601B3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(endCol == 6)</w:t>
      </w:r>
    </w:p>
    <w:p w14:paraId="78009A0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4A217CA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Piece? rook = GetPiece(startRow, 7);</w:t>
      </w:r>
    </w:p>
    <w:p w14:paraId="01B897A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(rook == null || rook.Type != "rook" || rook.Color != kingColor)</w:t>
      </w:r>
    </w:p>
    <w:p w14:paraId="219E618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false;</w:t>
      </w:r>
    </w:p>
    <w:p w14:paraId="540FF738" w14:textId="77777777" w:rsidR="00EE6B2B" w:rsidRPr="00EE6B2B" w:rsidRDefault="00EE6B2B" w:rsidP="00EE6B2B">
      <w:pPr>
        <w:rPr>
          <w:szCs w:val="28"/>
          <w:lang w:val="en-US"/>
        </w:rPr>
      </w:pPr>
    </w:p>
    <w:p w14:paraId="038C104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string rookId = $"{kingColor}_rook_{startRow}_7";</w:t>
      </w:r>
    </w:p>
    <w:p w14:paraId="2F58A9E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(_movedPieces.Contains(rookId))</w:t>
      </w:r>
    </w:p>
    <w:p w14:paraId="777B4C1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false;</w:t>
      </w:r>
    </w:p>
    <w:p w14:paraId="50234FF8" w14:textId="77777777" w:rsidR="00EE6B2B" w:rsidRPr="00EE6B2B" w:rsidRDefault="00EE6B2B" w:rsidP="00EE6B2B">
      <w:pPr>
        <w:rPr>
          <w:szCs w:val="28"/>
          <w:lang w:val="en-US"/>
        </w:rPr>
      </w:pPr>
    </w:p>
    <w:p w14:paraId="75BFC4B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(GetPiece(startRow, 5) != null || GetPiece(startRow, 6) != null)</w:t>
      </w:r>
    </w:p>
    <w:p w14:paraId="58EAA8B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false;</w:t>
      </w:r>
    </w:p>
    <w:p w14:paraId="3D56BD8F" w14:textId="77777777" w:rsidR="00EE6B2B" w:rsidRPr="00EE6B2B" w:rsidRDefault="00EE6B2B" w:rsidP="00EE6B2B">
      <w:pPr>
        <w:rPr>
          <w:szCs w:val="28"/>
          <w:lang w:val="en-US"/>
        </w:rPr>
      </w:pPr>
    </w:p>
    <w:p w14:paraId="43B2EB5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(IsPositionUnderAttack(startRow, 5, opponentColor) ||</w:t>
      </w:r>
    </w:p>
    <w:p w14:paraId="41FA707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IsPositionUnderAttack(startRow, 6, opponentColor))</w:t>
      </w:r>
    </w:p>
    <w:p w14:paraId="3FBA8B7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    return false;</w:t>
      </w:r>
    </w:p>
    <w:p w14:paraId="7284E0BE" w14:textId="77777777" w:rsidR="00EE6B2B" w:rsidRPr="00EE6B2B" w:rsidRDefault="00EE6B2B" w:rsidP="00EE6B2B">
      <w:pPr>
        <w:rPr>
          <w:szCs w:val="28"/>
          <w:lang w:val="en-US"/>
        </w:rPr>
      </w:pPr>
    </w:p>
    <w:p w14:paraId="6EAEBFA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40FC23F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23FDA08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else if (endCol == 2)</w:t>
      </w:r>
    </w:p>
    <w:p w14:paraId="5403A83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2B5A268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Piece? rook = GetPiece(startRow, 0);</w:t>
      </w:r>
    </w:p>
    <w:p w14:paraId="3C84878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(rook == null || rook.Type != "rook" || rook.Color != kingColor)</w:t>
      </w:r>
    </w:p>
    <w:p w14:paraId="4350C76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false;</w:t>
      </w:r>
    </w:p>
    <w:p w14:paraId="0CFF519B" w14:textId="77777777" w:rsidR="00EE6B2B" w:rsidRPr="00EE6B2B" w:rsidRDefault="00EE6B2B" w:rsidP="00EE6B2B">
      <w:pPr>
        <w:rPr>
          <w:szCs w:val="28"/>
          <w:lang w:val="en-US"/>
        </w:rPr>
      </w:pPr>
    </w:p>
    <w:p w14:paraId="39EA52D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string rookId = $"{kingColor}_rook_{startRow}_0";</w:t>
      </w:r>
    </w:p>
    <w:p w14:paraId="6D78F06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(_movedPieces.Contains(rookId))</w:t>
      </w:r>
    </w:p>
    <w:p w14:paraId="53AB614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false;</w:t>
      </w:r>
    </w:p>
    <w:p w14:paraId="70BFD41B" w14:textId="77777777" w:rsidR="00EE6B2B" w:rsidRPr="00EE6B2B" w:rsidRDefault="00EE6B2B" w:rsidP="00EE6B2B">
      <w:pPr>
        <w:rPr>
          <w:szCs w:val="28"/>
          <w:lang w:val="en-US"/>
        </w:rPr>
      </w:pPr>
    </w:p>
    <w:p w14:paraId="0A38FE8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(GetPiece(startRow, 1) != null || GetPiece(startRow, 2) != null || GetPiece(startRow, 3) != null)</w:t>
      </w:r>
    </w:p>
    <w:p w14:paraId="478A530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false;</w:t>
      </w:r>
    </w:p>
    <w:p w14:paraId="20A0B573" w14:textId="77777777" w:rsidR="00EE6B2B" w:rsidRPr="00EE6B2B" w:rsidRDefault="00EE6B2B" w:rsidP="00EE6B2B">
      <w:pPr>
        <w:rPr>
          <w:szCs w:val="28"/>
          <w:lang w:val="en-US"/>
        </w:rPr>
      </w:pPr>
    </w:p>
    <w:p w14:paraId="505DB83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(IsPositionUnderAttack(startRow, 3, opponentColor) ||</w:t>
      </w:r>
    </w:p>
    <w:p w14:paraId="3670319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IsPositionUnderAttack(startRow, 2, opponentColor))</w:t>
      </w:r>
    </w:p>
    <w:p w14:paraId="092AC55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false;</w:t>
      </w:r>
    </w:p>
    <w:p w14:paraId="48E0AA5D" w14:textId="77777777" w:rsidR="00EE6B2B" w:rsidRPr="00EE6B2B" w:rsidRDefault="00EE6B2B" w:rsidP="00EE6B2B">
      <w:pPr>
        <w:rPr>
          <w:szCs w:val="28"/>
          <w:lang w:val="en-US"/>
        </w:rPr>
      </w:pPr>
    </w:p>
    <w:p w14:paraId="6DF487E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590D914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788A9EF6" w14:textId="77777777" w:rsidR="00EE6B2B" w:rsidRPr="00EE6B2B" w:rsidRDefault="00EE6B2B" w:rsidP="00EE6B2B">
      <w:pPr>
        <w:rPr>
          <w:szCs w:val="28"/>
          <w:lang w:val="en-US"/>
        </w:rPr>
      </w:pPr>
    </w:p>
    <w:p w14:paraId="79014B9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</w:t>
      </w:r>
    </w:p>
    <w:p w14:paraId="41BD9C0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221766A0" w14:textId="77777777" w:rsidR="00EE6B2B" w:rsidRPr="00EE6B2B" w:rsidRDefault="00EE6B2B" w:rsidP="00EE6B2B">
      <w:pPr>
        <w:rPr>
          <w:szCs w:val="28"/>
          <w:lang w:val="en-US"/>
        </w:rPr>
      </w:pPr>
    </w:p>
    <w:p w14:paraId="76C8D6C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11E545A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there are any pieces blocking the path between two positions</w:t>
      </w:r>
    </w:p>
    <w:p w14:paraId="23AEB12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&lt;/summary&gt;</w:t>
      </w:r>
    </w:p>
    <w:p w14:paraId="7FCFCF1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IsPathBlocked(int startRow, int startCol, int endRow, int endCol)</w:t>
      </w:r>
    </w:p>
    <w:p w14:paraId="62483A4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07EFE9E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rowDir = startRow == endRow ? 0 : Math.Sign(endRow - startRow);</w:t>
      </w:r>
    </w:p>
    <w:p w14:paraId="19ECA99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colDir = startCol == endCol ? 0 : Math.Sign(endCol - startCol);</w:t>
      </w:r>
    </w:p>
    <w:p w14:paraId="2732F6ED" w14:textId="77777777" w:rsidR="00EE6B2B" w:rsidRPr="00EE6B2B" w:rsidRDefault="00EE6B2B" w:rsidP="00EE6B2B">
      <w:pPr>
        <w:rPr>
          <w:szCs w:val="28"/>
          <w:lang w:val="en-US"/>
        </w:rPr>
      </w:pPr>
    </w:p>
    <w:p w14:paraId="6937993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row = startRow + rowDir;</w:t>
      </w:r>
    </w:p>
    <w:p w14:paraId="14FED3B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col = startCol + colDir;</w:t>
      </w:r>
    </w:p>
    <w:p w14:paraId="0F0DC8F0" w14:textId="77777777" w:rsidR="00EE6B2B" w:rsidRPr="00EE6B2B" w:rsidRDefault="00EE6B2B" w:rsidP="00EE6B2B">
      <w:pPr>
        <w:rPr>
          <w:szCs w:val="28"/>
          <w:lang w:val="en-US"/>
        </w:rPr>
      </w:pPr>
    </w:p>
    <w:p w14:paraId="1EE2596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while (row != endRow || col != endCol)</w:t>
      </w:r>
    </w:p>
    <w:p w14:paraId="6C8CC9C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7026308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(GetPiece(row, col) != null)</w:t>
      </w:r>
    </w:p>
    <w:p w14:paraId="041FDB4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true;</w:t>
      </w:r>
    </w:p>
    <w:p w14:paraId="552AC8A4" w14:textId="77777777" w:rsidR="00EE6B2B" w:rsidRPr="00EE6B2B" w:rsidRDefault="00EE6B2B" w:rsidP="00EE6B2B">
      <w:pPr>
        <w:rPr>
          <w:szCs w:val="28"/>
          <w:lang w:val="en-US"/>
        </w:rPr>
      </w:pPr>
    </w:p>
    <w:p w14:paraId="656023B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row += rowDir;</w:t>
      </w:r>
    </w:p>
    <w:p w14:paraId="344782D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col += colDir;</w:t>
      </w:r>
    </w:p>
    <w:p w14:paraId="36735E0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02EA156C" w14:textId="77777777" w:rsidR="00EE6B2B" w:rsidRPr="00EE6B2B" w:rsidRDefault="00EE6B2B" w:rsidP="00EE6B2B">
      <w:pPr>
        <w:rPr>
          <w:szCs w:val="28"/>
          <w:lang w:val="en-US"/>
        </w:rPr>
      </w:pPr>
    </w:p>
    <w:p w14:paraId="6944878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</w:t>
      </w:r>
    </w:p>
    <w:p w14:paraId="0510483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5CAE8433" w14:textId="77777777" w:rsidR="00EE6B2B" w:rsidRPr="00EE6B2B" w:rsidRDefault="00EE6B2B" w:rsidP="00EE6B2B">
      <w:pPr>
        <w:rPr>
          <w:szCs w:val="28"/>
          <w:lang w:val="en-US"/>
        </w:rPr>
      </w:pPr>
    </w:p>
    <w:p w14:paraId="2E1270C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147DF48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move would leave the player's king in check</w:t>
      </w:r>
    </w:p>
    <w:p w14:paraId="3F1B0EF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C1A532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MoveWouldLeaveKingInCheck(int startRow, int startCol, int endRow, int endCol, string currentPlayer)</w:t>
      </w:r>
    </w:p>
    <w:p w14:paraId="68F5D4B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39ED60F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Create a temporary board to test the move</w:t>
      </w:r>
    </w:p>
    <w:p w14:paraId="62AED02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Board tempBoard = new Board(GetPieces());</w:t>
      </w:r>
    </w:p>
    <w:p w14:paraId="677561BB" w14:textId="77777777" w:rsidR="00EE6B2B" w:rsidRPr="00EE6B2B" w:rsidRDefault="00EE6B2B" w:rsidP="00EE6B2B">
      <w:pPr>
        <w:rPr>
          <w:szCs w:val="28"/>
          <w:lang w:val="en-US"/>
        </w:rPr>
      </w:pPr>
    </w:p>
    <w:p w14:paraId="1D3327C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Execute the move on the temporary board</w:t>
      </w:r>
    </w:p>
    <w:p w14:paraId="4E8A369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tempBoard.MovePiece(startRow, startCol, endRow, endCol);</w:t>
      </w:r>
    </w:p>
    <w:p w14:paraId="275D2044" w14:textId="77777777" w:rsidR="00EE6B2B" w:rsidRPr="00EE6B2B" w:rsidRDefault="00EE6B2B" w:rsidP="00EE6B2B">
      <w:pPr>
        <w:rPr>
          <w:szCs w:val="28"/>
          <w:lang w:val="en-US"/>
        </w:rPr>
      </w:pPr>
    </w:p>
    <w:p w14:paraId="3AAB894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Find the king's position after the move</w:t>
      </w:r>
    </w:p>
    <w:p w14:paraId="61BE219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string opponentColor = currentPlayer == "white" ? "black" : "white";</w:t>
      </w:r>
    </w:p>
    <w:p w14:paraId="561B6B8E" w14:textId="77777777" w:rsidR="00EE6B2B" w:rsidRPr="00EE6B2B" w:rsidRDefault="00EE6B2B" w:rsidP="00EE6B2B">
      <w:pPr>
        <w:rPr>
          <w:szCs w:val="28"/>
          <w:lang w:val="en-US"/>
        </w:rPr>
      </w:pPr>
    </w:p>
    <w:p w14:paraId="74FA0E4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If we're moving the king, the king's new position is the destination</w:t>
      </w:r>
    </w:p>
    <w:p w14:paraId="3802EF5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Piece? piece = GetPiece(startRow, startCol);</w:t>
      </w:r>
    </w:p>
    <w:p w14:paraId="63A4E14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bool isKingMove = piece?.Type == "king";</w:t>
      </w:r>
    </w:p>
    <w:p w14:paraId="47643B1D" w14:textId="77777777" w:rsidR="00EE6B2B" w:rsidRPr="00EE6B2B" w:rsidRDefault="00EE6B2B" w:rsidP="00EE6B2B">
      <w:pPr>
        <w:rPr>
          <w:szCs w:val="28"/>
          <w:lang w:val="en-US"/>
        </w:rPr>
      </w:pPr>
    </w:p>
    <w:p w14:paraId="6B3C8FD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kingRow = isKingMove ? endRow : -1;</w:t>
      </w:r>
    </w:p>
    <w:p w14:paraId="0D670FD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kingCol = isKingMove ? endCol : -1;</w:t>
      </w:r>
    </w:p>
    <w:p w14:paraId="45D656D5" w14:textId="77777777" w:rsidR="00EE6B2B" w:rsidRPr="00EE6B2B" w:rsidRDefault="00EE6B2B" w:rsidP="00EE6B2B">
      <w:pPr>
        <w:rPr>
          <w:szCs w:val="28"/>
          <w:lang w:val="en-US"/>
        </w:rPr>
      </w:pPr>
    </w:p>
    <w:p w14:paraId="4ACE130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If not moving the king, find the king's position</w:t>
      </w:r>
    </w:p>
    <w:p w14:paraId="5EBCD1B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(!isKingMove)</w:t>
      </w:r>
    </w:p>
    <w:p w14:paraId="0CC6B2C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3DC5267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tempBoard.FindKingPosition(currentPlayer, out kingRow, out kingCol);</w:t>
      </w:r>
    </w:p>
    <w:p w14:paraId="4F61FA4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7CCB351B" w14:textId="77777777" w:rsidR="00EE6B2B" w:rsidRPr="00EE6B2B" w:rsidRDefault="00EE6B2B" w:rsidP="00EE6B2B">
      <w:pPr>
        <w:rPr>
          <w:szCs w:val="28"/>
          <w:lang w:val="en-US"/>
        </w:rPr>
      </w:pPr>
    </w:p>
    <w:p w14:paraId="1AC1394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If king not found (unlikely but possible in custom positions), treat as invalid move</w:t>
      </w:r>
    </w:p>
    <w:p w14:paraId="01C03FC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(kingRow == -1)</w:t>
      </w:r>
    </w:p>
    <w:p w14:paraId="475B71F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1A30AF56" w14:textId="77777777" w:rsidR="00EE6B2B" w:rsidRPr="00EE6B2B" w:rsidRDefault="00EE6B2B" w:rsidP="00EE6B2B">
      <w:pPr>
        <w:rPr>
          <w:szCs w:val="28"/>
          <w:lang w:val="en-US"/>
        </w:rPr>
      </w:pPr>
    </w:p>
    <w:p w14:paraId="58C3381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Check if any opponent's piece can attack the king's position</w:t>
      </w:r>
    </w:p>
    <w:p w14:paraId="544C30A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tempBoard.IsPositionUnderAttack(kingRow, kingCol, opponentColor);</w:t>
      </w:r>
    </w:p>
    <w:p w14:paraId="09F4915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}</w:t>
      </w:r>
    </w:p>
    <w:p w14:paraId="0678F321" w14:textId="77777777" w:rsidR="00EE6B2B" w:rsidRPr="00EE6B2B" w:rsidRDefault="00EE6B2B" w:rsidP="00EE6B2B">
      <w:pPr>
        <w:rPr>
          <w:szCs w:val="28"/>
          <w:lang w:val="en-US"/>
        </w:rPr>
      </w:pPr>
    </w:p>
    <w:p w14:paraId="6913ECC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3C6EE26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position is under attack by pieces of the specified color</w:t>
      </w:r>
    </w:p>
    <w:p w14:paraId="04EFB8E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7B9412B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name="row"&gt;Target row&lt;/param&gt;</w:t>
      </w:r>
    </w:p>
    <w:p w14:paraId="7A9F9A5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name="col"&gt;Target column&lt;/param&gt;</w:t>
      </w:r>
    </w:p>
    <w:p w14:paraId="57F04ED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name="attackingColor"&gt;Color of attacking pieces&lt;/param&gt;</w:t>
      </w:r>
    </w:p>
    <w:p w14:paraId="390EB06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&lt;returns&gt;True if the position is under attack, false otherwise&lt;/returns&gt;</w:t>
      </w:r>
    </w:p>
    <w:p w14:paraId="039349A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bool IsPositionUnderAttack(int row, int col, string attackingColor)</w:t>
      </w:r>
    </w:p>
    <w:p w14:paraId="447C348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6BF8CC4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Check attacks from all directions</w:t>
      </w:r>
    </w:p>
    <w:p w14:paraId="42C0BAF2" w14:textId="77777777" w:rsidR="00EE6B2B" w:rsidRPr="00EE6B2B" w:rsidRDefault="00EE6B2B" w:rsidP="00EE6B2B">
      <w:pPr>
        <w:rPr>
          <w:szCs w:val="28"/>
          <w:lang w:val="en-US"/>
        </w:rPr>
      </w:pPr>
    </w:p>
    <w:p w14:paraId="76D0ADF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Check diagonal attacks (bishop, queen, king, pawn)</w:t>
      </w:r>
    </w:p>
    <w:p w14:paraId="3EAE53E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(IsDiagonallyAttacked(row, col, attackingColor))</w:t>
      </w:r>
    </w:p>
    <w:p w14:paraId="40D51B2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4A80AD3F" w14:textId="77777777" w:rsidR="00EE6B2B" w:rsidRPr="00EE6B2B" w:rsidRDefault="00EE6B2B" w:rsidP="00EE6B2B">
      <w:pPr>
        <w:rPr>
          <w:szCs w:val="28"/>
          <w:lang w:val="en-US"/>
        </w:rPr>
      </w:pPr>
    </w:p>
    <w:p w14:paraId="4583153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Check horizontal/vertical attacks (rook, queen, king)</w:t>
      </w:r>
    </w:p>
    <w:p w14:paraId="50D0C15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(IsOrthogonallyAttacked(row, col, attackingColor))</w:t>
      </w:r>
    </w:p>
    <w:p w14:paraId="7395AD1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501F76E5" w14:textId="77777777" w:rsidR="00EE6B2B" w:rsidRPr="00EE6B2B" w:rsidRDefault="00EE6B2B" w:rsidP="00EE6B2B">
      <w:pPr>
        <w:rPr>
          <w:szCs w:val="28"/>
          <w:lang w:val="en-US"/>
        </w:rPr>
      </w:pPr>
    </w:p>
    <w:p w14:paraId="62211A1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Check knight attacks</w:t>
      </w:r>
    </w:p>
    <w:p w14:paraId="2AF3AC1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(IsKnightAttacked(row, col, attackingColor))</w:t>
      </w:r>
    </w:p>
    <w:p w14:paraId="611DDB3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517016FD" w14:textId="77777777" w:rsidR="00EE6B2B" w:rsidRPr="00EE6B2B" w:rsidRDefault="00EE6B2B" w:rsidP="00EE6B2B">
      <w:pPr>
        <w:rPr>
          <w:szCs w:val="28"/>
          <w:lang w:val="en-US"/>
        </w:rPr>
      </w:pPr>
    </w:p>
    <w:p w14:paraId="542EB65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</w:t>
      </w:r>
    </w:p>
    <w:p w14:paraId="1F16C81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48068D3E" w14:textId="77777777" w:rsidR="00EE6B2B" w:rsidRPr="00EE6B2B" w:rsidRDefault="00EE6B2B" w:rsidP="00EE6B2B">
      <w:pPr>
        <w:rPr>
          <w:szCs w:val="28"/>
          <w:lang w:val="en-US"/>
        </w:rPr>
      </w:pPr>
    </w:p>
    <w:p w14:paraId="3E65658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52F4DC5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position is under attack diagonally</w:t>
      </w:r>
    </w:p>
    <w:p w14:paraId="16B699F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&lt;/summary&gt;</w:t>
      </w:r>
    </w:p>
    <w:p w14:paraId="763DDC8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IsDiagonallyAttacked(int row, int col, string attackingColor)</w:t>
      </w:r>
    </w:p>
    <w:p w14:paraId="3E41A5D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77842CE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Check each of the four diagonal directions</w:t>
      </w:r>
    </w:p>
    <w:p w14:paraId="24BB872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int[][] directions = new int[][]</w:t>
      </w:r>
    </w:p>
    <w:p w14:paraId="493D29C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4A798B9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new int[] { -1, -1 }, // Up-left</w:t>
      </w:r>
    </w:p>
    <w:p w14:paraId="33EE06B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new int[] { -1, 1 },  // Up-right</w:t>
      </w:r>
    </w:p>
    <w:p w14:paraId="4D83630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new int[] { 1, -1 },  // Down-left</w:t>
      </w:r>
    </w:p>
    <w:p w14:paraId="447BF71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new int[] { 1, 1 }    // Down-right</w:t>
      </w:r>
    </w:p>
    <w:p w14:paraId="62C3E40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};</w:t>
      </w:r>
    </w:p>
    <w:p w14:paraId="100EFDB7" w14:textId="77777777" w:rsidR="00EE6B2B" w:rsidRPr="00EE6B2B" w:rsidRDefault="00EE6B2B" w:rsidP="00EE6B2B">
      <w:pPr>
        <w:rPr>
          <w:szCs w:val="28"/>
          <w:lang w:val="en-US"/>
        </w:rPr>
      </w:pPr>
    </w:p>
    <w:p w14:paraId="2A2818E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foreach (int[] dir in directions)</w:t>
      </w:r>
    </w:p>
    <w:p w14:paraId="5F50B52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364190F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// Check pawn attacks (only one step diagonally)</w:t>
      </w:r>
    </w:p>
    <w:p w14:paraId="0C628B9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int pawnDir = attackingColor == "white" ? 1 : -1;</w:t>
      </w:r>
    </w:p>
    <w:p w14:paraId="3B91635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(dir[0] == pawnDir)</w:t>
      </w:r>
    </w:p>
    <w:p w14:paraId="539BD6E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1C8FD91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int pawnRow = row + dir[0];</w:t>
      </w:r>
    </w:p>
    <w:p w14:paraId="5587652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int pawnCol = col + dir[1];</w:t>
      </w:r>
    </w:p>
    <w:p w14:paraId="463F5172" w14:textId="77777777" w:rsidR="00EE6B2B" w:rsidRPr="00EE6B2B" w:rsidRDefault="00EE6B2B" w:rsidP="00EE6B2B">
      <w:pPr>
        <w:rPr>
          <w:szCs w:val="28"/>
          <w:lang w:val="en-US"/>
        </w:rPr>
      </w:pPr>
    </w:p>
    <w:p w14:paraId="06244D9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(IsValidPosition(pawnRow, pawnCol))</w:t>
      </w:r>
    </w:p>
    <w:p w14:paraId="39C094A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2C12E65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Piece? piece = GetPiece(pawnRow, pawnCol);</w:t>
      </w:r>
    </w:p>
    <w:p w14:paraId="6C1B692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if (piece?.Type == "pawn" &amp;&amp; piece.Color == attackingColor)</w:t>
      </w:r>
    </w:p>
    <w:p w14:paraId="729CE27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return true;</w:t>
      </w:r>
    </w:p>
    <w:p w14:paraId="07A7DF9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4E399C4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132CB293" w14:textId="77777777" w:rsidR="00EE6B2B" w:rsidRPr="00EE6B2B" w:rsidRDefault="00EE6B2B" w:rsidP="00EE6B2B">
      <w:pPr>
        <w:rPr>
          <w:szCs w:val="28"/>
          <w:lang w:val="en-US"/>
        </w:rPr>
      </w:pPr>
    </w:p>
    <w:p w14:paraId="34CB6B0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// Check long-range diagonal attacks (bishop, queen)</w:t>
      </w:r>
    </w:p>
    <w:p w14:paraId="7AD592C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for (int dist = 1; dist &lt; 8; dist++)</w:t>
      </w:r>
    </w:p>
    <w:p w14:paraId="6E6DC99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04DAACB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int targetRow = row + dir[0] * dist;</w:t>
      </w:r>
    </w:p>
    <w:p w14:paraId="54200D9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int targetCol = col + dir[1] * dist;</w:t>
      </w:r>
    </w:p>
    <w:p w14:paraId="6CB64D64" w14:textId="77777777" w:rsidR="00EE6B2B" w:rsidRPr="00EE6B2B" w:rsidRDefault="00EE6B2B" w:rsidP="00EE6B2B">
      <w:pPr>
        <w:rPr>
          <w:szCs w:val="28"/>
          <w:lang w:val="en-US"/>
        </w:rPr>
      </w:pPr>
    </w:p>
    <w:p w14:paraId="28C3F8F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(!IsValidPosition(targetRow, targetCol))</w:t>
      </w:r>
    </w:p>
    <w:p w14:paraId="01336E3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break;</w:t>
      </w:r>
    </w:p>
    <w:p w14:paraId="2D17A37F" w14:textId="77777777" w:rsidR="00EE6B2B" w:rsidRPr="00EE6B2B" w:rsidRDefault="00EE6B2B" w:rsidP="00EE6B2B">
      <w:pPr>
        <w:rPr>
          <w:szCs w:val="28"/>
          <w:lang w:val="en-US"/>
        </w:rPr>
      </w:pPr>
    </w:p>
    <w:p w14:paraId="7EE81A7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Piece? piece = GetPiece(targetRow, targetCol);</w:t>
      </w:r>
    </w:p>
    <w:p w14:paraId="294C8969" w14:textId="77777777" w:rsidR="00EE6B2B" w:rsidRPr="00EE6B2B" w:rsidRDefault="00EE6B2B" w:rsidP="00EE6B2B">
      <w:pPr>
        <w:rPr>
          <w:szCs w:val="28"/>
          <w:lang w:val="en-US"/>
        </w:rPr>
      </w:pPr>
    </w:p>
    <w:p w14:paraId="78403D2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(piece != null)</w:t>
      </w:r>
    </w:p>
    <w:p w14:paraId="53773AB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2013684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if (piece.Color == attackingColor &amp;&amp;</w:t>
      </w:r>
    </w:p>
    <w:p w14:paraId="239331D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(piece.Type == "bishop" || piece.Type == "queen" ||</w:t>
      </w:r>
    </w:p>
    <w:p w14:paraId="60EB259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 (piece.Type == "king" &amp;&amp; dist == 1)))</w:t>
      </w:r>
    </w:p>
    <w:p w14:paraId="380D3B8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return true;</w:t>
      </w:r>
    </w:p>
    <w:p w14:paraId="6EB1ED61" w14:textId="77777777" w:rsidR="00EE6B2B" w:rsidRPr="00EE6B2B" w:rsidRDefault="00EE6B2B" w:rsidP="00EE6B2B">
      <w:pPr>
        <w:rPr>
          <w:szCs w:val="28"/>
          <w:lang w:val="en-US"/>
        </w:rPr>
      </w:pPr>
    </w:p>
    <w:p w14:paraId="3AEC90A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break; // Blocked by a piece</w:t>
      </w:r>
    </w:p>
    <w:p w14:paraId="2077598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1DB23C4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59BE438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7331A1E7" w14:textId="77777777" w:rsidR="00EE6B2B" w:rsidRPr="00EE6B2B" w:rsidRDefault="00EE6B2B" w:rsidP="00EE6B2B">
      <w:pPr>
        <w:rPr>
          <w:szCs w:val="28"/>
          <w:lang w:val="en-US"/>
        </w:rPr>
      </w:pPr>
    </w:p>
    <w:p w14:paraId="521D118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</w:t>
      </w:r>
    </w:p>
    <w:p w14:paraId="4036569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7FA3A913" w14:textId="77777777" w:rsidR="00EE6B2B" w:rsidRPr="00EE6B2B" w:rsidRDefault="00EE6B2B" w:rsidP="00EE6B2B">
      <w:pPr>
        <w:rPr>
          <w:szCs w:val="28"/>
          <w:lang w:val="en-US"/>
        </w:rPr>
      </w:pPr>
    </w:p>
    <w:p w14:paraId="449A4B2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6E418D0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position is under attack horizontally or vertically</w:t>
      </w:r>
    </w:p>
    <w:p w14:paraId="63CD17E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4E1B774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IsOrthogonallyAttacked(int row, int col, string attackingColor)</w:t>
      </w:r>
    </w:p>
    <w:p w14:paraId="0EBC922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{</w:t>
      </w:r>
    </w:p>
    <w:p w14:paraId="733F991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Check each of the four orthogonal directions</w:t>
      </w:r>
    </w:p>
    <w:p w14:paraId="69E0E6A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int[][] directions = new int[][]</w:t>
      </w:r>
    </w:p>
    <w:p w14:paraId="73FDE36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6E09792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new int[] { -1, 0 }, // Up</w:t>
      </w:r>
    </w:p>
    <w:p w14:paraId="7C79908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new int[] { 1, 0 },  // Down</w:t>
      </w:r>
    </w:p>
    <w:p w14:paraId="5EAA704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new int[] { 0, -1 }, // Left</w:t>
      </w:r>
    </w:p>
    <w:p w14:paraId="4BA1F03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new int[] { 0, 1 }   // Right</w:t>
      </w:r>
    </w:p>
    <w:p w14:paraId="1E885B9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};</w:t>
      </w:r>
    </w:p>
    <w:p w14:paraId="702DCCB9" w14:textId="77777777" w:rsidR="00EE6B2B" w:rsidRPr="00EE6B2B" w:rsidRDefault="00EE6B2B" w:rsidP="00EE6B2B">
      <w:pPr>
        <w:rPr>
          <w:szCs w:val="28"/>
          <w:lang w:val="en-US"/>
        </w:rPr>
      </w:pPr>
    </w:p>
    <w:p w14:paraId="2813C97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foreach (int[] dir in directions)</w:t>
      </w:r>
    </w:p>
    <w:p w14:paraId="1A25E36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3A90DCB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for (int dist = 1; dist &lt; 8; dist++)</w:t>
      </w:r>
    </w:p>
    <w:p w14:paraId="626F9E6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6F1D04B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int targetRow = row + dir[0] * dist;</w:t>
      </w:r>
    </w:p>
    <w:p w14:paraId="474C151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int targetCol = col + dir[1] * dist;</w:t>
      </w:r>
    </w:p>
    <w:p w14:paraId="4CD1D704" w14:textId="77777777" w:rsidR="00EE6B2B" w:rsidRPr="00EE6B2B" w:rsidRDefault="00EE6B2B" w:rsidP="00EE6B2B">
      <w:pPr>
        <w:rPr>
          <w:szCs w:val="28"/>
          <w:lang w:val="en-US"/>
        </w:rPr>
      </w:pPr>
    </w:p>
    <w:p w14:paraId="29328F1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(!IsValidPosition(targetRow, targetCol))</w:t>
      </w:r>
    </w:p>
    <w:p w14:paraId="13A9438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break;</w:t>
      </w:r>
    </w:p>
    <w:p w14:paraId="5F8F318E" w14:textId="77777777" w:rsidR="00EE6B2B" w:rsidRPr="00EE6B2B" w:rsidRDefault="00EE6B2B" w:rsidP="00EE6B2B">
      <w:pPr>
        <w:rPr>
          <w:szCs w:val="28"/>
          <w:lang w:val="en-US"/>
        </w:rPr>
      </w:pPr>
    </w:p>
    <w:p w14:paraId="136D0D4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Piece? piece = GetPiece(targetRow, targetCol);</w:t>
      </w:r>
    </w:p>
    <w:p w14:paraId="59A3E7FC" w14:textId="77777777" w:rsidR="00EE6B2B" w:rsidRPr="00EE6B2B" w:rsidRDefault="00EE6B2B" w:rsidP="00EE6B2B">
      <w:pPr>
        <w:rPr>
          <w:szCs w:val="28"/>
          <w:lang w:val="en-US"/>
        </w:rPr>
      </w:pPr>
    </w:p>
    <w:p w14:paraId="0007A46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(piece != null)</w:t>
      </w:r>
    </w:p>
    <w:p w14:paraId="403B1F4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372B6CB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if (piece.Color == attackingColor &amp;&amp;</w:t>
      </w:r>
    </w:p>
    <w:p w14:paraId="17F6770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(piece.Type == "rook" || piece.Type == "queen" ||</w:t>
      </w:r>
    </w:p>
    <w:p w14:paraId="654048F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 (piece.Type == "king" &amp;&amp; dist == 1)))</w:t>
      </w:r>
    </w:p>
    <w:p w14:paraId="6E3CF3C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return true;</w:t>
      </w:r>
    </w:p>
    <w:p w14:paraId="33608896" w14:textId="77777777" w:rsidR="00EE6B2B" w:rsidRPr="00EE6B2B" w:rsidRDefault="00EE6B2B" w:rsidP="00EE6B2B">
      <w:pPr>
        <w:rPr>
          <w:szCs w:val="28"/>
          <w:lang w:val="en-US"/>
        </w:rPr>
      </w:pPr>
    </w:p>
    <w:p w14:paraId="1964A90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break; // Blocked by a piece</w:t>
      </w:r>
    </w:p>
    <w:p w14:paraId="45B43BE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    }</w:t>
      </w:r>
    </w:p>
    <w:p w14:paraId="2E6B74D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6B6D7CF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625F35E4" w14:textId="77777777" w:rsidR="00EE6B2B" w:rsidRPr="00EE6B2B" w:rsidRDefault="00EE6B2B" w:rsidP="00EE6B2B">
      <w:pPr>
        <w:rPr>
          <w:szCs w:val="28"/>
          <w:lang w:val="en-US"/>
        </w:rPr>
      </w:pPr>
    </w:p>
    <w:p w14:paraId="79A34DE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</w:t>
      </w:r>
    </w:p>
    <w:p w14:paraId="08F0B49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154BFF1D" w14:textId="77777777" w:rsidR="00EE6B2B" w:rsidRPr="00EE6B2B" w:rsidRDefault="00EE6B2B" w:rsidP="00EE6B2B">
      <w:pPr>
        <w:rPr>
          <w:szCs w:val="28"/>
          <w:lang w:val="en-US"/>
        </w:rPr>
      </w:pPr>
    </w:p>
    <w:p w14:paraId="1F86A63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0BA486E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position is under attack by knights</w:t>
      </w:r>
    </w:p>
    <w:p w14:paraId="41D7C80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E2156F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IsKnightAttacked(int row, int col, string attackingColor)</w:t>
      </w:r>
    </w:p>
    <w:p w14:paraId="3010F6F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15DF9AB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All possible knight moves</w:t>
      </w:r>
    </w:p>
    <w:p w14:paraId="3E3FBD7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int[][] knightMoves = new int[][]</w:t>
      </w:r>
    </w:p>
    <w:p w14:paraId="2E546DA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77FF56F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new int[] { -2, -1 }, new int[] { -2, 1 },</w:t>
      </w:r>
    </w:p>
    <w:p w14:paraId="19B81D8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new int[] { -1, -2 }, new int[] { -1, 2 },</w:t>
      </w:r>
    </w:p>
    <w:p w14:paraId="47513E6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new int[] { 1, -2 }, new int[] { 1, 2 },</w:t>
      </w:r>
    </w:p>
    <w:p w14:paraId="12D49D8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new int[] { 2, -1 }, new int[] { 2, 1 }</w:t>
      </w:r>
    </w:p>
    <w:p w14:paraId="01AC649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};</w:t>
      </w:r>
    </w:p>
    <w:p w14:paraId="4D9CBEB0" w14:textId="77777777" w:rsidR="00EE6B2B" w:rsidRPr="00EE6B2B" w:rsidRDefault="00EE6B2B" w:rsidP="00EE6B2B">
      <w:pPr>
        <w:rPr>
          <w:szCs w:val="28"/>
          <w:lang w:val="en-US"/>
        </w:rPr>
      </w:pPr>
    </w:p>
    <w:p w14:paraId="114C561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foreach (int[] move in knightMoves)</w:t>
      </w:r>
    </w:p>
    <w:p w14:paraId="3890376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0FAB46D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int targetRow = row + move[0];</w:t>
      </w:r>
    </w:p>
    <w:p w14:paraId="38C94B5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int targetCol = col + move[1];</w:t>
      </w:r>
    </w:p>
    <w:p w14:paraId="1D5C5360" w14:textId="77777777" w:rsidR="00EE6B2B" w:rsidRPr="00EE6B2B" w:rsidRDefault="00EE6B2B" w:rsidP="00EE6B2B">
      <w:pPr>
        <w:rPr>
          <w:szCs w:val="28"/>
          <w:lang w:val="en-US"/>
        </w:rPr>
      </w:pPr>
    </w:p>
    <w:p w14:paraId="79F74CA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(IsValidPosition(targetRow, targetCol))</w:t>
      </w:r>
    </w:p>
    <w:p w14:paraId="1F43DCF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09818C6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Piece? piece = GetPiece(targetRow, targetCol);</w:t>
      </w:r>
    </w:p>
    <w:p w14:paraId="49F3677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(piece?.Type == "knight" &amp;&amp; piece.Color == attackingColor)</w:t>
      </w:r>
    </w:p>
    <w:p w14:paraId="19D50E3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        return true;</w:t>
      </w:r>
    </w:p>
    <w:p w14:paraId="1D8FCAA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305DF44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1F714DEB" w14:textId="77777777" w:rsidR="00EE6B2B" w:rsidRPr="00EE6B2B" w:rsidRDefault="00EE6B2B" w:rsidP="00EE6B2B">
      <w:pPr>
        <w:rPr>
          <w:szCs w:val="28"/>
          <w:lang w:val="en-US"/>
        </w:rPr>
      </w:pPr>
    </w:p>
    <w:p w14:paraId="58C6E91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</w:t>
      </w:r>
    </w:p>
    <w:p w14:paraId="61E9047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435C9B99" w14:textId="77777777" w:rsidR="00EE6B2B" w:rsidRPr="00EE6B2B" w:rsidRDefault="00EE6B2B" w:rsidP="00EE6B2B">
      <w:pPr>
        <w:rPr>
          <w:szCs w:val="28"/>
          <w:lang w:val="en-US"/>
        </w:rPr>
      </w:pPr>
    </w:p>
    <w:p w14:paraId="52CA250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2FFB85B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the king of the specified color is in check</w:t>
      </w:r>
    </w:p>
    <w:p w14:paraId="5F448C5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3C9233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name="color"&gt;Color of the king to check&lt;/param&gt;</w:t>
      </w:r>
    </w:p>
    <w:p w14:paraId="365A1DD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&lt;returns&gt;True if the king is in check, false otherwise&lt;/returns&gt;</w:t>
      </w:r>
    </w:p>
    <w:p w14:paraId="3A36FDB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bool IsKingInCheck(string color)</w:t>
      </w:r>
    </w:p>
    <w:p w14:paraId="6AB156E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3060104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(FindKingPosition(color, out int kingRow, out int kingCol))</w:t>
      </w:r>
    </w:p>
    <w:p w14:paraId="705D08E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3C2C281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string opponentColor = color == "white" ? "black" : "white";</w:t>
      </w:r>
    </w:p>
    <w:p w14:paraId="050BCD6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IsPositionUnderAttack(kingRow, kingCol, opponentColor);</w:t>
      </w:r>
    </w:p>
    <w:p w14:paraId="30D3E5B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4C1FD27A" w14:textId="77777777" w:rsidR="00EE6B2B" w:rsidRPr="00EE6B2B" w:rsidRDefault="00EE6B2B" w:rsidP="00EE6B2B">
      <w:pPr>
        <w:rPr>
          <w:szCs w:val="28"/>
          <w:lang w:val="en-US"/>
        </w:rPr>
      </w:pPr>
    </w:p>
    <w:p w14:paraId="7BDA72F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 // King not found</w:t>
      </w:r>
    </w:p>
    <w:p w14:paraId="0679C6C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08CC6232" w14:textId="77777777" w:rsidR="00EE6B2B" w:rsidRPr="00EE6B2B" w:rsidRDefault="00EE6B2B" w:rsidP="00EE6B2B">
      <w:pPr>
        <w:rPr>
          <w:szCs w:val="28"/>
          <w:lang w:val="en-US"/>
        </w:rPr>
      </w:pPr>
    </w:p>
    <w:p w14:paraId="23DFC2B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5A3E13A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all possible valid moves for a piece at the given position</w:t>
      </w:r>
    </w:p>
    <w:p w14:paraId="1A844BA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0570DA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name="row"&gt;The row of the piece&lt;/param&gt;</w:t>
      </w:r>
    </w:p>
    <w:p w14:paraId="06B46EA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name="col"&gt;The column of the piece&lt;/param&gt;</w:t>
      </w:r>
    </w:p>
    <w:p w14:paraId="5306D1F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&lt;returns&gt;List of valid destination positions as (row, col) tuples&lt;/returns&gt;</w:t>
      </w:r>
    </w:p>
    <w:p w14:paraId="47B1D8E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public List&lt;(int, int)&gt; GetValidMovesForPiece(int row, int col)</w:t>
      </w:r>
    </w:p>
    <w:p w14:paraId="0CDA1C0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267164A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List&lt;(int, int)&gt; validMoves = new List&lt;(int, int)&gt;();</w:t>
      </w:r>
    </w:p>
    <w:p w14:paraId="672E172E" w14:textId="77777777" w:rsidR="00EE6B2B" w:rsidRPr="00EE6B2B" w:rsidRDefault="00EE6B2B" w:rsidP="00EE6B2B">
      <w:pPr>
        <w:rPr>
          <w:szCs w:val="28"/>
          <w:lang w:val="en-US"/>
        </w:rPr>
      </w:pPr>
    </w:p>
    <w:p w14:paraId="6E3C1D5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Piece? piece = GetPiece(row, col);</w:t>
      </w:r>
    </w:p>
    <w:p w14:paraId="133FA14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(piece == null) return validMoves;</w:t>
      </w:r>
    </w:p>
    <w:p w14:paraId="0B1BCE15" w14:textId="77777777" w:rsidR="00EE6B2B" w:rsidRPr="00EE6B2B" w:rsidRDefault="00EE6B2B" w:rsidP="00EE6B2B">
      <w:pPr>
        <w:rPr>
          <w:szCs w:val="28"/>
          <w:lang w:val="en-US"/>
        </w:rPr>
      </w:pPr>
    </w:p>
    <w:p w14:paraId="44BDBD9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string pieceColor = piece.Color;</w:t>
      </w:r>
    </w:p>
    <w:p w14:paraId="3E1E3785" w14:textId="77777777" w:rsidR="00EE6B2B" w:rsidRPr="00EE6B2B" w:rsidRDefault="00EE6B2B" w:rsidP="00EE6B2B">
      <w:pPr>
        <w:rPr>
          <w:szCs w:val="28"/>
          <w:lang w:val="en-US"/>
        </w:rPr>
      </w:pPr>
    </w:p>
    <w:p w14:paraId="2844CCF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Try all possible destinations</w:t>
      </w:r>
    </w:p>
    <w:p w14:paraId="7278364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for (int targetRow = 0; targetRow &lt; 8; targetRow++)</w:t>
      </w:r>
    </w:p>
    <w:p w14:paraId="08C67EF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420155F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for (int targetCol = 0; targetCol &lt; 8; targetCol++)</w:t>
      </w:r>
    </w:p>
    <w:p w14:paraId="484AEFB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7DDA3DC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// Skip the current position</w:t>
      </w:r>
    </w:p>
    <w:p w14:paraId="3880EB6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(targetRow == row &amp;&amp; targetCol == col)</w:t>
      </w:r>
    </w:p>
    <w:p w14:paraId="44D3049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continue;</w:t>
      </w:r>
    </w:p>
    <w:p w14:paraId="6E64D818" w14:textId="77777777" w:rsidR="00EE6B2B" w:rsidRPr="00EE6B2B" w:rsidRDefault="00EE6B2B" w:rsidP="00EE6B2B">
      <w:pPr>
        <w:rPr>
          <w:szCs w:val="28"/>
          <w:lang w:val="en-US"/>
        </w:rPr>
      </w:pPr>
    </w:p>
    <w:p w14:paraId="2DC3017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// Check if move is valid</w:t>
      </w:r>
    </w:p>
    <w:p w14:paraId="2D1CDA2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(IsValidMove(row, col, targetRow, targetCol, pieceColor))</w:t>
      </w:r>
    </w:p>
    <w:p w14:paraId="46E8BC9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6996D05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validMoves.Add((targetRow, targetCol));</w:t>
      </w:r>
    </w:p>
    <w:p w14:paraId="59C3158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2C1EF02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39EF126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23A0FEC3" w14:textId="77777777" w:rsidR="00EE6B2B" w:rsidRPr="00EE6B2B" w:rsidRDefault="00EE6B2B" w:rsidP="00EE6B2B">
      <w:pPr>
        <w:rPr>
          <w:szCs w:val="28"/>
          <w:lang w:val="en-US"/>
        </w:rPr>
      </w:pPr>
    </w:p>
    <w:p w14:paraId="725A4B6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validMoves;</w:t>
      </w:r>
    </w:p>
    <w:p w14:paraId="0D0C13C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235F6CEC" w14:textId="77777777" w:rsidR="00EE6B2B" w:rsidRPr="00EE6B2B" w:rsidRDefault="00EE6B2B" w:rsidP="00EE6B2B">
      <w:pPr>
        <w:rPr>
          <w:szCs w:val="28"/>
          <w:lang w:val="en-US"/>
        </w:rPr>
      </w:pPr>
    </w:p>
    <w:p w14:paraId="1EE252F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6B96385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Gets all possible moves for a player</w:t>
      </w:r>
    </w:p>
    <w:p w14:paraId="7CFBE3D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6610D6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name="playerColor"&gt;Color of the player to get moves for&lt;/param&gt;</w:t>
      </w:r>
    </w:p>
    <w:p w14:paraId="344C990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&lt;returns&gt;List of all valid moves&lt;/returns&gt;</w:t>
      </w:r>
    </w:p>
    <w:p w14:paraId="7996EB7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List&lt;Move&gt; GetAllPossibleMovesForPlayer(string playerColor)</w:t>
      </w:r>
    </w:p>
    <w:p w14:paraId="2DD348B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1D992EE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List&lt;Move&gt; allMoves = new List&lt;Move&gt;();</w:t>
      </w:r>
    </w:p>
    <w:p w14:paraId="18AA3EE0" w14:textId="77777777" w:rsidR="00EE6B2B" w:rsidRPr="00EE6B2B" w:rsidRDefault="00EE6B2B" w:rsidP="00EE6B2B">
      <w:pPr>
        <w:rPr>
          <w:szCs w:val="28"/>
          <w:lang w:val="en-US"/>
        </w:rPr>
      </w:pPr>
    </w:p>
    <w:p w14:paraId="563AC5C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Check moves for each piece</w:t>
      </w:r>
    </w:p>
    <w:p w14:paraId="27C167A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for (int startRow = 0; startRow &lt; 8; startRow++)</w:t>
      </w:r>
    </w:p>
    <w:p w14:paraId="41B2A37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7D36341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for (int startCol = 0; startCol &lt; 8; startCol++)</w:t>
      </w:r>
    </w:p>
    <w:p w14:paraId="23786B9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5DC4134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Piece? piece = GetPiece(startRow, startCol);</w:t>
      </w:r>
    </w:p>
    <w:p w14:paraId="4623CCE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(piece != null &amp;&amp; piece.Color == playerColor)</w:t>
      </w:r>
    </w:p>
    <w:p w14:paraId="6678926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3A958D7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// For each valid destination</w:t>
      </w:r>
    </w:p>
    <w:p w14:paraId="1661582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foreach (var (endRow, endCol) in GetValidMovesForPiece(startRow, startCol))</w:t>
      </w:r>
    </w:p>
    <w:p w14:paraId="2F800AB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{</w:t>
      </w:r>
    </w:p>
    <w:p w14:paraId="5E28D97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Move move = new Move(startRow, startCol, endRow, endCol);</w:t>
      </w:r>
    </w:p>
    <w:p w14:paraId="602A834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allMoves.Add(move);</w:t>
      </w:r>
    </w:p>
    <w:p w14:paraId="59FB936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}</w:t>
      </w:r>
    </w:p>
    <w:p w14:paraId="235301B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4275391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261B49D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7FECC94B" w14:textId="77777777" w:rsidR="00EE6B2B" w:rsidRPr="00EE6B2B" w:rsidRDefault="00EE6B2B" w:rsidP="00EE6B2B">
      <w:pPr>
        <w:rPr>
          <w:szCs w:val="28"/>
          <w:lang w:val="en-US"/>
        </w:rPr>
      </w:pPr>
    </w:p>
    <w:p w14:paraId="39F33CA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allMoves;</w:t>
      </w:r>
    </w:p>
    <w:p w14:paraId="436BB18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}</w:t>
      </w:r>
    </w:p>
    <w:p w14:paraId="15878654" w14:textId="77777777" w:rsidR="00EE6B2B" w:rsidRPr="00EE6B2B" w:rsidRDefault="00EE6B2B" w:rsidP="00EE6B2B">
      <w:pPr>
        <w:rPr>
          <w:szCs w:val="28"/>
          <w:lang w:val="en-US"/>
        </w:rPr>
      </w:pPr>
    </w:p>
    <w:p w14:paraId="0B39140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27C1AC9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the board for checkmate or stalemate.</w:t>
      </w:r>
    </w:p>
    <w:p w14:paraId="4C067C6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FDFAF6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name="playerColor"&gt;Color of the player to check.&lt;/param&gt;</w:t>
      </w:r>
    </w:p>
    <w:p w14:paraId="33589B1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&lt;returns&gt;GameEndType enum indicating the result.&lt;/returns&gt;</w:t>
      </w:r>
    </w:p>
    <w:p w14:paraId="6941D22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GameEndType CheckForGameEnd(string playerColor)</w:t>
      </w:r>
    </w:p>
    <w:p w14:paraId="1D2859D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300A887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First check for insufficient material - this takes precedence over other conditions</w:t>
      </w:r>
    </w:p>
    <w:p w14:paraId="1F22C38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(HasInsufficientMaterial())</w:t>
      </w:r>
    </w:p>
    <w:p w14:paraId="13B4F58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GameEndType.InsufficientMaterial;</w:t>
      </w:r>
    </w:p>
    <w:p w14:paraId="203B2451" w14:textId="77777777" w:rsidR="00EE6B2B" w:rsidRPr="00EE6B2B" w:rsidRDefault="00EE6B2B" w:rsidP="00EE6B2B">
      <w:pPr>
        <w:rPr>
          <w:szCs w:val="28"/>
          <w:lang w:val="en-US"/>
        </w:rPr>
      </w:pPr>
    </w:p>
    <w:p w14:paraId="17ECF1B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Check if player has any legal moves</w:t>
      </w:r>
    </w:p>
    <w:p w14:paraId="780205D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List&lt;Move&gt; possibleMoves = GetAllPossibleMovesForPlayer(playerColor);</w:t>
      </w:r>
    </w:p>
    <w:p w14:paraId="00A62B4D" w14:textId="77777777" w:rsidR="00EE6B2B" w:rsidRPr="00EE6B2B" w:rsidRDefault="00EE6B2B" w:rsidP="00EE6B2B">
      <w:pPr>
        <w:rPr>
          <w:szCs w:val="28"/>
          <w:lang w:val="en-US"/>
        </w:rPr>
      </w:pPr>
    </w:p>
    <w:p w14:paraId="01D7CC9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If there are possible moves, game continues</w:t>
      </w:r>
    </w:p>
    <w:p w14:paraId="4ECF94D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(possibleMoves.Count &gt; 0)</w:t>
      </w:r>
    </w:p>
    <w:p w14:paraId="0C8EE4D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GameEndType.None;</w:t>
      </w:r>
    </w:p>
    <w:p w14:paraId="60EE1C0B" w14:textId="77777777" w:rsidR="00EE6B2B" w:rsidRPr="00EE6B2B" w:rsidRDefault="00EE6B2B" w:rsidP="00EE6B2B">
      <w:pPr>
        <w:rPr>
          <w:szCs w:val="28"/>
          <w:lang w:val="en-US"/>
        </w:rPr>
      </w:pPr>
    </w:p>
    <w:p w14:paraId="29B6A93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No moves - either checkmate or stalemate</w:t>
      </w:r>
    </w:p>
    <w:p w14:paraId="5F8666F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(IsKingInCheck(playerColor))</w:t>
      </w:r>
    </w:p>
    <w:p w14:paraId="4227FBB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GameEndType.Checkmate;</w:t>
      </w:r>
    </w:p>
    <w:p w14:paraId="12F0CFB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else</w:t>
      </w:r>
    </w:p>
    <w:p w14:paraId="3B5C407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GameEndType.Stalemate;</w:t>
      </w:r>
    </w:p>
    <w:p w14:paraId="5D230C6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249F6ABD" w14:textId="77777777" w:rsidR="00EE6B2B" w:rsidRPr="00EE6B2B" w:rsidRDefault="00EE6B2B" w:rsidP="00EE6B2B">
      <w:pPr>
        <w:rPr>
          <w:szCs w:val="28"/>
          <w:lang w:val="en-US"/>
        </w:rPr>
      </w:pPr>
    </w:p>
    <w:p w14:paraId="12CEABA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1D9BFB1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Checks if the current position has insufficient material for checkmate.</w:t>
      </w:r>
    </w:p>
    <w:p w14:paraId="03FC578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2B6BC6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&lt;returns&gt;True if there is insufficient material, false otherwise.&lt;/returns&gt;</w:t>
      </w:r>
    </w:p>
    <w:p w14:paraId="37664D2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HasInsufficientMaterial()</w:t>
      </w:r>
    </w:p>
    <w:p w14:paraId="6AAB930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5335A3E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whiteCount = 0;</w:t>
      </w:r>
    </w:p>
    <w:p w14:paraId="4BDCCB2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blackCount = 0;</w:t>
      </w:r>
    </w:p>
    <w:p w14:paraId="7069630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bool whiteHasKnight = false;</w:t>
      </w:r>
    </w:p>
    <w:p w14:paraId="16095D5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bool whiteHasBishop = false;</w:t>
      </w:r>
    </w:p>
    <w:p w14:paraId="004F6D7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bool blackHasKnight = false;</w:t>
      </w:r>
    </w:p>
    <w:p w14:paraId="022715F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bool blackHasBishop = false;</w:t>
      </w:r>
    </w:p>
    <w:p w14:paraId="3081A2BC" w14:textId="77777777" w:rsidR="00EE6B2B" w:rsidRPr="00EE6B2B" w:rsidRDefault="00EE6B2B" w:rsidP="00EE6B2B">
      <w:pPr>
        <w:rPr>
          <w:szCs w:val="28"/>
          <w:lang w:val="en-US"/>
        </w:rPr>
      </w:pPr>
    </w:p>
    <w:p w14:paraId="784CC28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Count pieces and track specific piece types</w:t>
      </w:r>
    </w:p>
    <w:p w14:paraId="33CF907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for (int row = 0; row &lt; 8; row++)</w:t>
      </w:r>
    </w:p>
    <w:p w14:paraId="3CE7131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07D4CAC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for (int col = 0; col &lt; 8; col++)</w:t>
      </w:r>
    </w:p>
    <w:p w14:paraId="0973F13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3FF971F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Piece? piece = GetPiece(row, col);</w:t>
      </w:r>
    </w:p>
    <w:p w14:paraId="5F9515C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(piece != null)</w:t>
      </w:r>
    </w:p>
    <w:p w14:paraId="757123F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107ECA0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if (piece.Color == "white")</w:t>
      </w:r>
    </w:p>
    <w:p w14:paraId="6B1920A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{</w:t>
      </w:r>
    </w:p>
    <w:p w14:paraId="3E072DD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whiteCount++;</w:t>
      </w:r>
    </w:p>
    <w:p w14:paraId="347581C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if (piece.Type == "knight") whiteHasKnight = true;</w:t>
      </w:r>
    </w:p>
    <w:p w14:paraId="1B002A0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if (piece.Type == "bishop") whiteHasBishop = true;</w:t>
      </w:r>
    </w:p>
    <w:p w14:paraId="7059F32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}</w:t>
      </w:r>
    </w:p>
    <w:p w14:paraId="45D16B5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else // black</w:t>
      </w:r>
    </w:p>
    <w:p w14:paraId="0E0EE7F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{</w:t>
      </w:r>
    </w:p>
    <w:p w14:paraId="6CE55A3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blackCount++;</w:t>
      </w:r>
    </w:p>
    <w:p w14:paraId="35C2393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            if (piece.Type == "knight") blackHasKnight = true;</w:t>
      </w:r>
    </w:p>
    <w:p w14:paraId="771988A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if (piece.Type == "bishop") blackHasBishop = true;</w:t>
      </w:r>
    </w:p>
    <w:p w14:paraId="299B9BA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}</w:t>
      </w:r>
    </w:p>
    <w:p w14:paraId="51AEFF4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4183332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614F725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3FE2F68F" w14:textId="77777777" w:rsidR="00EE6B2B" w:rsidRPr="00EE6B2B" w:rsidRDefault="00EE6B2B" w:rsidP="00EE6B2B">
      <w:pPr>
        <w:rPr>
          <w:szCs w:val="28"/>
          <w:lang w:val="en-US"/>
        </w:rPr>
      </w:pPr>
    </w:p>
    <w:p w14:paraId="01199C3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King vs King</w:t>
      </w:r>
    </w:p>
    <w:p w14:paraId="4E8A189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(whiteCount == 1 &amp;&amp; blackCount == 1)</w:t>
      </w:r>
    </w:p>
    <w:p w14:paraId="22DEE87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5C893A0E" w14:textId="77777777" w:rsidR="00EE6B2B" w:rsidRPr="00EE6B2B" w:rsidRDefault="00EE6B2B" w:rsidP="00EE6B2B">
      <w:pPr>
        <w:rPr>
          <w:szCs w:val="28"/>
          <w:lang w:val="en-US"/>
        </w:rPr>
      </w:pPr>
    </w:p>
    <w:p w14:paraId="17850B9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King + Knight vs King or King + Bishop vs King</w:t>
      </w:r>
    </w:p>
    <w:p w14:paraId="661A9E4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((whiteCount == 2 &amp;&amp; whiteHasKnight &amp;&amp; blackCount == 1) ||</w:t>
      </w:r>
    </w:p>
    <w:p w14:paraId="2636343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(whiteCount == 2 &amp;&amp; whiteHasBishop &amp;&amp; blackCount == 1) ||</w:t>
      </w:r>
    </w:p>
    <w:p w14:paraId="087E5E4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(blackCount == 2 &amp;&amp; blackHasKnight &amp;&amp; whiteCount == 1) ||</w:t>
      </w:r>
    </w:p>
    <w:p w14:paraId="72F38F0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(blackCount == 2 &amp;&amp; blackHasBishop &amp;&amp; whiteCount == 1))</w:t>
      </w:r>
    </w:p>
    <w:p w14:paraId="04C2D31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4128E136" w14:textId="77777777" w:rsidR="00EE6B2B" w:rsidRPr="00EE6B2B" w:rsidRDefault="00EE6B2B" w:rsidP="00EE6B2B">
      <w:pPr>
        <w:rPr>
          <w:szCs w:val="28"/>
          <w:lang w:val="en-US"/>
        </w:rPr>
      </w:pPr>
    </w:p>
    <w:p w14:paraId="5854B5D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King + Knight vs King + Knight (special case where checkmate is impossible)</w:t>
      </w:r>
    </w:p>
    <w:p w14:paraId="44D2235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(whiteCount == 2 &amp;&amp; whiteHasKnight &amp;&amp; blackCount == 2 &amp;&amp; blackHasKnight)</w:t>
      </w:r>
    </w:p>
    <w:p w14:paraId="4CA3DAE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45120FF6" w14:textId="77777777" w:rsidR="00EE6B2B" w:rsidRPr="00EE6B2B" w:rsidRDefault="00EE6B2B" w:rsidP="00EE6B2B">
      <w:pPr>
        <w:rPr>
          <w:szCs w:val="28"/>
          <w:lang w:val="en-US"/>
        </w:rPr>
      </w:pPr>
    </w:p>
    <w:p w14:paraId="60FB18B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</w:t>
      </w:r>
    </w:p>
    <w:p w14:paraId="1BF1431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11A670F7" w14:textId="77777777" w:rsidR="00EE6B2B" w:rsidRPr="00EE6B2B" w:rsidRDefault="00EE6B2B" w:rsidP="00EE6B2B">
      <w:pPr>
        <w:rPr>
          <w:szCs w:val="28"/>
          <w:lang w:val="en-US"/>
        </w:rPr>
      </w:pPr>
    </w:p>
    <w:p w14:paraId="3948776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2C1911F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Evaluates the current board position (positive for white advantage)</w:t>
      </w:r>
    </w:p>
    <w:p w14:paraId="58D40ED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5A4B536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&lt;returns&gt;Numerical score of the position&lt;/returns&gt;</w:t>
      </w:r>
    </w:p>
    <w:p w14:paraId="16CC9BA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int EvaluatePosition()</w:t>
      </w:r>
    </w:p>
    <w:p w14:paraId="427CE0D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4BCB4DC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whiteScore = 0;</w:t>
      </w:r>
    </w:p>
    <w:p w14:paraId="5173E72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blackScore = 0;</w:t>
      </w:r>
    </w:p>
    <w:p w14:paraId="66774916" w14:textId="77777777" w:rsidR="00EE6B2B" w:rsidRPr="00EE6B2B" w:rsidRDefault="00EE6B2B" w:rsidP="00EE6B2B">
      <w:pPr>
        <w:rPr>
          <w:szCs w:val="28"/>
          <w:lang w:val="en-US"/>
        </w:rPr>
      </w:pPr>
    </w:p>
    <w:p w14:paraId="093BB83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Material evaluation</w:t>
      </w:r>
    </w:p>
    <w:p w14:paraId="531807E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for (int row = 0; row &lt; 8; row++)</w:t>
      </w:r>
    </w:p>
    <w:p w14:paraId="5BF3F98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39B90E0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for (int col = 0; col &lt; 8; col++)</w:t>
      </w:r>
    </w:p>
    <w:p w14:paraId="0B5D10A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0C54507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Piece? piece = GetPiece(row, col);</w:t>
      </w:r>
    </w:p>
    <w:p w14:paraId="199F22B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(piece != null)</w:t>
      </w:r>
    </w:p>
    <w:p w14:paraId="0902D51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4CB69A3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int value = piece.GetValue();</w:t>
      </w:r>
    </w:p>
    <w:p w14:paraId="14462FC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if (piece.Color == "white")</w:t>
      </w:r>
    </w:p>
    <w:p w14:paraId="63A3C74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whiteScore += value;</w:t>
      </w:r>
    </w:p>
    <w:p w14:paraId="1D219EE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else</w:t>
      </w:r>
    </w:p>
    <w:p w14:paraId="2DDACEA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blackScore += value;</w:t>
      </w:r>
    </w:p>
    <w:p w14:paraId="3E36AD5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52A5BAA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3AF75C4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3E9C2367" w14:textId="77777777" w:rsidR="00EE6B2B" w:rsidRPr="00EE6B2B" w:rsidRDefault="00EE6B2B" w:rsidP="00EE6B2B">
      <w:pPr>
        <w:rPr>
          <w:szCs w:val="28"/>
          <w:lang w:val="en-US"/>
        </w:rPr>
      </w:pPr>
    </w:p>
    <w:p w14:paraId="0706F9D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Bonus for check</w:t>
      </w:r>
    </w:p>
    <w:p w14:paraId="31AA80C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(IsKingInCheck("black"))</w:t>
      </w:r>
    </w:p>
    <w:p w14:paraId="751AE81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whiteScore += 10;</w:t>
      </w:r>
    </w:p>
    <w:p w14:paraId="2446DB74" w14:textId="77777777" w:rsidR="00EE6B2B" w:rsidRPr="00EE6B2B" w:rsidRDefault="00EE6B2B" w:rsidP="00EE6B2B">
      <w:pPr>
        <w:rPr>
          <w:szCs w:val="28"/>
          <w:lang w:val="en-US"/>
        </w:rPr>
      </w:pPr>
    </w:p>
    <w:p w14:paraId="4D5DB8F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(IsKingInCheck("white"))</w:t>
      </w:r>
    </w:p>
    <w:p w14:paraId="1F8EEFE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blackScore += 10;</w:t>
      </w:r>
    </w:p>
    <w:p w14:paraId="4995F530" w14:textId="77777777" w:rsidR="00EE6B2B" w:rsidRPr="00EE6B2B" w:rsidRDefault="00EE6B2B" w:rsidP="00EE6B2B">
      <w:pPr>
        <w:rPr>
          <w:szCs w:val="28"/>
          <w:lang w:val="en-US"/>
        </w:rPr>
      </w:pPr>
    </w:p>
    <w:p w14:paraId="18EC19D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// Return final score (positive = white advantage)</w:t>
      </w:r>
    </w:p>
    <w:p w14:paraId="34A81A0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whiteScore - blackScore;</w:t>
      </w:r>
    </w:p>
    <w:p w14:paraId="2FFC79D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03DAA5B1" w14:textId="77777777" w:rsidR="00EE6B2B" w:rsidRPr="00EE6B2B" w:rsidRDefault="00EE6B2B" w:rsidP="00EE6B2B">
      <w:pPr>
        <w:rPr>
          <w:szCs w:val="28"/>
          <w:lang w:val="en-US"/>
        </w:rPr>
      </w:pPr>
    </w:p>
    <w:p w14:paraId="76132B7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#endregion</w:t>
      </w:r>
    </w:p>
    <w:p w14:paraId="5876C4CD" w14:textId="77777777" w:rsidR="00EE6B2B" w:rsidRPr="00EE6B2B" w:rsidRDefault="00EE6B2B" w:rsidP="00EE6B2B">
      <w:pPr>
        <w:rPr>
          <w:szCs w:val="28"/>
          <w:lang w:val="en-US"/>
        </w:rPr>
      </w:pPr>
    </w:p>
    <w:p w14:paraId="5F68C73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#region Utility Methods</w:t>
      </w:r>
    </w:p>
    <w:p w14:paraId="51AF3B2F" w14:textId="77777777" w:rsidR="00EE6B2B" w:rsidRPr="00EE6B2B" w:rsidRDefault="00EE6B2B" w:rsidP="00EE6B2B">
      <w:pPr>
        <w:rPr>
          <w:szCs w:val="28"/>
          <w:lang w:val="en-US"/>
        </w:rPr>
      </w:pPr>
    </w:p>
    <w:p w14:paraId="4A7E486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69AB5D9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position is within the bounds of the board</w:t>
      </w:r>
    </w:p>
    <w:p w14:paraId="6E327E7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2296FF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name="row"&gt;Row to check&lt;/param&gt;</w:t>
      </w:r>
    </w:p>
    <w:p w14:paraId="2AB8681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name="col"&gt;Column to check&lt;/param&gt;</w:t>
      </w:r>
    </w:p>
    <w:p w14:paraId="7F7CFCC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&lt;returns&gt;True if position is valid, false otherwise&lt;/returns&gt;</w:t>
      </w:r>
    </w:p>
    <w:p w14:paraId="78FA961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bool IsValidPosition(int row, int col)</w:t>
      </w:r>
    </w:p>
    <w:p w14:paraId="405CDFE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46074C6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row &gt;= 0 &amp;&amp; row &lt; 8 &amp;&amp; col &gt;= 0 &amp;&amp; col &lt; 8;</w:t>
      </w:r>
    </w:p>
    <w:p w14:paraId="210B0C4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3FE38345" w14:textId="77777777" w:rsidR="00EE6B2B" w:rsidRPr="00EE6B2B" w:rsidRDefault="00EE6B2B" w:rsidP="00EE6B2B">
      <w:pPr>
        <w:rPr>
          <w:szCs w:val="28"/>
          <w:lang w:val="en-US"/>
        </w:rPr>
      </w:pPr>
    </w:p>
    <w:p w14:paraId="162FC8B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2347F8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Deep copies pieces from source to destination</w:t>
      </w:r>
    </w:p>
    <w:p w14:paraId="730D56D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1C8D55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void ClonePieces(Piece?[,] source, Piece?[,] destination)</w:t>
      </w:r>
    </w:p>
    <w:p w14:paraId="70AE1C3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627E26A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for (int row = 0; row &lt; 8; row++)</w:t>
      </w:r>
    </w:p>
    <w:p w14:paraId="1C9CB9A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438AA98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for (int col = 0; col &lt; 8; col++)</w:t>
      </w:r>
    </w:p>
    <w:p w14:paraId="3996C84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688D5D7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destination[row, col] = source[row, col]?.Clone();</w:t>
      </w:r>
    </w:p>
    <w:p w14:paraId="1248C2F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0C6BE11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}</w:t>
      </w:r>
    </w:p>
    <w:p w14:paraId="21A7BA2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3A9E235E" w14:textId="77777777" w:rsidR="00EE6B2B" w:rsidRPr="00EE6B2B" w:rsidRDefault="00EE6B2B" w:rsidP="00EE6B2B">
      <w:pPr>
        <w:rPr>
          <w:szCs w:val="28"/>
          <w:lang w:val="en-US"/>
        </w:rPr>
      </w:pPr>
    </w:p>
    <w:p w14:paraId="5FBFB0E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57F1788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Raises the BoardUpdated event</w:t>
      </w:r>
    </w:p>
    <w:p w14:paraId="65A90C1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141814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protected virtual void OnBoardUpdated()</w:t>
      </w:r>
    </w:p>
    <w:p w14:paraId="690A7AF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521BD8E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BoardUpdated?.Invoke(this, EventArgs.Empty);</w:t>
      </w:r>
    </w:p>
    <w:p w14:paraId="115BFB5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10C61D03" w14:textId="77777777" w:rsidR="00EE6B2B" w:rsidRPr="00EE6B2B" w:rsidRDefault="00EE6B2B" w:rsidP="00EE6B2B">
      <w:pPr>
        <w:rPr>
          <w:szCs w:val="28"/>
          <w:lang w:val="en-US"/>
        </w:rPr>
      </w:pPr>
    </w:p>
    <w:p w14:paraId="1B53BED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#endregion</w:t>
      </w:r>
    </w:p>
    <w:p w14:paraId="76CD84F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}</w:t>
      </w:r>
    </w:p>
    <w:p w14:paraId="4572D46B" w14:textId="77777777" w:rsidR="00EE6B2B" w:rsidRPr="00EE6B2B" w:rsidRDefault="00EE6B2B" w:rsidP="00EE6B2B">
      <w:pPr>
        <w:rPr>
          <w:szCs w:val="28"/>
          <w:lang w:val="en-US"/>
        </w:rPr>
      </w:pPr>
    </w:p>
    <w:p w14:paraId="614BDAD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&lt;summary&gt;</w:t>
      </w:r>
    </w:p>
    <w:p w14:paraId="36187A3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Possible end states for a chess game</w:t>
      </w:r>
    </w:p>
    <w:p w14:paraId="6415B50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&lt;/summary&gt;</w:t>
      </w:r>
    </w:p>
    <w:p w14:paraId="2FCF6D1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public enum GameEndType</w:t>
      </w:r>
    </w:p>
    <w:p w14:paraId="4399F6F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{</w:t>
      </w:r>
    </w:p>
    <w:p w14:paraId="04A4E84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&lt;summary&gt;Game is not over.&lt;/summary&gt;</w:t>
      </w:r>
    </w:p>
    <w:p w14:paraId="456FD79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None,</w:t>
      </w:r>
    </w:p>
    <w:p w14:paraId="6EAF8A7C" w14:textId="77777777" w:rsidR="00EE6B2B" w:rsidRPr="00EE6B2B" w:rsidRDefault="00EE6B2B" w:rsidP="00EE6B2B">
      <w:pPr>
        <w:rPr>
          <w:szCs w:val="28"/>
          <w:lang w:val="en-US"/>
        </w:rPr>
      </w:pPr>
    </w:p>
    <w:p w14:paraId="5F6098D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&lt;summary&gt;Game ended by checkmate.&lt;/summary&gt;</w:t>
      </w:r>
    </w:p>
    <w:p w14:paraId="17D3D88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Checkmate,</w:t>
      </w:r>
    </w:p>
    <w:p w14:paraId="35259E63" w14:textId="77777777" w:rsidR="00EE6B2B" w:rsidRPr="00EE6B2B" w:rsidRDefault="00EE6B2B" w:rsidP="00EE6B2B">
      <w:pPr>
        <w:rPr>
          <w:szCs w:val="28"/>
          <w:lang w:val="en-US"/>
        </w:rPr>
      </w:pPr>
    </w:p>
    <w:p w14:paraId="7F3A076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&lt;summary&gt;Game ended by stalemate.&lt;/summary&gt;</w:t>
      </w:r>
    </w:p>
    <w:p w14:paraId="703B6A5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Stalemate,</w:t>
      </w:r>
    </w:p>
    <w:p w14:paraId="326B56C2" w14:textId="77777777" w:rsidR="00EE6B2B" w:rsidRPr="00EE6B2B" w:rsidRDefault="00EE6B2B" w:rsidP="00EE6B2B">
      <w:pPr>
        <w:rPr>
          <w:szCs w:val="28"/>
          <w:lang w:val="en-US"/>
        </w:rPr>
      </w:pPr>
    </w:p>
    <w:p w14:paraId="5AEC318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&lt;summary&gt;Game ended by king capture.&lt;/summary&gt;</w:t>
      </w:r>
    </w:p>
    <w:p w14:paraId="32342AA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KingCaptured,</w:t>
      </w:r>
    </w:p>
    <w:p w14:paraId="165648FA" w14:textId="77777777" w:rsidR="00EE6B2B" w:rsidRPr="00EE6B2B" w:rsidRDefault="00EE6B2B" w:rsidP="00EE6B2B">
      <w:pPr>
        <w:rPr>
          <w:szCs w:val="28"/>
          <w:lang w:val="en-US"/>
        </w:rPr>
      </w:pPr>
    </w:p>
    <w:p w14:paraId="073A6AA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&lt;summary&gt;Game ended in a draw by rule.&lt;/summary&gt;</w:t>
      </w:r>
    </w:p>
    <w:p w14:paraId="671A354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Draw,</w:t>
      </w:r>
    </w:p>
    <w:p w14:paraId="7379B502" w14:textId="77777777" w:rsidR="00EE6B2B" w:rsidRPr="00EE6B2B" w:rsidRDefault="00EE6B2B" w:rsidP="00EE6B2B">
      <w:pPr>
        <w:rPr>
          <w:szCs w:val="28"/>
          <w:lang w:val="en-US"/>
        </w:rPr>
      </w:pPr>
    </w:p>
    <w:p w14:paraId="1F2208F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&lt;summary&gt;Game ended by resignation.&lt;/summary&gt;</w:t>
      </w:r>
    </w:p>
    <w:p w14:paraId="77BF7DB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Resignation,</w:t>
      </w:r>
    </w:p>
    <w:p w14:paraId="0847C5D5" w14:textId="77777777" w:rsidR="00EE6B2B" w:rsidRPr="00EE6B2B" w:rsidRDefault="00EE6B2B" w:rsidP="00EE6B2B">
      <w:pPr>
        <w:rPr>
          <w:szCs w:val="28"/>
          <w:lang w:val="en-US"/>
        </w:rPr>
      </w:pPr>
    </w:p>
    <w:p w14:paraId="447D2DC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&lt;summary&gt;Game ended due to insufficient material for checkmate.&lt;/summary&gt;</w:t>
      </w:r>
    </w:p>
    <w:p w14:paraId="115139D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InsufficientMaterial</w:t>
      </w:r>
    </w:p>
    <w:p w14:paraId="742539E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}</w:t>
      </w:r>
    </w:p>
    <w:p w14:paraId="34D91A41" w14:textId="7D70A04E" w:rsid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}</w:t>
      </w:r>
    </w:p>
    <w:p w14:paraId="328C3214" w14:textId="7E9EB9EE" w:rsidR="00EE6B2B" w:rsidRDefault="00EE6B2B" w:rsidP="00EE6B2B">
      <w:pPr>
        <w:jc w:val="center"/>
        <w:rPr>
          <w:b/>
          <w:bCs/>
          <w:lang w:val="en-US"/>
        </w:rPr>
      </w:pPr>
      <w:r>
        <w:rPr>
          <w:b/>
          <w:bCs/>
          <w:lang w:val="uk-UA"/>
        </w:rPr>
        <w:t xml:space="preserve">Файл </w:t>
      </w:r>
      <w:r>
        <w:rPr>
          <w:b/>
          <w:bCs/>
          <w:lang w:val="en-US"/>
        </w:rPr>
        <w:t>GameLogic.cs</w:t>
      </w:r>
    </w:p>
    <w:p w14:paraId="61AFC9E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using System;</w:t>
      </w:r>
    </w:p>
    <w:p w14:paraId="2FE0935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using System.Collections.Generic;</w:t>
      </w:r>
    </w:p>
    <w:p w14:paraId="5581E2F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using System.Collections.ObjectModel;</w:t>
      </w:r>
    </w:p>
    <w:p w14:paraId="72EE41C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using System.Linq;</w:t>
      </w:r>
    </w:p>
    <w:p w14:paraId="395E53C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using System.Threading.Tasks;</w:t>
      </w:r>
    </w:p>
    <w:p w14:paraId="72C09CB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using System.Windows;</w:t>
      </w:r>
    </w:p>
    <w:p w14:paraId="6249AEE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using System.Windows.Media;</w:t>
      </w:r>
    </w:p>
    <w:p w14:paraId="3FC81FF3" w14:textId="77777777" w:rsidR="00EE6B2B" w:rsidRPr="00EE6B2B" w:rsidRDefault="00EE6B2B" w:rsidP="00EE6B2B">
      <w:pPr>
        <w:rPr>
          <w:szCs w:val="28"/>
          <w:lang w:val="en-US"/>
        </w:rPr>
      </w:pPr>
    </w:p>
    <w:p w14:paraId="7B7E780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namespace ChessTrainer</w:t>
      </w:r>
    </w:p>
    <w:p w14:paraId="3DD0959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{</w:t>
      </w:r>
    </w:p>
    <w:p w14:paraId="0606A57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&lt;summary&gt;</w:t>
      </w:r>
    </w:p>
    <w:p w14:paraId="4807364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Manages the core game logic for the chess application</w:t>
      </w:r>
    </w:p>
    <w:p w14:paraId="57BB00E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&lt;/summary&gt;</w:t>
      </w:r>
    </w:p>
    <w:p w14:paraId="3C1EDBC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public class GameLogic</w:t>
      </w:r>
    </w:p>
    <w:p w14:paraId="3D1B023B" w14:textId="149D5CEB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{</w:t>
      </w:r>
    </w:p>
    <w:p w14:paraId="50316115" w14:textId="77777777" w:rsidR="00EE6B2B" w:rsidRPr="00EE6B2B" w:rsidRDefault="00EE6B2B" w:rsidP="00EE6B2B">
      <w:pPr>
        <w:rPr>
          <w:szCs w:val="28"/>
          <w:lang w:val="en-US"/>
        </w:rPr>
      </w:pPr>
    </w:p>
    <w:p w14:paraId="11663FB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1AA633B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The chess board</w:t>
      </w:r>
    </w:p>
    <w:p w14:paraId="751A686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1123A2A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Board _board;</w:t>
      </w:r>
    </w:p>
    <w:p w14:paraId="1F24219C" w14:textId="77777777" w:rsidR="00EE6B2B" w:rsidRPr="00EE6B2B" w:rsidRDefault="00EE6B2B" w:rsidP="00EE6B2B">
      <w:pPr>
        <w:rPr>
          <w:szCs w:val="28"/>
          <w:lang w:val="en-US"/>
        </w:rPr>
      </w:pPr>
    </w:p>
    <w:p w14:paraId="482A2CF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150B208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Current player's color ("white" or "black")</w:t>
      </w:r>
    </w:p>
    <w:p w14:paraId="66EA872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4E4F7C9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string _currentPlayer = "white";</w:t>
      </w:r>
    </w:p>
    <w:p w14:paraId="5A6AB69E" w14:textId="77777777" w:rsidR="00EE6B2B" w:rsidRPr="00EE6B2B" w:rsidRDefault="00EE6B2B" w:rsidP="00EE6B2B">
      <w:pPr>
        <w:rPr>
          <w:szCs w:val="28"/>
          <w:lang w:val="en-US"/>
        </w:rPr>
      </w:pPr>
    </w:p>
    <w:p w14:paraId="4AECB37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75AE0E4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Flag indicating whether computer opponent is enabled</w:t>
      </w:r>
    </w:p>
    <w:p w14:paraId="3165E9F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DCEA46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_isComputerMode = false;</w:t>
      </w:r>
    </w:p>
    <w:p w14:paraId="6B85787A" w14:textId="77777777" w:rsidR="00EE6B2B" w:rsidRPr="00EE6B2B" w:rsidRDefault="00EE6B2B" w:rsidP="00EE6B2B">
      <w:pPr>
        <w:rPr>
          <w:szCs w:val="28"/>
          <w:lang w:val="en-US"/>
        </w:rPr>
      </w:pPr>
    </w:p>
    <w:p w14:paraId="7A6BCC9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1494A8D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Flag indicating whether the human player is playing as black</w:t>
      </w:r>
    </w:p>
    <w:p w14:paraId="261D9D1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5921420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_playerPlaysBlack = false;</w:t>
      </w:r>
    </w:p>
    <w:p w14:paraId="6BEF7809" w14:textId="77777777" w:rsidR="00EE6B2B" w:rsidRPr="00EE6B2B" w:rsidRDefault="00EE6B2B" w:rsidP="00EE6B2B">
      <w:pPr>
        <w:rPr>
          <w:szCs w:val="28"/>
          <w:lang w:val="en-US"/>
        </w:rPr>
      </w:pPr>
    </w:p>
    <w:p w14:paraId="5CDCDB8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1FDE46A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Random number generator for AI decisions</w:t>
      </w:r>
    </w:p>
    <w:p w14:paraId="2D4A07A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C14835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readonly Random _random = new Random();</w:t>
      </w:r>
    </w:p>
    <w:p w14:paraId="09FF42C7" w14:textId="77777777" w:rsidR="00EE6B2B" w:rsidRPr="00EE6B2B" w:rsidRDefault="00EE6B2B" w:rsidP="00EE6B2B">
      <w:pPr>
        <w:rPr>
          <w:szCs w:val="28"/>
          <w:lang w:val="en-US"/>
        </w:rPr>
      </w:pPr>
    </w:p>
    <w:p w14:paraId="20B1792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5382859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Action to display pawn promotion dialog</w:t>
      </w:r>
    </w:p>
    <w:p w14:paraId="514CE92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E9A109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Func&lt;string, string&gt; _showPromotionDialog;</w:t>
      </w:r>
    </w:p>
    <w:p w14:paraId="477BD90F" w14:textId="77777777" w:rsidR="00EE6B2B" w:rsidRPr="00EE6B2B" w:rsidRDefault="00EE6B2B" w:rsidP="00EE6B2B">
      <w:pPr>
        <w:rPr>
          <w:szCs w:val="28"/>
          <w:lang w:val="en-US"/>
        </w:rPr>
      </w:pPr>
    </w:p>
    <w:p w14:paraId="7542EA9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232F84E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Counter for the 50-move rule</w:t>
      </w:r>
    </w:p>
    <w:p w14:paraId="710A026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80B38F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int _halfMovesSinceCaptureOrPawn = 0;</w:t>
      </w:r>
    </w:p>
    <w:p w14:paraId="453AB4E5" w14:textId="77777777" w:rsidR="00EE6B2B" w:rsidRPr="00EE6B2B" w:rsidRDefault="00EE6B2B" w:rsidP="00EE6B2B">
      <w:pPr>
        <w:rPr>
          <w:szCs w:val="28"/>
          <w:lang w:val="en-US"/>
        </w:rPr>
      </w:pPr>
    </w:p>
    <w:p w14:paraId="783A925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7A0C71E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chess board</w:t>
      </w:r>
    </w:p>
    <w:p w14:paraId="4A79F57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43CBCF7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Board Board =&gt; _board;</w:t>
      </w:r>
    </w:p>
    <w:p w14:paraId="7CE4041D" w14:textId="77777777" w:rsidR="00EE6B2B" w:rsidRPr="00EE6B2B" w:rsidRDefault="00EE6B2B" w:rsidP="00EE6B2B">
      <w:pPr>
        <w:rPr>
          <w:szCs w:val="28"/>
          <w:lang w:val="en-US"/>
        </w:rPr>
      </w:pPr>
    </w:p>
    <w:p w14:paraId="527EC99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650885D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current player's color</w:t>
      </w:r>
    </w:p>
    <w:p w14:paraId="130356B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22324A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string CurrentPlayer =&gt; _currentPlayer;</w:t>
      </w:r>
    </w:p>
    <w:p w14:paraId="19427AB5" w14:textId="77777777" w:rsidR="00EE6B2B" w:rsidRPr="00EE6B2B" w:rsidRDefault="00EE6B2B" w:rsidP="00EE6B2B">
      <w:pPr>
        <w:rPr>
          <w:szCs w:val="28"/>
          <w:lang w:val="en-US"/>
        </w:rPr>
      </w:pPr>
    </w:p>
    <w:p w14:paraId="266A294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51BE6A2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or sets whether the human player is playing as black</w:t>
      </w:r>
    </w:p>
    <w:p w14:paraId="10FA259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780F52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bool PlayerPlaysBlack</w:t>
      </w:r>
    </w:p>
    <w:p w14:paraId="59490D0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628623D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get =&gt; _playerPlaysBlack;</w:t>
      </w:r>
    </w:p>
    <w:p w14:paraId="4F1A5FA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set =&gt; _playerPlaysBlack = value;</w:t>
      </w:r>
    </w:p>
    <w:p w14:paraId="41D3598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641DCF01" w14:textId="77777777" w:rsidR="00EE6B2B" w:rsidRPr="00EE6B2B" w:rsidRDefault="00EE6B2B" w:rsidP="00EE6B2B">
      <w:pPr>
        <w:rPr>
          <w:szCs w:val="28"/>
          <w:lang w:val="en-US"/>
        </w:rPr>
      </w:pPr>
    </w:p>
    <w:p w14:paraId="669B401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6CF68D5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Difficulty levels for the computer opponent</w:t>
      </w:r>
    </w:p>
    <w:p w14:paraId="499849E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7257BE9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enum ComputerDifficulty</w:t>
      </w:r>
    </w:p>
    <w:p w14:paraId="2B369B7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68F7E9F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Random = 1,</w:t>
      </w:r>
    </w:p>
    <w:p w14:paraId="09D6B31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Easy = 2,</w:t>
      </w:r>
    </w:p>
    <w:p w14:paraId="0CA172D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Medium = 3,</w:t>
      </w:r>
    </w:p>
    <w:p w14:paraId="28BE804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Hard = 4,</w:t>
      </w:r>
    </w:p>
    <w:p w14:paraId="2F4B56F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Expert = 5</w:t>
      </w:r>
    </w:p>
    <w:p w14:paraId="7855212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74E55E3B" w14:textId="77777777" w:rsidR="00EE6B2B" w:rsidRPr="00EE6B2B" w:rsidRDefault="00EE6B2B" w:rsidP="00EE6B2B">
      <w:pPr>
        <w:rPr>
          <w:szCs w:val="28"/>
          <w:lang w:val="en-US"/>
        </w:rPr>
      </w:pPr>
    </w:p>
    <w:p w14:paraId="1E5CFCE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705E694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or sets the current difficulty level</w:t>
      </w:r>
    </w:p>
    <w:p w14:paraId="70F8C5D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12C9CFA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ComputerDifficulty CurrentDifficulty { get; set; } = ComputerDifficulty.Medium;</w:t>
      </w:r>
    </w:p>
    <w:p w14:paraId="45425A40" w14:textId="77777777" w:rsidR="00EE6B2B" w:rsidRPr="00EE6B2B" w:rsidRDefault="00EE6B2B" w:rsidP="00EE6B2B">
      <w:pPr>
        <w:rPr>
          <w:szCs w:val="28"/>
          <w:lang w:val="en-US"/>
        </w:rPr>
      </w:pPr>
    </w:p>
    <w:p w14:paraId="1D8D213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A401E4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Event raised when the board is updated</w:t>
      </w:r>
    </w:p>
    <w:p w14:paraId="18D5BDA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5ADA0DF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event EventHandler? BoardUpdated;</w:t>
      </w:r>
    </w:p>
    <w:p w14:paraId="7A572D3F" w14:textId="77777777" w:rsidR="00EE6B2B" w:rsidRPr="00EE6B2B" w:rsidRDefault="00EE6B2B" w:rsidP="00EE6B2B">
      <w:pPr>
        <w:rPr>
          <w:szCs w:val="28"/>
          <w:lang w:val="en-US"/>
        </w:rPr>
      </w:pPr>
    </w:p>
    <w:p w14:paraId="7D6FCCA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50A61B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Event raised when a move is made</w:t>
      </w:r>
    </w:p>
    <w:p w14:paraId="3A53242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29F16B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event EventHandler&lt;MoveEventArgs&gt;? MoveMade;</w:t>
      </w:r>
    </w:p>
    <w:p w14:paraId="4C36E11D" w14:textId="77777777" w:rsidR="00EE6B2B" w:rsidRPr="00EE6B2B" w:rsidRDefault="00EE6B2B" w:rsidP="00EE6B2B">
      <w:pPr>
        <w:rPr>
          <w:szCs w:val="28"/>
          <w:lang w:val="en-US"/>
        </w:rPr>
      </w:pPr>
    </w:p>
    <w:p w14:paraId="7066FAB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39AC140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Event raised when the game ends</w:t>
      </w:r>
    </w:p>
    <w:p w14:paraId="1988D4D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315916F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event EventHandler&lt;GameEndEventArgs&gt;? GameEnded;</w:t>
      </w:r>
    </w:p>
    <w:p w14:paraId="41D2CEAF" w14:textId="77777777" w:rsidR="00EE6B2B" w:rsidRPr="00EE6B2B" w:rsidRDefault="00EE6B2B" w:rsidP="00EE6B2B">
      <w:pPr>
        <w:rPr>
          <w:szCs w:val="28"/>
          <w:lang w:val="en-US"/>
        </w:rPr>
      </w:pPr>
    </w:p>
    <w:p w14:paraId="4F4FD7F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51C975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Event raised when a pawn needs promotion</w:t>
      </w:r>
    </w:p>
    <w:p w14:paraId="74E5B29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B009B6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public event EventHandler&lt;PawnPromotionEventArgs&gt;? PawnPromotion;</w:t>
      </w:r>
    </w:p>
    <w:p w14:paraId="122BB091" w14:textId="77777777" w:rsidR="00EE6B2B" w:rsidRPr="00EE6B2B" w:rsidRDefault="00EE6B2B" w:rsidP="00EE6B2B">
      <w:pPr>
        <w:rPr>
          <w:szCs w:val="28"/>
          <w:lang w:val="en-US"/>
        </w:rPr>
      </w:pPr>
    </w:p>
    <w:p w14:paraId="3121659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6942630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Creates a new GameLogic instance</w:t>
      </w:r>
    </w:p>
    <w:p w14:paraId="32DE37A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120A8E7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GameLogic()</w:t>
      </w:r>
    </w:p>
    <w:p w14:paraId="3A07271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3F72A2D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_board = new Board();</w:t>
      </w:r>
    </w:p>
    <w:p w14:paraId="2BDE395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InitializeGame();</w:t>
      </w:r>
    </w:p>
    <w:p w14:paraId="074ACEFF" w14:textId="77777777" w:rsidR="00EE6B2B" w:rsidRPr="00EE6B2B" w:rsidRDefault="00EE6B2B" w:rsidP="00EE6B2B">
      <w:pPr>
        <w:rPr>
          <w:szCs w:val="28"/>
          <w:lang w:val="en-US"/>
        </w:rPr>
      </w:pPr>
    </w:p>
    <w:p w14:paraId="5BF3C0E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_showPromotionDialog = (color) =&gt; "queen";</w:t>
      </w:r>
    </w:p>
    <w:p w14:paraId="313D88C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20B55971" w14:textId="77777777" w:rsidR="00EE6B2B" w:rsidRPr="00EE6B2B" w:rsidRDefault="00EE6B2B" w:rsidP="00EE6B2B">
      <w:pPr>
        <w:rPr>
          <w:szCs w:val="28"/>
          <w:lang w:val="en-US"/>
        </w:rPr>
      </w:pPr>
    </w:p>
    <w:p w14:paraId="6835166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57A9126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Sets the callback for pawn promotion dialog</w:t>
      </w:r>
    </w:p>
    <w:p w14:paraId="0C34FBD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7AD9CC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name="promotionCallback"&gt;Function that takes color and returns piece type&lt;/param&gt;</w:t>
      </w:r>
    </w:p>
    <w:p w14:paraId="0A6450F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void SetPromotionDialogCallback(Func&lt;string, string&gt; promotionCallback)</w:t>
      </w:r>
    </w:p>
    <w:p w14:paraId="4581EE7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24A5241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_showPromotionDialog = promotionCallback;</w:t>
      </w:r>
    </w:p>
    <w:p w14:paraId="6E6570C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43CB057E" w14:textId="77777777" w:rsidR="00EE6B2B" w:rsidRPr="00EE6B2B" w:rsidRDefault="00EE6B2B" w:rsidP="00EE6B2B">
      <w:pPr>
        <w:rPr>
          <w:szCs w:val="28"/>
          <w:lang w:val="en-US"/>
        </w:rPr>
      </w:pPr>
    </w:p>
    <w:p w14:paraId="5E9E96F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0511E2D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Initializes a new game</w:t>
      </w:r>
    </w:p>
    <w:p w14:paraId="1A38F20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15AADEA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void InitializeGame()</w:t>
      </w:r>
    </w:p>
    <w:p w14:paraId="572C5EC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5C3D7F7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_board.InitializeBoard();</w:t>
      </w:r>
    </w:p>
    <w:p w14:paraId="3E4EE8E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_currentPlayer = "white";</w:t>
      </w:r>
    </w:p>
    <w:p w14:paraId="744960A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_halfMovesSinceCaptureOrPawn = 0;</w:t>
      </w:r>
    </w:p>
    <w:p w14:paraId="3E0E8B43" w14:textId="77777777" w:rsidR="00EE6B2B" w:rsidRPr="00EE6B2B" w:rsidRDefault="00EE6B2B" w:rsidP="00EE6B2B">
      <w:pPr>
        <w:rPr>
          <w:szCs w:val="28"/>
          <w:lang w:val="en-US"/>
        </w:rPr>
      </w:pPr>
    </w:p>
    <w:p w14:paraId="4F016F0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OnBoardUpdated();</w:t>
      </w:r>
    </w:p>
    <w:p w14:paraId="050CD8F4" w14:textId="77777777" w:rsidR="00EE6B2B" w:rsidRPr="00EE6B2B" w:rsidRDefault="00EE6B2B" w:rsidP="00EE6B2B">
      <w:pPr>
        <w:rPr>
          <w:szCs w:val="28"/>
          <w:lang w:val="en-US"/>
        </w:rPr>
      </w:pPr>
    </w:p>
    <w:p w14:paraId="58EBBCB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(_isComputerMode &amp;&amp; _playerPlaysBlack &amp;&amp; _currentPlayer == "white")</w:t>
      </w:r>
    </w:p>
    <w:p w14:paraId="66B39B8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1362B58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MakeComputerMove();</w:t>
      </w:r>
    </w:p>
    <w:p w14:paraId="4CDBD9C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293FB02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0B553C08" w14:textId="77777777" w:rsidR="00EE6B2B" w:rsidRPr="00EE6B2B" w:rsidRDefault="00EE6B2B" w:rsidP="00EE6B2B">
      <w:pPr>
        <w:rPr>
          <w:szCs w:val="28"/>
          <w:lang w:val="en-US"/>
        </w:rPr>
      </w:pPr>
    </w:p>
    <w:p w14:paraId="5FECC86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19D1454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Loads a game from a board position</w:t>
      </w:r>
    </w:p>
    <w:p w14:paraId="0C5A91A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993632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name="boardState"&gt;The board state to load&lt;/param&gt;</w:t>
      </w:r>
    </w:p>
    <w:p w14:paraId="764EB53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name="currentPlayer"&gt;The player to move&lt;/param&gt;</w:t>
      </w:r>
    </w:p>
    <w:p w14:paraId="4489E83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void LoadGame(Piece?[,] boardState, string currentPlayer)</w:t>
      </w:r>
    </w:p>
    <w:p w14:paraId="799EC13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5A67A4D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_board = new Board(boardState);</w:t>
      </w:r>
    </w:p>
    <w:p w14:paraId="552B8CC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_currentPlayer = currentPlayer;</w:t>
      </w:r>
    </w:p>
    <w:p w14:paraId="02C4320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_halfMovesSinceCaptureOrPawn = 0;</w:t>
      </w:r>
    </w:p>
    <w:p w14:paraId="3BC0869F" w14:textId="77777777" w:rsidR="00EE6B2B" w:rsidRPr="00EE6B2B" w:rsidRDefault="00EE6B2B" w:rsidP="00EE6B2B">
      <w:pPr>
        <w:rPr>
          <w:szCs w:val="28"/>
          <w:lang w:val="en-US"/>
        </w:rPr>
      </w:pPr>
    </w:p>
    <w:p w14:paraId="63F9453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OnBoardUpdated();</w:t>
      </w:r>
    </w:p>
    <w:p w14:paraId="6CE0924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7E58F5C6" w14:textId="77777777" w:rsidR="00EE6B2B" w:rsidRPr="00EE6B2B" w:rsidRDefault="00EE6B2B" w:rsidP="00EE6B2B">
      <w:pPr>
        <w:rPr>
          <w:szCs w:val="28"/>
          <w:lang w:val="en-US"/>
        </w:rPr>
      </w:pPr>
    </w:p>
    <w:p w14:paraId="35D9A57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79AE904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current board state as UI cells</w:t>
      </w:r>
    </w:p>
    <w:p w14:paraId="38E2459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5B94A27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&lt;returns&gt;Collection of BoardCell objects&lt;/returns&gt;</w:t>
      </w:r>
    </w:p>
    <w:p w14:paraId="7029D60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ObservableCollection&lt;BoardCell&gt; GetCurrentBoard()</w:t>
      </w:r>
    </w:p>
    <w:p w14:paraId="1004646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138C43C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var boardCells = new ObservableCollection&lt;BoardCell&gt;();</w:t>
      </w:r>
    </w:p>
    <w:p w14:paraId="07119911" w14:textId="77777777" w:rsidR="00EE6B2B" w:rsidRPr="00EE6B2B" w:rsidRDefault="00EE6B2B" w:rsidP="00EE6B2B">
      <w:pPr>
        <w:rPr>
          <w:szCs w:val="28"/>
          <w:lang w:val="en-US"/>
        </w:rPr>
      </w:pPr>
    </w:p>
    <w:p w14:paraId="4929DE3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for (int row = 0; row &lt; 8; row++)</w:t>
      </w:r>
    </w:p>
    <w:p w14:paraId="663FCBC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3879C10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for (int col = 0; col &lt; 8; col++)</w:t>
      </w:r>
    </w:p>
    <w:p w14:paraId="31EDF4D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10D5CB4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int displayRow = row;</w:t>
      </w:r>
    </w:p>
    <w:p w14:paraId="74E3EBA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int displayCol = col;</w:t>
      </w:r>
    </w:p>
    <w:p w14:paraId="66D39053" w14:textId="77777777" w:rsidR="00EE6B2B" w:rsidRPr="00EE6B2B" w:rsidRDefault="00EE6B2B" w:rsidP="00EE6B2B">
      <w:pPr>
        <w:rPr>
          <w:szCs w:val="28"/>
          <w:lang w:val="en-US"/>
        </w:rPr>
      </w:pPr>
    </w:p>
    <w:p w14:paraId="5D549E5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Piece? piece = _board.GetPiece(row, col);</w:t>
      </w:r>
    </w:p>
    <w:p w14:paraId="124B2F73" w14:textId="77777777" w:rsidR="00EE6B2B" w:rsidRPr="00EE6B2B" w:rsidRDefault="00EE6B2B" w:rsidP="00EE6B2B">
      <w:pPr>
        <w:rPr>
          <w:szCs w:val="28"/>
          <w:lang w:val="en-US"/>
        </w:rPr>
      </w:pPr>
    </w:p>
    <w:p w14:paraId="6967F8F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boardCells.Add(new BoardCell(</w:t>
      </w:r>
    </w:p>
    <w:p w14:paraId="54C6D95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row,</w:t>
      </w:r>
    </w:p>
    <w:p w14:paraId="6B8C047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col,</w:t>
      </w:r>
    </w:p>
    <w:p w14:paraId="759435B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(row + col) % 2 == 0 ? Brushes.LightGray : Brushes.White,</w:t>
      </w:r>
    </w:p>
    <w:p w14:paraId="51DDFB0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piece));</w:t>
      </w:r>
    </w:p>
    <w:p w14:paraId="4BF35ED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528ADD4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3459132A" w14:textId="77777777" w:rsidR="00EE6B2B" w:rsidRPr="00EE6B2B" w:rsidRDefault="00EE6B2B" w:rsidP="00EE6B2B">
      <w:pPr>
        <w:rPr>
          <w:szCs w:val="28"/>
          <w:lang w:val="en-US"/>
        </w:rPr>
      </w:pPr>
    </w:p>
    <w:p w14:paraId="5841089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boardCells;</w:t>
      </w:r>
    </w:p>
    <w:p w14:paraId="51F2D2D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6B8F10A4" w14:textId="77777777" w:rsidR="00EE6B2B" w:rsidRPr="00EE6B2B" w:rsidRDefault="00EE6B2B" w:rsidP="00EE6B2B">
      <w:pPr>
        <w:rPr>
          <w:szCs w:val="28"/>
          <w:lang w:val="en-US"/>
        </w:rPr>
      </w:pPr>
    </w:p>
    <w:p w14:paraId="6A7E468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0965B3D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Sets the game mode (computer opponent or two players)</w:t>
      </w:r>
    </w:p>
    <w:p w14:paraId="1DB11B6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E75A95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name="isComputerMode"&gt;True for computer opponent, false for two players&lt;/param&gt;</w:t>
      </w:r>
    </w:p>
    <w:p w14:paraId="72ED734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public void SetComputerMode(bool isComputerMode)</w:t>
      </w:r>
    </w:p>
    <w:p w14:paraId="1A6C1F0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40EECD8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_isComputerMode = isComputerMode;</w:t>
      </w:r>
    </w:p>
    <w:p w14:paraId="244F44D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101046DF" w14:textId="77777777" w:rsidR="00EE6B2B" w:rsidRPr="00EE6B2B" w:rsidRDefault="00EE6B2B" w:rsidP="00EE6B2B">
      <w:pPr>
        <w:rPr>
          <w:szCs w:val="28"/>
          <w:lang w:val="en-US"/>
        </w:rPr>
      </w:pPr>
    </w:p>
    <w:p w14:paraId="5B7B81E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2C341B5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it's currently the human player's turn</w:t>
      </w:r>
    </w:p>
    <w:p w14:paraId="6608D16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7B57757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&lt;returns&gt;True if it's the human player's turn, false if it's the computer's turn&lt;/returns&gt;</w:t>
      </w:r>
    </w:p>
    <w:p w14:paraId="6541ACB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bool IsPlayerTurn()</w:t>
      </w:r>
    </w:p>
    <w:p w14:paraId="238BF71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4B923A6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(!_isComputerMode)</w:t>
      </w:r>
    </w:p>
    <w:p w14:paraId="43D7DC4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4B2AA5F3" w14:textId="77777777" w:rsidR="00EE6B2B" w:rsidRPr="00EE6B2B" w:rsidRDefault="00EE6B2B" w:rsidP="00EE6B2B">
      <w:pPr>
        <w:rPr>
          <w:szCs w:val="28"/>
          <w:lang w:val="en-US"/>
        </w:rPr>
      </w:pPr>
    </w:p>
    <w:p w14:paraId="3E2D356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bool isPlayerTurn = (_playerPlaysBlack &amp;&amp; _currentPlayer == "black") ||</w:t>
      </w:r>
    </w:p>
    <w:p w14:paraId="6767110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   (!_playerPlaysBlack &amp;&amp; _currentPlayer == "white");</w:t>
      </w:r>
    </w:p>
    <w:p w14:paraId="78060EFD" w14:textId="77777777" w:rsidR="00EE6B2B" w:rsidRPr="00EE6B2B" w:rsidRDefault="00EE6B2B" w:rsidP="00EE6B2B">
      <w:pPr>
        <w:rPr>
          <w:szCs w:val="28"/>
          <w:lang w:val="en-US"/>
        </w:rPr>
      </w:pPr>
    </w:p>
    <w:p w14:paraId="1B79F60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isPlayerTurn;</w:t>
      </w:r>
    </w:p>
    <w:p w14:paraId="30DF1BA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7A353567" w14:textId="77777777" w:rsidR="00EE6B2B" w:rsidRPr="00EE6B2B" w:rsidRDefault="00EE6B2B" w:rsidP="00EE6B2B">
      <w:pPr>
        <w:rPr>
          <w:szCs w:val="28"/>
          <w:lang w:val="en-US"/>
        </w:rPr>
      </w:pPr>
    </w:p>
    <w:p w14:paraId="664E98C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70487EA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Clears the board</w:t>
      </w:r>
    </w:p>
    <w:p w14:paraId="282EF35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C3AB01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void ClearBoard()</w:t>
      </w:r>
    </w:p>
    <w:p w14:paraId="6283425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6095F75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_board.ClearBoard();</w:t>
      </w:r>
    </w:p>
    <w:p w14:paraId="743E098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_halfMovesSinceCaptureOrPawn = 0;</w:t>
      </w:r>
    </w:p>
    <w:p w14:paraId="0B01AE0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5EB36F7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&lt;summary&gt;</w:t>
      </w:r>
    </w:p>
    <w:p w14:paraId="24C7B9F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Attempts to move a piece</w:t>
      </w:r>
    </w:p>
    <w:p w14:paraId="1D36FAA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1398C3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name="startRow"&gt;Starting row&lt;/param&gt;</w:t>
      </w:r>
    </w:p>
    <w:p w14:paraId="77C3F2E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name="startCol"&gt;Starting column&lt;/param&gt;</w:t>
      </w:r>
    </w:p>
    <w:p w14:paraId="3349EC6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name="endRow"&gt;Ending row&lt;/param&gt;</w:t>
      </w:r>
    </w:p>
    <w:p w14:paraId="35FFABC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name="endCol"&gt;Ending column&lt;/param&gt;</w:t>
      </w:r>
    </w:p>
    <w:p w14:paraId="2C6CA74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&lt;returns&gt;True if the move was valid and executed&lt;/returns&gt;</w:t>
      </w:r>
    </w:p>
    <w:p w14:paraId="5F5A80B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bool TryMovePiece(int startRow, int startCol, int endRow, int endCol)</w:t>
      </w:r>
    </w:p>
    <w:p w14:paraId="2E0A087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51F27D7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(!IsPlayerTurn())</w:t>
      </w:r>
    </w:p>
    <w:p w14:paraId="5EC5053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false;</w:t>
      </w:r>
    </w:p>
    <w:p w14:paraId="476602E5" w14:textId="77777777" w:rsidR="00EE6B2B" w:rsidRPr="00EE6B2B" w:rsidRDefault="00EE6B2B" w:rsidP="00EE6B2B">
      <w:pPr>
        <w:rPr>
          <w:szCs w:val="28"/>
          <w:lang w:val="en-US"/>
        </w:rPr>
      </w:pPr>
    </w:p>
    <w:p w14:paraId="2F89E4F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Piece? piece = _board.GetPiece(startRow, startCol);</w:t>
      </w:r>
    </w:p>
    <w:p w14:paraId="582155B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(piece == null || piece.Color != _currentPlayer)</w:t>
      </w:r>
    </w:p>
    <w:p w14:paraId="11E1DE4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false;</w:t>
      </w:r>
    </w:p>
    <w:p w14:paraId="2118A48E" w14:textId="77777777" w:rsidR="00EE6B2B" w:rsidRPr="00EE6B2B" w:rsidRDefault="00EE6B2B" w:rsidP="00EE6B2B">
      <w:pPr>
        <w:rPr>
          <w:szCs w:val="28"/>
          <w:lang w:val="en-US"/>
        </w:rPr>
      </w:pPr>
    </w:p>
    <w:p w14:paraId="496DAAD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(_board.IsValidMove(startRow, startCol, endRow, endCol, _currentPlayer))</w:t>
      </w:r>
    </w:p>
    <w:p w14:paraId="0F409A8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3C7425D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Piece? movedPiece = _board.GetPiece(startRow, startCol);</w:t>
      </w:r>
    </w:p>
    <w:p w14:paraId="4EDDC22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Piece? capturedPiece = _board.GetPiece(endRow, endCol);</w:t>
      </w:r>
    </w:p>
    <w:p w14:paraId="2C6DA8A9" w14:textId="77777777" w:rsidR="00EE6B2B" w:rsidRPr="00EE6B2B" w:rsidRDefault="00EE6B2B" w:rsidP="00EE6B2B">
      <w:pPr>
        <w:rPr>
          <w:szCs w:val="28"/>
          <w:lang w:val="en-US"/>
        </w:rPr>
      </w:pPr>
    </w:p>
    <w:p w14:paraId="05EC1D1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bool isPawnMove = movedPiece?.Type == "pawn";</w:t>
      </w:r>
    </w:p>
    <w:p w14:paraId="4E257A1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bool isCapture = capturedPiece != null;</w:t>
      </w:r>
    </w:p>
    <w:p w14:paraId="0ECA7431" w14:textId="77777777" w:rsidR="00EE6B2B" w:rsidRPr="00EE6B2B" w:rsidRDefault="00EE6B2B" w:rsidP="00EE6B2B">
      <w:pPr>
        <w:rPr>
          <w:szCs w:val="28"/>
          <w:lang w:val="en-US"/>
        </w:rPr>
      </w:pPr>
    </w:p>
    <w:p w14:paraId="07D8447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(isPawnMove || isCapture)</w:t>
      </w:r>
    </w:p>
    <w:p w14:paraId="0EC803D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2A4925A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_halfMovesSinceCaptureOrPawn = 0;</w:t>
      </w:r>
    </w:p>
    <w:p w14:paraId="5337495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}</w:t>
      </w:r>
    </w:p>
    <w:p w14:paraId="0B068E1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else</w:t>
      </w:r>
    </w:p>
    <w:p w14:paraId="1585D44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4A2CC1E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_halfMovesSinceCaptureOrPawn++;</w:t>
      </w:r>
    </w:p>
    <w:p w14:paraId="3217207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3C4570DD" w14:textId="77777777" w:rsidR="00EE6B2B" w:rsidRPr="00EE6B2B" w:rsidRDefault="00EE6B2B" w:rsidP="00EE6B2B">
      <w:pPr>
        <w:rPr>
          <w:szCs w:val="28"/>
          <w:lang w:val="en-US"/>
        </w:rPr>
      </w:pPr>
    </w:p>
    <w:p w14:paraId="4F079CE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_board.MovePiece(startRow, startCol, endRow, endCol);</w:t>
      </w:r>
    </w:p>
    <w:p w14:paraId="721A78B1" w14:textId="77777777" w:rsidR="00EE6B2B" w:rsidRPr="00EE6B2B" w:rsidRDefault="00EE6B2B" w:rsidP="00EE6B2B">
      <w:pPr>
        <w:rPr>
          <w:szCs w:val="28"/>
          <w:lang w:val="en-US"/>
        </w:rPr>
      </w:pPr>
    </w:p>
    <w:p w14:paraId="7C95226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string moveNotation = GetMoveNotation(movedPiece, startRow, startCol, endRow, endCol, capturedPiece);</w:t>
      </w:r>
    </w:p>
    <w:p w14:paraId="005585E4" w14:textId="77777777" w:rsidR="00EE6B2B" w:rsidRPr="00EE6B2B" w:rsidRDefault="00EE6B2B" w:rsidP="00EE6B2B">
      <w:pPr>
        <w:rPr>
          <w:szCs w:val="28"/>
          <w:lang w:val="en-US"/>
        </w:rPr>
      </w:pPr>
    </w:p>
    <w:p w14:paraId="6BFE1F6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bool wasPromoted = false;</w:t>
      </w:r>
    </w:p>
    <w:p w14:paraId="0F08306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(IsPawnPromotion(endRow, endCol))</w:t>
      </w:r>
    </w:p>
    <w:p w14:paraId="4836A4A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7358944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wasPromoted = HandlePawnPromotion(endRow, endCol);</w:t>
      </w:r>
    </w:p>
    <w:p w14:paraId="283E602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(!wasPromoted)</w:t>
      </w:r>
    </w:p>
    <w:p w14:paraId="7BFBC70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05104CD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_board.MovePiece(endRow, endCol, startRow, startCol);</w:t>
      </w:r>
    </w:p>
    <w:p w14:paraId="5D60852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if (capturedPiece != null)</w:t>
      </w:r>
    </w:p>
    <w:p w14:paraId="5AE234F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{</w:t>
      </w:r>
    </w:p>
    <w:p w14:paraId="3315C55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_board.SetPiece(endRow, endCol, capturedPiece);</w:t>
      </w:r>
    </w:p>
    <w:p w14:paraId="6541430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}</w:t>
      </w:r>
    </w:p>
    <w:p w14:paraId="13B5068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return false;</w:t>
      </w:r>
    </w:p>
    <w:p w14:paraId="22C888F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023A50D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123CAA18" w14:textId="77777777" w:rsidR="00EE6B2B" w:rsidRPr="00EE6B2B" w:rsidRDefault="00EE6B2B" w:rsidP="00EE6B2B">
      <w:pPr>
        <w:rPr>
          <w:szCs w:val="28"/>
          <w:lang w:val="en-US"/>
        </w:rPr>
      </w:pPr>
    </w:p>
    <w:p w14:paraId="3C56079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OnMoveMade(new MoveEventArgs(startRow, startCol, endRow, endCol, moveNotation));</w:t>
      </w:r>
    </w:p>
    <w:p w14:paraId="4B6E8838" w14:textId="77777777" w:rsidR="00EE6B2B" w:rsidRPr="00EE6B2B" w:rsidRDefault="00EE6B2B" w:rsidP="00EE6B2B">
      <w:pPr>
        <w:rPr>
          <w:szCs w:val="28"/>
          <w:lang w:val="en-US"/>
        </w:rPr>
      </w:pPr>
    </w:p>
    <w:p w14:paraId="6A6CAE0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(capturedPiece?.Type == "king")</w:t>
      </w:r>
    </w:p>
    <w:p w14:paraId="665DFD2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{</w:t>
      </w:r>
    </w:p>
    <w:p w14:paraId="3EC6294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OnGameEnded(new GameEndEventArgs(GameEndType.KingCaptured, _currentPlayer));</w:t>
      </w:r>
    </w:p>
    <w:p w14:paraId="532B17C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true;</w:t>
      </w:r>
    </w:p>
    <w:p w14:paraId="373D39D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42DFC3B1" w14:textId="77777777" w:rsidR="00EE6B2B" w:rsidRPr="00EE6B2B" w:rsidRDefault="00EE6B2B" w:rsidP="00EE6B2B">
      <w:pPr>
        <w:rPr>
          <w:szCs w:val="28"/>
          <w:lang w:val="en-US"/>
        </w:rPr>
      </w:pPr>
    </w:p>
    <w:p w14:paraId="1D63430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(_halfMovesSinceCaptureOrPawn &gt;= 100) </w:t>
      </w:r>
    </w:p>
    <w:p w14:paraId="04103D3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7E0830C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OnGameEnded(new GameEndEventArgs(GameEndType.Draw, ""));</w:t>
      </w:r>
    </w:p>
    <w:p w14:paraId="1B433F8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true;</w:t>
      </w:r>
    </w:p>
    <w:p w14:paraId="7DE992D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04B2DF55" w14:textId="77777777" w:rsidR="00EE6B2B" w:rsidRPr="00EE6B2B" w:rsidRDefault="00EE6B2B" w:rsidP="00EE6B2B">
      <w:pPr>
        <w:rPr>
          <w:szCs w:val="28"/>
          <w:lang w:val="en-US"/>
        </w:rPr>
      </w:pPr>
    </w:p>
    <w:p w14:paraId="5D2E6D5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SwitchPlayer();</w:t>
      </w:r>
    </w:p>
    <w:p w14:paraId="59264613" w14:textId="77777777" w:rsidR="00EE6B2B" w:rsidRPr="00EE6B2B" w:rsidRDefault="00EE6B2B" w:rsidP="00EE6B2B">
      <w:pPr>
        <w:rPr>
          <w:szCs w:val="28"/>
          <w:lang w:val="en-US"/>
        </w:rPr>
      </w:pPr>
    </w:p>
    <w:p w14:paraId="2C5B371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GameEndType endType = _board.CheckForGameEnd(_currentPlayer);</w:t>
      </w:r>
    </w:p>
    <w:p w14:paraId="425C842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(endType != GameEndType.None)</w:t>
      </w:r>
    </w:p>
    <w:p w14:paraId="7246CB7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20F8ABB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string winner = _currentPlayer == "white" ? "black" : "white";</w:t>
      </w:r>
    </w:p>
    <w:p w14:paraId="7EE12FE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OnGameEnded(new GameEndEventArgs(endType, winner));</w:t>
      </w:r>
    </w:p>
    <w:p w14:paraId="1FF86EC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true;</w:t>
      </w:r>
    </w:p>
    <w:p w14:paraId="18BE1CC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50622A39" w14:textId="77777777" w:rsidR="00EE6B2B" w:rsidRPr="00EE6B2B" w:rsidRDefault="00EE6B2B" w:rsidP="00EE6B2B">
      <w:pPr>
        <w:rPr>
          <w:szCs w:val="28"/>
          <w:lang w:val="en-US"/>
        </w:rPr>
      </w:pPr>
    </w:p>
    <w:p w14:paraId="60FAAE3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OnBoardUpdated();</w:t>
      </w:r>
    </w:p>
    <w:p w14:paraId="0BF94D58" w14:textId="77777777" w:rsidR="00EE6B2B" w:rsidRPr="00EE6B2B" w:rsidRDefault="00EE6B2B" w:rsidP="00EE6B2B">
      <w:pPr>
        <w:rPr>
          <w:szCs w:val="28"/>
          <w:lang w:val="en-US"/>
        </w:rPr>
      </w:pPr>
    </w:p>
    <w:p w14:paraId="7618DDA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(_isComputerMode &amp;&amp; !IsPlayerTurn())</w:t>
      </w:r>
    </w:p>
    <w:p w14:paraId="32FBD10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018E6AC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Task.Run(() =&gt;</w:t>
      </w:r>
    </w:p>
    <w:p w14:paraId="4FA35CD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492C6F7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        System.Threading.Thread.Sleep(500);</w:t>
      </w:r>
    </w:p>
    <w:p w14:paraId="48BC9CEB" w14:textId="77777777" w:rsidR="00EE6B2B" w:rsidRPr="00EE6B2B" w:rsidRDefault="00EE6B2B" w:rsidP="00EE6B2B">
      <w:pPr>
        <w:rPr>
          <w:szCs w:val="28"/>
          <w:lang w:val="en-US"/>
        </w:rPr>
      </w:pPr>
    </w:p>
    <w:p w14:paraId="06DCACC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Application.Current.Dispatcher.Invoke(() =&gt;</w:t>
      </w:r>
    </w:p>
    <w:p w14:paraId="5ADE0E9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{</w:t>
      </w:r>
    </w:p>
    <w:p w14:paraId="13E3643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MakeComputerMove();</w:t>
      </w:r>
    </w:p>
    <w:p w14:paraId="1588814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});</w:t>
      </w:r>
    </w:p>
    <w:p w14:paraId="30D343F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});</w:t>
      </w:r>
    </w:p>
    <w:p w14:paraId="33E38B7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3B6B00B2" w14:textId="77777777" w:rsidR="00EE6B2B" w:rsidRPr="00EE6B2B" w:rsidRDefault="00EE6B2B" w:rsidP="00EE6B2B">
      <w:pPr>
        <w:rPr>
          <w:szCs w:val="28"/>
          <w:lang w:val="en-US"/>
        </w:rPr>
      </w:pPr>
    </w:p>
    <w:p w14:paraId="13066EA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78D0BDA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7B08DBED" w14:textId="77777777" w:rsidR="00EE6B2B" w:rsidRPr="00EE6B2B" w:rsidRDefault="00EE6B2B" w:rsidP="00EE6B2B">
      <w:pPr>
        <w:rPr>
          <w:szCs w:val="28"/>
          <w:lang w:val="en-US"/>
        </w:rPr>
      </w:pPr>
    </w:p>
    <w:p w14:paraId="1DEA03B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</w:t>
      </w:r>
    </w:p>
    <w:p w14:paraId="359D5D9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711D63F1" w14:textId="77777777" w:rsidR="00EE6B2B" w:rsidRPr="00EE6B2B" w:rsidRDefault="00EE6B2B" w:rsidP="00EE6B2B">
      <w:pPr>
        <w:rPr>
          <w:szCs w:val="28"/>
          <w:lang w:val="en-US"/>
        </w:rPr>
      </w:pPr>
    </w:p>
    <w:p w14:paraId="0F9003D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22EF5F1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pawn needs promotion</w:t>
      </w:r>
    </w:p>
    <w:p w14:paraId="541FB9F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02F076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name="row"&gt;Pawn's row position&lt;/param&gt;</w:t>
      </w:r>
    </w:p>
    <w:p w14:paraId="073D161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name="col"&gt;Pawn's column position&lt;/param&gt;</w:t>
      </w:r>
    </w:p>
    <w:p w14:paraId="4D84AE3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&lt;returns&gt;True if pawn should be promoted&lt;/returns&gt;</w:t>
      </w:r>
    </w:p>
    <w:p w14:paraId="761B7F1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IsPawnPromotion(int row, int col)</w:t>
      </w:r>
    </w:p>
    <w:p w14:paraId="17E787C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2850787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Piece? piece = _board.GetPiece(row, col);</w:t>
      </w:r>
    </w:p>
    <w:p w14:paraId="322B5124" w14:textId="77777777" w:rsidR="00EE6B2B" w:rsidRPr="00EE6B2B" w:rsidRDefault="00EE6B2B" w:rsidP="00EE6B2B">
      <w:pPr>
        <w:rPr>
          <w:szCs w:val="28"/>
          <w:lang w:val="en-US"/>
        </w:rPr>
      </w:pPr>
    </w:p>
    <w:p w14:paraId="42D4A3F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piece?.Type == "pawn" &amp;&amp;</w:t>
      </w:r>
    </w:p>
    <w:p w14:paraId="72A375C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((piece.Color == "white" &amp;&amp; row == 0) ||</w:t>
      </w:r>
    </w:p>
    <w:p w14:paraId="03E92EF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(piece.Color == "black" &amp;&amp; row == 7));</w:t>
      </w:r>
    </w:p>
    <w:p w14:paraId="23BBF9C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7D69E94F" w14:textId="77777777" w:rsidR="00EE6B2B" w:rsidRPr="00EE6B2B" w:rsidRDefault="00EE6B2B" w:rsidP="00EE6B2B">
      <w:pPr>
        <w:rPr>
          <w:szCs w:val="28"/>
          <w:lang w:val="en-US"/>
        </w:rPr>
      </w:pPr>
    </w:p>
    <w:p w14:paraId="6328675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&lt;summary&gt;</w:t>
      </w:r>
    </w:p>
    <w:p w14:paraId="2012821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Handles pawn promotion with dialog or automatic promotion</w:t>
      </w:r>
    </w:p>
    <w:p w14:paraId="0115EA1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40C1B17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name="row"&gt;Pawn's row position&lt;/param&gt;</w:t>
      </w:r>
    </w:p>
    <w:p w14:paraId="61C1346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name="col"&gt;Pawn's column position&lt;/param&gt;</w:t>
      </w:r>
    </w:p>
    <w:p w14:paraId="4C03945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&lt;returns&gt;True if promotion was successful, false if cancelled&lt;/returns&gt;</w:t>
      </w:r>
    </w:p>
    <w:p w14:paraId="405E369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HandlePawnPromotion(int row, int col)</w:t>
      </w:r>
    </w:p>
    <w:p w14:paraId="796194D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2F98400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Piece? pawn = _board.GetPiece(row, col);</w:t>
      </w:r>
    </w:p>
    <w:p w14:paraId="7EDDBF88" w14:textId="77777777" w:rsidR="00EE6B2B" w:rsidRPr="00EE6B2B" w:rsidRDefault="00EE6B2B" w:rsidP="00EE6B2B">
      <w:pPr>
        <w:rPr>
          <w:szCs w:val="28"/>
          <w:lang w:val="en-US"/>
        </w:rPr>
      </w:pPr>
    </w:p>
    <w:p w14:paraId="1C09C6E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(pawn?.Type == "pawn")</w:t>
      </w:r>
    </w:p>
    <w:p w14:paraId="3E21827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2697A9B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string pawnColor = pawn.Color;</w:t>
      </w:r>
    </w:p>
    <w:p w14:paraId="23567CB7" w14:textId="77777777" w:rsidR="00EE6B2B" w:rsidRPr="00EE6B2B" w:rsidRDefault="00EE6B2B" w:rsidP="00EE6B2B">
      <w:pPr>
        <w:rPr>
          <w:szCs w:val="28"/>
          <w:lang w:val="en-US"/>
        </w:rPr>
      </w:pPr>
    </w:p>
    <w:p w14:paraId="47FB4AE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(_isComputerMode &amp;&amp; !IsPlayerTurn())</w:t>
      </w:r>
    </w:p>
    <w:p w14:paraId="0E75524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45E1C61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_board.SetPiece(row, col, new Piece(pawnColor, "queen"));</w:t>
      </w:r>
    </w:p>
    <w:p w14:paraId="0178E32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OnBoardUpdated();</w:t>
      </w:r>
    </w:p>
    <w:p w14:paraId="15AE381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true;</w:t>
      </w:r>
    </w:p>
    <w:p w14:paraId="57AB832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69D46E76" w14:textId="77777777" w:rsidR="00EE6B2B" w:rsidRPr="00EE6B2B" w:rsidRDefault="00EE6B2B" w:rsidP="00EE6B2B">
      <w:pPr>
        <w:rPr>
          <w:szCs w:val="28"/>
          <w:lang w:val="en-US"/>
        </w:rPr>
      </w:pPr>
    </w:p>
    <w:p w14:paraId="159E98D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var args = new PawnPromotionEventArgs(row, col, pawnColor);</w:t>
      </w:r>
    </w:p>
    <w:p w14:paraId="005AEA4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OnPawnPromotion(args);</w:t>
      </w:r>
    </w:p>
    <w:p w14:paraId="3ADB05D4" w14:textId="77777777" w:rsidR="00EE6B2B" w:rsidRPr="00EE6B2B" w:rsidRDefault="00EE6B2B" w:rsidP="00EE6B2B">
      <w:pPr>
        <w:rPr>
          <w:szCs w:val="28"/>
          <w:lang w:val="en-US"/>
        </w:rPr>
      </w:pPr>
    </w:p>
    <w:p w14:paraId="7F7B73E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(args.IsCancelled)</w:t>
      </w:r>
    </w:p>
    <w:p w14:paraId="3E1A3DA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false;</w:t>
      </w:r>
    </w:p>
    <w:p w14:paraId="0FBB4C17" w14:textId="77777777" w:rsidR="00EE6B2B" w:rsidRPr="00EE6B2B" w:rsidRDefault="00EE6B2B" w:rsidP="00EE6B2B">
      <w:pPr>
        <w:rPr>
          <w:szCs w:val="28"/>
          <w:lang w:val="en-US"/>
        </w:rPr>
      </w:pPr>
    </w:p>
    <w:p w14:paraId="1F62D8D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string pieceType = string.IsNullOrEmpty(args.PromotionPiece)</w:t>
      </w:r>
    </w:p>
    <w:p w14:paraId="2E25525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? _showPromotionDialog(pawnColor)</w:t>
      </w:r>
    </w:p>
    <w:p w14:paraId="68D4FA8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: args.PromotionPiece;</w:t>
      </w:r>
    </w:p>
    <w:p w14:paraId="4D9C9B02" w14:textId="77777777" w:rsidR="00EE6B2B" w:rsidRPr="00EE6B2B" w:rsidRDefault="00EE6B2B" w:rsidP="00EE6B2B">
      <w:pPr>
        <w:rPr>
          <w:szCs w:val="28"/>
          <w:lang w:val="en-US"/>
        </w:rPr>
      </w:pPr>
    </w:p>
    <w:p w14:paraId="0BF386E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_board.SetPiece(row, col, new Piece(pawnColor, pieceType));</w:t>
      </w:r>
    </w:p>
    <w:p w14:paraId="188A0F7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OnBoardUpdated();</w:t>
      </w:r>
    </w:p>
    <w:p w14:paraId="0380757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72272E4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6426F750" w14:textId="77777777" w:rsidR="00EE6B2B" w:rsidRPr="00EE6B2B" w:rsidRDefault="00EE6B2B" w:rsidP="00EE6B2B">
      <w:pPr>
        <w:rPr>
          <w:szCs w:val="28"/>
          <w:lang w:val="en-US"/>
        </w:rPr>
      </w:pPr>
    </w:p>
    <w:p w14:paraId="45EAA7C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</w:t>
      </w:r>
    </w:p>
    <w:p w14:paraId="563376D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0F626E52" w14:textId="77777777" w:rsidR="00EE6B2B" w:rsidRPr="00EE6B2B" w:rsidRDefault="00EE6B2B" w:rsidP="00EE6B2B">
      <w:pPr>
        <w:rPr>
          <w:szCs w:val="28"/>
          <w:lang w:val="en-US"/>
        </w:rPr>
      </w:pPr>
    </w:p>
    <w:p w14:paraId="4E2F085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7D5F050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Switches to the next player's turn</w:t>
      </w:r>
    </w:p>
    <w:p w14:paraId="4150FC8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5AF5250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void SwitchPlayer()</w:t>
      </w:r>
    </w:p>
    <w:p w14:paraId="099B6BA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2A7D5F7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_currentPlayer = _currentPlayer == "white" ? "black" : "white";</w:t>
      </w:r>
    </w:p>
    <w:p w14:paraId="26C395B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38529C1D" w14:textId="77777777" w:rsidR="00EE6B2B" w:rsidRPr="00EE6B2B" w:rsidRDefault="00EE6B2B" w:rsidP="00EE6B2B">
      <w:pPr>
        <w:rPr>
          <w:szCs w:val="28"/>
          <w:lang w:val="en-US"/>
        </w:rPr>
      </w:pPr>
    </w:p>
    <w:p w14:paraId="543BE53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18D46EC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Generates chess notation for a move</w:t>
      </w:r>
    </w:p>
    <w:p w14:paraId="28AAAA4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365415E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name="piece"&gt;The piece that moved&lt;/param&gt;</w:t>
      </w:r>
    </w:p>
    <w:p w14:paraId="52DA09A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name="startRow"&gt;Starting row&lt;/param&gt;</w:t>
      </w:r>
    </w:p>
    <w:p w14:paraId="11B11C5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name="startCol"&gt;Starting column&lt;/param&gt;</w:t>
      </w:r>
    </w:p>
    <w:p w14:paraId="529A0DA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name="endRow"&gt;Ending row&lt;/param&gt;</w:t>
      </w:r>
    </w:p>
    <w:p w14:paraId="7B0B834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name="endCol"&gt;Ending column&lt;/param&gt;</w:t>
      </w:r>
    </w:p>
    <w:p w14:paraId="03B84E6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name="capturedPiece"&gt;Piece that was captured, if any&lt;/param&gt;</w:t>
      </w:r>
    </w:p>
    <w:p w14:paraId="50A498F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&lt;returns&gt;Algebraic notation for the move&lt;/returns&gt;</w:t>
      </w:r>
    </w:p>
    <w:p w14:paraId="558D038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string GetMoveNotation(Piece? piece, int startRow, int startCol, int endRow, int endCol, Piece? capturedPiece)</w:t>
      </w:r>
    </w:p>
    <w:p w14:paraId="1DCC92E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{</w:t>
      </w:r>
    </w:p>
    <w:p w14:paraId="4C2B96D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(piece == null) return "";</w:t>
      </w:r>
    </w:p>
    <w:p w14:paraId="3F473696" w14:textId="77777777" w:rsidR="00EE6B2B" w:rsidRPr="00EE6B2B" w:rsidRDefault="00EE6B2B" w:rsidP="00EE6B2B">
      <w:pPr>
        <w:rPr>
          <w:szCs w:val="28"/>
          <w:lang w:val="en-US"/>
        </w:rPr>
      </w:pPr>
    </w:p>
    <w:p w14:paraId="2A05E8F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(piece.Type == "king" &amp;&amp; Math.Abs(endCol - startCol) == 2)</w:t>
      </w:r>
    </w:p>
    <w:p w14:paraId="3FC728B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5671DE4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endCol &gt; startCol ? "O-O" : "O-O-O";</w:t>
      </w:r>
    </w:p>
    <w:p w14:paraId="696935E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04462FF9" w14:textId="77777777" w:rsidR="00EE6B2B" w:rsidRPr="00EE6B2B" w:rsidRDefault="00EE6B2B" w:rsidP="00EE6B2B">
      <w:pPr>
        <w:rPr>
          <w:szCs w:val="28"/>
          <w:lang w:val="en-US"/>
        </w:rPr>
      </w:pPr>
    </w:p>
    <w:p w14:paraId="13AB0E6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string pieceSymbol = piece.Type switch</w:t>
      </w:r>
    </w:p>
    <w:p w14:paraId="2453EF3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430DD9F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"pawn" =&gt; "",</w:t>
      </w:r>
    </w:p>
    <w:p w14:paraId="0570AF2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"knight" =&gt; "N",</w:t>
      </w:r>
    </w:p>
    <w:p w14:paraId="4EFC48C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"bishop" =&gt; "B",</w:t>
      </w:r>
    </w:p>
    <w:p w14:paraId="3F7FE8E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"rook" =&gt; "R",</w:t>
      </w:r>
    </w:p>
    <w:p w14:paraId="2917E3F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"queen" =&gt; "Q",</w:t>
      </w:r>
    </w:p>
    <w:p w14:paraId="1491CEC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"king" =&gt; "K",</w:t>
      </w:r>
    </w:p>
    <w:p w14:paraId="38B683C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_ =&gt; ""</w:t>
      </w:r>
    </w:p>
    <w:p w14:paraId="4CEA612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};</w:t>
      </w:r>
    </w:p>
    <w:p w14:paraId="569EED2A" w14:textId="77777777" w:rsidR="00EE6B2B" w:rsidRPr="00EE6B2B" w:rsidRDefault="00EE6B2B" w:rsidP="00EE6B2B">
      <w:pPr>
        <w:rPr>
          <w:szCs w:val="28"/>
          <w:lang w:val="en-US"/>
        </w:rPr>
      </w:pPr>
    </w:p>
    <w:p w14:paraId="29FD3AB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string capture = capturedPiece != null ? "x" : "";</w:t>
      </w:r>
    </w:p>
    <w:p w14:paraId="72C2BC9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string startSquare = $"{(char)('a' + startCol)}{8 - startRow}";</w:t>
      </w:r>
    </w:p>
    <w:p w14:paraId="33C9266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string endSquare = $"{(char)('a' + endCol)}{8 - endRow}";</w:t>
      </w:r>
    </w:p>
    <w:p w14:paraId="46D3E0F7" w14:textId="77777777" w:rsidR="00EE6B2B" w:rsidRPr="00EE6B2B" w:rsidRDefault="00EE6B2B" w:rsidP="00EE6B2B">
      <w:pPr>
        <w:rPr>
          <w:szCs w:val="28"/>
          <w:lang w:val="en-US"/>
        </w:rPr>
      </w:pPr>
    </w:p>
    <w:p w14:paraId="496A348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(piece.Type == "pawn" &amp;&amp; capture != "")</w:t>
      </w:r>
    </w:p>
    <w:p w14:paraId="0A6D0B5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1459A1B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$"{(char)('a' + startCol)}{capture}{endSquare}";</w:t>
      </w:r>
    </w:p>
    <w:p w14:paraId="4D9E96E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5810853E" w14:textId="77777777" w:rsidR="00EE6B2B" w:rsidRPr="00EE6B2B" w:rsidRDefault="00EE6B2B" w:rsidP="00EE6B2B">
      <w:pPr>
        <w:rPr>
          <w:szCs w:val="28"/>
          <w:lang w:val="en-US"/>
        </w:rPr>
      </w:pPr>
    </w:p>
    <w:p w14:paraId="0CD48D7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bool needsFile = false;</w:t>
      </w:r>
    </w:p>
    <w:p w14:paraId="5144D8D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bool needsRank = false;</w:t>
      </w:r>
    </w:p>
    <w:p w14:paraId="593E8CB0" w14:textId="77777777" w:rsidR="00EE6B2B" w:rsidRPr="00EE6B2B" w:rsidRDefault="00EE6B2B" w:rsidP="00EE6B2B">
      <w:pPr>
        <w:rPr>
          <w:szCs w:val="28"/>
          <w:lang w:val="en-US"/>
        </w:rPr>
      </w:pPr>
    </w:p>
    <w:p w14:paraId="4FA80FB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(piece.Type != "pawn")</w:t>
      </w:r>
    </w:p>
    <w:p w14:paraId="7D6F6F7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37130FF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for (int row = 0; row &lt; 8; row++)</w:t>
      </w:r>
    </w:p>
    <w:p w14:paraId="7158C00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74CD024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for (int col = 0; col &lt; 8; col++)</w:t>
      </w:r>
    </w:p>
    <w:p w14:paraId="77DD16F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77C6CBF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if (row == startRow &amp;&amp; col == startCol)</w:t>
      </w:r>
    </w:p>
    <w:p w14:paraId="208C5CB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continue;</w:t>
      </w:r>
    </w:p>
    <w:p w14:paraId="43CC9332" w14:textId="77777777" w:rsidR="00EE6B2B" w:rsidRPr="00EE6B2B" w:rsidRDefault="00EE6B2B" w:rsidP="00EE6B2B">
      <w:pPr>
        <w:rPr>
          <w:szCs w:val="28"/>
          <w:lang w:val="en-US"/>
        </w:rPr>
      </w:pPr>
    </w:p>
    <w:p w14:paraId="1A37B50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Piece? otherPiece = _board.GetPiece(row, col);</w:t>
      </w:r>
    </w:p>
    <w:p w14:paraId="66290C3C" w14:textId="77777777" w:rsidR="00EE6B2B" w:rsidRPr="00EE6B2B" w:rsidRDefault="00EE6B2B" w:rsidP="00EE6B2B">
      <w:pPr>
        <w:rPr>
          <w:szCs w:val="28"/>
          <w:lang w:val="en-US"/>
        </w:rPr>
      </w:pPr>
    </w:p>
    <w:p w14:paraId="4FC73E3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if (otherPiece?.Type == piece.Type &amp;&amp;</w:t>
      </w:r>
    </w:p>
    <w:p w14:paraId="29AA13A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otherPiece.Color == piece.Color &amp;&amp;</w:t>
      </w:r>
    </w:p>
    <w:p w14:paraId="7CC0C16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_board.IsValidMove(row, col, endRow, endCol, piece.Color))</w:t>
      </w:r>
    </w:p>
    <w:p w14:paraId="09C9C26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{</w:t>
      </w:r>
    </w:p>
    <w:p w14:paraId="1C32AAE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needsFile = true;</w:t>
      </w:r>
    </w:p>
    <w:p w14:paraId="5ED23096" w14:textId="77777777" w:rsidR="00EE6B2B" w:rsidRPr="00EE6B2B" w:rsidRDefault="00EE6B2B" w:rsidP="00EE6B2B">
      <w:pPr>
        <w:rPr>
          <w:szCs w:val="28"/>
          <w:lang w:val="en-US"/>
        </w:rPr>
      </w:pPr>
    </w:p>
    <w:p w14:paraId="409EC2D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if (col == startCol)</w:t>
      </w:r>
    </w:p>
    <w:p w14:paraId="25A5452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    needsRank = true;</w:t>
      </w:r>
    </w:p>
    <w:p w14:paraId="505A2EC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}</w:t>
      </w:r>
    </w:p>
    <w:p w14:paraId="2EC2353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6B7FF7B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274EE99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1963419C" w14:textId="77777777" w:rsidR="00EE6B2B" w:rsidRPr="00EE6B2B" w:rsidRDefault="00EE6B2B" w:rsidP="00EE6B2B">
      <w:pPr>
        <w:rPr>
          <w:szCs w:val="28"/>
          <w:lang w:val="en-US"/>
        </w:rPr>
      </w:pPr>
    </w:p>
    <w:p w14:paraId="0FD8C0A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string qualifier = "";</w:t>
      </w:r>
    </w:p>
    <w:p w14:paraId="0963D5B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(needsFile)</w:t>
      </w:r>
    </w:p>
    <w:p w14:paraId="560A511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qualifier += (char)('a' + startCol);</w:t>
      </w:r>
    </w:p>
    <w:p w14:paraId="64D53B5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(needsRank)</w:t>
      </w:r>
    </w:p>
    <w:p w14:paraId="63515E1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qualifier += (8 - startRow);</w:t>
      </w:r>
    </w:p>
    <w:p w14:paraId="4393F6D1" w14:textId="77777777" w:rsidR="00EE6B2B" w:rsidRPr="00EE6B2B" w:rsidRDefault="00EE6B2B" w:rsidP="00EE6B2B">
      <w:pPr>
        <w:rPr>
          <w:szCs w:val="28"/>
          <w:lang w:val="en-US"/>
        </w:rPr>
      </w:pPr>
    </w:p>
    <w:p w14:paraId="1E7094E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string notation = $"{pieceSymbol}{qualifier}{capture}{endSquare}";</w:t>
      </w:r>
    </w:p>
    <w:p w14:paraId="600E429B" w14:textId="77777777" w:rsidR="00EE6B2B" w:rsidRPr="00EE6B2B" w:rsidRDefault="00EE6B2B" w:rsidP="00EE6B2B">
      <w:pPr>
        <w:rPr>
          <w:szCs w:val="28"/>
          <w:lang w:val="en-US"/>
        </w:rPr>
      </w:pPr>
    </w:p>
    <w:p w14:paraId="1E1E0D7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string opponentColor = piece.Color == "white" ? "black" : "white";</w:t>
      </w:r>
    </w:p>
    <w:p w14:paraId="01F7BAA5" w14:textId="77777777" w:rsidR="00EE6B2B" w:rsidRPr="00EE6B2B" w:rsidRDefault="00EE6B2B" w:rsidP="00EE6B2B">
      <w:pPr>
        <w:rPr>
          <w:szCs w:val="28"/>
          <w:lang w:val="en-US"/>
        </w:rPr>
      </w:pPr>
    </w:p>
    <w:p w14:paraId="17BFFDB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Board tempBoard = new Board(_board.GetPieces());</w:t>
      </w:r>
    </w:p>
    <w:p w14:paraId="3B74608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tempBoard.MovePiece(startRow, startCol, endRow, endCol);</w:t>
      </w:r>
    </w:p>
    <w:p w14:paraId="7AA7AA66" w14:textId="77777777" w:rsidR="00EE6B2B" w:rsidRPr="00EE6B2B" w:rsidRDefault="00EE6B2B" w:rsidP="00EE6B2B">
      <w:pPr>
        <w:rPr>
          <w:szCs w:val="28"/>
          <w:lang w:val="en-US"/>
        </w:rPr>
      </w:pPr>
    </w:p>
    <w:p w14:paraId="0D41145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(tempBoard.IsKingInCheck(opponentColor))</w:t>
      </w:r>
    </w:p>
    <w:p w14:paraId="14B5850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12BC2A7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GameEndType endType = tempBoard.CheckForGameEnd(opponentColor);</w:t>
      </w:r>
    </w:p>
    <w:p w14:paraId="57B5EC6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(endType == GameEndType.Checkmate)</w:t>
      </w:r>
    </w:p>
    <w:p w14:paraId="793BD93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notation += "#";</w:t>
      </w:r>
    </w:p>
    <w:p w14:paraId="080978C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else</w:t>
      </w:r>
    </w:p>
    <w:p w14:paraId="6E6B947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notation += "+";</w:t>
      </w:r>
    </w:p>
    <w:p w14:paraId="302B136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7F939082" w14:textId="77777777" w:rsidR="00EE6B2B" w:rsidRPr="00EE6B2B" w:rsidRDefault="00EE6B2B" w:rsidP="00EE6B2B">
      <w:pPr>
        <w:rPr>
          <w:szCs w:val="28"/>
          <w:lang w:val="en-US"/>
        </w:rPr>
      </w:pPr>
    </w:p>
    <w:p w14:paraId="5B1BB95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notation;</w:t>
      </w:r>
    </w:p>
    <w:p w14:paraId="51A34BF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00A58C56" w14:textId="77777777" w:rsidR="00EE6B2B" w:rsidRPr="00EE6B2B" w:rsidRDefault="00EE6B2B" w:rsidP="00EE6B2B">
      <w:pPr>
        <w:rPr>
          <w:szCs w:val="28"/>
          <w:lang w:val="en-US"/>
        </w:rPr>
      </w:pPr>
    </w:p>
    <w:p w14:paraId="6A0577A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6ECC85F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Makes a move for the computer player</w:t>
      </w:r>
    </w:p>
    <w:p w14:paraId="373CCF9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32F4B2C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void MakeComputerMove()</w:t>
      </w:r>
    </w:p>
    <w:p w14:paraId="707BCE8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58AF783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string computerColor = _playerPlaysBlack ? "white" : "black";</w:t>
      </w:r>
    </w:p>
    <w:p w14:paraId="5EA2FDF0" w14:textId="77777777" w:rsidR="00EE6B2B" w:rsidRPr="00EE6B2B" w:rsidRDefault="00EE6B2B" w:rsidP="00EE6B2B">
      <w:pPr>
        <w:rPr>
          <w:szCs w:val="28"/>
          <w:lang w:val="en-US"/>
        </w:rPr>
      </w:pPr>
    </w:p>
    <w:p w14:paraId="2DF4CFF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(_currentPlayer != computerColor)</w:t>
      </w:r>
    </w:p>
    <w:p w14:paraId="23DBAA5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return;</w:t>
      </w:r>
    </w:p>
    <w:p w14:paraId="3D21F956" w14:textId="77777777" w:rsidR="00EE6B2B" w:rsidRPr="00EE6B2B" w:rsidRDefault="00EE6B2B" w:rsidP="00EE6B2B">
      <w:pPr>
        <w:rPr>
          <w:szCs w:val="28"/>
          <w:lang w:val="en-US"/>
        </w:rPr>
      </w:pPr>
    </w:p>
    <w:p w14:paraId="5B67212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var possibleMoves = _board.GetAllPossibleMovesForPlayer(computerColor);</w:t>
      </w:r>
    </w:p>
    <w:p w14:paraId="1E6F7E88" w14:textId="77777777" w:rsidR="00EE6B2B" w:rsidRPr="00EE6B2B" w:rsidRDefault="00EE6B2B" w:rsidP="00EE6B2B">
      <w:pPr>
        <w:rPr>
          <w:szCs w:val="28"/>
          <w:lang w:val="en-US"/>
        </w:rPr>
      </w:pPr>
    </w:p>
    <w:p w14:paraId="3655E51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(possibleMoves.Count &gt; 0)</w:t>
      </w:r>
    </w:p>
    <w:p w14:paraId="1841D03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2FDC837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Move? selectedMove = GetBestMove(possibleMoves, (int)CurrentDifficulty, computerColor == "white");</w:t>
      </w:r>
    </w:p>
    <w:p w14:paraId="39ABAD97" w14:textId="77777777" w:rsidR="00EE6B2B" w:rsidRPr="00EE6B2B" w:rsidRDefault="00EE6B2B" w:rsidP="00EE6B2B">
      <w:pPr>
        <w:rPr>
          <w:szCs w:val="28"/>
          <w:lang w:val="en-US"/>
        </w:rPr>
      </w:pPr>
    </w:p>
    <w:p w14:paraId="0A2F596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(selectedMove != null)</w:t>
      </w:r>
    </w:p>
    <w:p w14:paraId="55851B8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6E7D1D5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Piece? movedPiece = _board.GetPiece(selectedMove.StartRow, selectedMove.StartCol);</w:t>
      </w:r>
    </w:p>
    <w:p w14:paraId="50DABD7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Piece? capturedPiece = _board.GetPiece(selectedMove.EndRow, selectedMove.EndCol);</w:t>
      </w:r>
    </w:p>
    <w:p w14:paraId="72A4310F" w14:textId="77777777" w:rsidR="00EE6B2B" w:rsidRPr="00EE6B2B" w:rsidRDefault="00EE6B2B" w:rsidP="00EE6B2B">
      <w:pPr>
        <w:rPr>
          <w:szCs w:val="28"/>
          <w:lang w:val="en-US"/>
        </w:rPr>
      </w:pPr>
    </w:p>
    <w:p w14:paraId="1FFB05A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bool isPawnMove = movedPiece?.Type == "pawn";</w:t>
      </w:r>
    </w:p>
    <w:p w14:paraId="7C15E08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bool isCapture = capturedPiece != null;</w:t>
      </w:r>
    </w:p>
    <w:p w14:paraId="6E530EE7" w14:textId="77777777" w:rsidR="00EE6B2B" w:rsidRPr="00EE6B2B" w:rsidRDefault="00EE6B2B" w:rsidP="00EE6B2B">
      <w:pPr>
        <w:rPr>
          <w:szCs w:val="28"/>
          <w:lang w:val="en-US"/>
        </w:rPr>
      </w:pPr>
    </w:p>
    <w:p w14:paraId="036FA3F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(isPawnMove || isCapture)</w:t>
      </w:r>
    </w:p>
    <w:p w14:paraId="6CF0F6F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733E63B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_halfMovesSinceCaptureOrPawn = 0;</w:t>
      </w:r>
    </w:p>
    <w:p w14:paraId="3B83B67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46FB2D5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else</w:t>
      </w:r>
    </w:p>
    <w:p w14:paraId="2D0690E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6FF2FB1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_halfMovesSinceCaptureOrPawn++;</w:t>
      </w:r>
    </w:p>
    <w:p w14:paraId="57985CA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0B2759B3" w14:textId="77777777" w:rsidR="00EE6B2B" w:rsidRPr="00EE6B2B" w:rsidRDefault="00EE6B2B" w:rsidP="00EE6B2B">
      <w:pPr>
        <w:rPr>
          <w:szCs w:val="28"/>
          <w:lang w:val="en-US"/>
        </w:rPr>
      </w:pPr>
    </w:p>
    <w:p w14:paraId="7FA8D22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    _board.MovePiece(selectedMove.StartRow, selectedMove.StartCol, selectedMove.EndRow, selectedMove.EndCol);</w:t>
      </w:r>
    </w:p>
    <w:p w14:paraId="0A9265B4" w14:textId="77777777" w:rsidR="00EE6B2B" w:rsidRPr="00EE6B2B" w:rsidRDefault="00EE6B2B" w:rsidP="00EE6B2B">
      <w:pPr>
        <w:rPr>
          <w:szCs w:val="28"/>
          <w:lang w:val="en-US"/>
        </w:rPr>
      </w:pPr>
    </w:p>
    <w:p w14:paraId="2D546DE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(IsPawnPromotion(selectedMove.EndRow, selectedMove.EndCol))</w:t>
      </w:r>
    </w:p>
    <w:p w14:paraId="1B0903A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43DDAAC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Piece? pawn = _board.GetPiece(selectedMove.EndRow, selectedMove.EndCol);</w:t>
      </w:r>
    </w:p>
    <w:p w14:paraId="29ED8C5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if (pawn != null)</w:t>
      </w:r>
    </w:p>
    <w:p w14:paraId="192D4BE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{</w:t>
      </w:r>
    </w:p>
    <w:p w14:paraId="79C5D18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_board.SetPiece(selectedMove.EndRow, selectedMove.EndCol, new Piece(pawn.Color, "queen"));</w:t>
      </w:r>
    </w:p>
    <w:p w14:paraId="350333F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}</w:t>
      </w:r>
    </w:p>
    <w:p w14:paraId="56EDF03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012615A7" w14:textId="77777777" w:rsidR="00EE6B2B" w:rsidRPr="00EE6B2B" w:rsidRDefault="00EE6B2B" w:rsidP="00EE6B2B">
      <w:pPr>
        <w:rPr>
          <w:szCs w:val="28"/>
          <w:lang w:val="en-US"/>
        </w:rPr>
      </w:pPr>
    </w:p>
    <w:p w14:paraId="2D1951B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string moveNotation = GetMoveNotation(</w:t>
      </w:r>
    </w:p>
    <w:p w14:paraId="3F603C6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movedPiece,</w:t>
      </w:r>
    </w:p>
    <w:p w14:paraId="69FA5B3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selectedMove.StartRow,</w:t>
      </w:r>
    </w:p>
    <w:p w14:paraId="4489ADF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selectedMove.StartCol,</w:t>
      </w:r>
    </w:p>
    <w:p w14:paraId="70E3889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selectedMove.EndRow,</w:t>
      </w:r>
    </w:p>
    <w:p w14:paraId="63FAE01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selectedMove.EndCol,</w:t>
      </w:r>
    </w:p>
    <w:p w14:paraId="2A74B6A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capturedPiece</w:t>
      </w:r>
    </w:p>
    <w:p w14:paraId="5A8F7FF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);</w:t>
      </w:r>
    </w:p>
    <w:p w14:paraId="4E2C8D54" w14:textId="77777777" w:rsidR="00EE6B2B" w:rsidRPr="00EE6B2B" w:rsidRDefault="00EE6B2B" w:rsidP="00EE6B2B">
      <w:pPr>
        <w:rPr>
          <w:szCs w:val="28"/>
          <w:lang w:val="en-US"/>
        </w:rPr>
      </w:pPr>
    </w:p>
    <w:p w14:paraId="1E36B99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OnMoveMade(new MoveEventArgs(</w:t>
      </w:r>
    </w:p>
    <w:p w14:paraId="347B9DA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selectedMove.StartRow,</w:t>
      </w:r>
    </w:p>
    <w:p w14:paraId="055C769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selectedMove.StartCol,</w:t>
      </w:r>
    </w:p>
    <w:p w14:paraId="473E9E6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selectedMove.EndRow,</w:t>
      </w:r>
    </w:p>
    <w:p w14:paraId="484EBE1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selectedMove.EndCol,</w:t>
      </w:r>
    </w:p>
    <w:p w14:paraId="0FDE48F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moveNotation</w:t>
      </w:r>
    </w:p>
    <w:p w14:paraId="5DA163A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    ));</w:t>
      </w:r>
    </w:p>
    <w:p w14:paraId="1378BB30" w14:textId="77777777" w:rsidR="00EE6B2B" w:rsidRPr="00EE6B2B" w:rsidRDefault="00EE6B2B" w:rsidP="00EE6B2B">
      <w:pPr>
        <w:rPr>
          <w:szCs w:val="28"/>
          <w:lang w:val="en-US"/>
        </w:rPr>
      </w:pPr>
    </w:p>
    <w:p w14:paraId="19B1D8C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(capturedPiece?.Type == "king")</w:t>
      </w:r>
    </w:p>
    <w:p w14:paraId="56D6614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795E947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OnGameEnded(new GameEndEventArgs(GameEndType.KingCaptured, computerColor));</w:t>
      </w:r>
    </w:p>
    <w:p w14:paraId="3C738C5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return;</w:t>
      </w:r>
    </w:p>
    <w:p w14:paraId="37DC25C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13A2D96E" w14:textId="77777777" w:rsidR="00EE6B2B" w:rsidRPr="00EE6B2B" w:rsidRDefault="00EE6B2B" w:rsidP="00EE6B2B">
      <w:pPr>
        <w:rPr>
          <w:szCs w:val="28"/>
          <w:lang w:val="en-US"/>
        </w:rPr>
      </w:pPr>
    </w:p>
    <w:p w14:paraId="697C0E0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(_halfMovesSinceCaptureOrPawn &gt;= 100)</w:t>
      </w:r>
    </w:p>
    <w:p w14:paraId="5732FDC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5A3FAAD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OnGameEnded(new GameEndEventArgs(GameEndType.Draw, ""));</w:t>
      </w:r>
    </w:p>
    <w:p w14:paraId="5788EBB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return;</w:t>
      </w:r>
    </w:p>
    <w:p w14:paraId="3AC8AD5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3FAFC4B8" w14:textId="77777777" w:rsidR="00EE6B2B" w:rsidRPr="00EE6B2B" w:rsidRDefault="00EE6B2B" w:rsidP="00EE6B2B">
      <w:pPr>
        <w:rPr>
          <w:szCs w:val="28"/>
          <w:lang w:val="en-US"/>
        </w:rPr>
      </w:pPr>
    </w:p>
    <w:p w14:paraId="551A8AF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SwitchPlayer();</w:t>
      </w:r>
    </w:p>
    <w:p w14:paraId="765190BF" w14:textId="77777777" w:rsidR="00EE6B2B" w:rsidRPr="00EE6B2B" w:rsidRDefault="00EE6B2B" w:rsidP="00EE6B2B">
      <w:pPr>
        <w:rPr>
          <w:szCs w:val="28"/>
          <w:lang w:val="en-US"/>
        </w:rPr>
      </w:pPr>
    </w:p>
    <w:p w14:paraId="322AF4F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GameEndType endType = _board.CheckForGameEnd(_currentPlayer);</w:t>
      </w:r>
    </w:p>
    <w:p w14:paraId="35053C4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(endType != GameEndType.None)</w:t>
      </w:r>
    </w:p>
    <w:p w14:paraId="24E6CD6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4563DA0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string winner = _currentPlayer == "white" ? "black" : "white";</w:t>
      </w:r>
    </w:p>
    <w:p w14:paraId="22B08CB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OnGameEnded(new GameEndEventArgs(endType, winner));</w:t>
      </w:r>
    </w:p>
    <w:p w14:paraId="6A14506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return;</w:t>
      </w:r>
    </w:p>
    <w:p w14:paraId="285E6C0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4962D069" w14:textId="77777777" w:rsidR="00EE6B2B" w:rsidRPr="00EE6B2B" w:rsidRDefault="00EE6B2B" w:rsidP="00EE6B2B">
      <w:pPr>
        <w:rPr>
          <w:szCs w:val="28"/>
          <w:lang w:val="en-US"/>
        </w:rPr>
      </w:pPr>
    </w:p>
    <w:p w14:paraId="6EE228C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OnBoardUpdated();</w:t>
      </w:r>
    </w:p>
    <w:p w14:paraId="7542616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0EA0B9C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470350F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}</w:t>
      </w:r>
    </w:p>
    <w:p w14:paraId="65461FD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#endregion</w:t>
      </w:r>
    </w:p>
    <w:p w14:paraId="4E4094EF" w14:textId="77777777" w:rsidR="00EE6B2B" w:rsidRPr="00EE6B2B" w:rsidRDefault="00EE6B2B" w:rsidP="00EE6B2B">
      <w:pPr>
        <w:rPr>
          <w:szCs w:val="28"/>
          <w:lang w:val="en-US"/>
        </w:rPr>
      </w:pPr>
    </w:p>
    <w:p w14:paraId="1E9E6B2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#region AI Methods</w:t>
      </w:r>
    </w:p>
    <w:p w14:paraId="3E812782" w14:textId="77777777" w:rsidR="00EE6B2B" w:rsidRPr="00EE6B2B" w:rsidRDefault="00EE6B2B" w:rsidP="00EE6B2B">
      <w:pPr>
        <w:rPr>
          <w:szCs w:val="28"/>
          <w:lang w:val="en-US"/>
        </w:rPr>
      </w:pPr>
    </w:p>
    <w:p w14:paraId="7BD5817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8D57B6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best move for the computer player</w:t>
      </w:r>
    </w:p>
    <w:p w14:paraId="40EB833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615D7A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name="possibleMoves"&gt;List of possible moves&lt;/param&gt;</w:t>
      </w:r>
    </w:p>
    <w:p w14:paraId="2EFF197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name="difficulty"&gt;Difficulty level (1-5)&lt;/param&gt;</w:t>
      </w:r>
    </w:p>
    <w:p w14:paraId="0B81482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name="maximizingPlayer"&gt;True if the AI is playing white&lt;/param&gt;</w:t>
      </w:r>
    </w:p>
    <w:p w14:paraId="79BA743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&lt;returns&gt;The best move&lt;/returns&gt;</w:t>
      </w:r>
    </w:p>
    <w:p w14:paraId="0109064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Move? GetBestMove(List&lt;Move&gt; possibleMoves, int difficulty, bool maximizingPlayer)</w:t>
      </w:r>
    </w:p>
    <w:p w14:paraId="5241756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3442CEE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(possibleMoves.Count == 0)</w:t>
      </w:r>
    </w:p>
    <w:p w14:paraId="0209813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null;</w:t>
      </w:r>
    </w:p>
    <w:p w14:paraId="41ADEA86" w14:textId="77777777" w:rsidR="00EE6B2B" w:rsidRPr="00EE6B2B" w:rsidRDefault="00EE6B2B" w:rsidP="00EE6B2B">
      <w:pPr>
        <w:rPr>
          <w:szCs w:val="28"/>
          <w:lang w:val="en-US"/>
        </w:rPr>
      </w:pPr>
    </w:p>
    <w:p w14:paraId="480AF99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(difficulty &lt;= 1)</w:t>
      </w:r>
    </w:p>
    <w:p w14:paraId="6815D75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28F31B5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possibleMoves[_random.Next(possibleMoves.Count)];</w:t>
      </w:r>
    </w:p>
    <w:p w14:paraId="116DBB2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39B2282E" w14:textId="77777777" w:rsidR="00EE6B2B" w:rsidRPr="00EE6B2B" w:rsidRDefault="00EE6B2B" w:rsidP="00EE6B2B">
      <w:pPr>
        <w:rPr>
          <w:szCs w:val="28"/>
          <w:lang w:val="en-US"/>
        </w:rPr>
      </w:pPr>
    </w:p>
    <w:p w14:paraId="02BC321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depth = difficulty;</w:t>
      </w:r>
    </w:p>
    <w:p w14:paraId="08DAA434" w14:textId="77777777" w:rsidR="00EE6B2B" w:rsidRPr="00EE6B2B" w:rsidRDefault="00EE6B2B" w:rsidP="00EE6B2B">
      <w:pPr>
        <w:rPr>
          <w:szCs w:val="28"/>
          <w:lang w:val="en-US"/>
        </w:rPr>
      </w:pPr>
    </w:p>
    <w:p w14:paraId="46DA1E6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(difficulty &gt;= 4)</w:t>
      </w:r>
    </w:p>
    <w:p w14:paraId="38CE53F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5E79135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GetBestMoveParallel(possibleMoves, depth, maximizingPlayer);</w:t>
      </w:r>
    </w:p>
    <w:p w14:paraId="65E8935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}</w:t>
      </w:r>
    </w:p>
    <w:p w14:paraId="2668CE5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else if (difficulty &gt;= 2)</w:t>
      </w:r>
    </w:p>
    <w:p w14:paraId="1DC19F4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28072F7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GetBestMoveAlphaBeta(possibleMoves, depth, maximizingPlayer);</w:t>
      </w:r>
    </w:p>
    <w:p w14:paraId="36B3F00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300CC8B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else</w:t>
      </w:r>
    </w:p>
    <w:p w14:paraId="757CCB7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4F96ED9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GetBestMoveMinimax(possibleMoves, depth, maximizingPlayer);</w:t>
      </w:r>
    </w:p>
    <w:p w14:paraId="6C25DE2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03C924C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569514F3" w14:textId="77777777" w:rsidR="00EE6B2B" w:rsidRPr="00EE6B2B" w:rsidRDefault="00EE6B2B" w:rsidP="00EE6B2B">
      <w:pPr>
        <w:rPr>
          <w:szCs w:val="28"/>
          <w:lang w:val="en-US"/>
        </w:rPr>
      </w:pPr>
    </w:p>
    <w:p w14:paraId="305197A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532BDC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best move using the minimax algorithm</w:t>
      </w:r>
    </w:p>
    <w:p w14:paraId="46A831C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3D8B2E2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name="possibleMoves"&gt;List of possible moves&lt;/param&gt;</w:t>
      </w:r>
    </w:p>
    <w:p w14:paraId="1F76A69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name="depth"&gt;Search depth&lt;/param&gt;</w:t>
      </w:r>
    </w:p>
    <w:p w14:paraId="25E11A6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name="maximizingPlayer"&gt;True if AI is white (maximizing), false if black (minimizing)&lt;/param&gt;</w:t>
      </w:r>
    </w:p>
    <w:p w14:paraId="47BF132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&lt;returns&gt;Best move according to the minimax algorithm&lt;/returns&gt;</w:t>
      </w:r>
    </w:p>
    <w:p w14:paraId="084E6CF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Move? GetBestMoveMinimax(List&lt;Move&gt; possibleMoves, int depth, bool maximizingPlayer)</w:t>
      </w:r>
    </w:p>
    <w:p w14:paraId="43B67F7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4B43F1B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(possibleMoves.Count == 0 || depth == 0)</w:t>
      </w:r>
    </w:p>
    <w:p w14:paraId="089D916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null;</w:t>
      </w:r>
    </w:p>
    <w:p w14:paraId="1FE05A5D" w14:textId="77777777" w:rsidR="00EE6B2B" w:rsidRPr="00EE6B2B" w:rsidRDefault="00EE6B2B" w:rsidP="00EE6B2B">
      <w:pPr>
        <w:rPr>
          <w:szCs w:val="28"/>
          <w:lang w:val="en-US"/>
        </w:rPr>
      </w:pPr>
    </w:p>
    <w:p w14:paraId="7CF766D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Move? bestMove = null;</w:t>
      </w:r>
    </w:p>
    <w:p w14:paraId="3A323E9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bestScore = maximizingPlayer ? int.MinValue : int.MaxValue;</w:t>
      </w:r>
    </w:p>
    <w:p w14:paraId="349929DC" w14:textId="77777777" w:rsidR="00EE6B2B" w:rsidRPr="00EE6B2B" w:rsidRDefault="00EE6B2B" w:rsidP="00EE6B2B">
      <w:pPr>
        <w:rPr>
          <w:szCs w:val="28"/>
          <w:lang w:val="en-US"/>
        </w:rPr>
      </w:pPr>
    </w:p>
    <w:p w14:paraId="72E7BD6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foreach (var move in possibleMoves)</w:t>
      </w:r>
    </w:p>
    <w:p w14:paraId="3F5AFD0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20A8D35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Board tempBoard = new Board(_board.GetPieces());</w:t>
      </w:r>
    </w:p>
    <w:p w14:paraId="07BFE75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tempBoard.MovePiece(move.StartRow, move.StartCol, move.EndRow, move.EndCol);</w:t>
      </w:r>
    </w:p>
    <w:p w14:paraId="681A42A0" w14:textId="77777777" w:rsidR="00EE6B2B" w:rsidRPr="00EE6B2B" w:rsidRDefault="00EE6B2B" w:rsidP="00EE6B2B">
      <w:pPr>
        <w:rPr>
          <w:szCs w:val="28"/>
          <w:lang w:val="en-US"/>
        </w:rPr>
      </w:pPr>
    </w:p>
    <w:p w14:paraId="527AEE6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int score;</w:t>
      </w:r>
    </w:p>
    <w:p w14:paraId="5118F667" w14:textId="77777777" w:rsidR="00EE6B2B" w:rsidRPr="00EE6B2B" w:rsidRDefault="00EE6B2B" w:rsidP="00EE6B2B">
      <w:pPr>
        <w:rPr>
          <w:szCs w:val="28"/>
          <w:lang w:val="en-US"/>
        </w:rPr>
      </w:pPr>
    </w:p>
    <w:p w14:paraId="45B1B97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(depth == 1)</w:t>
      </w:r>
    </w:p>
    <w:p w14:paraId="4E24E13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77E11D1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score = tempBoard.EvaluatePosition();</w:t>
      </w:r>
    </w:p>
    <w:p w14:paraId="1227312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0495D85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else</w:t>
      </w:r>
    </w:p>
    <w:p w14:paraId="0398A73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1254CD1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string nextPlayerColor = maximizingPlayer ? "black" : "white";</w:t>
      </w:r>
    </w:p>
    <w:p w14:paraId="5A4DB85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var nextMoves = tempBoard.GetAllPossibleMovesForPlayer(nextPlayerColor);</w:t>
      </w:r>
    </w:p>
    <w:p w14:paraId="72A59D2C" w14:textId="77777777" w:rsidR="00EE6B2B" w:rsidRPr="00EE6B2B" w:rsidRDefault="00EE6B2B" w:rsidP="00EE6B2B">
      <w:pPr>
        <w:rPr>
          <w:szCs w:val="28"/>
          <w:lang w:val="en-US"/>
        </w:rPr>
      </w:pPr>
    </w:p>
    <w:p w14:paraId="568B8A5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var result = GetBestMoveMinimax(nextMoves, depth - 1, !maximizingPlayer);</w:t>
      </w:r>
    </w:p>
    <w:p w14:paraId="4246C7B4" w14:textId="77777777" w:rsidR="00EE6B2B" w:rsidRPr="00EE6B2B" w:rsidRDefault="00EE6B2B" w:rsidP="00EE6B2B">
      <w:pPr>
        <w:rPr>
          <w:szCs w:val="28"/>
          <w:lang w:val="en-US"/>
        </w:rPr>
      </w:pPr>
    </w:p>
    <w:p w14:paraId="306822A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(result == null)</w:t>
      </w:r>
    </w:p>
    <w:p w14:paraId="2606277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55253FB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score = tempBoard.EvaluatePosition();</w:t>
      </w:r>
    </w:p>
    <w:p w14:paraId="110B66B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7D705CA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else</w:t>
      </w:r>
    </w:p>
    <w:p w14:paraId="5A9EB11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14FD353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score = result.Score;</w:t>
      </w:r>
    </w:p>
    <w:p w14:paraId="50EE979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6C39EF7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05A58FBE" w14:textId="77777777" w:rsidR="00EE6B2B" w:rsidRPr="00EE6B2B" w:rsidRDefault="00EE6B2B" w:rsidP="00EE6B2B">
      <w:pPr>
        <w:rPr>
          <w:szCs w:val="28"/>
          <w:lang w:val="en-US"/>
        </w:rPr>
      </w:pPr>
    </w:p>
    <w:p w14:paraId="3B880CE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move.Score = score;</w:t>
      </w:r>
    </w:p>
    <w:p w14:paraId="6D64633E" w14:textId="77777777" w:rsidR="00EE6B2B" w:rsidRPr="00EE6B2B" w:rsidRDefault="00EE6B2B" w:rsidP="00EE6B2B">
      <w:pPr>
        <w:rPr>
          <w:szCs w:val="28"/>
          <w:lang w:val="en-US"/>
        </w:rPr>
      </w:pPr>
    </w:p>
    <w:p w14:paraId="3F40337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(maximizingPlayer)</w:t>
      </w:r>
    </w:p>
    <w:p w14:paraId="1D0426E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4354C28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(score &gt; bestScore)</w:t>
      </w:r>
    </w:p>
    <w:p w14:paraId="25B8B79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3A6845A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bestScore = score;</w:t>
      </w:r>
    </w:p>
    <w:p w14:paraId="4D44955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bestMove = move;</w:t>
      </w:r>
    </w:p>
    <w:p w14:paraId="5B2238F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4AF0606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02B029B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else</w:t>
      </w:r>
    </w:p>
    <w:p w14:paraId="3B3DFFF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54918B6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(score &lt; bestScore)</w:t>
      </w:r>
    </w:p>
    <w:p w14:paraId="6E9F16F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6840BBF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bestScore = score;</w:t>
      </w:r>
    </w:p>
    <w:p w14:paraId="1677385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bestMove = move;</w:t>
      </w:r>
    </w:p>
    <w:p w14:paraId="76BA0E8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5ACBC9C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5708997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7FF3DFE3" w14:textId="77777777" w:rsidR="00EE6B2B" w:rsidRPr="00EE6B2B" w:rsidRDefault="00EE6B2B" w:rsidP="00EE6B2B">
      <w:pPr>
        <w:rPr>
          <w:szCs w:val="28"/>
          <w:lang w:val="en-US"/>
        </w:rPr>
      </w:pPr>
    </w:p>
    <w:p w14:paraId="49E1051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bestMove;</w:t>
      </w:r>
    </w:p>
    <w:p w14:paraId="588E414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646AA0B9" w14:textId="77777777" w:rsidR="00EE6B2B" w:rsidRPr="00EE6B2B" w:rsidRDefault="00EE6B2B" w:rsidP="00EE6B2B">
      <w:pPr>
        <w:rPr>
          <w:szCs w:val="28"/>
          <w:lang w:val="en-US"/>
        </w:rPr>
      </w:pPr>
    </w:p>
    <w:p w14:paraId="69A4BCE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6FF113F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best move using alpha-beta pruning</w:t>
      </w:r>
    </w:p>
    <w:p w14:paraId="0E9796D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88375A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name="possibleMoves"&gt;List of possible moves&lt;/param&gt;</w:t>
      </w:r>
    </w:p>
    <w:p w14:paraId="16463C1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name="depth"&gt;Search depth&lt;/param&gt;</w:t>
      </w:r>
    </w:p>
    <w:p w14:paraId="1F7B70A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&lt;param name="maximizingPlayer"&gt;True if AI is white (maximizing), false if black (minimizing)&lt;/param&gt;</w:t>
      </w:r>
    </w:p>
    <w:p w14:paraId="5D9DA90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name="alpha"&gt;Alpha value for pruning&lt;/param&gt;</w:t>
      </w:r>
    </w:p>
    <w:p w14:paraId="0469929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name="beta"&gt;Beta value for pruning&lt;/param&gt;</w:t>
      </w:r>
    </w:p>
    <w:p w14:paraId="612A3F3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&lt;returns&gt;Best move according to alpha-beta pruning&lt;/returns&gt;</w:t>
      </w:r>
    </w:p>
    <w:p w14:paraId="2CC7107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Move? GetBestMoveAlphaBeta(List&lt;Move&gt; possibleMoves, int depth, bool maximizingPlayer,</w:t>
      </w:r>
    </w:p>
    <w:p w14:paraId="6BCEB07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              int alpha = int.MinValue, int beta = int.MaxValue)</w:t>
      </w:r>
    </w:p>
    <w:p w14:paraId="7355ABC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38AB378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(possibleMoves.Count == 0 || depth == 0)</w:t>
      </w:r>
    </w:p>
    <w:p w14:paraId="1B7DE7D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null;</w:t>
      </w:r>
    </w:p>
    <w:p w14:paraId="483527D5" w14:textId="77777777" w:rsidR="00EE6B2B" w:rsidRPr="00EE6B2B" w:rsidRDefault="00EE6B2B" w:rsidP="00EE6B2B">
      <w:pPr>
        <w:rPr>
          <w:szCs w:val="28"/>
          <w:lang w:val="en-US"/>
        </w:rPr>
      </w:pPr>
    </w:p>
    <w:p w14:paraId="3A45FDB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Move? bestMove = null;</w:t>
      </w:r>
    </w:p>
    <w:p w14:paraId="2A22CEBD" w14:textId="77777777" w:rsidR="00EE6B2B" w:rsidRPr="00EE6B2B" w:rsidRDefault="00EE6B2B" w:rsidP="00EE6B2B">
      <w:pPr>
        <w:rPr>
          <w:szCs w:val="28"/>
          <w:lang w:val="en-US"/>
        </w:rPr>
      </w:pPr>
    </w:p>
    <w:p w14:paraId="1461F52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foreach (var move in possibleMoves)</w:t>
      </w:r>
    </w:p>
    <w:p w14:paraId="0D07113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632B62D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Board tempBoard = new Board(_board.GetPieces());</w:t>
      </w:r>
    </w:p>
    <w:p w14:paraId="127B840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tempBoard.MovePiece(move.StartRow, move.StartCol, move.EndRow, move.EndCol);</w:t>
      </w:r>
    </w:p>
    <w:p w14:paraId="27841985" w14:textId="77777777" w:rsidR="00EE6B2B" w:rsidRPr="00EE6B2B" w:rsidRDefault="00EE6B2B" w:rsidP="00EE6B2B">
      <w:pPr>
        <w:rPr>
          <w:szCs w:val="28"/>
          <w:lang w:val="en-US"/>
        </w:rPr>
      </w:pPr>
    </w:p>
    <w:p w14:paraId="11D3C02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int score;</w:t>
      </w:r>
    </w:p>
    <w:p w14:paraId="037FAB42" w14:textId="77777777" w:rsidR="00EE6B2B" w:rsidRPr="00EE6B2B" w:rsidRDefault="00EE6B2B" w:rsidP="00EE6B2B">
      <w:pPr>
        <w:rPr>
          <w:szCs w:val="28"/>
          <w:lang w:val="en-US"/>
        </w:rPr>
      </w:pPr>
    </w:p>
    <w:p w14:paraId="53D9A59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(depth == 1)</w:t>
      </w:r>
    </w:p>
    <w:p w14:paraId="5FB28EE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6021608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score = tempBoard.EvaluatePosition();</w:t>
      </w:r>
    </w:p>
    <w:p w14:paraId="7B81EE3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429DA56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else</w:t>
      </w:r>
    </w:p>
    <w:p w14:paraId="34DE409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4D60F69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string nextPlayerColor = maximizingPlayer ? "black" : "white";</w:t>
      </w:r>
    </w:p>
    <w:p w14:paraId="1BDFC90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    var nextMoves = tempBoard.GetAllPossibleMovesForPlayer(nextPlayerColor);</w:t>
      </w:r>
    </w:p>
    <w:p w14:paraId="732F0B45" w14:textId="77777777" w:rsidR="00EE6B2B" w:rsidRPr="00EE6B2B" w:rsidRDefault="00EE6B2B" w:rsidP="00EE6B2B">
      <w:pPr>
        <w:rPr>
          <w:szCs w:val="28"/>
          <w:lang w:val="en-US"/>
        </w:rPr>
      </w:pPr>
    </w:p>
    <w:p w14:paraId="6ED0431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var result = GetBestMoveAlphaBeta(nextMoves, depth - 1, !maximizingPlayer, alpha, beta);</w:t>
      </w:r>
    </w:p>
    <w:p w14:paraId="46AA87EC" w14:textId="77777777" w:rsidR="00EE6B2B" w:rsidRPr="00EE6B2B" w:rsidRDefault="00EE6B2B" w:rsidP="00EE6B2B">
      <w:pPr>
        <w:rPr>
          <w:szCs w:val="28"/>
          <w:lang w:val="en-US"/>
        </w:rPr>
      </w:pPr>
    </w:p>
    <w:p w14:paraId="172D35F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(result == null)</w:t>
      </w:r>
    </w:p>
    <w:p w14:paraId="3C7CE8C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1EFBDBA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score = tempBoard.EvaluatePosition();</w:t>
      </w:r>
    </w:p>
    <w:p w14:paraId="3F26BE6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4C6377B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else</w:t>
      </w:r>
    </w:p>
    <w:p w14:paraId="1EF4A2D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2A16DEA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score = result.Score;</w:t>
      </w:r>
    </w:p>
    <w:p w14:paraId="4A68856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26D1DCD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5C11EE95" w14:textId="77777777" w:rsidR="00EE6B2B" w:rsidRPr="00EE6B2B" w:rsidRDefault="00EE6B2B" w:rsidP="00EE6B2B">
      <w:pPr>
        <w:rPr>
          <w:szCs w:val="28"/>
          <w:lang w:val="en-US"/>
        </w:rPr>
      </w:pPr>
    </w:p>
    <w:p w14:paraId="36FAB91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move.Score = score;</w:t>
      </w:r>
    </w:p>
    <w:p w14:paraId="4B9BCE4C" w14:textId="77777777" w:rsidR="00EE6B2B" w:rsidRPr="00EE6B2B" w:rsidRDefault="00EE6B2B" w:rsidP="00EE6B2B">
      <w:pPr>
        <w:rPr>
          <w:szCs w:val="28"/>
          <w:lang w:val="en-US"/>
        </w:rPr>
      </w:pPr>
    </w:p>
    <w:p w14:paraId="334607C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(maximizingPlayer)</w:t>
      </w:r>
    </w:p>
    <w:p w14:paraId="20A488A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631A323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(score &gt; alpha)</w:t>
      </w:r>
    </w:p>
    <w:p w14:paraId="7F05953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143A370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alpha = score;</w:t>
      </w:r>
    </w:p>
    <w:p w14:paraId="185DA52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bestMove = move;</w:t>
      </w:r>
    </w:p>
    <w:p w14:paraId="5B95264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03E94CBB" w14:textId="77777777" w:rsidR="00EE6B2B" w:rsidRPr="00EE6B2B" w:rsidRDefault="00EE6B2B" w:rsidP="00EE6B2B">
      <w:pPr>
        <w:rPr>
          <w:szCs w:val="28"/>
          <w:lang w:val="en-US"/>
        </w:rPr>
      </w:pPr>
    </w:p>
    <w:p w14:paraId="28314F7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(beta &lt;= alpha)</w:t>
      </w:r>
    </w:p>
    <w:p w14:paraId="06C3590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break;</w:t>
      </w:r>
    </w:p>
    <w:p w14:paraId="0F3B73F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76DC2EA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else</w:t>
      </w:r>
    </w:p>
    <w:p w14:paraId="77F5D24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{</w:t>
      </w:r>
    </w:p>
    <w:p w14:paraId="2C907D9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(score &lt; beta)</w:t>
      </w:r>
    </w:p>
    <w:p w14:paraId="3E2F635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3B0418F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beta = score;</w:t>
      </w:r>
    </w:p>
    <w:p w14:paraId="273E935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bestMove = move;</w:t>
      </w:r>
    </w:p>
    <w:p w14:paraId="26A6979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60125DC9" w14:textId="77777777" w:rsidR="00EE6B2B" w:rsidRPr="00EE6B2B" w:rsidRDefault="00EE6B2B" w:rsidP="00EE6B2B">
      <w:pPr>
        <w:rPr>
          <w:szCs w:val="28"/>
          <w:lang w:val="en-US"/>
        </w:rPr>
      </w:pPr>
    </w:p>
    <w:p w14:paraId="3BA4D15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(beta &lt;= alpha)</w:t>
      </w:r>
    </w:p>
    <w:p w14:paraId="3D00EBD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break;</w:t>
      </w:r>
    </w:p>
    <w:p w14:paraId="6763CDF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7AE1BED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41643CB1" w14:textId="77777777" w:rsidR="00EE6B2B" w:rsidRPr="00EE6B2B" w:rsidRDefault="00EE6B2B" w:rsidP="00EE6B2B">
      <w:pPr>
        <w:rPr>
          <w:szCs w:val="28"/>
          <w:lang w:val="en-US"/>
        </w:rPr>
      </w:pPr>
    </w:p>
    <w:p w14:paraId="3D79177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bestMove ?? possibleMoves.FirstOrDefault();</w:t>
      </w:r>
    </w:p>
    <w:p w14:paraId="6985D67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4E809F51" w14:textId="77777777" w:rsidR="00EE6B2B" w:rsidRPr="00EE6B2B" w:rsidRDefault="00EE6B2B" w:rsidP="00EE6B2B">
      <w:pPr>
        <w:rPr>
          <w:szCs w:val="28"/>
          <w:lang w:val="en-US"/>
        </w:rPr>
      </w:pPr>
    </w:p>
    <w:p w14:paraId="376CC05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621BA23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best move using parallel alpha-beta pruning</w:t>
      </w:r>
    </w:p>
    <w:p w14:paraId="592C202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CDA6D2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name="possibleMoves"&gt;List of possible moves&lt;/param&gt;</w:t>
      </w:r>
    </w:p>
    <w:p w14:paraId="3299799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name="depth"&gt;Search depth&lt;/param&gt;</w:t>
      </w:r>
    </w:p>
    <w:p w14:paraId="44DA26D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name="maximizingPlayer"&gt;True if AI is white (maximizing), false if black (minimizing)&lt;/param&gt;</w:t>
      </w:r>
    </w:p>
    <w:p w14:paraId="0011CF0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&lt;returns&gt;Best move according to parallel alpha-beta pruning&lt;/returns&gt;</w:t>
      </w:r>
    </w:p>
    <w:p w14:paraId="46409BE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Move? GetBestMoveParallel(List&lt;Move&gt; possibleMoves, int depth, bool maximizingPlayer)</w:t>
      </w:r>
    </w:p>
    <w:p w14:paraId="37A9F4F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0E286FF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(possibleMoves.Count == 0 || depth == 0)</w:t>
      </w:r>
    </w:p>
    <w:p w14:paraId="405D343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null;</w:t>
      </w:r>
    </w:p>
    <w:p w14:paraId="52A84299" w14:textId="77777777" w:rsidR="00EE6B2B" w:rsidRPr="00EE6B2B" w:rsidRDefault="00EE6B2B" w:rsidP="00EE6B2B">
      <w:pPr>
        <w:rPr>
          <w:szCs w:val="28"/>
          <w:lang w:val="en-US"/>
        </w:rPr>
      </w:pPr>
    </w:p>
    <w:p w14:paraId="1C0FB8A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List&lt;Move&gt; evaluatedMoves = new List&lt;Move&gt;();</w:t>
      </w:r>
    </w:p>
    <w:p w14:paraId="222BCD0A" w14:textId="77777777" w:rsidR="00EE6B2B" w:rsidRPr="00EE6B2B" w:rsidRDefault="00EE6B2B" w:rsidP="00EE6B2B">
      <w:pPr>
        <w:rPr>
          <w:szCs w:val="28"/>
          <w:lang w:val="en-US"/>
        </w:rPr>
      </w:pPr>
    </w:p>
    <w:p w14:paraId="0565C17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Parallel.ForEach(possibleMoves, move =&gt;</w:t>
      </w:r>
    </w:p>
    <w:p w14:paraId="2BBBBAF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5C013DB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Move evaluatedMove = move.Clone();</w:t>
      </w:r>
    </w:p>
    <w:p w14:paraId="36A8C1F0" w14:textId="77777777" w:rsidR="00EE6B2B" w:rsidRPr="00EE6B2B" w:rsidRDefault="00EE6B2B" w:rsidP="00EE6B2B">
      <w:pPr>
        <w:rPr>
          <w:szCs w:val="28"/>
          <w:lang w:val="en-US"/>
        </w:rPr>
      </w:pPr>
    </w:p>
    <w:p w14:paraId="0324D9B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Board tempBoard = new Board(_board.GetPieces());</w:t>
      </w:r>
    </w:p>
    <w:p w14:paraId="37C1574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tempBoard.MovePiece(move.StartRow, move.StartCol, move.EndRow, move.EndCol);</w:t>
      </w:r>
    </w:p>
    <w:p w14:paraId="0F3D8301" w14:textId="77777777" w:rsidR="00EE6B2B" w:rsidRPr="00EE6B2B" w:rsidRDefault="00EE6B2B" w:rsidP="00EE6B2B">
      <w:pPr>
        <w:rPr>
          <w:szCs w:val="28"/>
          <w:lang w:val="en-US"/>
        </w:rPr>
      </w:pPr>
    </w:p>
    <w:p w14:paraId="45D789C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int score;</w:t>
      </w:r>
    </w:p>
    <w:p w14:paraId="78CDEEB5" w14:textId="77777777" w:rsidR="00EE6B2B" w:rsidRPr="00EE6B2B" w:rsidRDefault="00EE6B2B" w:rsidP="00EE6B2B">
      <w:pPr>
        <w:rPr>
          <w:szCs w:val="28"/>
          <w:lang w:val="en-US"/>
        </w:rPr>
      </w:pPr>
    </w:p>
    <w:p w14:paraId="0F4B9E4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(depth == 1)</w:t>
      </w:r>
    </w:p>
    <w:p w14:paraId="6303BB7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213BD4D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score = tempBoard.EvaluatePosition();</w:t>
      </w:r>
    </w:p>
    <w:p w14:paraId="0F612BA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1DD5511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else</w:t>
      </w:r>
    </w:p>
    <w:p w14:paraId="1B94662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2720942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string nextPlayerColor = maximizingPlayer ? "black" : "white";</w:t>
      </w:r>
    </w:p>
    <w:p w14:paraId="27DF904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var nextMoves = tempBoard.GetAllPossibleMovesForPlayer(nextPlayerColor);</w:t>
      </w:r>
    </w:p>
    <w:p w14:paraId="46AEC8E9" w14:textId="77777777" w:rsidR="00EE6B2B" w:rsidRPr="00EE6B2B" w:rsidRDefault="00EE6B2B" w:rsidP="00EE6B2B">
      <w:pPr>
        <w:rPr>
          <w:szCs w:val="28"/>
          <w:lang w:val="en-US"/>
        </w:rPr>
      </w:pPr>
    </w:p>
    <w:p w14:paraId="3A5E79A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var result = GetBestMoveAlphaBeta(nextMoves, depth - 1, !maximizingPlayer);</w:t>
      </w:r>
    </w:p>
    <w:p w14:paraId="556E8BF5" w14:textId="77777777" w:rsidR="00EE6B2B" w:rsidRPr="00EE6B2B" w:rsidRDefault="00EE6B2B" w:rsidP="00EE6B2B">
      <w:pPr>
        <w:rPr>
          <w:szCs w:val="28"/>
          <w:lang w:val="en-US"/>
        </w:rPr>
      </w:pPr>
    </w:p>
    <w:p w14:paraId="0CFC12F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(result == null)</w:t>
      </w:r>
    </w:p>
    <w:p w14:paraId="3D715DB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4124D4E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score = tempBoard.EvaluatePosition();</w:t>
      </w:r>
    </w:p>
    <w:p w14:paraId="3D07735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61E07B8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else</w:t>
      </w:r>
    </w:p>
    <w:p w14:paraId="7BF03A0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49EF9AD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        score = result.Score;</w:t>
      </w:r>
    </w:p>
    <w:p w14:paraId="081380F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6F478EA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27384701" w14:textId="77777777" w:rsidR="00EE6B2B" w:rsidRPr="00EE6B2B" w:rsidRDefault="00EE6B2B" w:rsidP="00EE6B2B">
      <w:pPr>
        <w:rPr>
          <w:szCs w:val="28"/>
          <w:lang w:val="en-US"/>
        </w:rPr>
      </w:pPr>
    </w:p>
    <w:p w14:paraId="3508BCF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evaluatedMove.Score = score;</w:t>
      </w:r>
    </w:p>
    <w:p w14:paraId="2B463423" w14:textId="77777777" w:rsidR="00EE6B2B" w:rsidRPr="00EE6B2B" w:rsidRDefault="00EE6B2B" w:rsidP="00EE6B2B">
      <w:pPr>
        <w:rPr>
          <w:szCs w:val="28"/>
          <w:lang w:val="en-US"/>
        </w:rPr>
      </w:pPr>
    </w:p>
    <w:p w14:paraId="3F4AE57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lock (evaluatedMoves)</w:t>
      </w:r>
    </w:p>
    <w:p w14:paraId="37524D1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6B64480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evaluatedMoves.Add(evaluatedMove);</w:t>
      </w:r>
    </w:p>
    <w:p w14:paraId="012C9BE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276682F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});</w:t>
      </w:r>
    </w:p>
    <w:p w14:paraId="22BB8D49" w14:textId="77777777" w:rsidR="00EE6B2B" w:rsidRPr="00EE6B2B" w:rsidRDefault="00EE6B2B" w:rsidP="00EE6B2B">
      <w:pPr>
        <w:rPr>
          <w:szCs w:val="28"/>
          <w:lang w:val="en-US"/>
        </w:rPr>
      </w:pPr>
    </w:p>
    <w:p w14:paraId="1027EE0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(evaluatedMoves.Count == 0)</w:t>
      </w:r>
    </w:p>
    <w:p w14:paraId="66E3E6E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possibleMoves.FirstOrDefault();</w:t>
      </w:r>
    </w:p>
    <w:p w14:paraId="501D6E37" w14:textId="77777777" w:rsidR="00EE6B2B" w:rsidRPr="00EE6B2B" w:rsidRDefault="00EE6B2B" w:rsidP="00EE6B2B">
      <w:pPr>
        <w:rPr>
          <w:szCs w:val="28"/>
          <w:lang w:val="en-US"/>
        </w:rPr>
      </w:pPr>
    </w:p>
    <w:p w14:paraId="141A0AC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(maximizingPlayer)</w:t>
      </w:r>
    </w:p>
    <w:p w14:paraId="461B284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1AE47B3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evaluatedMoves.OrderByDescending(m =&gt; m.Score).FirstOrDefault();</w:t>
      </w:r>
    </w:p>
    <w:p w14:paraId="4A58B86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48A6970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else</w:t>
      </w:r>
    </w:p>
    <w:p w14:paraId="39FC414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1D603B6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evaluatedMoves.OrderBy(m =&gt; m.Score).FirstOrDefault();</w:t>
      </w:r>
    </w:p>
    <w:p w14:paraId="0FD46BC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6337D7C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705E04B8" w14:textId="77777777" w:rsidR="00EE6B2B" w:rsidRPr="00EE6B2B" w:rsidRDefault="00EE6B2B" w:rsidP="00EE6B2B">
      <w:pPr>
        <w:rPr>
          <w:szCs w:val="28"/>
          <w:lang w:val="en-US"/>
        </w:rPr>
      </w:pPr>
    </w:p>
    <w:p w14:paraId="61E80AB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#endregion</w:t>
      </w:r>
    </w:p>
    <w:p w14:paraId="1DF002B2" w14:textId="77777777" w:rsidR="00EE6B2B" w:rsidRPr="00EE6B2B" w:rsidRDefault="00EE6B2B" w:rsidP="00EE6B2B">
      <w:pPr>
        <w:rPr>
          <w:szCs w:val="28"/>
          <w:lang w:val="en-US"/>
        </w:rPr>
      </w:pPr>
    </w:p>
    <w:p w14:paraId="1BA435F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#region Event Methods</w:t>
      </w:r>
    </w:p>
    <w:p w14:paraId="05B618C6" w14:textId="77777777" w:rsidR="00EE6B2B" w:rsidRPr="00EE6B2B" w:rsidRDefault="00EE6B2B" w:rsidP="00EE6B2B">
      <w:pPr>
        <w:rPr>
          <w:szCs w:val="28"/>
          <w:lang w:val="en-US"/>
        </w:rPr>
      </w:pPr>
    </w:p>
    <w:p w14:paraId="35E11C9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&lt;summary&gt;</w:t>
      </w:r>
    </w:p>
    <w:p w14:paraId="1812198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Raises the BoardUpdated event</w:t>
      </w:r>
    </w:p>
    <w:p w14:paraId="096A3FF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4C258E9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protected virtual void OnBoardUpdated()</w:t>
      </w:r>
    </w:p>
    <w:p w14:paraId="57DD4F1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602F08D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BoardUpdated?.Invoke(this, EventArgs.Empty);</w:t>
      </w:r>
    </w:p>
    <w:p w14:paraId="07729C1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52D9CCA1" w14:textId="77777777" w:rsidR="00EE6B2B" w:rsidRPr="00EE6B2B" w:rsidRDefault="00EE6B2B" w:rsidP="00EE6B2B">
      <w:pPr>
        <w:rPr>
          <w:szCs w:val="28"/>
          <w:lang w:val="en-US"/>
        </w:rPr>
      </w:pPr>
    </w:p>
    <w:p w14:paraId="088C2CE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04A29F4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Raises the MoveMade event</w:t>
      </w:r>
    </w:p>
    <w:p w14:paraId="6DC499E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A51984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name="e"&gt;Event arguments&lt;/param&gt;</w:t>
      </w:r>
    </w:p>
    <w:p w14:paraId="174B8F6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protected virtual void OnMoveMade(MoveEventArgs e)</w:t>
      </w:r>
    </w:p>
    <w:p w14:paraId="48C9DB7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02F5CED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MoveMade?.Invoke(this, e);</w:t>
      </w:r>
    </w:p>
    <w:p w14:paraId="2B0C905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1C0AB7C6" w14:textId="77777777" w:rsidR="00EE6B2B" w:rsidRPr="00EE6B2B" w:rsidRDefault="00EE6B2B" w:rsidP="00EE6B2B">
      <w:pPr>
        <w:rPr>
          <w:szCs w:val="28"/>
          <w:lang w:val="en-US"/>
        </w:rPr>
      </w:pPr>
    </w:p>
    <w:p w14:paraId="6238E0B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3B110E9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Raises the GameEnded event</w:t>
      </w:r>
    </w:p>
    <w:p w14:paraId="18698F5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4AD10A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name="e"&gt;Event arguments&lt;/param&gt;</w:t>
      </w:r>
    </w:p>
    <w:p w14:paraId="1E65209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protected virtual void OnGameEnded(GameEndEventArgs e)</w:t>
      </w:r>
    </w:p>
    <w:p w14:paraId="28A07B6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2FABE96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GameEnded?.Invoke(this, e);</w:t>
      </w:r>
    </w:p>
    <w:p w14:paraId="7124ED7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30B746D9" w14:textId="77777777" w:rsidR="00EE6B2B" w:rsidRPr="00EE6B2B" w:rsidRDefault="00EE6B2B" w:rsidP="00EE6B2B">
      <w:pPr>
        <w:rPr>
          <w:szCs w:val="28"/>
          <w:lang w:val="en-US"/>
        </w:rPr>
      </w:pPr>
    </w:p>
    <w:p w14:paraId="0225D17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7FE1ABE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Raises the PawnPromotion event</w:t>
      </w:r>
    </w:p>
    <w:p w14:paraId="0F8BB4E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7DA8BEF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name="e"&gt;Event arguments&lt;/param&gt;</w:t>
      </w:r>
    </w:p>
    <w:p w14:paraId="4DB1EB0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protected virtual void OnPawnPromotion(PawnPromotionEventArgs e)</w:t>
      </w:r>
    </w:p>
    <w:p w14:paraId="3D9276D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36E5BCE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PawnPromotion?.Invoke(this, e);</w:t>
      </w:r>
    </w:p>
    <w:p w14:paraId="268D60A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7AFAA6F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}</w:t>
      </w:r>
    </w:p>
    <w:p w14:paraId="7CE4D4C1" w14:textId="77777777" w:rsidR="00EE6B2B" w:rsidRPr="00EE6B2B" w:rsidRDefault="00EE6B2B" w:rsidP="00EE6B2B">
      <w:pPr>
        <w:rPr>
          <w:szCs w:val="28"/>
          <w:lang w:val="en-US"/>
        </w:rPr>
      </w:pPr>
    </w:p>
    <w:p w14:paraId="71C2EDC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#region Event Argument Classes</w:t>
      </w:r>
    </w:p>
    <w:p w14:paraId="5E286991" w14:textId="77777777" w:rsidR="00EE6B2B" w:rsidRPr="00EE6B2B" w:rsidRDefault="00EE6B2B" w:rsidP="00EE6B2B">
      <w:pPr>
        <w:rPr>
          <w:szCs w:val="28"/>
          <w:lang w:val="en-US"/>
        </w:rPr>
      </w:pPr>
    </w:p>
    <w:p w14:paraId="4F66D92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&lt;summary&gt;</w:t>
      </w:r>
    </w:p>
    <w:p w14:paraId="37A4D80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Event arguments for moves</w:t>
      </w:r>
    </w:p>
    <w:p w14:paraId="4A01376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&lt;/summary&gt;</w:t>
      </w:r>
    </w:p>
    <w:p w14:paraId="2BB630B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public class MoveEventArgs : EventArgs</w:t>
      </w:r>
    </w:p>
    <w:p w14:paraId="0778E52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{</w:t>
      </w:r>
    </w:p>
    <w:p w14:paraId="43FCEEB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595F275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starting row</w:t>
      </w:r>
    </w:p>
    <w:p w14:paraId="32742EC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E339F2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int StartRow { get; }</w:t>
      </w:r>
    </w:p>
    <w:p w14:paraId="0D6C5AC1" w14:textId="77777777" w:rsidR="00EE6B2B" w:rsidRPr="00EE6B2B" w:rsidRDefault="00EE6B2B" w:rsidP="00EE6B2B">
      <w:pPr>
        <w:rPr>
          <w:szCs w:val="28"/>
          <w:lang w:val="en-US"/>
        </w:rPr>
      </w:pPr>
    </w:p>
    <w:p w14:paraId="10E2669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5885BB5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starting column</w:t>
      </w:r>
    </w:p>
    <w:p w14:paraId="1D6FE8D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943845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int StartCol { get; }</w:t>
      </w:r>
    </w:p>
    <w:p w14:paraId="5E383B4B" w14:textId="77777777" w:rsidR="00EE6B2B" w:rsidRPr="00EE6B2B" w:rsidRDefault="00EE6B2B" w:rsidP="00EE6B2B">
      <w:pPr>
        <w:rPr>
          <w:szCs w:val="28"/>
          <w:lang w:val="en-US"/>
        </w:rPr>
      </w:pPr>
    </w:p>
    <w:p w14:paraId="2E478F9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0A5CDB3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ending row</w:t>
      </w:r>
    </w:p>
    <w:p w14:paraId="27539A4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4D51D3C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int EndRow { get; }</w:t>
      </w:r>
    </w:p>
    <w:p w14:paraId="57367885" w14:textId="77777777" w:rsidR="00EE6B2B" w:rsidRPr="00EE6B2B" w:rsidRDefault="00EE6B2B" w:rsidP="00EE6B2B">
      <w:pPr>
        <w:rPr>
          <w:szCs w:val="28"/>
          <w:lang w:val="en-US"/>
        </w:rPr>
      </w:pPr>
    </w:p>
    <w:p w14:paraId="5FBA707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0E7A540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ending column</w:t>
      </w:r>
    </w:p>
    <w:p w14:paraId="05F5C07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&lt;/summary&gt;</w:t>
      </w:r>
    </w:p>
    <w:p w14:paraId="3FE4A89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int EndCol { get; }</w:t>
      </w:r>
    </w:p>
    <w:p w14:paraId="42244DCC" w14:textId="77777777" w:rsidR="00EE6B2B" w:rsidRPr="00EE6B2B" w:rsidRDefault="00EE6B2B" w:rsidP="00EE6B2B">
      <w:pPr>
        <w:rPr>
          <w:szCs w:val="28"/>
          <w:lang w:val="en-US"/>
        </w:rPr>
      </w:pPr>
    </w:p>
    <w:p w14:paraId="05C953A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179A8DD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move notation</w:t>
      </w:r>
    </w:p>
    <w:p w14:paraId="1F3FA9E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866AD8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string MoveNotation { get; }</w:t>
      </w:r>
    </w:p>
    <w:p w14:paraId="461B27D9" w14:textId="77777777" w:rsidR="00EE6B2B" w:rsidRPr="00EE6B2B" w:rsidRDefault="00EE6B2B" w:rsidP="00EE6B2B">
      <w:pPr>
        <w:rPr>
          <w:szCs w:val="28"/>
          <w:lang w:val="en-US"/>
        </w:rPr>
      </w:pPr>
    </w:p>
    <w:p w14:paraId="1AD47E9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6508F04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Creates a new MoveEventArgs instance</w:t>
      </w:r>
    </w:p>
    <w:p w14:paraId="22F7691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887EDF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name="startRow"&gt;Starting row&lt;/param&gt;</w:t>
      </w:r>
    </w:p>
    <w:p w14:paraId="61C0658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name="startCol"&gt;Starting column&lt;/param&gt;</w:t>
      </w:r>
    </w:p>
    <w:p w14:paraId="2D030B1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name="endRow"&gt;Ending row&lt;/param&gt;</w:t>
      </w:r>
    </w:p>
    <w:p w14:paraId="68CD232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name="endCol"&gt;Ending column&lt;/param&gt;</w:t>
      </w:r>
    </w:p>
    <w:p w14:paraId="20CB93E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name="moveNotation"&gt;Algebraic notation for the move&lt;/param&gt;</w:t>
      </w:r>
    </w:p>
    <w:p w14:paraId="3CF59F8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MoveEventArgs(int startRow, int startCol, int endRow, int endCol, string moveNotation)</w:t>
      </w:r>
    </w:p>
    <w:p w14:paraId="35F5774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24EE917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StartRow = startRow;</w:t>
      </w:r>
    </w:p>
    <w:p w14:paraId="6F4FBA4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StartCol = startCol;</w:t>
      </w:r>
    </w:p>
    <w:p w14:paraId="60A92DA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EndRow = endRow;</w:t>
      </w:r>
    </w:p>
    <w:p w14:paraId="554911A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EndCol = endCol;</w:t>
      </w:r>
    </w:p>
    <w:p w14:paraId="6F36C6B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MoveNotation = moveNotation;</w:t>
      </w:r>
    </w:p>
    <w:p w14:paraId="2371A01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59183F5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}</w:t>
      </w:r>
    </w:p>
    <w:p w14:paraId="1242DF66" w14:textId="77777777" w:rsidR="00EE6B2B" w:rsidRPr="00EE6B2B" w:rsidRDefault="00EE6B2B" w:rsidP="00EE6B2B">
      <w:pPr>
        <w:rPr>
          <w:szCs w:val="28"/>
          <w:lang w:val="en-US"/>
        </w:rPr>
      </w:pPr>
    </w:p>
    <w:p w14:paraId="2A810A0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&lt;summary&gt;</w:t>
      </w:r>
    </w:p>
    <w:p w14:paraId="336A43F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Event arguments for game end</w:t>
      </w:r>
    </w:p>
    <w:p w14:paraId="0EBE7F5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/// &lt;/summary&gt;</w:t>
      </w:r>
    </w:p>
    <w:p w14:paraId="3D2855A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public class GameEndEventArgs : EventArgs</w:t>
      </w:r>
    </w:p>
    <w:p w14:paraId="4F6A6C6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{</w:t>
      </w:r>
    </w:p>
    <w:p w14:paraId="40CCFCD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130B922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type of game end</w:t>
      </w:r>
    </w:p>
    <w:p w14:paraId="3DF2ACC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1DBE4A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GameEndType EndType { get; }</w:t>
      </w:r>
    </w:p>
    <w:p w14:paraId="0BDFACA5" w14:textId="77777777" w:rsidR="00EE6B2B" w:rsidRPr="00EE6B2B" w:rsidRDefault="00EE6B2B" w:rsidP="00EE6B2B">
      <w:pPr>
        <w:rPr>
          <w:szCs w:val="28"/>
          <w:lang w:val="en-US"/>
        </w:rPr>
      </w:pPr>
    </w:p>
    <w:p w14:paraId="1EEEDE7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CD9D26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color of the winning player</w:t>
      </w:r>
    </w:p>
    <w:p w14:paraId="5B6A6CD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1CDEA51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string WinnerColor { get; }</w:t>
      </w:r>
    </w:p>
    <w:p w14:paraId="2470182F" w14:textId="77777777" w:rsidR="00EE6B2B" w:rsidRPr="00EE6B2B" w:rsidRDefault="00EE6B2B" w:rsidP="00EE6B2B">
      <w:pPr>
        <w:rPr>
          <w:szCs w:val="28"/>
          <w:lang w:val="en-US"/>
        </w:rPr>
      </w:pPr>
    </w:p>
    <w:p w14:paraId="7B5C78B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25902D2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Creates a new GameEndEventArgs instance</w:t>
      </w:r>
    </w:p>
    <w:p w14:paraId="2720B97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D78AA1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name="endType"&gt;Type of game end&lt;/param&gt;</w:t>
      </w:r>
    </w:p>
    <w:p w14:paraId="0922A26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name="winnerColor"&gt;Color of the winning player&lt;/param&gt;</w:t>
      </w:r>
    </w:p>
    <w:p w14:paraId="10BD260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GameEndEventArgs(GameEndType endType, string winnerColor)</w:t>
      </w:r>
    </w:p>
    <w:p w14:paraId="4368C7D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25C843A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EndType = endType;</w:t>
      </w:r>
    </w:p>
    <w:p w14:paraId="0ED8136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WinnerColor = winnerColor;</w:t>
      </w:r>
    </w:p>
    <w:p w14:paraId="126CC63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71FDBCA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}</w:t>
      </w:r>
    </w:p>
    <w:p w14:paraId="2E3ADF68" w14:textId="77777777" w:rsidR="00EE6B2B" w:rsidRPr="00EE6B2B" w:rsidRDefault="00EE6B2B" w:rsidP="00EE6B2B">
      <w:pPr>
        <w:rPr>
          <w:szCs w:val="28"/>
          <w:lang w:val="en-US"/>
        </w:rPr>
      </w:pPr>
    </w:p>
    <w:p w14:paraId="23996E2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&lt;summary&gt;</w:t>
      </w:r>
    </w:p>
    <w:p w14:paraId="5022973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Event arguments for pawn promotion</w:t>
      </w:r>
    </w:p>
    <w:p w14:paraId="5A0F1D4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&lt;/summary&gt;</w:t>
      </w:r>
    </w:p>
    <w:p w14:paraId="10E2E48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public class PawnPromotionEventArgs : EventArgs</w:t>
      </w:r>
    </w:p>
    <w:p w14:paraId="6B66615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{</w:t>
      </w:r>
    </w:p>
    <w:p w14:paraId="51B227D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&lt;summary&gt;</w:t>
      </w:r>
    </w:p>
    <w:p w14:paraId="3AAE60A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row of the pawn</w:t>
      </w:r>
    </w:p>
    <w:p w14:paraId="4EBEDDC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B4FFA5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int Row { get; }</w:t>
      </w:r>
    </w:p>
    <w:p w14:paraId="16436832" w14:textId="77777777" w:rsidR="00EE6B2B" w:rsidRPr="00EE6B2B" w:rsidRDefault="00EE6B2B" w:rsidP="00EE6B2B">
      <w:pPr>
        <w:rPr>
          <w:szCs w:val="28"/>
          <w:lang w:val="en-US"/>
        </w:rPr>
      </w:pPr>
    </w:p>
    <w:p w14:paraId="33010D6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A6CB81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column of the pawn</w:t>
      </w:r>
    </w:p>
    <w:p w14:paraId="47DFD5C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7118F15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int Col { get; }</w:t>
      </w:r>
    </w:p>
    <w:p w14:paraId="64EF3300" w14:textId="77777777" w:rsidR="00EE6B2B" w:rsidRPr="00EE6B2B" w:rsidRDefault="00EE6B2B" w:rsidP="00EE6B2B">
      <w:pPr>
        <w:rPr>
          <w:szCs w:val="28"/>
          <w:lang w:val="en-US"/>
        </w:rPr>
      </w:pPr>
    </w:p>
    <w:p w14:paraId="4784813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15DB1E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color of the pawn</w:t>
      </w:r>
    </w:p>
    <w:p w14:paraId="427F017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1D676F6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string PawnColor { get; }</w:t>
      </w:r>
    </w:p>
    <w:p w14:paraId="24294EA2" w14:textId="77777777" w:rsidR="00EE6B2B" w:rsidRPr="00EE6B2B" w:rsidRDefault="00EE6B2B" w:rsidP="00EE6B2B">
      <w:pPr>
        <w:rPr>
          <w:szCs w:val="28"/>
          <w:lang w:val="en-US"/>
        </w:rPr>
      </w:pPr>
    </w:p>
    <w:p w14:paraId="5FBA67A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0D266FF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or sets the piece type to promote to</w:t>
      </w:r>
    </w:p>
    <w:p w14:paraId="16A246D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A83DC4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string PromotionPiece { get; set; } = "";</w:t>
      </w:r>
    </w:p>
    <w:p w14:paraId="5FA75308" w14:textId="77777777" w:rsidR="00EE6B2B" w:rsidRPr="00EE6B2B" w:rsidRDefault="00EE6B2B" w:rsidP="00EE6B2B">
      <w:pPr>
        <w:rPr>
          <w:szCs w:val="28"/>
          <w:lang w:val="en-US"/>
        </w:rPr>
      </w:pPr>
    </w:p>
    <w:p w14:paraId="31294AA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1822907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or sets whether the promotion was cancelled</w:t>
      </w:r>
    </w:p>
    <w:p w14:paraId="010DC36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80D546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bool IsCancelled { get; set; } = false;</w:t>
      </w:r>
    </w:p>
    <w:p w14:paraId="026AD58D" w14:textId="77777777" w:rsidR="00EE6B2B" w:rsidRPr="00EE6B2B" w:rsidRDefault="00EE6B2B" w:rsidP="00EE6B2B">
      <w:pPr>
        <w:rPr>
          <w:szCs w:val="28"/>
          <w:lang w:val="en-US"/>
        </w:rPr>
      </w:pPr>
    </w:p>
    <w:p w14:paraId="578F25B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29A6315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Creates a new PawnPromotionEventArgs instance</w:t>
      </w:r>
    </w:p>
    <w:p w14:paraId="67BEA4B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17C2452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name="row"&gt;Pawn's row position&lt;/param&gt;</w:t>
      </w:r>
    </w:p>
    <w:p w14:paraId="12E4550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name="col"&gt;Pawn's column position&lt;/param&gt;</w:t>
      </w:r>
    </w:p>
    <w:p w14:paraId="5C9F595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&lt;param name="pawnColor"&gt;Color of the pawn&lt;/param&gt;</w:t>
      </w:r>
    </w:p>
    <w:p w14:paraId="6833505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PawnPromotionEventArgs(int row, int col, string pawnColor)</w:t>
      </w:r>
    </w:p>
    <w:p w14:paraId="139E35D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3783FB8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Row = row;</w:t>
      </w:r>
    </w:p>
    <w:p w14:paraId="5D54568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Col = col;</w:t>
      </w:r>
    </w:p>
    <w:p w14:paraId="0787A07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PawnColor = pawnColor;</w:t>
      </w:r>
    </w:p>
    <w:p w14:paraId="79244DB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00C59CA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}</w:t>
      </w:r>
    </w:p>
    <w:p w14:paraId="64C2C599" w14:textId="74026F0C" w:rsid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}</w:t>
      </w:r>
    </w:p>
    <w:p w14:paraId="419BB55A" w14:textId="4CC8B5F7" w:rsidR="00EE6B2B" w:rsidRDefault="00EE6B2B" w:rsidP="00EE6B2B">
      <w:pPr>
        <w:jc w:val="center"/>
        <w:rPr>
          <w:b/>
          <w:bCs/>
          <w:lang w:val="en-US"/>
        </w:rPr>
      </w:pPr>
      <w:r>
        <w:rPr>
          <w:b/>
          <w:bCs/>
          <w:lang w:val="uk-UA"/>
        </w:rPr>
        <w:t xml:space="preserve">Файл </w:t>
      </w:r>
      <w:r>
        <w:rPr>
          <w:b/>
          <w:bCs/>
          <w:lang w:val="en-US"/>
        </w:rPr>
        <w:t>Piece.cs</w:t>
      </w:r>
    </w:p>
    <w:p w14:paraId="0C5F4AC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using System;</w:t>
      </w:r>
    </w:p>
    <w:p w14:paraId="3EC3978B" w14:textId="77777777" w:rsidR="00EE6B2B" w:rsidRPr="00EE6B2B" w:rsidRDefault="00EE6B2B" w:rsidP="00EE6B2B">
      <w:pPr>
        <w:rPr>
          <w:szCs w:val="28"/>
          <w:lang w:val="en-US"/>
        </w:rPr>
      </w:pPr>
    </w:p>
    <w:p w14:paraId="709989A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namespace ChessTrainer</w:t>
      </w:r>
    </w:p>
    <w:p w14:paraId="4D41F96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{</w:t>
      </w:r>
    </w:p>
    <w:p w14:paraId="7709871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&lt;summary&gt;</w:t>
      </w:r>
    </w:p>
    <w:p w14:paraId="43911AD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Represents a chess piece with its color and type.</w:t>
      </w:r>
    </w:p>
    <w:p w14:paraId="30BF395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&lt;/summary&gt;</w:t>
      </w:r>
    </w:p>
    <w:p w14:paraId="3306AD6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public class Piece</w:t>
      </w:r>
    </w:p>
    <w:p w14:paraId="2236D4C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{</w:t>
      </w:r>
    </w:p>
    <w:p w14:paraId="2C8DD55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583F79B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color of the piece ("white" or "black").</w:t>
      </w:r>
    </w:p>
    <w:p w14:paraId="162E853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11B9F10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string Color { get; }</w:t>
      </w:r>
    </w:p>
    <w:p w14:paraId="2560E6D9" w14:textId="77777777" w:rsidR="00EE6B2B" w:rsidRPr="00EE6B2B" w:rsidRDefault="00EE6B2B" w:rsidP="00EE6B2B">
      <w:pPr>
        <w:rPr>
          <w:szCs w:val="28"/>
          <w:lang w:val="en-US"/>
        </w:rPr>
      </w:pPr>
    </w:p>
    <w:p w14:paraId="1184E0F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31B7E85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type of the piece ("pawn", "knight", "bishop", "rook", "queen", or "king").</w:t>
      </w:r>
    </w:p>
    <w:p w14:paraId="7758D4F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5EF5B5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string Type { get; }</w:t>
      </w:r>
    </w:p>
    <w:p w14:paraId="6A8F7D8E" w14:textId="77777777" w:rsidR="00EE6B2B" w:rsidRPr="00EE6B2B" w:rsidRDefault="00EE6B2B" w:rsidP="00EE6B2B">
      <w:pPr>
        <w:rPr>
          <w:szCs w:val="28"/>
          <w:lang w:val="en-US"/>
        </w:rPr>
      </w:pPr>
    </w:p>
    <w:p w14:paraId="1DD09AD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&lt;summary&gt;</w:t>
      </w:r>
    </w:p>
    <w:p w14:paraId="66D0CCF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Creates a new chess piece.</w:t>
      </w:r>
    </w:p>
    <w:p w14:paraId="73534B8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5D84B42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name="color"&gt;The color of the piece ("white" or "black").&lt;/param&gt;</w:t>
      </w:r>
    </w:p>
    <w:p w14:paraId="46FF6A9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name="type"&gt;The type of the piece ("pawn", "knight", "bishop", "rook", "queen", or "king").&lt;/param&gt;</w:t>
      </w:r>
    </w:p>
    <w:p w14:paraId="4FA8444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Piece(string color, string type)</w:t>
      </w:r>
    </w:p>
    <w:p w14:paraId="0550E89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0BF869B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Color = color.ToLower();</w:t>
      </w:r>
    </w:p>
    <w:p w14:paraId="53FC381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Type = type.ToLower();</w:t>
      </w:r>
    </w:p>
    <w:p w14:paraId="0DFFD2E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2A4B6D0B" w14:textId="77777777" w:rsidR="00EE6B2B" w:rsidRPr="00EE6B2B" w:rsidRDefault="00EE6B2B" w:rsidP="00EE6B2B">
      <w:pPr>
        <w:rPr>
          <w:szCs w:val="28"/>
          <w:lang w:val="en-US"/>
        </w:rPr>
      </w:pPr>
    </w:p>
    <w:p w14:paraId="2AA3198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E167A4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Creates a deep copy of this piece.</w:t>
      </w:r>
    </w:p>
    <w:p w14:paraId="4F5CC3E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34D4B99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&lt;returns&gt;A new Piece instance with the same color and type.&lt;/returns&gt;</w:t>
      </w:r>
    </w:p>
    <w:p w14:paraId="5FE141B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Piece Clone()</w:t>
      </w:r>
    </w:p>
    <w:p w14:paraId="5FA3754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1CD7168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new Piece(Color, Type);</w:t>
      </w:r>
    </w:p>
    <w:p w14:paraId="0288554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433C0731" w14:textId="77777777" w:rsidR="00EE6B2B" w:rsidRPr="00EE6B2B" w:rsidRDefault="00EE6B2B" w:rsidP="00EE6B2B">
      <w:pPr>
        <w:rPr>
          <w:szCs w:val="28"/>
          <w:lang w:val="en-US"/>
        </w:rPr>
      </w:pPr>
    </w:p>
    <w:p w14:paraId="70ECB57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3F9D4A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Returns a string representation of the piece (e.g., "white pawn").</w:t>
      </w:r>
    </w:p>
    <w:p w14:paraId="6260808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B2ED3A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override string ToString()</w:t>
      </w:r>
    </w:p>
    <w:p w14:paraId="3E7A214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6E5C884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$"{Color} {Type}";</w:t>
      </w:r>
    </w:p>
    <w:p w14:paraId="6EE5B91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7DFA1CA3" w14:textId="77777777" w:rsidR="00EE6B2B" w:rsidRPr="00EE6B2B" w:rsidRDefault="00EE6B2B" w:rsidP="00EE6B2B">
      <w:pPr>
        <w:rPr>
          <w:szCs w:val="28"/>
          <w:lang w:val="en-US"/>
        </w:rPr>
      </w:pPr>
    </w:p>
    <w:p w14:paraId="7F299A7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&lt;summary&gt;</w:t>
      </w:r>
    </w:p>
    <w:p w14:paraId="7A17ADC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Unicode character representation of this piece for display.</w:t>
      </w:r>
    </w:p>
    <w:p w14:paraId="7973AB4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57F7F5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&lt;returns&gt;Unicode chess symbol as string.&lt;/returns&gt;</w:t>
      </w:r>
    </w:p>
    <w:p w14:paraId="6745FD4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string GetUnicodeSymbol()</w:t>
      </w:r>
    </w:p>
    <w:p w14:paraId="0311AB1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57DD4A3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(Color, Type) switch</w:t>
      </w:r>
    </w:p>
    <w:p w14:paraId="5F7567B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3619B83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("white", "pawn") =&gt; "</w:t>
      </w:r>
      <w:r w:rsidRPr="00EE6B2B">
        <w:rPr>
          <w:rFonts w:ascii="Segoe UI Symbol" w:hAnsi="Segoe UI Symbol" w:cs="Segoe UI Symbol"/>
          <w:szCs w:val="28"/>
          <w:lang w:val="en-US"/>
        </w:rPr>
        <w:t>♙</w:t>
      </w:r>
      <w:r w:rsidRPr="00EE6B2B">
        <w:rPr>
          <w:szCs w:val="28"/>
          <w:lang w:val="en-US"/>
        </w:rPr>
        <w:t>",</w:t>
      </w:r>
    </w:p>
    <w:p w14:paraId="13BE02A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("white", "rook") =&gt; "</w:t>
      </w:r>
      <w:r w:rsidRPr="00EE6B2B">
        <w:rPr>
          <w:rFonts w:ascii="Segoe UI Symbol" w:hAnsi="Segoe UI Symbol" w:cs="Segoe UI Symbol"/>
          <w:szCs w:val="28"/>
          <w:lang w:val="en-US"/>
        </w:rPr>
        <w:t>♖</w:t>
      </w:r>
      <w:r w:rsidRPr="00EE6B2B">
        <w:rPr>
          <w:szCs w:val="28"/>
          <w:lang w:val="en-US"/>
        </w:rPr>
        <w:t>",</w:t>
      </w:r>
    </w:p>
    <w:p w14:paraId="7B78C29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("white", "knight") =&gt; "</w:t>
      </w:r>
      <w:r w:rsidRPr="00EE6B2B">
        <w:rPr>
          <w:rFonts w:ascii="Segoe UI Symbol" w:hAnsi="Segoe UI Symbol" w:cs="Segoe UI Symbol"/>
          <w:szCs w:val="28"/>
          <w:lang w:val="en-US"/>
        </w:rPr>
        <w:t>♘</w:t>
      </w:r>
      <w:r w:rsidRPr="00EE6B2B">
        <w:rPr>
          <w:szCs w:val="28"/>
          <w:lang w:val="en-US"/>
        </w:rPr>
        <w:t>",</w:t>
      </w:r>
    </w:p>
    <w:p w14:paraId="62CE19B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("white", "bishop") =&gt; "</w:t>
      </w:r>
      <w:r w:rsidRPr="00EE6B2B">
        <w:rPr>
          <w:rFonts w:ascii="Segoe UI Symbol" w:hAnsi="Segoe UI Symbol" w:cs="Segoe UI Symbol"/>
          <w:szCs w:val="28"/>
          <w:lang w:val="en-US"/>
        </w:rPr>
        <w:t>♗</w:t>
      </w:r>
      <w:r w:rsidRPr="00EE6B2B">
        <w:rPr>
          <w:szCs w:val="28"/>
          <w:lang w:val="en-US"/>
        </w:rPr>
        <w:t>",</w:t>
      </w:r>
    </w:p>
    <w:p w14:paraId="17BD228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("white", "queen") =&gt; "</w:t>
      </w:r>
      <w:r w:rsidRPr="00EE6B2B">
        <w:rPr>
          <w:rFonts w:ascii="Segoe UI Symbol" w:hAnsi="Segoe UI Symbol" w:cs="Segoe UI Symbol"/>
          <w:szCs w:val="28"/>
          <w:lang w:val="en-US"/>
        </w:rPr>
        <w:t>♕</w:t>
      </w:r>
      <w:r w:rsidRPr="00EE6B2B">
        <w:rPr>
          <w:szCs w:val="28"/>
          <w:lang w:val="en-US"/>
        </w:rPr>
        <w:t>",</w:t>
      </w:r>
    </w:p>
    <w:p w14:paraId="4DE24C7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("white", "king") =&gt; "</w:t>
      </w:r>
      <w:r w:rsidRPr="00EE6B2B">
        <w:rPr>
          <w:rFonts w:ascii="Segoe UI Symbol" w:hAnsi="Segoe UI Symbol" w:cs="Segoe UI Symbol"/>
          <w:szCs w:val="28"/>
          <w:lang w:val="en-US"/>
        </w:rPr>
        <w:t>♔</w:t>
      </w:r>
      <w:r w:rsidRPr="00EE6B2B">
        <w:rPr>
          <w:szCs w:val="28"/>
          <w:lang w:val="en-US"/>
        </w:rPr>
        <w:t>",</w:t>
      </w:r>
    </w:p>
    <w:p w14:paraId="7D9D412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("black", "pawn") =&gt; "</w:t>
      </w:r>
      <w:r w:rsidRPr="00EE6B2B">
        <w:rPr>
          <w:rFonts w:ascii="Segoe UI Emoji" w:hAnsi="Segoe UI Emoji" w:cs="Segoe UI Emoji"/>
          <w:szCs w:val="28"/>
          <w:lang w:val="en-US"/>
        </w:rPr>
        <w:t>♟</w:t>
      </w:r>
      <w:r w:rsidRPr="00EE6B2B">
        <w:rPr>
          <w:szCs w:val="28"/>
          <w:lang w:val="en-US"/>
        </w:rPr>
        <w:t>",</w:t>
      </w:r>
    </w:p>
    <w:p w14:paraId="14D89A8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("black", "rook") =&gt; "</w:t>
      </w:r>
      <w:r w:rsidRPr="00EE6B2B">
        <w:rPr>
          <w:rFonts w:ascii="Segoe UI Symbol" w:hAnsi="Segoe UI Symbol" w:cs="Segoe UI Symbol"/>
          <w:szCs w:val="28"/>
          <w:lang w:val="en-US"/>
        </w:rPr>
        <w:t>♜</w:t>
      </w:r>
      <w:r w:rsidRPr="00EE6B2B">
        <w:rPr>
          <w:szCs w:val="28"/>
          <w:lang w:val="en-US"/>
        </w:rPr>
        <w:t>",</w:t>
      </w:r>
    </w:p>
    <w:p w14:paraId="54AC291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("black", "knight") =&gt; "</w:t>
      </w:r>
      <w:r w:rsidRPr="00EE6B2B">
        <w:rPr>
          <w:rFonts w:ascii="Segoe UI Symbol" w:hAnsi="Segoe UI Symbol" w:cs="Segoe UI Symbol"/>
          <w:szCs w:val="28"/>
          <w:lang w:val="en-US"/>
        </w:rPr>
        <w:t>♞</w:t>
      </w:r>
      <w:r w:rsidRPr="00EE6B2B">
        <w:rPr>
          <w:szCs w:val="28"/>
          <w:lang w:val="en-US"/>
        </w:rPr>
        <w:t>",</w:t>
      </w:r>
    </w:p>
    <w:p w14:paraId="6BB15C9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("black", "bishop") =&gt; "</w:t>
      </w:r>
      <w:r w:rsidRPr="00EE6B2B">
        <w:rPr>
          <w:rFonts w:ascii="Segoe UI Symbol" w:hAnsi="Segoe UI Symbol" w:cs="Segoe UI Symbol"/>
          <w:szCs w:val="28"/>
          <w:lang w:val="en-US"/>
        </w:rPr>
        <w:t>♝</w:t>
      </w:r>
      <w:r w:rsidRPr="00EE6B2B">
        <w:rPr>
          <w:szCs w:val="28"/>
          <w:lang w:val="en-US"/>
        </w:rPr>
        <w:t>",</w:t>
      </w:r>
    </w:p>
    <w:p w14:paraId="0E3971F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("black", "queen") =&gt; "</w:t>
      </w:r>
      <w:r w:rsidRPr="00EE6B2B">
        <w:rPr>
          <w:rFonts w:ascii="Segoe UI Symbol" w:hAnsi="Segoe UI Symbol" w:cs="Segoe UI Symbol"/>
          <w:szCs w:val="28"/>
          <w:lang w:val="en-US"/>
        </w:rPr>
        <w:t>♛</w:t>
      </w:r>
      <w:r w:rsidRPr="00EE6B2B">
        <w:rPr>
          <w:szCs w:val="28"/>
          <w:lang w:val="en-US"/>
        </w:rPr>
        <w:t>",</w:t>
      </w:r>
    </w:p>
    <w:p w14:paraId="4CD595E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("black", "king") =&gt; "</w:t>
      </w:r>
      <w:r w:rsidRPr="00EE6B2B">
        <w:rPr>
          <w:rFonts w:ascii="Segoe UI Symbol" w:hAnsi="Segoe UI Symbol" w:cs="Segoe UI Symbol"/>
          <w:szCs w:val="28"/>
          <w:lang w:val="en-US"/>
        </w:rPr>
        <w:t>♚</w:t>
      </w:r>
      <w:r w:rsidRPr="00EE6B2B">
        <w:rPr>
          <w:szCs w:val="28"/>
          <w:lang w:val="en-US"/>
        </w:rPr>
        <w:t>",</w:t>
      </w:r>
    </w:p>
    <w:p w14:paraId="38E486D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_ =&gt; "?"</w:t>
      </w:r>
    </w:p>
    <w:p w14:paraId="32161B0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};</w:t>
      </w:r>
    </w:p>
    <w:p w14:paraId="1518DB5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75A2E6ED" w14:textId="77777777" w:rsidR="00EE6B2B" w:rsidRPr="00EE6B2B" w:rsidRDefault="00EE6B2B" w:rsidP="00EE6B2B">
      <w:pPr>
        <w:rPr>
          <w:szCs w:val="28"/>
          <w:lang w:val="en-US"/>
        </w:rPr>
      </w:pPr>
    </w:p>
    <w:p w14:paraId="058201E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678F61F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material value of the piece for evaluation.</w:t>
      </w:r>
    </w:p>
    <w:p w14:paraId="02AE2E4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F3222B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&lt;returns&gt;Numerical value of the piece.&lt;/returns&gt;</w:t>
      </w:r>
    </w:p>
    <w:p w14:paraId="7169FCC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public int GetValue()</w:t>
      </w:r>
    </w:p>
    <w:p w14:paraId="0A124CD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7B1B582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Type switch</w:t>
      </w:r>
    </w:p>
    <w:p w14:paraId="6312C8C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62AC919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"pawn" =&gt; 1,</w:t>
      </w:r>
    </w:p>
    <w:p w14:paraId="115B3DC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"knight" =&gt; 3,</w:t>
      </w:r>
    </w:p>
    <w:p w14:paraId="745CE96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"bishop" =&gt; 3,</w:t>
      </w:r>
    </w:p>
    <w:p w14:paraId="2B7321E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"rook" =&gt; 5,</w:t>
      </w:r>
    </w:p>
    <w:p w14:paraId="7AE7B28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"queen" =&gt; 9,</w:t>
      </w:r>
    </w:p>
    <w:p w14:paraId="25B9575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"king" =&gt; 100,</w:t>
      </w:r>
    </w:p>
    <w:p w14:paraId="52594EB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_ =&gt; 0</w:t>
      </w:r>
    </w:p>
    <w:p w14:paraId="472EC58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};</w:t>
      </w:r>
    </w:p>
    <w:p w14:paraId="685DE66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755DB784" w14:textId="77777777" w:rsidR="00EE6B2B" w:rsidRPr="00EE6B2B" w:rsidRDefault="00EE6B2B" w:rsidP="00EE6B2B">
      <w:pPr>
        <w:rPr>
          <w:szCs w:val="28"/>
          <w:lang w:val="en-US"/>
        </w:rPr>
      </w:pPr>
    </w:p>
    <w:p w14:paraId="27562D9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301F4C8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localized name for this piece type.</w:t>
      </w:r>
    </w:p>
    <w:p w14:paraId="3BC78EA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71B7FAD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&lt;returns&gt;Localized piece type name.&lt;/returns&gt;</w:t>
      </w:r>
    </w:p>
    <w:p w14:paraId="3A20404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string GetLocalizedTypeName()</w:t>
      </w:r>
    </w:p>
    <w:p w14:paraId="024F135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2EA62D9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Type switch</w:t>
      </w:r>
    </w:p>
    <w:p w14:paraId="382F3DF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0769FEB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"pawn" =&gt; "Pawn",</w:t>
      </w:r>
    </w:p>
    <w:p w14:paraId="085E346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"rook" =&gt; "Rook",</w:t>
      </w:r>
    </w:p>
    <w:p w14:paraId="210C756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"knight" =&gt; "Knight",</w:t>
      </w:r>
    </w:p>
    <w:p w14:paraId="76000C0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"bishop" =&gt; "Bishop",</w:t>
      </w:r>
    </w:p>
    <w:p w14:paraId="7AD9C00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"queen" =&gt; "Queen",</w:t>
      </w:r>
    </w:p>
    <w:p w14:paraId="0EA7DC6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"king" =&gt; "King",</w:t>
      </w:r>
    </w:p>
    <w:p w14:paraId="58BE2C0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_ =&gt; Type</w:t>
      </w:r>
    </w:p>
    <w:p w14:paraId="12AB407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};</w:t>
      </w:r>
    </w:p>
    <w:p w14:paraId="4ED4D2B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}</w:t>
      </w:r>
    </w:p>
    <w:p w14:paraId="55A5C818" w14:textId="77777777" w:rsidR="00EE6B2B" w:rsidRPr="00EE6B2B" w:rsidRDefault="00EE6B2B" w:rsidP="00EE6B2B">
      <w:pPr>
        <w:rPr>
          <w:szCs w:val="28"/>
          <w:lang w:val="en-US"/>
        </w:rPr>
      </w:pPr>
    </w:p>
    <w:p w14:paraId="53FA315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0438A4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localized name for this piece color.</w:t>
      </w:r>
    </w:p>
    <w:p w14:paraId="7A1DB8E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14BB60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&lt;returns&gt;Localized piece color name.&lt;/returns&gt;</w:t>
      </w:r>
    </w:p>
    <w:p w14:paraId="3093469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string GetLocalizedColorName()</w:t>
      </w:r>
    </w:p>
    <w:p w14:paraId="1D0902F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7DC2FF2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Color == "white" ? "White" : "Black";</w:t>
      </w:r>
    </w:p>
    <w:p w14:paraId="3CC3D4C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3FC602E6" w14:textId="77777777" w:rsidR="00EE6B2B" w:rsidRPr="00EE6B2B" w:rsidRDefault="00EE6B2B" w:rsidP="00EE6B2B">
      <w:pPr>
        <w:rPr>
          <w:szCs w:val="28"/>
          <w:lang w:val="en-US"/>
        </w:rPr>
      </w:pPr>
    </w:p>
    <w:p w14:paraId="2A6A050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04F9E5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complete localized name of this piece.</w:t>
      </w:r>
    </w:p>
    <w:p w14:paraId="497AE77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B0EBB5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&lt;returns&gt;Fully localized piece name.&lt;/returns&gt;</w:t>
      </w:r>
    </w:p>
    <w:p w14:paraId="4F35BCC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string GetLocalizedName()</w:t>
      </w:r>
    </w:p>
    <w:p w14:paraId="5B98767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030567F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$"{GetLocalizedColorName()} {GetLocalizedTypeName()}";</w:t>
      </w:r>
    </w:p>
    <w:p w14:paraId="0172DD3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2E9DDA2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}</w:t>
      </w:r>
    </w:p>
    <w:p w14:paraId="1C6B0ABC" w14:textId="696C37B5" w:rsid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}</w:t>
      </w:r>
    </w:p>
    <w:p w14:paraId="1E58F88D" w14:textId="519F93C5" w:rsidR="00EE6B2B" w:rsidRDefault="00EE6B2B" w:rsidP="00EE6B2B">
      <w:pPr>
        <w:jc w:val="center"/>
        <w:rPr>
          <w:b/>
          <w:bCs/>
          <w:lang w:val="en-US"/>
        </w:rPr>
      </w:pPr>
      <w:r>
        <w:rPr>
          <w:b/>
          <w:bCs/>
          <w:lang w:val="uk-UA"/>
        </w:rPr>
        <w:t xml:space="preserve">Файл </w:t>
      </w:r>
      <w:r>
        <w:rPr>
          <w:b/>
          <w:bCs/>
          <w:lang w:val="en-US"/>
        </w:rPr>
        <w:t>Move.cs</w:t>
      </w:r>
    </w:p>
    <w:p w14:paraId="16F123F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using System;</w:t>
      </w:r>
    </w:p>
    <w:p w14:paraId="3BFDEDE2" w14:textId="77777777" w:rsidR="00EE6B2B" w:rsidRPr="00EE6B2B" w:rsidRDefault="00EE6B2B" w:rsidP="00EE6B2B">
      <w:pPr>
        <w:rPr>
          <w:szCs w:val="28"/>
          <w:lang w:val="en-US"/>
        </w:rPr>
      </w:pPr>
    </w:p>
    <w:p w14:paraId="179BDC8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namespace ChessTrainer</w:t>
      </w:r>
    </w:p>
    <w:p w14:paraId="51690B2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{</w:t>
      </w:r>
    </w:p>
    <w:p w14:paraId="45DEA42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&lt;summary&gt;</w:t>
      </w:r>
    </w:p>
    <w:p w14:paraId="094C27B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Represents a chess move with its starting and ending positions.</w:t>
      </w:r>
    </w:p>
    <w:p w14:paraId="499D40A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&lt;/summary&gt;</w:t>
      </w:r>
    </w:p>
    <w:p w14:paraId="30C5E29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public class Move</w:t>
      </w:r>
    </w:p>
    <w:p w14:paraId="329397B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{</w:t>
      </w:r>
    </w:p>
    <w:p w14:paraId="6330634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525CA6A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starting row of the move (0-7).</w:t>
      </w:r>
    </w:p>
    <w:p w14:paraId="4772400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50FA4A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int StartRow { get; }</w:t>
      </w:r>
    </w:p>
    <w:p w14:paraId="442BD55C" w14:textId="77777777" w:rsidR="00EE6B2B" w:rsidRPr="00EE6B2B" w:rsidRDefault="00EE6B2B" w:rsidP="00EE6B2B">
      <w:pPr>
        <w:rPr>
          <w:szCs w:val="28"/>
          <w:lang w:val="en-US"/>
        </w:rPr>
      </w:pPr>
    </w:p>
    <w:p w14:paraId="60A5039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3587712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starting column of the move (0-7).</w:t>
      </w:r>
    </w:p>
    <w:p w14:paraId="280DA37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E44D71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int StartCol { get; }</w:t>
      </w:r>
    </w:p>
    <w:p w14:paraId="21FC2C14" w14:textId="77777777" w:rsidR="00EE6B2B" w:rsidRPr="00EE6B2B" w:rsidRDefault="00EE6B2B" w:rsidP="00EE6B2B">
      <w:pPr>
        <w:rPr>
          <w:szCs w:val="28"/>
          <w:lang w:val="en-US"/>
        </w:rPr>
      </w:pPr>
    </w:p>
    <w:p w14:paraId="6233C0D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767B216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ending row of the move (0-7).</w:t>
      </w:r>
    </w:p>
    <w:p w14:paraId="6CBD1F9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E71E67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int EndRow { get; }</w:t>
      </w:r>
    </w:p>
    <w:p w14:paraId="62A2E10E" w14:textId="77777777" w:rsidR="00EE6B2B" w:rsidRPr="00EE6B2B" w:rsidRDefault="00EE6B2B" w:rsidP="00EE6B2B">
      <w:pPr>
        <w:rPr>
          <w:szCs w:val="28"/>
          <w:lang w:val="en-US"/>
        </w:rPr>
      </w:pPr>
    </w:p>
    <w:p w14:paraId="1DA0CC0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3CBFD84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ending column of the move (0-7).</w:t>
      </w:r>
    </w:p>
    <w:p w14:paraId="26D8C3F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4E24F4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int EndCol { get; }</w:t>
      </w:r>
    </w:p>
    <w:p w14:paraId="5907C58F" w14:textId="77777777" w:rsidR="00EE6B2B" w:rsidRPr="00EE6B2B" w:rsidRDefault="00EE6B2B" w:rsidP="00EE6B2B">
      <w:pPr>
        <w:rPr>
          <w:szCs w:val="28"/>
          <w:lang w:val="en-US"/>
        </w:rPr>
      </w:pPr>
    </w:p>
    <w:p w14:paraId="1A32E15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2CFB405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or sets the evaluation score for this move (used by AI algorithms).</w:t>
      </w:r>
    </w:p>
    <w:p w14:paraId="3DDF0D0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3102FEA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int Score { get; set; }</w:t>
      </w:r>
    </w:p>
    <w:p w14:paraId="5AF079AD" w14:textId="77777777" w:rsidR="00EE6B2B" w:rsidRPr="00EE6B2B" w:rsidRDefault="00EE6B2B" w:rsidP="00EE6B2B">
      <w:pPr>
        <w:rPr>
          <w:szCs w:val="28"/>
          <w:lang w:val="en-US"/>
        </w:rPr>
      </w:pPr>
    </w:p>
    <w:p w14:paraId="5678CB5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731DE59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or sets any additional move flags (e.g., promotion, en passant).</w:t>
      </w:r>
    </w:p>
    <w:p w14:paraId="5CFD4D3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7C87E09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MoveFlag Flag { get; set; }</w:t>
      </w:r>
    </w:p>
    <w:p w14:paraId="03BEED40" w14:textId="77777777" w:rsidR="00EE6B2B" w:rsidRPr="00EE6B2B" w:rsidRDefault="00EE6B2B" w:rsidP="00EE6B2B">
      <w:pPr>
        <w:rPr>
          <w:szCs w:val="28"/>
          <w:lang w:val="en-US"/>
        </w:rPr>
      </w:pPr>
    </w:p>
    <w:p w14:paraId="4EA06A5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7B1B9CD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or sets the captured piece information.</w:t>
      </w:r>
    </w:p>
    <w:p w14:paraId="6D5D924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39C2102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Piece? CapturedPiece { get; set; }</w:t>
      </w:r>
    </w:p>
    <w:p w14:paraId="64F277F7" w14:textId="77777777" w:rsidR="00EE6B2B" w:rsidRPr="00EE6B2B" w:rsidRDefault="00EE6B2B" w:rsidP="00EE6B2B">
      <w:pPr>
        <w:rPr>
          <w:szCs w:val="28"/>
          <w:lang w:val="en-US"/>
        </w:rPr>
      </w:pPr>
    </w:p>
    <w:p w14:paraId="44F129B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72DAAD1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Creates a new move.</w:t>
      </w:r>
    </w:p>
    <w:p w14:paraId="4A2F5A7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15AE850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name="startRow"&gt;Starting row.&lt;/param&gt;</w:t>
      </w:r>
    </w:p>
    <w:p w14:paraId="6332832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name="startCol"&gt;Starting column.&lt;/param&gt;</w:t>
      </w:r>
    </w:p>
    <w:p w14:paraId="23DD998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name="endRow"&gt;Ending row.&lt;/param&gt;</w:t>
      </w:r>
    </w:p>
    <w:p w14:paraId="0757924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name="endCol"&gt;Ending column.&lt;/param&gt;</w:t>
      </w:r>
    </w:p>
    <w:p w14:paraId="45939D8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Move(int startRow, int startCol, int endRow, int endCol)</w:t>
      </w:r>
    </w:p>
    <w:p w14:paraId="4B0E7DC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05FB6D2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StartRow = startRow;</w:t>
      </w:r>
    </w:p>
    <w:p w14:paraId="1996ECF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StartCol = startCol;</w:t>
      </w:r>
    </w:p>
    <w:p w14:paraId="4E0DDFB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EndRow = endRow;</w:t>
      </w:r>
    </w:p>
    <w:p w14:paraId="054BCEA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EndCol = endCol;</w:t>
      </w:r>
    </w:p>
    <w:p w14:paraId="4844142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Score = 0;</w:t>
      </w:r>
    </w:p>
    <w:p w14:paraId="76C6893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Flag = MoveFlag.Normal;</w:t>
      </w:r>
    </w:p>
    <w:p w14:paraId="398BDE4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7CA917F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7E087E4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Returns the algebraic notation for this move (e.g., "e2-e4").</w:t>
      </w:r>
    </w:p>
    <w:p w14:paraId="26E20C4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48FE554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&lt;returns&gt;String representation of the move in algebraic notation.&lt;/returns&gt;</w:t>
      </w:r>
    </w:p>
    <w:p w14:paraId="6019D82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string ToAlgebraicNotation()</w:t>
      </w:r>
    </w:p>
    <w:p w14:paraId="5A8586A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4F8BFA5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return $"{GetSquareNotation(StartCol, StartRow)}-{GetSquareNotation(EndCol, EndRow)}";</w:t>
      </w:r>
    </w:p>
    <w:p w14:paraId="480F48C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025967E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3AF490D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Returns a string representation of this move.</w:t>
      </w:r>
    </w:p>
    <w:p w14:paraId="536471B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4F6BC83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override string ToString()</w:t>
      </w:r>
    </w:p>
    <w:p w14:paraId="74EC78B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2EDFC7B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ToAlgebraicNotation();</w:t>
      </w:r>
    </w:p>
    <w:p w14:paraId="59FCA89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4CDC9A26" w14:textId="77777777" w:rsidR="00EE6B2B" w:rsidRPr="00EE6B2B" w:rsidRDefault="00EE6B2B" w:rsidP="00EE6B2B">
      <w:pPr>
        <w:rPr>
          <w:szCs w:val="28"/>
          <w:lang w:val="en-US"/>
        </w:rPr>
      </w:pPr>
    </w:p>
    <w:p w14:paraId="46126FD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C5A0C6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Convert a board position to algebraic notation.</w:t>
      </w:r>
    </w:p>
    <w:p w14:paraId="359AE88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12D7F28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name="col"&gt;Column (0-7).&lt;/param&gt;</w:t>
      </w:r>
    </w:p>
    <w:p w14:paraId="017F798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name="row"&gt;Row (0-7).&lt;/param&gt;</w:t>
      </w:r>
    </w:p>
    <w:p w14:paraId="12655BF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&lt;returns&gt;Square in algebraic notation (e.g., "e2").&lt;/returns&gt;</w:t>
      </w:r>
    </w:p>
    <w:p w14:paraId="558640F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string GetSquareNotation(int col, int row)</w:t>
      </w:r>
    </w:p>
    <w:p w14:paraId="1A76289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4200128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$"{(char)('a' + col)}{8 - row}";</w:t>
      </w:r>
    </w:p>
    <w:p w14:paraId="17D2BD0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0AAB5B91" w14:textId="77777777" w:rsidR="00EE6B2B" w:rsidRPr="00EE6B2B" w:rsidRDefault="00EE6B2B" w:rsidP="00EE6B2B">
      <w:pPr>
        <w:rPr>
          <w:szCs w:val="28"/>
          <w:lang w:val="en-US"/>
        </w:rPr>
      </w:pPr>
    </w:p>
    <w:p w14:paraId="6AE473D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593DA2E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Creates a deep copy of this move.</w:t>
      </w:r>
    </w:p>
    <w:p w14:paraId="2C9E513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509E0BF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&lt;returns&gt;A new identical Move object.&lt;/returns&gt;</w:t>
      </w:r>
    </w:p>
    <w:p w14:paraId="5A3DAE9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Move Clone()</w:t>
      </w:r>
    </w:p>
    <w:p w14:paraId="0B5EAE1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4A4A8CA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Move clone = new Move(StartRow, StartCol, EndRow, EndCol)</w:t>
      </w:r>
    </w:p>
    <w:p w14:paraId="29023DF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560F935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Score = Score,</w:t>
      </w:r>
    </w:p>
    <w:p w14:paraId="2E93E79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Flag = Flag</w:t>
      </w:r>
    </w:p>
    <w:p w14:paraId="7B2953A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};</w:t>
      </w:r>
    </w:p>
    <w:p w14:paraId="7B7B9498" w14:textId="77777777" w:rsidR="00EE6B2B" w:rsidRPr="00EE6B2B" w:rsidRDefault="00EE6B2B" w:rsidP="00EE6B2B">
      <w:pPr>
        <w:rPr>
          <w:szCs w:val="28"/>
          <w:lang w:val="en-US"/>
        </w:rPr>
      </w:pPr>
    </w:p>
    <w:p w14:paraId="4F00848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(CapturedPiece != null)</w:t>
      </w:r>
    </w:p>
    <w:p w14:paraId="61E90BE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4479929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clone.CapturedPiece = CapturedPiece.Clone();</w:t>
      </w:r>
    </w:p>
    <w:p w14:paraId="06F9EBF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3CDD8020" w14:textId="77777777" w:rsidR="00EE6B2B" w:rsidRPr="00EE6B2B" w:rsidRDefault="00EE6B2B" w:rsidP="00EE6B2B">
      <w:pPr>
        <w:rPr>
          <w:szCs w:val="28"/>
          <w:lang w:val="en-US"/>
        </w:rPr>
      </w:pPr>
    </w:p>
    <w:p w14:paraId="188923F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clone;</w:t>
      </w:r>
    </w:p>
    <w:p w14:paraId="60359A7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03748C8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}</w:t>
      </w:r>
    </w:p>
    <w:p w14:paraId="293EAADF" w14:textId="77777777" w:rsidR="00EE6B2B" w:rsidRPr="00EE6B2B" w:rsidRDefault="00EE6B2B" w:rsidP="00EE6B2B">
      <w:pPr>
        <w:rPr>
          <w:szCs w:val="28"/>
          <w:lang w:val="en-US"/>
        </w:rPr>
      </w:pPr>
    </w:p>
    <w:p w14:paraId="642DF27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&lt;summary&gt;</w:t>
      </w:r>
    </w:p>
    <w:p w14:paraId="51BBCE0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Special flags for chess moves.</w:t>
      </w:r>
    </w:p>
    <w:p w14:paraId="2CDC5DC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&lt;/summary&gt;</w:t>
      </w:r>
    </w:p>
    <w:p w14:paraId="1D0676B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public enum MoveFlag</w:t>
      </w:r>
    </w:p>
    <w:p w14:paraId="1C04C84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{</w:t>
      </w:r>
    </w:p>
    <w:p w14:paraId="7E854E4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&lt;summary&gt;Regular move.&lt;/summary&gt;</w:t>
      </w:r>
    </w:p>
    <w:p w14:paraId="5B18A98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Normal,</w:t>
      </w:r>
    </w:p>
    <w:p w14:paraId="5C2C4847" w14:textId="77777777" w:rsidR="00EE6B2B" w:rsidRPr="00EE6B2B" w:rsidRDefault="00EE6B2B" w:rsidP="00EE6B2B">
      <w:pPr>
        <w:rPr>
          <w:szCs w:val="28"/>
          <w:lang w:val="en-US"/>
        </w:rPr>
      </w:pPr>
    </w:p>
    <w:p w14:paraId="29DDBA6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&lt;summary&gt;Pawn promotion move.&lt;/summary&gt;</w:t>
      </w:r>
    </w:p>
    <w:p w14:paraId="3A4445B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Promotion,</w:t>
      </w:r>
    </w:p>
    <w:p w14:paraId="6832C6C8" w14:textId="77777777" w:rsidR="00EE6B2B" w:rsidRPr="00EE6B2B" w:rsidRDefault="00EE6B2B" w:rsidP="00EE6B2B">
      <w:pPr>
        <w:rPr>
          <w:szCs w:val="28"/>
          <w:lang w:val="en-US"/>
        </w:rPr>
      </w:pPr>
    </w:p>
    <w:p w14:paraId="7F00CFE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&lt;summary&gt;En passant capture move.&lt;/summary&gt;</w:t>
      </w:r>
    </w:p>
    <w:p w14:paraId="5D35BF2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EnPassantCapture,</w:t>
      </w:r>
    </w:p>
    <w:p w14:paraId="2BA9BFD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&lt;summary&gt;Castling move.&lt;/summary&gt;</w:t>
      </w:r>
    </w:p>
    <w:p w14:paraId="2A31DD8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Castling</w:t>
      </w:r>
    </w:p>
    <w:p w14:paraId="560D050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}</w:t>
      </w:r>
    </w:p>
    <w:p w14:paraId="77A209A5" w14:textId="041CEF65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}</w:t>
      </w:r>
    </w:p>
    <w:sectPr w:rsidR="00EE6B2B" w:rsidRPr="00EE6B2B" w:rsidSect="009B4A81">
      <w:headerReference w:type="even" r:id="rId34"/>
      <w:headerReference w:type="default" r:id="rId35"/>
      <w:pgSz w:w="11906" w:h="16838" w:code="9"/>
      <w:pgMar w:top="1134" w:right="851" w:bottom="1134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0E0894" w14:textId="77777777" w:rsidR="00987C36" w:rsidRDefault="00987C36" w:rsidP="000A1376">
      <w:pPr>
        <w:spacing w:line="240" w:lineRule="auto"/>
      </w:pPr>
      <w:r>
        <w:separator/>
      </w:r>
    </w:p>
  </w:endnote>
  <w:endnote w:type="continuationSeparator" w:id="0">
    <w:p w14:paraId="7BB4976B" w14:textId="77777777" w:rsidR="00987C36" w:rsidRDefault="00987C36" w:rsidP="000A13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821F26" w14:textId="77777777" w:rsidR="00987C36" w:rsidRDefault="00987C36" w:rsidP="000A1376">
      <w:pPr>
        <w:spacing w:line="240" w:lineRule="auto"/>
      </w:pPr>
      <w:r>
        <w:separator/>
      </w:r>
    </w:p>
  </w:footnote>
  <w:footnote w:type="continuationSeparator" w:id="0">
    <w:p w14:paraId="741AAD70" w14:textId="77777777" w:rsidR="00987C36" w:rsidRDefault="00987C36" w:rsidP="000A137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e"/>
      </w:rPr>
      <w:id w:val="847600065"/>
      <w:docPartObj>
        <w:docPartGallery w:val="Page Numbers (Top of Page)"/>
        <w:docPartUnique/>
      </w:docPartObj>
    </w:sdtPr>
    <w:sdtEndPr>
      <w:rPr>
        <w:rStyle w:val="afe"/>
      </w:rPr>
    </w:sdtEndPr>
    <w:sdtContent>
      <w:p w14:paraId="42415807" w14:textId="6CD3ED47" w:rsidR="009B4A81" w:rsidRDefault="009B4A81" w:rsidP="00F207E2">
        <w:pPr>
          <w:pStyle w:val="a5"/>
          <w:framePr w:wrap="none" w:vAnchor="text" w:hAnchor="margin" w:xAlign="right" w:y="1"/>
          <w:rPr>
            <w:rStyle w:val="afe"/>
          </w:rPr>
        </w:pPr>
        <w:r>
          <w:rPr>
            <w:rStyle w:val="afe"/>
          </w:rPr>
          <w:fldChar w:fldCharType="begin"/>
        </w:r>
        <w:r>
          <w:rPr>
            <w:rStyle w:val="afe"/>
          </w:rPr>
          <w:instrText xml:space="preserve"> PAGE </w:instrText>
        </w:r>
        <w:r>
          <w:rPr>
            <w:rStyle w:val="afe"/>
          </w:rPr>
          <w:fldChar w:fldCharType="end"/>
        </w:r>
      </w:p>
    </w:sdtContent>
  </w:sdt>
  <w:p w14:paraId="6325F553" w14:textId="77777777" w:rsidR="009B4A81" w:rsidRDefault="009B4A81" w:rsidP="009B4A81">
    <w:pPr>
      <w:pStyle w:val="a5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e"/>
      </w:rPr>
      <w:id w:val="-1268226131"/>
      <w:docPartObj>
        <w:docPartGallery w:val="Page Numbers (Top of Page)"/>
        <w:docPartUnique/>
      </w:docPartObj>
    </w:sdtPr>
    <w:sdtEndPr>
      <w:rPr>
        <w:rStyle w:val="afe"/>
      </w:rPr>
    </w:sdtEndPr>
    <w:sdtContent>
      <w:p w14:paraId="4E006944" w14:textId="65565FA2" w:rsidR="009B4A81" w:rsidRDefault="009B4A81" w:rsidP="00F207E2">
        <w:pPr>
          <w:pStyle w:val="a5"/>
          <w:framePr w:wrap="none" w:vAnchor="text" w:hAnchor="margin" w:xAlign="right" w:y="1"/>
          <w:rPr>
            <w:rStyle w:val="afe"/>
          </w:rPr>
        </w:pPr>
        <w:r>
          <w:rPr>
            <w:rStyle w:val="afe"/>
          </w:rPr>
          <w:fldChar w:fldCharType="begin"/>
        </w:r>
        <w:r>
          <w:rPr>
            <w:rStyle w:val="afe"/>
          </w:rPr>
          <w:instrText xml:space="preserve"> PAGE </w:instrText>
        </w:r>
        <w:r>
          <w:rPr>
            <w:rStyle w:val="afe"/>
          </w:rPr>
          <w:fldChar w:fldCharType="separate"/>
        </w:r>
        <w:r>
          <w:rPr>
            <w:rStyle w:val="afe"/>
            <w:noProof/>
          </w:rPr>
          <w:t>4</w:t>
        </w:r>
        <w:r>
          <w:rPr>
            <w:rStyle w:val="afe"/>
          </w:rPr>
          <w:fldChar w:fldCharType="end"/>
        </w:r>
      </w:p>
    </w:sdtContent>
  </w:sdt>
  <w:p w14:paraId="0695A092" w14:textId="05EB858C" w:rsidR="00683350" w:rsidRDefault="00683350" w:rsidP="009B4A81">
    <w:pPr>
      <w:pStyle w:val="a5"/>
      <w:ind w:right="360"/>
      <w:jc w:val="right"/>
    </w:pPr>
  </w:p>
  <w:p w14:paraId="0695A093" w14:textId="77777777" w:rsidR="00683350" w:rsidRDefault="00683350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A05F3"/>
    <w:multiLevelType w:val="hybridMultilevel"/>
    <w:tmpl w:val="0BD07EF6"/>
    <w:lvl w:ilvl="0" w:tplc="38E8AF7E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 w15:restartNumberingAfterBreak="0">
    <w:nsid w:val="02116BA7"/>
    <w:multiLevelType w:val="multilevel"/>
    <w:tmpl w:val="F7A066B2"/>
    <w:lvl w:ilvl="0">
      <w:start w:val="1"/>
      <w:numFmt w:val="decimal"/>
      <w:pStyle w:val="1"/>
      <w:lvlText w:val="%1"/>
      <w:lvlJc w:val="left"/>
      <w:pPr>
        <w:ind w:left="349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13" w:hanging="504"/>
      </w:pPr>
      <w:rPr>
        <w:rFonts w:hint="default"/>
        <w:b w:val="0"/>
        <w:i w:val="0"/>
      </w:rPr>
    </w:lvl>
    <w:lvl w:ilvl="3">
      <w:start w:val="1"/>
      <w:numFmt w:val="decimal"/>
      <w:pStyle w:val="4"/>
      <w:lvlText w:val="%1.%2.%3.%4."/>
      <w:lvlJc w:val="left"/>
      <w:pPr>
        <w:ind w:left="171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2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2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2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3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09" w:hanging="1440"/>
      </w:pPr>
      <w:rPr>
        <w:rFonts w:hint="default"/>
      </w:rPr>
    </w:lvl>
  </w:abstractNum>
  <w:abstractNum w:abstractNumId="2" w15:restartNumberingAfterBreak="0">
    <w:nsid w:val="07BB43DE"/>
    <w:multiLevelType w:val="multilevel"/>
    <w:tmpl w:val="E9560C3C"/>
    <w:lvl w:ilvl="0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" w15:restartNumberingAfterBreak="0">
    <w:nsid w:val="07F85B19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" w15:restartNumberingAfterBreak="0">
    <w:nsid w:val="0AD413EE"/>
    <w:multiLevelType w:val="multilevel"/>
    <w:tmpl w:val="D506F2B2"/>
    <w:styleLink w:val="40"/>
    <w:lvl w:ilvl="0">
      <w:start w:val="1"/>
      <w:numFmt w:val="decimal"/>
      <w:lvlText w:val="1.%1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5" w15:restartNumberingAfterBreak="0">
    <w:nsid w:val="0B9B761C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6" w15:restartNumberingAfterBreak="0">
    <w:nsid w:val="0CEA1F31"/>
    <w:multiLevelType w:val="hybridMultilevel"/>
    <w:tmpl w:val="732844A6"/>
    <w:lvl w:ilvl="0" w:tplc="DDB89422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7" w15:restartNumberingAfterBreak="0">
    <w:nsid w:val="0F4B73BB"/>
    <w:multiLevelType w:val="multilevel"/>
    <w:tmpl w:val="B66CFB8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8" w15:restartNumberingAfterBreak="0">
    <w:nsid w:val="125E555C"/>
    <w:multiLevelType w:val="hybridMultilevel"/>
    <w:tmpl w:val="CE88E8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3F96E14"/>
    <w:multiLevelType w:val="multilevel"/>
    <w:tmpl w:val="7E9E0372"/>
    <w:styleLink w:val="30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0" w15:restartNumberingAfterBreak="0">
    <w:nsid w:val="17FD016C"/>
    <w:multiLevelType w:val="multilevel"/>
    <w:tmpl w:val="5024F7A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1" w15:restartNumberingAfterBreak="0">
    <w:nsid w:val="1A350EAD"/>
    <w:multiLevelType w:val="multilevel"/>
    <w:tmpl w:val="6CD6B03A"/>
    <w:styleLink w:val="20"/>
    <w:lvl w:ilvl="0">
      <w:start w:val="1"/>
      <w:numFmt w:val="decimal"/>
      <w:lvlText w:val="%1"/>
      <w:lvlJc w:val="center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1AA90E3B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3" w15:restartNumberingAfterBreak="0">
    <w:nsid w:val="1B5F3FA5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4" w15:restartNumberingAfterBreak="0">
    <w:nsid w:val="1FA12036"/>
    <w:multiLevelType w:val="multilevel"/>
    <w:tmpl w:val="E9560C3C"/>
    <w:lvl w:ilvl="0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5" w15:restartNumberingAfterBreak="0">
    <w:nsid w:val="2E9F45BE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6" w15:restartNumberingAfterBreak="0">
    <w:nsid w:val="2F494630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7" w15:restartNumberingAfterBreak="0">
    <w:nsid w:val="32651D35"/>
    <w:multiLevelType w:val="hybridMultilevel"/>
    <w:tmpl w:val="5E1CEEA6"/>
    <w:lvl w:ilvl="0" w:tplc="E76002B6">
      <w:start w:val="1"/>
      <w:numFmt w:val="bullet"/>
      <w:lvlText w:val="-"/>
      <w:lvlJc w:val="left"/>
      <w:pPr>
        <w:ind w:left="17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8" w15:restartNumberingAfterBreak="0">
    <w:nsid w:val="33F91EAE"/>
    <w:multiLevelType w:val="multilevel"/>
    <w:tmpl w:val="BC22F5AC"/>
    <w:styleLink w:val="CurrentList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34920FA6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0" w15:restartNumberingAfterBreak="0">
    <w:nsid w:val="3BAB59EF"/>
    <w:multiLevelType w:val="multilevel"/>
    <w:tmpl w:val="B32ACE34"/>
    <w:styleLink w:val="10"/>
    <w:lvl w:ilvl="0">
      <w:start w:val="1"/>
      <w:numFmt w:val="decimal"/>
      <w:lvlText w:val="%1"/>
      <w:lvlJc w:val="center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3E2B3062"/>
    <w:multiLevelType w:val="multilevel"/>
    <w:tmpl w:val="813EA066"/>
    <w:styleLink w:val="CurrentList1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3E8E1B7F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3" w15:restartNumberingAfterBreak="0">
    <w:nsid w:val="45533641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4" w15:restartNumberingAfterBreak="0">
    <w:nsid w:val="479C728D"/>
    <w:multiLevelType w:val="multilevel"/>
    <w:tmpl w:val="E9560C3C"/>
    <w:lvl w:ilvl="0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5" w15:restartNumberingAfterBreak="0">
    <w:nsid w:val="4AAE4B50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6" w15:restartNumberingAfterBreak="0">
    <w:nsid w:val="4D32489A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7" w15:restartNumberingAfterBreak="0">
    <w:nsid w:val="508D70D8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8" w15:restartNumberingAfterBreak="0">
    <w:nsid w:val="51223B17"/>
    <w:multiLevelType w:val="multilevel"/>
    <w:tmpl w:val="45C4F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21E1C67"/>
    <w:multiLevelType w:val="multilevel"/>
    <w:tmpl w:val="3CD064AC"/>
    <w:styleLink w:val="CurrentList3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557E0A7F"/>
    <w:multiLevelType w:val="multilevel"/>
    <w:tmpl w:val="A0FC6620"/>
    <w:lvl w:ilvl="0">
      <w:start w:val="1"/>
      <w:numFmt w:val="decimal"/>
      <w:lvlText w:val="%1"/>
      <w:lvlJc w:val="left"/>
      <w:pPr>
        <w:ind w:left="1155" w:hanging="115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864" w:hanging="1155"/>
      </w:pPr>
      <w:rPr>
        <w:rFonts w:ascii="Times New Roman" w:hAnsi="Times New Roman" w:cs="Times New Roman" w:hint="default"/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2573" w:hanging="115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82" w:hanging="115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91" w:hanging="1155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1" w15:restartNumberingAfterBreak="0">
    <w:nsid w:val="594D18AA"/>
    <w:multiLevelType w:val="multilevel"/>
    <w:tmpl w:val="D486B4D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A73296B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3" w15:restartNumberingAfterBreak="0">
    <w:nsid w:val="5C8806A5"/>
    <w:multiLevelType w:val="multilevel"/>
    <w:tmpl w:val="E9560C3C"/>
    <w:lvl w:ilvl="0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4" w15:restartNumberingAfterBreak="0">
    <w:nsid w:val="5CDE7332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5" w15:restartNumberingAfterBreak="0">
    <w:nsid w:val="63ED52B6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6" w15:restartNumberingAfterBreak="0">
    <w:nsid w:val="65094D81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7" w15:restartNumberingAfterBreak="0">
    <w:nsid w:val="654A0267"/>
    <w:multiLevelType w:val="multilevel"/>
    <w:tmpl w:val="E9560C3C"/>
    <w:lvl w:ilvl="0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8" w15:restartNumberingAfterBreak="0">
    <w:nsid w:val="6E1D30EF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9" w15:restartNumberingAfterBreak="0">
    <w:nsid w:val="6F572886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0" w15:restartNumberingAfterBreak="0">
    <w:nsid w:val="79561F57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1" w15:restartNumberingAfterBreak="0">
    <w:nsid w:val="7A1661D1"/>
    <w:multiLevelType w:val="multilevel"/>
    <w:tmpl w:val="3CD064AC"/>
    <w:styleLink w:val="CurrentList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 w15:restartNumberingAfterBreak="0">
    <w:nsid w:val="7AC47594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3" w15:restartNumberingAfterBreak="0">
    <w:nsid w:val="7BF235F5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4" w15:restartNumberingAfterBreak="0">
    <w:nsid w:val="7D020721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num w:numId="1">
    <w:abstractNumId w:val="20"/>
  </w:num>
  <w:num w:numId="2">
    <w:abstractNumId w:val="11"/>
  </w:num>
  <w:num w:numId="3">
    <w:abstractNumId w:val="4"/>
  </w:num>
  <w:num w:numId="4">
    <w:abstractNumId w:val="1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0"/>
  </w:num>
  <w:num w:numId="7">
    <w:abstractNumId w:val="0"/>
  </w:num>
  <w:num w:numId="8">
    <w:abstractNumId w:val="17"/>
  </w:num>
  <w:num w:numId="9">
    <w:abstractNumId w:val="6"/>
  </w:num>
  <w:num w:numId="10">
    <w:abstractNumId w:val="9"/>
  </w:num>
  <w:num w:numId="11">
    <w:abstractNumId w:val="10"/>
  </w:num>
  <w:num w:numId="12">
    <w:abstractNumId w:val="7"/>
  </w:num>
  <w:num w:numId="13">
    <w:abstractNumId w:val="21"/>
  </w:num>
  <w:num w:numId="14">
    <w:abstractNumId w:val="18"/>
  </w:num>
  <w:num w:numId="15">
    <w:abstractNumId w:val="29"/>
  </w:num>
  <w:num w:numId="16">
    <w:abstractNumId w:val="41"/>
  </w:num>
  <w:num w:numId="17">
    <w:abstractNumId w:val="24"/>
  </w:num>
  <w:num w:numId="18">
    <w:abstractNumId w:val="36"/>
  </w:num>
  <w:num w:numId="19">
    <w:abstractNumId w:val="13"/>
  </w:num>
  <w:num w:numId="20">
    <w:abstractNumId w:val="26"/>
  </w:num>
  <w:num w:numId="21">
    <w:abstractNumId w:val="43"/>
  </w:num>
  <w:num w:numId="22">
    <w:abstractNumId w:val="19"/>
  </w:num>
  <w:num w:numId="23">
    <w:abstractNumId w:val="38"/>
  </w:num>
  <w:num w:numId="24">
    <w:abstractNumId w:val="27"/>
  </w:num>
  <w:num w:numId="25">
    <w:abstractNumId w:val="15"/>
  </w:num>
  <w:num w:numId="26">
    <w:abstractNumId w:val="22"/>
  </w:num>
  <w:num w:numId="27">
    <w:abstractNumId w:val="44"/>
  </w:num>
  <w:num w:numId="28">
    <w:abstractNumId w:val="39"/>
  </w:num>
  <w:num w:numId="29">
    <w:abstractNumId w:val="32"/>
  </w:num>
  <w:num w:numId="30">
    <w:abstractNumId w:val="16"/>
  </w:num>
  <w:num w:numId="31">
    <w:abstractNumId w:val="35"/>
  </w:num>
  <w:num w:numId="32">
    <w:abstractNumId w:val="42"/>
  </w:num>
  <w:num w:numId="33">
    <w:abstractNumId w:val="23"/>
  </w:num>
  <w:num w:numId="34">
    <w:abstractNumId w:val="40"/>
  </w:num>
  <w:num w:numId="35">
    <w:abstractNumId w:val="25"/>
  </w:num>
  <w:num w:numId="36">
    <w:abstractNumId w:val="5"/>
  </w:num>
  <w:num w:numId="37">
    <w:abstractNumId w:val="34"/>
  </w:num>
  <w:num w:numId="38">
    <w:abstractNumId w:val="3"/>
  </w:num>
  <w:num w:numId="39">
    <w:abstractNumId w:val="12"/>
  </w:num>
  <w:num w:numId="40">
    <w:abstractNumId w:val="8"/>
  </w:num>
  <w:num w:numId="41">
    <w:abstractNumId w:val="28"/>
  </w:num>
  <w:num w:numId="42">
    <w:abstractNumId w:val="14"/>
  </w:num>
  <w:num w:numId="43">
    <w:abstractNumId w:val="37"/>
  </w:num>
  <w:num w:numId="44">
    <w:abstractNumId w:val="33"/>
  </w:num>
  <w:num w:numId="45">
    <w:abstractNumId w:val="2"/>
  </w:num>
  <w:num w:numId="46">
    <w:abstractNumId w:val="31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061B"/>
    <w:rsid w:val="00006161"/>
    <w:rsid w:val="00007B1C"/>
    <w:rsid w:val="00010F32"/>
    <w:rsid w:val="000142A1"/>
    <w:rsid w:val="00036C69"/>
    <w:rsid w:val="000450F0"/>
    <w:rsid w:val="00060058"/>
    <w:rsid w:val="00074C68"/>
    <w:rsid w:val="000752B3"/>
    <w:rsid w:val="000778AC"/>
    <w:rsid w:val="000A1376"/>
    <w:rsid w:val="000A309B"/>
    <w:rsid w:val="000D586E"/>
    <w:rsid w:val="000F456F"/>
    <w:rsid w:val="001060A7"/>
    <w:rsid w:val="001425A3"/>
    <w:rsid w:val="00162E1C"/>
    <w:rsid w:val="00167DE2"/>
    <w:rsid w:val="001862D6"/>
    <w:rsid w:val="0019061B"/>
    <w:rsid w:val="00191B13"/>
    <w:rsid w:val="001D00CE"/>
    <w:rsid w:val="001E0E8C"/>
    <w:rsid w:val="001E194A"/>
    <w:rsid w:val="00203403"/>
    <w:rsid w:val="00203F7A"/>
    <w:rsid w:val="00210C87"/>
    <w:rsid w:val="002112F1"/>
    <w:rsid w:val="0021372D"/>
    <w:rsid w:val="002218E6"/>
    <w:rsid w:val="00225FB3"/>
    <w:rsid w:val="00232025"/>
    <w:rsid w:val="0025211D"/>
    <w:rsid w:val="002543F4"/>
    <w:rsid w:val="00266874"/>
    <w:rsid w:val="00296A85"/>
    <w:rsid w:val="002D137C"/>
    <w:rsid w:val="002D4D41"/>
    <w:rsid w:val="002E305E"/>
    <w:rsid w:val="00310D2F"/>
    <w:rsid w:val="00313966"/>
    <w:rsid w:val="00313975"/>
    <w:rsid w:val="00326831"/>
    <w:rsid w:val="00335BE8"/>
    <w:rsid w:val="00353881"/>
    <w:rsid w:val="00355293"/>
    <w:rsid w:val="003949FE"/>
    <w:rsid w:val="003B64D5"/>
    <w:rsid w:val="003D66EE"/>
    <w:rsid w:val="003F656D"/>
    <w:rsid w:val="004218D9"/>
    <w:rsid w:val="00423BBF"/>
    <w:rsid w:val="00425DA3"/>
    <w:rsid w:val="00433193"/>
    <w:rsid w:val="00433E42"/>
    <w:rsid w:val="0044341E"/>
    <w:rsid w:val="00451796"/>
    <w:rsid w:val="00457E74"/>
    <w:rsid w:val="0046390B"/>
    <w:rsid w:val="00463C43"/>
    <w:rsid w:val="00465A35"/>
    <w:rsid w:val="00472A7B"/>
    <w:rsid w:val="00484965"/>
    <w:rsid w:val="004864EC"/>
    <w:rsid w:val="004C037B"/>
    <w:rsid w:val="004C195F"/>
    <w:rsid w:val="004C34AA"/>
    <w:rsid w:val="004E37CF"/>
    <w:rsid w:val="004E41CD"/>
    <w:rsid w:val="004F5F0B"/>
    <w:rsid w:val="0053051F"/>
    <w:rsid w:val="00541323"/>
    <w:rsid w:val="0055012B"/>
    <w:rsid w:val="0057389C"/>
    <w:rsid w:val="005917CD"/>
    <w:rsid w:val="005B15F8"/>
    <w:rsid w:val="005C15E8"/>
    <w:rsid w:val="005D273B"/>
    <w:rsid w:val="005D66C8"/>
    <w:rsid w:val="005F5379"/>
    <w:rsid w:val="005F5F19"/>
    <w:rsid w:val="0060635C"/>
    <w:rsid w:val="00614504"/>
    <w:rsid w:val="00635149"/>
    <w:rsid w:val="0063619A"/>
    <w:rsid w:val="006529E0"/>
    <w:rsid w:val="00657A25"/>
    <w:rsid w:val="00663390"/>
    <w:rsid w:val="00663A93"/>
    <w:rsid w:val="006810E2"/>
    <w:rsid w:val="00683350"/>
    <w:rsid w:val="00684207"/>
    <w:rsid w:val="006A10E3"/>
    <w:rsid w:val="006B0BFB"/>
    <w:rsid w:val="006B1083"/>
    <w:rsid w:val="006B52FB"/>
    <w:rsid w:val="006D2148"/>
    <w:rsid w:val="006D39AC"/>
    <w:rsid w:val="006D71C3"/>
    <w:rsid w:val="006E0847"/>
    <w:rsid w:val="00704A77"/>
    <w:rsid w:val="00706F71"/>
    <w:rsid w:val="007401E2"/>
    <w:rsid w:val="00773F67"/>
    <w:rsid w:val="00781BE3"/>
    <w:rsid w:val="00785915"/>
    <w:rsid w:val="0079076D"/>
    <w:rsid w:val="00790B36"/>
    <w:rsid w:val="0079639F"/>
    <w:rsid w:val="007B6B5D"/>
    <w:rsid w:val="007C4920"/>
    <w:rsid w:val="007E55BD"/>
    <w:rsid w:val="007E63DA"/>
    <w:rsid w:val="007E6C25"/>
    <w:rsid w:val="00824D56"/>
    <w:rsid w:val="00841DF1"/>
    <w:rsid w:val="0084428E"/>
    <w:rsid w:val="00860DA4"/>
    <w:rsid w:val="0086166C"/>
    <w:rsid w:val="00870472"/>
    <w:rsid w:val="0087214E"/>
    <w:rsid w:val="008936BB"/>
    <w:rsid w:val="008B49A5"/>
    <w:rsid w:val="008E58BD"/>
    <w:rsid w:val="009227F0"/>
    <w:rsid w:val="009314F2"/>
    <w:rsid w:val="0093637E"/>
    <w:rsid w:val="009418F3"/>
    <w:rsid w:val="00943DB1"/>
    <w:rsid w:val="00945103"/>
    <w:rsid w:val="00952AE3"/>
    <w:rsid w:val="00977318"/>
    <w:rsid w:val="009857CF"/>
    <w:rsid w:val="00987C36"/>
    <w:rsid w:val="00997031"/>
    <w:rsid w:val="009A6641"/>
    <w:rsid w:val="009B43A6"/>
    <w:rsid w:val="009B4A81"/>
    <w:rsid w:val="009C68D1"/>
    <w:rsid w:val="009E3A09"/>
    <w:rsid w:val="009F321F"/>
    <w:rsid w:val="009F6BAC"/>
    <w:rsid w:val="00A04AA7"/>
    <w:rsid w:val="00A40423"/>
    <w:rsid w:val="00A563CF"/>
    <w:rsid w:val="00A57448"/>
    <w:rsid w:val="00A6697C"/>
    <w:rsid w:val="00A765B5"/>
    <w:rsid w:val="00A8796A"/>
    <w:rsid w:val="00A87C80"/>
    <w:rsid w:val="00A9673C"/>
    <w:rsid w:val="00AB2E10"/>
    <w:rsid w:val="00AB36E2"/>
    <w:rsid w:val="00AC7287"/>
    <w:rsid w:val="00AD5688"/>
    <w:rsid w:val="00AE3FB1"/>
    <w:rsid w:val="00AF4AA6"/>
    <w:rsid w:val="00B15DD7"/>
    <w:rsid w:val="00B411E5"/>
    <w:rsid w:val="00B51212"/>
    <w:rsid w:val="00B80781"/>
    <w:rsid w:val="00B839B5"/>
    <w:rsid w:val="00B85D91"/>
    <w:rsid w:val="00BA36A0"/>
    <w:rsid w:val="00BB6C1B"/>
    <w:rsid w:val="00C103AA"/>
    <w:rsid w:val="00C216CD"/>
    <w:rsid w:val="00C21E56"/>
    <w:rsid w:val="00C32108"/>
    <w:rsid w:val="00C469C7"/>
    <w:rsid w:val="00C7454D"/>
    <w:rsid w:val="00C85349"/>
    <w:rsid w:val="00C90EA0"/>
    <w:rsid w:val="00C91E06"/>
    <w:rsid w:val="00C93899"/>
    <w:rsid w:val="00D01A78"/>
    <w:rsid w:val="00D30968"/>
    <w:rsid w:val="00D61FC6"/>
    <w:rsid w:val="00D65915"/>
    <w:rsid w:val="00D77853"/>
    <w:rsid w:val="00D92BE0"/>
    <w:rsid w:val="00DC7527"/>
    <w:rsid w:val="00E200BC"/>
    <w:rsid w:val="00E3449B"/>
    <w:rsid w:val="00E421D2"/>
    <w:rsid w:val="00E4472F"/>
    <w:rsid w:val="00E55EB8"/>
    <w:rsid w:val="00E7116C"/>
    <w:rsid w:val="00E7616E"/>
    <w:rsid w:val="00E869BE"/>
    <w:rsid w:val="00E92733"/>
    <w:rsid w:val="00E95AC7"/>
    <w:rsid w:val="00EA1022"/>
    <w:rsid w:val="00EC7772"/>
    <w:rsid w:val="00EC7C2B"/>
    <w:rsid w:val="00EE6B2B"/>
    <w:rsid w:val="00EE7614"/>
    <w:rsid w:val="00EF1EAB"/>
    <w:rsid w:val="00EF705D"/>
    <w:rsid w:val="00EF7EC5"/>
    <w:rsid w:val="00F02B25"/>
    <w:rsid w:val="00F042E5"/>
    <w:rsid w:val="00F7429E"/>
    <w:rsid w:val="00F933EB"/>
    <w:rsid w:val="00FB4EEA"/>
    <w:rsid w:val="00FB6C2B"/>
    <w:rsid w:val="00FB767D"/>
    <w:rsid w:val="00FD1CF9"/>
    <w:rsid w:val="00FD7DE7"/>
    <w:rsid w:val="00FE1E80"/>
    <w:rsid w:val="00FF4A2A"/>
    <w:rsid w:val="00FF5091"/>
    <w:rsid w:val="00FF5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95A060"/>
  <w15:docId w15:val="{75947A13-0A91-4D51-B879-B3A2711D0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6B2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1"/>
    <w:uiPriority w:val="9"/>
    <w:qFormat/>
    <w:rsid w:val="00977318"/>
    <w:pPr>
      <w:keepNext/>
      <w:keepLines/>
      <w:pageBreakBefore/>
      <w:numPr>
        <w:numId w:val="4"/>
      </w:numPr>
      <w:spacing w:before="240" w:after="120"/>
      <w:jc w:val="center"/>
      <w:outlineLvl w:val="0"/>
    </w:pPr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2">
    <w:name w:val="heading 2"/>
    <w:basedOn w:val="a"/>
    <w:next w:val="a"/>
    <w:link w:val="21"/>
    <w:uiPriority w:val="9"/>
    <w:unhideWhenUsed/>
    <w:qFormat/>
    <w:rsid w:val="00977318"/>
    <w:pPr>
      <w:keepNext/>
      <w:keepLines/>
      <w:numPr>
        <w:ilvl w:val="1"/>
        <w:numId w:val="4"/>
      </w:numPr>
      <w:spacing w:before="200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a"/>
    <w:next w:val="a"/>
    <w:link w:val="31"/>
    <w:uiPriority w:val="9"/>
    <w:unhideWhenUsed/>
    <w:qFormat/>
    <w:rsid w:val="00977318"/>
    <w:pPr>
      <w:keepNext/>
      <w:keepLines/>
      <w:numPr>
        <w:ilvl w:val="2"/>
        <w:numId w:val="4"/>
      </w:numPr>
      <w:spacing w:before="200"/>
      <w:outlineLvl w:val="2"/>
    </w:pPr>
    <w:rPr>
      <w:rFonts w:eastAsiaTheme="majorEastAsia" w:cstheme="majorBidi"/>
      <w:bCs/>
    </w:rPr>
  </w:style>
  <w:style w:type="paragraph" w:styleId="4">
    <w:name w:val="heading 4"/>
    <w:basedOn w:val="a"/>
    <w:next w:val="a"/>
    <w:link w:val="41"/>
    <w:uiPriority w:val="9"/>
    <w:unhideWhenUsed/>
    <w:qFormat/>
    <w:rsid w:val="00977318"/>
    <w:pPr>
      <w:keepNext/>
      <w:keepLines/>
      <w:numPr>
        <w:ilvl w:val="3"/>
        <w:numId w:val="4"/>
      </w:numPr>
      <w:spacing w:before="200"/>
      <w:outlineLvl w:val="3"/>
    </w:pPr>
    <w:rPr>
      <w:rFonts w:eastAsiaTheme="majorEastAsia" w:cstheme="majorBidi"/>
      <w:b/>
      <w:bCs/>
      <w:iCs/>
      <w:sz w:val="2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A1376"/>
    <w:pPr>
      <w:keepNext/>
      <w:keepLines/>
      <w:outlineLvl w:val="4"/>
    </w:pPr>
    <w:rPr>
      <w:rFonts w:eastAsiaTheme="majorEastAsia" w:cstheme="majorBidi"/>
      <w:b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uiPriority w:val="9"/>
    <w:rsid w:val="0084428E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customStyle="1" w:styleId="41">
    <w:name w:val="Заголовок 4 Знак"/>
    <w:basedOn w:val="a0"/>
    <w:link w:val="4"/>
    <w:uiPriority w:val="9"/>
    <w:rsid w:val="00B80781"/>
    <w:rPr>
      <w:rFonts w:ascii="Times New Roman" w:eastAsiaTheme="majorEastAsia" w:hAnsi="Times New Roman" w:cstheme="majorBidi"/>
      <w:b/>
      <w:bCs/>
      <w:iCs/>
      <w:sz w:val="26"/>
    </w:rPr>
  </w:style>
  <w:style w:type="paragraph" w:styleId="a3">
    <w:name w:val="List Paragraph"/>
    <w:basedOn w:val="a"/>
    <w:uiPriority w:val="34"/>
    <w:qFormat/>
    <w:rsid w:val="009B43A6"/>
    <w:pPr>
      <w:ind w:left="720"/>
      <w:contextualSpacing/>
    </w:pPr>
  </w:style>
  <w:style w:type="character" w:customStyle="1" w:styleId="21">
    <w:name w:val="Заголовок 2 Знак"/>
    <w:basedOn w:val="a0"/>
    <w:link w:val="2"/>
    <w:uiPriority w:val="9"/>
    <w:rsid w:val="002543F4"/>
    <w:rPr>
      <w:rFonts w:ascii="Times New Roman" w:eastAsiaTheme="majorEastAsia" w:hAnsi="Times New Roman" w:cstheme="majorBidi"/>
      <w:bCs/>
      <w:sz w:val="28"/>
      <w:szCs w:val="26"/>
    </w:rPr>
  </w:style>
  <w:style w:type="numbering" w:customStyle="1" w:styleId="10">
    <w:name w:val="Стиль1"/>
    <w:uiPriority w:val="99"/>
    <w:rsid w:val="00C90EA0"/>
    <w:pPr>
      <w:numPr>
        <w:numId w:val="1"/>
      </w:numPr>
    </w:pPr>
  </w:style>
  <w:style w:type="character" w:customStyle="1" w:styleId="31">
    <w:name w:val="Заголовок 3 Знак"/>
    <w:basedOn w:val="a0"/>
    <w:link w:val="3"/>
    <w:uiPriority w:val="9"/>
    <w:rsid w:val="00977318"/>
    <w:rPr>
      <w:rFonts w:ascii="Times New Roman" w:eastAsiaTheme="majorEastAsia" w:hAnsi="Times New Roman" w:cstheme="majorBidi"/>
      <w:bCs/>
      <w:sz w:val="28"/>
    </w:rPr>
  </w:style>
  <w:style w:type="numbering" w:customStyle="1" w:styleId="20">
    <w:name w:val="Стиль2"/>
    <w:uiPriority w:val="99"/>
    <w:rsid w:val="00C90EA0"/>
    <w:pPr>
      <w:numPr>
        <w:numId w:val="2"/>
      </w:numPr>
    </w:pPr>
  </w:style>
  <w:style w:type="numbering" w:customStyle="1" w:styleId="30">
    <w:name w:val="Стиль3"/>
    <w:uiPriority w:val="99"/>
    <w:rsid w:val="00C90EA0"/>
    <w:pPr>
      <w:numPr>
        <w:numId w:val="10"/>
      </w:numPr>
    </w:pPr>
  </w:style>
  <w:style w:type="numbering" w:customStyle="1" w:styleId="40">
    <w:name w:val="Стиль4"/>
    <w:uiPriority w:val="99"/>
    <w:rsid w:val="00C90EA0"/>
    <w:pPr>
      <w:numPr>
        <w:numId w:val="3"/>
      </w:numPr>
    </w:pPr>
  </w:style>
  <w:style w:type="character" w:customStyle="1" w:styleId="50">
    <w:name w:val="Заголовок 5 Знак"/>
    <w:basedOn w:val="a0"/>
    <w:link w:val="5"/>
    <w:uiPriority w:val="9"/>
    <w:semiHidden/>
    <w:rsid w:val="000A1376"/>
    <w:rPr>
      <w:rFonts w:ascii="Times New Roman" w:eastAsiaTheme="majorEastAsia" w:hAnsi="Times New Roman" w:cstheme="majorBidi"/>
      <w:b/>
      <w:color w:val="243F60" w:themeColor="accent1" w:themeShade="7F"/>
      <w:sz w:val="28"/>
    </w:rPr>
  </w:style>
  <w:style w:type="paragraph" w:customStyle="1" w:styleId="a4">
    <w:name w:val="Содержание"/>
    <w:basedOn w:val="a"/>
    <w:next w:val="a"/>
    <w:qFormat/>
    <w:rsid w:val="0084428E"/>
    <w:pPr>
      <w:keepNext/>
      <w:keepLines/>
      <w:pageBreakBefore/>
      <w:ind w:firstLine="0"/>
      <w:jc w:val="center"/>
    </w:pPr>
    <w:rPr>
      <w:b/>
      <w:caps/>
    </w:rPr>
  </w:style>
  <w:style w:type="paragraph" w:styleId="a5">
    <w:name w:val="header"/>
    <w:basedOn w:val="a"/>
    <w:link w:val="a6"/>
    <w:uiPriority w:val="99"/>
    <w:unhideWhenUsed/>
    <w:rsid w:val="000A1376"/>
    <w:pPr>
      <w:tabs>
        <w:tab w:val="center" w:pos="4819"/>
        <w:tab w:val="right" w:pos="9639"/>
      </w:tabs>
      <w:spacing w:line="240" w:lineRule="auto"/>
    </w:pPr>
  </w:style>
  <w:style w:type="character" w:customStyle="1" w:styleId="a6">
    <w:name w:val="Верхній колонтитул Знак"/>
    <w:basedOn w:val="a0"/>
    <w:link w:val="a5"/>
    <w:uiPriority w:val="99"/>
    <w:rsid w:val="000A1376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0A1376"/>
    <w:pPr>
      <w:tabs>
        <w:tab w:val="center" w:pos="4819"/>
        <w:tab w:val="right" w:pos="9639"/>
      </w:tabs>
      <w:spacing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0A1376"/>
    <w:rPr>
      <w:rFonts w:ascii="Times New Roman" w:hAnsi="Times New Roman"/>
      <w:sz w:val="28"/>
    </w:rPr>
  </w:style>
  <w:style w:type="paragraph" w:styleId="12">
    <w:name w:val="toc 1"/>
    <w:basedOn w:val="a"/>
    <w:next w:val="a"/>
    <w:autoRedefine/>
    <w:uiPriority w:val="39"/>
    <w:unhideWhenUsed/>
    <w:rsid w:val="00451796"/>
    <w:pPr>
      <w:spacing w:after="100"/>
    </w:pPr>
    <w:rPr>
      <w:caps/>
    </w:rPr>
  </w:style>
  <w:style w:type="paragraph" w:styleId="22">
    <w:name w:val="toc 2"/>
    <w:basedOn w:val="a"/>
    <w:next w:val="a"/>
    <w:autoRedefine/>
    <w:uiPriority w:val="39"/>
    <w:unhideWhenUsed/>
    <w:rsid w:val="00D77853"/>
    <w:pPr>
      <w:tabs>
        <w:tab w:val="left" w:pos="1760"/>
        <w:tab w:val="right" w:leader="dot" w:pos="9627"/>
      </w:tabs>
      <w:spacing w:after="100"/>
      <w:ind w:left="280"/>
    </w:pPr>
  </w:style>
  <w:style w:type="paragraph" w:styleId="32">
    <w:name w:val="toc 3"/>
    <w:basedOn w:val="a"/>
    <w:next w:val="a"/>
    <w:autoRedefine/>
    <w:uiPriority w:val="39"/>
    <w:unhideWhenUsed/>
    <w:rsid w:val="000A1376"/>
    <w:pPr>
      <w:spacing w:after="100"/>
      <w:ind w:left="560"/>
    </w:pPr>
  </w:style>
  <w:style w:type="paragraph" w:styleId="42">
    <w:name w:val="toc 4"/>
    <w:basedOn w:val="a"/>
    <w:next w:val="a"/>
    <w:autoRedefine/>
    <w:uiPriority w:val="39"/>
    <w:unhideWhenUsed/>
    <w:rsid w:val="000A1376"/>
    <w:pPr>
      <w:spacing w:after="100"/>
      <w:ind w:left="840"/>
    </w:pPr>
  </w:style>
  <w:style w:type="character" w:styleId="a9">
    <w:name w:val="Hyperlink"/>
    <w:basedOn w:val="a0"/>
    <w:uiPriority w:val="99"/>
    <w:unhideWhenUsed/>
    <w:rsid w:val="000A1376"/>
    <w:rPr>
      <w:color w:val="0000FF" w:themeColor="hyperlink"/>
      <w:u w:val="single"/>
    </w:rPr>
  </w:style>
  <w:style w:type="paragraph" w:styleId="aa">
    <w:name w:val="TOC Heading"/>
    <w:basedOn w:val="1"/>
    <w:next w:val="a"/>
    <w:uiPriority w:val="39"/>
    <w:semiHidden/>
    <w:unhideWhenUsed/>
    <w:qFormat/>
    <w:rsid w:val="000A1376"/>
    <w:pPr>
      <w:pageBreakBefore w:val="0"/>
      <w:numPr>
        <w:numId w:val="0"/>
      </w:numPr>
      <w:spacing w:before="480" w:after="0"/>
      <w:jc w:val="left"/>
      <w:outlineLvl w:val="9"/>
    </w:pPr>
    <w:rPr>
      <w:rFonts w:asciiTheme="majorHAnsi" w:hAnsiTheme="majorHAnsi"/>
      <w:caps w:val="0"/>
      <w:color w:val="365F91" w:themeColor="accent1" w:themeShade="BF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0A137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у виносці Знак"/>
    <w:basedOn w:val="a0"/>
    <w:link w:val="ab"/>
    <w:uiPriority w:val="99"/>
    <w:semiHidden/>
    <w:rsid w:val="000A1376"/>
    <w:rPr>
      <w:rFonts w:ascii="Tahoma" w:hAnsi="Tahoma" w:cs="Tahoma"/>
      <w:sz w:val="16"/>
      <w:szCs w:val="16"/>
    </w:rPr>
  </w:style>
  <w:style w:type="paragraph" w:customStyle="1" w:styleId="ad">
    <w:name w:val="Рисунок"/>
    <w:basedOn w:val="a"/>
    <w:qFormat/>
    <w:rsid w:val="001425A3"/>
    <w:pPr>
      <w:ind w:firstLine="0"/>
      <w:jc w:val="center"/>
    </w:pPr>
  </w:style>
  <w:style w:type="paragraph" w:customStyle="1" w:styleId="ae">
    <w:name w:val="Подпись к рисунку"/>
    <w:basedOn w:val="a"/>
    <w:qFormat/>
    <w:rsid w:val="001425A3"/>
    <w:pPr>
      <w:ind w:firstLine="0"/>
      <w:jc w:val="center"/>
    </w:pPr>
  </w:style>
  <w:style w:type="paragraph" w:customStyle="1" w:styleId="-">
    <w:name w:val="Вступление-Выводы"/>
    <w:basedOn w:val="a4"/>
    <w:qFormat/>
    <w:rsid w:val="0084428E"/>
    <w:pPr>
      <w:outlineLvl w:val="0"/>
    </w:pPr>
    <w:rPr>
      <w:lang w:val="uk-UA"/>
    </w:rPr>
  </w:style>
  <w:style w:type="paragraph" w:customStyle="1" w:styleId="13">
    <w:name w:val="Обычный1"/>
    <w:rsid w:val="00BA36A0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en-US" w:eastAsia="ru-RU"/>
    </w:rPr>
  </w:style>
  <w:style w:type="paragraph" w:customStyle="1" w:styleId="Normal1">
    <w:name w:val="Normal1"/>
    <w:rsid w:val="00BA36A0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en-US" w:eastAsia="ru-RU"/>
    </w:rPr>
  </w:style>
  <w:style w:type="table" w:styleId="af">
    <w:name w:val="Table Grid"/>
    <w:basedOn w:val="a1"/>
    <w:uiPriority w:val="59"/>
    <w:rsid w:val="00BA36A0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Title"/>
    <w:basedOn w:val="a"/>
    <w:link w:val="af1"/>
    <w:qFormat/>
    <w:rsid w:val="00FB767D"/>
    <w:pPr>
      <w:widowControl w:val="0"/>
      <w:shd w:val="clear" w:color="auto" w:fill="FFFFFF"/>
      <w:autoSpaceDE w:val="0"/>
      <w:autoSpaceDN w:val="0"/>
      <w:adjustRightInd w:val="0"/>
      <w:spacing w:before="1894" w:line="410" w:lineRule="exact"/>
      <w:ind w:firstLine="0"/>
      <w:jc w:val="center"/>
    </w:pPr>
    <w:rPr>
      <w:rFonts w:eastAsia="Times New Roman" w:cs="Times New Roman"/>
      <w:b/>
      <w:bCs/>
      <w:sz w:val="36"/>
      <w:szCs w:val="20"/>
      <w:lang w:val="uk-UA" w:eastAsia="ru-RU"/>
    </w:rPr>
  </w:style>
  <w:style w:type="character" w:customStyle="1" w:styleId="af1">
    <w:name w:val="Назва Знак"/>
    <w:basedOn w:val="a0"/>
    <w:link w:val="af0"/>
    <w:rsid w:val="00FB767D"/>
    <w:rPr>
      <w:rFonts w:ascii="Times New Roman" w:eastAsia="Times New Roman" w:hAnsi="Times New Roman" w:cs="Times New Roman"/>
      <w:b/>
      <w:bCs/>
      <w:sz w:val="36"/>
      <w:szCs w:val="20"/>
      <w:shd w:val="clear" w:color="auto" w:fill="FFFFFF"/>
      <w:lang w:val="uk-UA" w:eastAsia="ru-RU"/>
    </w:rPr>
  </w:style>
  <w:style w:type="paragraph" w:styleId="af2">
    <w:name w:val="Block Text"/>
    <w:basedOn w:val="a"/>
    <w:rsid w:val="00FB767D"/>
    <w:pPr>
      <w:spacing w:line="240" w:lineRule="auto"/>
      <w:ind w:left="-284" w:right="-808" w:firstLine="0"/>
      <w:jc w:val="left"/>
    </w:pPr>
    <w:rPr>
      <w:rFonts w:eastAsia="Times New Roman" w:cs="Times New Roman"/>
      <w:sz w:val="24"/>
      <w:szCs w:val="20"/>
      <w:u w:val="single"/>
      <w:lang w:val="uk-UA" w:eastAsia="ru-RU"/>
    </w:rPr>
  </w:style>
  <w:style w:type="paragraph" w:styleId="23">
    <w:name w:val="Body Text Indent 2"/>
    <w:basedOn w:val="a"/>
    <w:link w:val="24"/>
    <w:rsid w:val="003D66EE"/>
    <w:pPr>
      <w:spacing w:line="240" w:lineRule="auto"/>
      <w:ind w:firstLine="720"/>
    </w:pPr>
    <w:rPr>
      <w:rFonts w:eastAsia="Times New Roman" w:cs="Times New Roman"/>
      <w:sz w:val="24"/>
      <w:szCs w:val="24"/>
      <w:lang w:eastAsia="ru-RU"/>
    </w:rPr>
  </w:style>
  <w:style w:type="character" w:customStyle="1" w:styleId="24">
    <w:name w:val="Основний текст з відступом 2 Знак"/>
    <w:basedOn w:val="a0"/>
    <w:link w:val="23"/>
    <w:rsid w:val="003D66E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-0">
    <w:name w:val="Вступление-Приложение"/>
    <w:basedOn w:val="1"/>
    <w:next w:val="a"/>
    <w:qFormat/>
    <w:rsid w:val="00355293"/>
    <w:pPr>
      <w:numPr>
        <w:numId w:val="0"/>
      </w:numPr>
      <w:spacing w:after="240" w:line="240" w:lineRule="auto"/>
    </w:pPr>
    <w:rPr>
      <w:color w:val="000000" w:themeColor="text1"/>
      <w:lang w:val="uk-UA"/>
    </w:rPr>
  </w:style>
  <w:style w:type="paragraph" w:customStyle="1" w:styleId="af3">
    <w:name w:val="ВСТУП"/>
    <w:aliases w:val="ПЕРЕЛІК,И ТД"/>
    <w:basedOn w:val="a"/>
    <w:rsid w:val="007C4920"/>
    <w:pPr>
      <w:keepNext/>
      <w:keepLines/>
      <w:pageBreakBefore/>
      <w:spacing w:before="240" w:after="120"/>
      <w:ind w:firstLine="0"/>
      <w:jc w:val="center"/>
      <w:outlineLvl w:val="0"/>
    </w:pPr>
    <w:rPr>
      <w:rFonts w:eastAsia="Times New Roman" w:cs="Times New Roman"/>
      <w:b/>
      <w:caps/>
      <w:szCs w:val="36"/>
      <w:lang w:val="en-US" w:eastAsia="ru-RU"/>
    </w:rPr>
  </w:style>
  <w:style w:type="character" w:styleId="af4">
    <w:name w:val="Placeholder Text"/>
    <w:basedOn w:val="a0"/>
    <w:uiPriority w:val="99"/>
    <w:semiHidden/>
    <w:rsid w:val="002543F4"/>
    <w:rPr>
      <w:color w:val="808080"/>
    </w:rPr>
  </w:style>
  <w:style w:type="character" w:styleId="af5">
    <w:name w:val="annotation reference"/>
    <w:basedOn w:val="a0"/>
    <w:uiPriority w:val="99"/>
    <w:semiHidden/>
    <w:unhideWhenUsed/>
    <w:rsid w:val="002543F4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2543F4"/>
    <w:pPr>
      <w:spacing w:line="240" w:lineRule="auto"/>
    </w:pPr>
    <w:rPr>
      <w:sz w:val="20"/>
      <w:szCs w:val="20"/>
    </w:rPr>
  </w:style>
  <w:style w:type="character" w:customStyle="1" w:styleId="af7">
    <w:name w:val="Текст примітки Знак"/>
    <w:basedOn w:val="a0"/>
    <w:link w:val="af6"/>
    <w:uiPriority w:val="99"/>
    <w:semiHidden/>
    <w:rsid w:val="002543F4"/>
    <w:rPr>
      <w:rFonts w:ascii="Times New Roman" w:hAnsi="Times New Roman"/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2543F4"/>
    <w:rPr>
      <w:b/>
      <w:bCs/>
    </w:rPr>
  </w:style>
  <w:style w:type="character" w:customStyle="1" w:styleId="af9">
    <w:name w:val="Тема примітки Знак"/>
    <w:basedOn w:val="af7"/>
    <w:link w:val="af8"/>
    <w:uiPriority w:val="99"/>
    <w:semiHidden/>
    <w:rsid w:val="002543F4"/>
    <w:rPr>
      <w:rFonts w:ascii="Times New Roman" w:hAnsi="Times New Roman"/>
      <w:b/>
      <w:bCs/>
      <w:sz w:val="20"/>
      <w:szCs w:val="20"/>
    </w:rPr>
  </w:style>
  <w:style w:type="paragraph" w:customStyle="1" w:styleId="afa">
    <w:name w:val="текст таблицы"/>
    <w:basedOn w:val="a"/>
    <w:rsid w:val="002543F4"/>
    <w:pPr>
      <w:ind w:firstLine="0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Default">
    <w:name w:val="Default"/>
    <w:rsid w:val="002543F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uk-UA"/>
    </w:rPr>
  </w:style>
  <w:style w:type="paragraph" w:styleId="afb">
    <w:name w:val="No Spacing"/>
    <w:uiPriority w:val="1"/>
    <w:qFormat/>
    <w:rsid w:val="002543F4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numbering" w:customStyle="1" w:styleId="CurrentList1">
    <w:name w:val="Current List1"/>
    <w:uiPriority w:val="99"/>
    <w:rsid w:val="002543F4"/>
    <w:pPr>
      <w:numPr>
        <w:numId w:val="13"/>
      </w:numPr>
    </w:pPr>
  </w:style>
  <w:style w:type="numbering" w:customStyle="1" w:styleId="CurrentList2">
    <w:name w:val="Current List2"/>
    <w:uiPriority w:val="99"/>
    <w:rsid w:val="002543F4"/>
    <w:pPr>
      <w:numPr>
        <w:numId w:val="14"/>
      </w:numPr>
    </w:pPr>
  </w:style>
  <w:style w:type="numbering" w:customStyle="1" w:styleId="CurrentList3">
    <w:name w:val="Current List3"/>
    <w:uiPriority w:val="99"/>
    <w:rsid w:val="002543F4"/>
    <w:pPr>
      <w:numPr>
        <w:numId w:val="15"/>
      </w:numPr>
    </w:pPr>
  </w:style>
  <w:style w:type="paragraph" w:customStyle="1" w:styleId="afc">
    <w:name w:val="Название таблиц"/>
    <w:basedOn w:val="a"/>
    <w:next w:val="a"/>
    <w:qFormat/>
    <w:rsid w:val="00977318"/>
    <w:pPr>
      <w:ind w:firstLine="0"/>
    </w:pPr>
    <w:rPr>
      <w:lang w:val="uk-UA"/>
    </w:rPr>
  </w:style>
  <w:style w:type="paragraph" w:customStyle="1" w:styleId="-1">
    <w:name w:val="Номер ф-л"/>
    <w:basedOn w:val="a"/>
    <w:next w:val="a"/>
    <w:qFormat/>
    <w:rsid w:val="00977318"/>
    <w:pPr>
      <w:ind w:firstLine="0"/>
      <w:jc w:val="center"/>
    </w:pPr>
    <w:rPr>
      <w:lang w:val="uk-UA"/>
    </w:rPr>
  </w:style>
  <w:style w:type="paragraph" w:styleId="afd">
    <w:name w:val="caption"/>
    <w:basedOn w:val="a"/>
    <w:next w:val="a"/>
    <w:uiPriority w:val="35"/>
    <w:semiHidden/>
    <w:unhideWhenUsed/>
    <w:qFormat/>
    <w:rsid w:val="00977318"/>
    <w:pPr>
      <w:spacing w:after="200" w:line="240" w:lineRule="auto"/>
    </w:pPr>
    <w:rPr>
      <w:iCs/>
      <w:szCs w:val="18"/>
    </w:rPr>
  </w:style>
  <w:style w:type="numbering" w:customStyle="1" w:styleId="CurrentList4">
    <w:name w:val="Current List4"/>
    <w:uiPriority w:val="99"/>
    <w:rsid w:val="00977318"/>
    <w:pPr>
      <w:numPr>
        <w:numId w:val="16"/>
      </w:numPr>
    </w:pPr>
  </w:style>
  <w:style w:type="character" w:styleId="afe">
    <w:name w:val="page number"/>
    <w:basedOn w:val="a0"/>
    <w:uiPriority w:val="99"/>
    <w:semiHidden/>
    <w:unhideWhenUsed/>
    <w:rsid w:val="009B4A81"/>
  </w:style>
  <w:style w:type="paragraph" w:styleId="aff">
    <w:name w:val="Normal (Web)"/>
    <w:basedOn w:val="a"/>
    <w:uiPriority w:val="99"/>
    <w:unhideWhenUsed/>
    <w:rsid w:val="00E4472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E447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ий HTML Знак"/>
    <w:basedOn w:val="a0"/>
    <w:link w:val="HTML"/>
    <w:uiPriority w:val="99"/>
    <w:rsid w:val="00E4472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4472F"/>
    <w:rPr>
      <w:rFonts w:ascii="Courier New" w:eastAsia="Times New Roman" w:hAnsi="Courier New" w:cs="Courier New"/>
      <w:sz w:val="20"/>
      <w:szCs w:val="20"/>
    </w:rPr>
  </w:style>
  <w:style w:type="character" w:styleId="aff0">
    <w:name w:val="Strong"/>
    <w:basedOn w:val="a0"/>
    <w:uiPriority w:val="22"/>
    <w:qFormat/>
    <w:rsid w:val="00E4472F"/>
    <w:rPr>
      <w:b/>
      <w:bCs/>
    </w:rPr>
  </w:style>
  <w:style w:type="character" w:customStyle="1" w:styleId="mord">
    <w:name w:val="mord"/>
    <w:basedOn w:val="a0"/>
    <w:rsid w:val="008E58BD"/>
  </w:style>
  <w:style w:type="character" w:customStyle="1" w:styleId="mrel">
    <w:name w:val="mrel"/>
    <w:basedOn w:val="a0"/>
    <w:rsid w:val="008E58BD"/>
  </w:style>
  <w:style w:type="character" w:customStyle="1" w:styleId="vlist-s">
    <w:name w:val="vlist-s"/>
    <w:basedOn w:val="a0"/>
    <w:rsid w:val="008E58BD"/>
  </w:style>
  <w:style w:type="character" w:customStyle="1" w:styleId="mopen">
    <w:name w:val="mopen"/>
    <w:basedOn w:val="a0"/>
    <w:rsid w:val="00FE1E80"/>
  </w:style>
  <w:style w:type="character" w:customStyle="1" w:styleId="mpunct">
    <w:name w:val="mpunct"/>
    <w:basedOn w:val="a0"/>
    <w:rsid w:val="00FE1E80"/>
  </w:style>
  <w:style w:type="character" w:customStyle="1" w:styleId="mclose">
    <w:name w:val="mclose"/>
    <w:basedOn w:val="a0"/>
    <w:rsid w:val="00FE1E80"/>
  </w:style>
  <w:style w:type="character" w:customStyle="1" w:styleId="mop">
    <w:name w:val="mop"/>
    <w:basedOn w:val="a0"/>
    <w:rsid w:val="00FE1E80"/>
  </w:style>
  <w:style w:type="character" w:customStyle="1" w:styleId="mbin">
    <w:name w:val="mbin"/>
    <w:basedOn w:val="a0"/>
    <w:rsid w:val="00FE1E80"/>
  </w:style>
  <w:style w:type="character" w:styleId="aff1">
    <w:name w:val="Unresolved Mention"/>
    <w:basedOn w:val="a0"/>
    <w:uiPriority w:val="99"/>
    <w:semiHidden/>
    <w:unhideWhenUsed/>
    <w:rsid w:val="00FF54AC"/>
    <w:rPr>
      <w:color w:val="605E5C"/>
      <w:shd w:val="clear" w:color="auto" w:fill="E1DFDD"/>
    </w:rPr>
  </w:style>
  <w:style w:type="character" w:styleId="aff2">
    <w:name w:val="FollowedHyperlink"/>
    <w:basedOn w:val="a0"/>
    <w:uiPriority w:val="99"/>
    <w:semiHidden/>
    <w:unhideWhenUsed/>
    <w:rsid w:val="00353881"/>
    <w:rPr>
      <w:color w:val="800080" w:themeColor="followedHyperlink"/>
      <w:u w:val="single"/>
    </w:rPr>
  </w:style>
  <w:style w:type="character" w:customStyle="1" w:styleId="fadeinm1hgl8">
    <w:name w:val="_fadein_m1hgl_8"/>
    <w:basedOn w:val="a0"/>
    <w:rsid w:val="008704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07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2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0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3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7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3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github.com/llllenah/Chess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2.xml"/><Relationship Id="rId8" Type="http://schemas.openxmlformats.org/officeDocument/2006/relationships/hyperlink" Target="https://drive.google.com/file/d/1WjNfC4V1espuEFVAXva0iBPbqutjH1F6/view?usp=sharing" TargetMode="External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important_document\OP\&#1074;&#1089;&#1077;%20&#1080;%20&#1089;&#1088;&#1072;&#1079;&#1091;%20__&#1050;&#1056;%20&#1087;&#1086;%20&#1054;&#1055;\op_kurs\&#1055;&#1047;_u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2098659788"/>
        <w:category>
          <w:name w:val="Загальні"/>
          <w:gallery w:val="placeholder"/>
        </w:category>
        <w:types>
          <w:type w:val="bbPlcHdr"/>
        </w:types>
        <w:behaviors>
          <w:behavior w:val="content"/>
        </w:behaviors>
        <w:guid w:val="{273AAE98-035E-4E1B-8608-4296980395B2}"/>
      </w:docPartPr>
      <w:docPartBody>
        <w:p w:rsidR="00735DDA" w:rsidRDefault="00B63978">
          <w:r w:rsidRPr="007C2154">
            <w:rPr>
              <w:rStyle w:val="a3"/>
            </w:rPr>
            <w:t>Введіть тут рівняння.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978"/>
    <w:rsid w:val="005567FC"/>
    <w:rsid w:val="00631617"/>
    <w:rsid w:val="00735DDA"/>
    <w:rsid w:val="00B63978"/>
    <w:rsid w:val="00E357FA"/>
    <w:rsid w:val="00F26F9B"/>
    <w:rsid w:val="00F86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6397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93E3D4-6700-4ECC-A0C4-54EDDE11C2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ПЗ_ua.dotx</Template>
  <TotalTime>3199</TotalTime>
  <Pages>223</Pages>
  <Words>31877</Words>
  <Characters>181704</Characters>
  <Application>Microsoft Office Word</Application>
  <DocSecurity>0</DocSecurity>
  <Lines>1514</Lines>
  <Paragraphs>426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Manager/>
  <Company/>
  <LinksUpToDate>false</LinksUpToDate>
  <CharactersWithSpaces>213155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</dc:creator>
  <cp:keywords/>
  <dc:description/>
  <cp:lastModifiedBy>Olena Serhiienko</cp:lastModifiedBy>
  <cp:revision>70</cp:revision>
  <cp:lastPrinted>2025-05-12T14:03:00Z</cp:lastPrinted>
  <dcterms:created xsi:type="dcterms:W3CDTF">2020-05-30T18:48:00Z</dcterms:created>
  <dcterms:modified xsi:type="dcterms:W3CDTF">2025-05-24T19:08:00Z</dcterms:modified>
  <cp:category/>
</cp:coreProperties>
</file>