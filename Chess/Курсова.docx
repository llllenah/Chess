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A53D" w14:textId="7E6719C8" w:rsidR="00BA36A0" w:rsidRPr="008E58BD" w:rsidRDefault="005C15E8" w:rsidP="00C32108">
      <w:pPr>
        <w:pStyle w:val="13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noProof/>
          <w:snapToGrid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B41E2E" wp14:editId="5AB7B754">
                <wp:simplePos x="0" y="0"/>
                <wp:positionH relativeFrom="column">
                  <wp:posOffset>5949950</wp:posOffset>
                </wp:positionH>
                <wp:positionV relativeFrom="paragraph">
                  <wp:posOffset>-455295</wp:posOffset>
                </wp:positionV>
                <wp:extent cx="373380" cy="342900"/>
                <wp:effectExtent l="0" t="0" r="7620" b="0"/>
                <wp:wrapNone/>
                <wp:docPr id="184625934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C1D87" id="Прямоугольник 1" o:spid="_x0000_s1026" style="position:absolute;margin-left:468.5pt;margin-top:-35.85pt;width:29.4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" fillcolor="white [3201]" stroked="f" strokeweight="2pt"/>
            </w:pict>
          </mc:Fallback>
        </mc:AlternateContent>
      </w:r>
      <w:r w:rsidR="00BA36A0" w:rsidRPr="008E58BD">
        <w:rPr>
          <w:sz w:val="28"/>
          <w:szCs w:val="28"/>
          <w:lang w:val="uk-UA"/>
        </w:rPr>
        <w:t>МІНІСТЕ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СТВО ОСВІТИ І НАУКИ УК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АЇНИ</w:t>
      </w:r>
    </w:p>
    <w:p w14:paraId="1EABF020" w14:textId="68978851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НАЦІОНАЛЬНИЙ ТЕХНІЧНИЙ УНІВЕ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СИТЕТ УК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 xml:space="preserve">АЇНИ </w:t>
      </w:r>
    </w:p>
    <w:p w14:paraId="4527C2BB" w14:textId="2087C2F4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 xml:space="preserve">КИЇВСЬКИЙ ПОЛІТЕХНІЧНИЙ ІНСТИТУТ ім. І. </w:t>
      </w:r>
      <w:proofErr w:type="spellStart"/>
      <w:r w:rsidRPr="008E58BD">
        <w:rPr>
          <w:sz w:val="28"/>
          <w:szCs w:val="28"/>
          <w:lang w:val="uk-UA"/>
        </w:rPr>
        <w:t>Сіко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ського</w:t>
      </w:r>
      <w:proofErr w:type="spellEnd"/>
    </w:p>
    <w:p w14:paraId="2166683C" w14:textId="77777777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</w:p>
    <w:p w14:paraId="70B999A4" w14:textId="50DD1FAE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proofErr w:type="spellStart"/>
      <w:r w:rsidRPr="008E58BD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</w:t>
      </w:r>
      <w:proofErr w:type="spellEnd"/>
    </w:p>
    <w:p w14:paraId="1B480C3C" w14:textId="73C22D66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proofErr w:type="spellStart"/>
      <w:r w:rsidRPr="008E58BD"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матики</w:t>
      </w:r>
      <w:proofErr w:type="spellEnd"/>
      <w:r w:rsidRPr="008E58BD">
        <w:rPr>
          <w:sz w:val="28"/>
          <w:szCs w:val="28"/>
          <w:lang w:val="uk-UA"/>
        </w:rPr>
        <w:t xml:space="preserve"> та </w:t>
      </w:r>
      <w:proofErr w:type="spellStart"/>
      <w:r w:rsidRPr="008E58BD">
        <w:rPr>
          <w:sz w:val="28"/>
          <w:szCs w:val="28"/>
          <w:lang w:val="uk-UA"/>
        </w:rPr>
        <w:t>п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амної</w:t>
      </w:r>
      <w:proofErr w:type="spellEnd"/>
      <w:r w:rsidRPr="008E58BD">
        <w:rPr>
          <w:sz w:val="28"/>
          <w:szCs w:val="28"/>
          <w:lang w:val="uk-UA"/>
        </w:rPr>
        <w:t xml:space="preserve"> </w:t>
      </w:r>
      <w:proofErr w:type="spellStart"/>
      <w:r w:rsidRPr="008E58BD">
        <w:rPr>
          <w:sz w:val="28"/>
          <w:szCs w:val="28"/>
          <w:lang w:val="uk-UA"/>
        </w:rPr>
        <w:t>інжене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ії</w:t>
      </w:r>
      <w:proofErr w:type="spellEnd"/>
    </w:p>
    <w:p w14:paraId="360A23C1" w14:textId="79F2A382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 xml:space="preserve">(повна назва </w:t>
      </w:r>
      <w:proofErr w:type="spellStart"/>
      <w:r w:rsidRPr="008E58BD">
        <w:rPr>
          <w:sz w:val="16"/>
          <w:lang w:val="uk-UA"/>
        </w:rPr>
        <w:t>кафед</w:t>
      </w:r>
      <w:r w:rsidR="00010F32">
        <w:rPr>
          <w:sz w:val="16"/>
          <w:lang w:val="uk-UA"/>
        </w:rPr>
        <w:t>p</w:t>
      </w:r>
      <w:r w:rsidRPr="008E58BD">
        <w:rPr>
          <w:sz w:val="16"/>
          <w:lang w:val="uk-UA"/>
        </w:rPr>
        <w:t>и</w:t>
      </w:r>
      <w:proofErr w:type="spellEnd"/>
      <w:r w:rsidRPr="008E58BD">
        <w:rPr>
          <w:sz w:val="16"/>
          <w:lang w:val="uk-UA"/>
        </w:rPr>
        <w:t>, циклової комісії)</w:t>
      </w:r>
    </w:p>
    <w:p w14:paraId="01823BA1" w14:textId="77777777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</w:p>
    <w:p w14:paraId="7C36310E" w14:textId="77777777" w:rsidR="00BA36A0" w:rsidRPr="008E58BD" w:rsidRDefault="00BA36A0" w:rsidP="00C32108">
      <w:pPr>
        <w:spacing w:line="276" w:lineRule="auto"/>
        <w:jc w:val="center"/>
        <w:rPr>
          <w:sz w:val="16"/>
          <w:lang w:val="uk-UA"/>
        </w:rPr>
      </w:pPr>
    </w:p>
    <w:p w14:paraId="4604CE50" w14:textId="1984C0EC" w:rsidR="00BA36A0" w:rsidRPr="008E58BD" w:rsidRDefault="00BA36A0" w:rsidP="00AF4AA6">
      <w:pPr>
        <w:spacing w:line="276" w:lineRule="auto"/>
        <w:ind w:firstLine="0"/>
        <w:jc w:val="center"/>
        <w:rPr>
          <w:b/>
          <w:bCs/>
          <w:sz w:val="36"/>
          <w:lang w:val="uk-UA"/>
        </w:rPr>
      </w:pPr>
      <w:r w:rsidRPr="008E58BD">
        <w:rPr>
          <w:b/>
          <w:bCs/>
          <w:sz w:val="36"/>
          <w:lang w:val="uk-UA"/>
        </w:rPr>
        <w:t>КУ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 xml:space="preserve">СОВА 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>ОБОТА</w:t>
      </w:r>
    </w:p>
    <w:p w14:paraId="3598B0EC" w14:textId="77777777" w:rsidR="00C216CD" w:rsidRPr="008E58BD" w:rsidRDefault="00C216CD" w:rsidP="00C216CD">
      <w:pPr>
        <w:shd w:val="clear" w:color="auto" w:fill="FFFFFF"/>
        <w:ind w:right="6" w:firstLine="0"/>
        <w:jc w:val="center"/>
        <w:rPr>
          <w:szCs w:val="28"/>
          <w:lang w:val="uk-UA"/>
        </w:rPr>
      </w:pPr>
    </w:p>
    <w:p w14:paraId="445906CF" w14:textId="10F41BB9" w:rsidR="00C216CD" w:rsidRPr="008E58BD" w:rsidRDefault="00BA36A0" w:rsidP="00C216CD">
      <w:pPr>
        <w:shd w:val="clear" w:color="auto" w:fill="FFFFFF"/>
        <w:ind w:right="6" w:firstLine="0"/>
        <w:jc w:val="center"/>
        <w:rPr>
          <w:szCs w:val="28"/>
          <w:u w:val="single"/>
          <w:lang w:val="uk-UA"/>
        </w:rPr>
      </w:pPr>
      <w:r w:rsidRPr="008E58BD">
        <w:rPr>
          <w:szCs w:val="28"/>
          <w:lang w:val="uk-UA"/>
        </w:rPr>
        <w:t>з</w:t>
      </w:r>
      <w:r w:rsidR="00C216CD" w:rsidRPr="008E58BD">
        <w:rPr>
          <w:szCs w:val="28"/>
          <w:u w:val="single"/>
          <w:lang w:val="uk-UA"/>
        </w:rPr>
        <w:t xml:space="preserve">                                 </w:t>
      </w:r>
      <w:r w:rsidR="00C216CD" w:rsidRPr="008E58BD">
        <w:rPr>
          <w:bCs/>
          <w:szCs w:val="28"/>
          <w:u w:val="single"/>
          <w:lang w:val="uk-UA"/>
        </w:rPr>
        <w:t xml:space="preserve">Основ </w:t>
      </w:r>
      <w:proofErr w:type="spellStart"/>
      <w:r w:rsidR="00C216CD" w:rsidRPr="008E58BD">
        <w:rPr>
          <w:bCs/>
          <w:szCs w:val="28"/>
          <w:u w:val="single"/>
          <w:lang w:val="uk-UA"/>
        </w:rPr>
        <w:t>п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ог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амування</w:t>
      </w:r>
      <w:proofErr w:type="spellEnd"/>
      <w:r w:rsidR="00C216CD" w:rsidRPr="008E58BD">
        <w:rPr>
          <w:bCs/>
          <w:szCs w:val="28"/>
          <w:u w:val="single"/>
          <w:lang w:val="uk-UA"/>
        </w:rPr>
        <w:t xml:space="preserve">                                    </w:t>
      </w:r>
      <w:r w:rsidR="00C216CD" w:rsidRPr="008E58BD">
        <w:rPr>
          <w:bCs/>
          <w:color w:val="FFFFFF" w:themeColor="background1"/>
          <w:szCs w:val="28"/>
          <w:u w:val="single"/>
          <w:lang w:val="uk-UA"/>
        </w:rPr>
        <w:t>п</w:t>
      </w:r>
    </w:p>
    <w:p w14:paraId="5AA12DEB" w14:textId="3DC81524" w:rsidR="00BA36A0" w:rsidRPr="008E58BD" w:rsidRDefault="00BA36A0" w:rsidP="00AF4AA6">
      <w:pPr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(назва дисципліни)</w:t>
      </w:r>
    </w:p>
    <w:p w14:paraId="3FDFE3E4" w14:textId="77777777" w:rsidR="00C216CD" w:rsidRPr="008E58BD" w:rsidRDefault="00C216CD" w:rsidP="00AF4AA6">
      <w:pPr>
        <w:ind w:firstLine="0"/>
        <w:jc w:val="center"/>
        <w:rPr>
          <w:sz w:val="16"/>
          <w:lang w:val="uk-UA"/>
        </w:rPr>
      </w:pPr>
    </w:p>
    <w:p w14:paraId="15DBB64A" w14:textId="5BD4E815" w:rsidR="00BA36A0" w:rsidRPr="008E58BD" w:rsidRDefault="00BA36A0" w:rsidP="00C216CD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на тему:</w:t>
      </w:r>
      <w:r w:rsidR="00C216CD" w:rsidRPr="008E58BD">
        <w:rPr>
          <w:lang w:val="uk-UA"/>
        </w:rPr>
        <w:t xml:space="preserve"> </w:t>
      </w:r>
      <w:r w:rsidR="00C216CD" w:rsidRPr="008E58BD">
        <w:rPr>
          <w:u w:val="single"/>
          <w:lang w:val="uk-UA"/>
        </w:rPr>
        <w:t>«</w:t>
      </w:r>
      <w:r w:rsidR="00C216CD" w:rsidRPr="008E58BD">
        <w:rPr>
          <w:szCs w:val="28"/>
          <w:u w:val="single"/>
          <w:lang w:val="uk-UA"/>
        </w:rPr>
        <w:t xml:space="preserve">Шаховий </w:t>
      </w:r>
      <w:proofErr w:type="spellStart"/>
      <w:r w:rsidR="00C216CD" w:rsidRPr="008E58BD">
        <w:rPr>
          <w:szCs w:val="28"/>
          <w:u w:val="single"/>
          <w:lang w:val="uk-UA"/>
        </w:rPr>
        <w:t>т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енаже</w:t>
      </w:r>
      <w:r w:rsidR="00010F32">
        <w:rPr>
          <w:szCs w:val="28"/>
          <w:u w:val="single"/>
          <w:lang w:val="uk-UA"/>
        </w:rPr>
        <w:t>p</w:t>
      </w:r>
      <w:proofErr w:type="spellEnd"/>
      <w:r w:rsidR="00C216CD" w:rsidRPr="008E58BD">
        <w:rPr>
          <w:szCs w:val="28"/>
          <w:u w:val="single"/>
          <w:lang w:val="uk-UA"/>
        </w:rPr>
        <w:t>»</w:t>
      </w:r>
    </w:p>
    <w:p w14:paraId="643C3456" w14:textId="77777777" w:rsidR="00C216CD" w:rsidRPr="008E58BD" w:rsidRDefault="00C216CD" w:rsidP="00C216CD">
      <w:pPr>
        <w:ind w:firstLine="0"/>
        <w:jc w:val="center"/>
        <w:rPr>
          <w:lang w:val="uk-UA"/>
        </w:rPr>
      </w:pPr>
    </w:p>
    <w:p w14:paraId="28ECEBCF" w14:textId="5E913399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Студен</w:t>
      </w:r>
      <w:r w:rsidR="00C216CD" w:rsidRPr="008E58BD">
        <w:rPr>
          <w:szCs w:val="28"/>
          <w:lang w:val="uk-UA"/>
        </w:rPr>
        <w:t xml:space="preserve">ки </w:t>
      </w:r>
      <w:r w:rsidR="00C216CD" w:rsidRPr="008E58BD">
        <w:rPr>
          <w:szCs w:val="28"/>
          <w:u w:val="single"/>
          <w:lang w:val="uk-UA"/>
        </w:rPr>
        <w:t>1</w:t>
      </w:r>
      <w:r w:rsidRPr="008E58BD">
        <w:rPr>
          <w:szCs w:val="28"/>
          <w:lang w:val="uk-UA"/>
        </w:rPr>
        <w:t xml:space="preserve"> </w:t>
      </w:r>
      <w:proofErr w:type="spellStart"/>
      <w:r w:rsidRPr="008E58BD">
        <w:rPr>
          <w:szCs w:val="28"/>
          <w:lang w:val="uk-UA"/>
        </w:rPr>
        <w:t>ку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су</w:t>
      </w:r>
      <w:proofErr w:type="spellEnd"/>
      <w:r w:rsidRPr="008E58BD">
        <w:rPr>
          <w:szCs w:val="28"/>
          <w:lang w:val="uk-UA"/>
        </w:rPr>
        <w:t xml:space="preserve">, </w:t>
      </w:r>
      <w:proofErr w:type="spellStart"/>
      <w:r w:rsidRPr="008E58BD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упи</w:t>
      </w:r>
      <w:proofErr w:type="spellEnd"/>
      <w:r w:rsidRPr="008E58BD">
        <w:rPr>
          <w:szCs w:val="28"/>
          <w:lang w:val="uk-UA"/>
        </w:rPr>
        <w:t xml:space="preserve"> </w:t>
      </w:r>
      <w:r w:rsidR="00C216CD" w:rsidRPr="008E58BD">
        <w:rPr>
          <w:szCs w:val="28"/>
          <w:u w:val="single"/>
          <w:lang w:val="uk-UA"/>
        </w:rPr>
        <w:t>ІП-42</w:t>
      </w:r>
      <w:r w:rsidRPr="008E58BD">
        <w:rPr>
          <w:szCs w:val="28"/>
          <w:lang w:val="uk-UA"/>
        </w:rPr>
        <w:t xml:space="preserve"> </w:t>
      </w:r>
    </w:p>
    <w:p w14:paraId="110216D5" w14:textId="7C5E372C" w:rsidR="00C216CD" w:rsidRPr="008E58BD" w:rsidRDefault="00C216CD" w:rsidP="00484965">
      <w:pPr>
        <w:spacing w:line="276" w:lineRule="auto"/>
        <w:ind w:left="2977"/>
        <w:jc w:val="right"/>
        <w:rPr>
          <w:szCs w:val="28"/>
          <w:lang w:val="uk-UA"/>
        </w:rPr>
      </w:pPr>
      <w:proofErr w:type="spellStart"/>
      <w:r w:rsidRPr="008E58BD">
        <w:rPr>
          <w:szCs w:val="28"/>
          <w:lang w:val="uk-UA"/>
        </w:rPr>
        <w:t>Се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гієнко</w:t>
      </w:r>
      <w:proofErr w:type="spellEnd"/>
      <w:r w:rsidRPr="008E58BD">
        <w:rPr>
          <w:szCs w:val="28"/>
          <w:lang w:val="uk-UA"/>
        </w:rPr>
        <w:t xml:space="preserve"> Олени </w:t>
      </w:r>
      <w:proofErr w:type="spellStart"/>
      <w:r w:rsidRPr="008E58BD">
        <w:rPr>
          <w:szCs w:val="28"/>
          <w:lang w:val="uk-UA"/>
        </w:rPr>
        <w:t>Вікто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</w:t>
      </w:r>
      <w:proofErr w:type="spellEnd"/>
    </w:p>
    <w:p w14:paraId="65A1B8C7" w14:textId="39A7446B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Спеціальності 121 «</w:t>
      </w:r>
      <w:proofErr w:type="spellStart"/>
      <w:r w:rsidRPr="008E58BD">
        <w:rPr>
          <w:bCs/>
          <w:szCs w:val="28"/>
          <w:lang w:val="uk-UA"/>
        </w:rPr>
        <w:t>Інжене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ія</w:t>
      </w:r>
      <w:proofErr w:type="spellEnd"/>
      <w:r w:rsidRPr="008E58BD">
        <w:rPr>
          <w:bCs/>
          <w:szCs w:val="28"/>
          <w:lang w:val="uk-UA"/>
        </w:rPr>
        <w:t xml:space="preserve"> </w:t>
      </w:r>
      <w:proofErr w:type="spellStart"/>
      <w:r w:rsidRPr="008E58BD">
        <w:rPr>
          <w:bCs/>
          <w:szCs w:val="28"/>
          <w:lang w:val="uk-UA"/>
        </w:rPr>
        <w:t>п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ог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амного</w:t>
      </w:r>
      <w:proofErr w:type="spellEnd"/>
      <w:r w:rsidRPr="008E58BD">
        <w:rPr>
          <w:bCs/>
          <w:szCs w:val="28"/>
          <w:lang w:val="uk-UA"/>
        </w:rPr>
        <w:t xml:space="preserve"> забезпечення</w:t>
      </w:r>
      <w:r w:rsidRPr="008E58BD">
        <w:rPr>
          <w:szCs w:val="28"/>
          <w:lang w:val="uk-UA"/>
        </w:rPr>
        <w:t>»</w:t>
      </w:r>
    </w:p>
    <w:p w14:paraId="083AA7E0" w14:textId="77777777" w:rsidR="00BA36A0" w:rsidRPr="008E58BD" w:rsidRDefault="00BA36A0" w:rsidP="00484965">
      <w:pPr>
        <w:spacing w:line="276" w:lineRule="auto"/>
        <w:ind w:left="4248" w:firstLine="708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 </w:t>
      </w:r>
    </w:p>
    <w:p w14:paraId="4D470056" w14:textId="3C9DAB93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proofErr w:type="spellStart"/>
      <w:r w:rsidRPr="008E58BD">
        <w:rPr>
          <w:szCs w:val="28"/>
          <w:lang w:val="uk-UA"/>
        </w:rPr>
        <w:t>Ке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івник</w:t>
      </w:r>
      <w:proofErr w:type="spellEnd"/>
      <w:r w:rsidRPr="008E58BD">
        <w:rPr>
          <w:szCs w:val="28"/>
          <w:lang w:val="uk-UA"/>
        </w:rPr>
        <w:t xml:space="preserve"> </w:t>
      </w:r>
    </w:p>
    <w:p w14:paraId="30952BC6" w14:textId="4194F357" w:rsidR="00C216CD" w:rsidRPr="008E58BD" w:rsidRDefault="00C216CD" w:rsidP="00484965">
      <w:pPr>
        <w:spacing w:line="276" w:lineRule="auto"/>
        <w:ind w:left="2977"/>
        <w:jc w:val="right"/>
        <w:rPr>
          <w:szCs w:val="28"/>
          <w:u w:val="single"/>
          <w:lang w:val="uk-UA"/>
        </w:rPr>
      </w:pPr>
      <w:r w:rsidRPr="008E58BD">
        <w:rPr>
          <w:szCs w:val="28"/>
          <w:u w:val="single"/>
          <w:lang w:val="uk-UA"/>
        </w:rPr>
        <w:t xml:space="preserve">          доц. </w:t>
      </w:r>
      <w:proofErr w:type="spellStart"/>
      <w:r w:rsidRPr="008E58BD">
        <w:rPr>
          <w:szCs w:val="28"/>
          <w:u w:val="single"/>
          <w:lang w:val="uk-UA"/>
        </w:rPr>
        <w:t>Полупан</w:t>
      </w:r>
      <w:proofErr w:type="spellEnd"/>
      <w:r w:rsidRPr="008E58BD">
        <w:rPr>
          <w:szCs w:val="28"/>
          <w:u w:val="single"/>
          <w:lang w:val="uk-UA"/>
        </w:rPr>
        <w:t xml:space="preserve"> Ю.В.            </w:t>
      </w:r>
      <w:r w:rsidRPr="008E58BD">
        <w:rPr>
          <w:color w:val="FFFFFF" w:themeColor="background1"/>
          <w:szCs w:val="28"/>
          <w:u w:val="single"/>
          <w:lang w:val="uk-UA"/>
        </w:rPr>
        <w:t>.</w:t>
      </w:r>
    </w:p>
    <w:p w14:paraId="37E4B36B" w14:textId="35551D2D" w:rsidR="00BA36A0" w:rsidRPr="008E58BD" w:rsidRDefault="00BA36A0" w:rsidP="00484965">
      <w:pPr>
        <w:spacing w:line="276" w:lineRule="auto"/>
        <w:ind w:left="425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(посада, вчене звання, науковий ступінь, </w:t>
      </w:r>
      <w:proofErr w:type="spellStart"/>
      <w:r w:rsidRPr="008E58BD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ізвище</w:t>
      </w:r>
      <w:proofErr w:type="spellEnd"/>
      <w:r w:rsidRPr="008E58BD">
        <w:rPr>
          <w:szCs w:val="28"/>
          <w:lang w:val="uk-UA"/>
        </w:rPr>
        <w:t xml:space="preserve"> та ініціали) </w:t>
      </w:r>
    </w:p>
    <w:p w14:paraId="5BC3D0FB" w14:textId="77777777" w:rsidR="00BA36A0" w:rsidRPr="008E58BD" w:rsidRDefault="00BA36A0" w:rsidP="00484965">
      <w:pPr>
        <w:spacing w:line="276" w:lineRule="auto"/>
        <w:jc w:val="right"/>
        <w:rPr>
          <w:szCs w:val="28"/>
          <w:lang w:val="uk-UA"/>
        </w:rPr>
      </w:pPr>
    </w:p>
    <w:p w14:paraId="02352778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Кількість балів: _______________________</w:t>
      </w:r>
    </w:p>
    <w:p w14:paraId="4C37EADA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Національна оцінка ____________________</w:t>
      </w:r>
    </w:p>
    <w:tbl>
      <w:tblPr>
        <w:tblStyle w:val="a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4"/>
        <w:gridCol w:w="1760"/>
        <w:gridCol w:w="542"/>
        <w:gridCol w:w="4197"/>
      </w:tblGrid>
      <w:tr w:rsidR="00BA36A0" w:rsidRPr="008E58BD" w14:paraId="7084C372" w14:textId="77777777" w:rsidTr="008C6D05">
        <w:tc>
          <w:tcPr>
            <w:tcW w:w="1702" w:type="pct"/>
            <w:vAlign w:val="center"/>
          </w:tcPr>
          <w:p w14:paraId="70B133AA" w14:textId="77777777" w:rsidR="00BA36A0" w:rsidRPr="008E58BD" w:rsidRDefault="00BA36A0" w:rsidP="008C6D05">
            <w:pPr>
              <w:jc w:val="center"/>
            </w:pPr>
          </w:p>
          <w:p w14:paraId="5918048E" w14:textId="77777777" w:rsidR="00BA36A0" w:rsidRPr="008E58BD" w:rsidRDefault="00BA36A0" w:rsidP="008C6D05">
            <w:pPr>
              <w:jc w:val="center"/>
              <w:rPr>
                <w:szCs w:val="28"/>
              </w:rPr>
            </w:pPr>
            <w:r w:rsidRPr="008E58BD">
              <w:rPr>
                <w:szCs w:val="28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0973A8E9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3523A6A5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3BCE408" w14:textId="77777777" w:rsidR="00BA36A0" w:rsidRPr="008E58BD" w:rsidRDefault="00BA36A0" w:rsidP="008C6D05">
            <w:pPr>
              <w:jc w:val="center"/>
            </w:pPr>
          </w:p>
        </w:tc>
      </w:tr>
      <w:tr w:rsidR="00BA36A0" w:rsidRPr="008E58BD" w14:paraId="4D5A699D" w14:textId="77777777" w:rsidTr="008C6D05">
        <w:tc>
          <w:tcPr>
            <w:tcW w:w="1702" w:type="pct"/>
            <w:vAlign w:val="center"/>
          </w:tcPr>
          <w:p w14:paraId="304AE3A0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40B4AAA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03C37ED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13A1C3F" w14:textId="2F6FC91B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 xml:space="preserve">вчене звання, науковий ступінь, </w:t>
            </w:r>
            <w:proofErr w:type="spellStart"/>
            <w:r w:rsidRPr="008E58BD">
              <w:rPr>
                <w:sz w:val="16"/>
              </w:rPr>
              <w:t>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</w:t>
            </w:r>
            <w:proofErr w:type="spellEnd"/>
            <w:r w:rsidRPr="008E58BD">
              <w:rPr>
                <w:sz w:val="16"/>
              </w:rPr>
              <w:t xml:space="preserve"> та ініціали)</w:t>
            </w:r>
          </w:p>
        </w:tc>
      </w:tr>
      <w:tr w:rsidR="00BA36A0" w:rsidRPr="008E58BD" w14:paraId="5072416B" w14:textId="77777777" w:rsidTr="008C6D05">
        <w:tc>
          <w:tcPr>
            <w:tcW w:w="1702" w:type="pct"/>
            <w:vAlign w:val="center"/>
          </w:tcPr>
          <w:p w14:paraId="20929443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324E9B38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0CA574C2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427CFFE8" w14:textId="77777777" w:rsidR="00BA36A0" w:rsidRPr="008E58BD" w:rsidRDefault="00BA36A0" w:rsidP="008C6D05">
            <w:pPr>
              <w:jc w:val="center"/>
            </w:pPr>
          </w:p>
        </w:tc>
      </w:tr>
      <w:tr w:rsidR="00BA36A0" w:rsidRPr="008E58BD" w14:paraId="02A00E55" w14:textId="77777777" w:rsidTr="008C6D05">
        <w:tc>
          <w:tcPr>
            <w:tcW w:w="1702" w:type="pct"/>
            <w:vAlign w:val="center"/>
          </w:tcPr>
          <w:p w14:paraId="4A44936A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3D838C7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5906FA04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7BB24F7B" w14:textId="2FAD1143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 xml:space="preserve">вчене звання, науковий ступінь, </w:t>
            </w:r>
            <w:proofErr w:type="spellStart"/>
            <w:r w:rsidRPr="008E58BD">
              <w:rPr>
                <w:sz w:val="16"/>
              </w:rPr>
              <w:t>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</w:t>
            </w:r>
            <w:proofErr w:type="spellEnd"/>
            <w:r w:rsidRPr="008E58BD">
              <w:rPr>
                <w:sz w:val="16"/>
              </w:rPr>
              <w:t xml:space="preserve"> та ініціали)</w:t>
            </w:r>
          </w:p>
        </w:tc>
      </w:tr>
    </w:tbl>
    <w:p w14:paraId="368C0BDB" w14:textId="3A24F4F9" w:rsidR="00BA36A0" w:rsidRPr="008E58BD" w:rsidRDefault="00BA36A0" w:rsidP="00AF4AA6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Київ</w:t>
      </w:r>
      <w:r w:rsidR="004C037B" w:rsidRPr="008E58BD">
        <w:rPr>
          <w:szCs w:val="28"/>
          <w:lang w:val="uk-UA"/>
        </w:rPr>
        <w:t xml:space="preserve"> </w:t>
      </w:r>
      <w:r w:rsidR="00B85D91" w:rsidRPr="008E58BD">
        <w:rPr>
          <w:szCs w:val="28"/>
          <w:lang w:val="uk-UA"/>
        </w:rPr>
        <w:t>–</w:t>
      </w:r>
      <w:r w:rsidR="004C037B" w:rsidRPr="008E58BD">
        <w:rPr>
          <w:szCs w:val="28"/>
          <w:lang w:val="uk-UA"/>
        </w:rPr>
        <w:t xml:space="preserve"> </w:t>
      </w:r>
      <w:r w:rsidRPr="008E58BD">
        <w:rPr>
          <w:szCs w:val="28"/>
          <w:lang w:val="uk-UA"/>
        </w:rPr>
        <w:t>202</w:t>
      </w:r>
      <w:r w:rsidR="00C216CD" w:rsidRPr="008E58BD">
        <w:rPr>
          <w:szCs w:val="28"/>
          <w:lang w:val="uk-UA"/>
        </w:rPr>
        <w:t>5</w:t>
      </w:r>
      <w:r w:rsidRPr="008E58BD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ік</w:t>
      </w:r>
      <w:proofErr w:type="spellEnd"/>
    </w:p>
    <w:p w14:paraId="11088D33" w14:textId="101D9521" w:rsidR="00FB767D" w:rsidRPr="008E58BD" w:rsidRDefault="00FB767D">
      <w:pPr>
        <w:spacing w:after="200" w:line="276" w:lineRule="auto"/>
        <w:ind w:firstLine="0"/>
        <w:jc w:val="left"/>
        <w:rPr>
          <w:szCs w:val="28"/>
          <w:lang w:val="uk-UA"/>
        </w:rPr>
      </w:pPr>
      <w:r w:rsidRPr="008E58BD">
        <w:rPr>
          <w:szCs w:val="28"/>
          <w:lang w:val="uk-UA"/>
        </w:rPr>
        <w:br w:type="page"/>
      </w:r>
    </w:p>
    <w:p w14:paraId="15C91D1F" w14:textId="6764E5EC" w:rsidR="00433E42" w:rsidRPr="008E58BD" w:rsidRDefault="005C15E8" w:rsidP="00433E42">
      <w:pPr>
        <w:ind w:firstLine="0"/>
        <w:jc w:val="center"/>
        <w:rPr>
          <w:snapToGrid w:val="0"/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75199" wp14:editId="5500FE3C">
                <wp:simplePos x="0" y="0"/>
                <wp:positionH relativeFrom="column">
                  <wp:posOffset>5957570</wp:posOffset>
                </wp:positionH>
                <wp:positionV relativeFrom="paragraph">
                  <wp:posOffset>-569595</wp:posOffset>
                </wp:positionV>
                <wp:extent cx="533400" cy="426720"/>
                <wp:effectExtent l="0" t="0" r="0" b="0"/>
                <wp:wrapNone/>
                <wp:docPr id="189985197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A56BD" id="Прямоугольник 3" o:spid="_x0000_s1026" style="position:absolute;margin-left:469.1pt;margin-top:-44.85pt;width:42pt;height:3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" fillcolor="white [3201]" stroked="f" strokeweight="2pt"/>
            </w:pict>
          </mc:Fallback>
        </mc:AlternateContent>
      </w:r>
      <w:r w:rsidR="00433E42" w:rsidRPr="008E58BD">
        <w:rPr>
          <w:snapToGrid w:val="0"/>
          <w:lang w:val="uk-UA" w:eastAsia="ru-RU"/>
        </w:rPr>
        <w:t xml:space="preserve">КИЇВСЬКИЙ ПОЛІТЕХНІЧНИЙ ІНСТИТУТ ім. І. </w:t>
      </w:r>
      <w:proofErr w:type="spellStart"/>
      <w:r w:rsidR="00433E42" w:rsidRPr="008E58BD">
        <w:rPr>
          <w:snapToGrid w:val="0"/>
          <w:lang w:val="uk-UA" w:eastAsia="ru-RU"/>
        </w:rPr>
        <w:t>Сіко</w:t>
      </w:r>
      <w:r w:rsidR="00010F32">
        <w:rPr>
          <w:snapToGrid w:val="0"/>
          <w:lang w:val="uk-UA" w:eastAsia="ru-RU"/>
        </w:rPr>
        <w:t>p</w:t>
      </w:r>
      <w:r w:rsidR="00433E42" w:rsidRPr="008E58BD">
        <w:rPr>
          <w:snapToGrid w:val="0"/>
          <w:lang w:val="uk-UA" w:eastAsia="ru-RU"/>
        </w:rPr>
        <w:t>ського</w:t>
      </w:r>
      <w:proofErr w:type="spellEnd"/>
    </w:p>
    <w:p w14:paraId="5F6EF6CA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36736" behindDoc="0" locked="0" layoutInCell="0" allowOverlap="1" wp14:anchorId="71790E03" wp14:editId="22263324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6CD38" id="Прямая соединительная линия 24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4"/>
          <w:vertAlign w:val="subscript"/>
          <w:lang w:val="uk-UA" w:eastAsia="ru-RU"/>
        </w:rPr>
        <w:t>(назва вищого навчального закладу)</w:t>
      </w:r>
    </w:p>
    <w:p w14:paraId="3EFE9CFE" w14:textId="6F7E98FA" w:rsidR="00433E42" w:rsidRPr="008E58BD" w:rsidRDefault="00433E42" w:rsidP="00433E42">
      <w:pPr>
        <w:ind w:firstLine="0"/>
        <w:jc w:val="center"/>
        <w:rPr>
          <w:lang w:val="uk-UA" w:eastAsia="ru-RU"/>
        </w:rPr>
      </w:pPr>
      <w:proofErr w:type="spellStart"/>
      <w:r w:rsidRPr="008E58BD">
        <w:rPr>
          <w:lang w:val="uk-UA" w:eastAsia="ru-RU"/>
        </w:rPr>
        <w:t>Кафед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Pr="008E58BD">
        <w:rPr>
          <w:lang w:val="uk-UA" w:eastAsia="ru-RU"/>
        </w:rPr>
        <w:t>інфо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матики</w:t>
      </w:r>
      <w:proofErr w:type="spellEnd"/>
      <w:r w:rsidRPr="008E58BD">
        <w:rPr>
          <w:lang w:val="uk-UA" w:eastAsia="ru-RU"/>
        </w:rPr>
        <w:t xml:space="preserve"> та </w:t>
      </w:r>
      <w:proofErr w:type="spellStart"/>
      <w:r w:rsidRPr="008E58BD">
        <w:rPr>
          <w:lang w:val="uk-UA" w:eastAsia="ru-RU"/>
        </w:rPr>
        <w:t>п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ог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амної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Pr="008E58BD">
        <w:rPr>
          <w:lang w:val="uk-UA" w:eastAsia="ru-RU"/>
        </w:rPr>
        <w:t>інжене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ії</w:t>
      </w:r>
      <w:proofErr w:type="spellEnd"/>
    </w:p>
    <w:p w14:paraId="48D98E8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5D3E5544" w14:textId="18D1903B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Дисципліна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Основи </w:t>
      </w:r>
      <w:proofErr w:type="spellStart"/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ог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амування</w:t>
      </w:r>
      <w:proofErr w:type="spellEnd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. </w:t>
      </w:r>
      <w:proofErr w:type="spellStart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сова</w:t>
      </w:r>
      <w:proofErr w:type="spellEnd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</w:t>
      </w:r>
      <w:proofErr w:type="spellStart"/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обота</w:t>
      </w:r>
      <w:proofErr w:type="spellEnd"/>
    </w:p>
    <w:p w14:paraId="3B5A0BB0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87F2DB1" w14:textId="4B050F89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Нап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ям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«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ІПЗ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»</w:t>
      </w:r>
    </w:p>
    <w:p w14:paraId="12088F1C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</w:p>
    <w:p w14:paraId="6D66D44D" w14:textId="43F0CD38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с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1          </w:t>
      </w: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Г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упа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ІП-</w:t>
      </w:r>
      <w:r w:rsidR="00C216CD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42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Семест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2</w:t>
      </w:r>
    </w:p>
    <w:p w14:paraId="1CEB717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F6D378E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6BF8FB14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u w:val="single"/>
          <w:lang w:val="uk-UA" w:eastAsia="ru-RU"/>
        </w:rPr>
      </w:pPr>
    </w:p>
    <w:p w14:paraId="49C52CD2" w14:textId="77777777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ЗАВДАННЯ</w:t>
      </w:r>
    </w:p>
    <w:p w14:paraId="2C554630" w14:textId="1DD84B8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 xml:space="preserve">на </w:t>
      </w:r>
      <w:proofErr w:type="spellStart"/>
      <w:r w:rsidRPr="008E58BD">
        <w:rPr>
          <w:lang w:val="uk-UA" w:eastAsia="ru-RU"/>
        </w:rPr>
        <w:t>ку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сову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оботу</w:t>
      </w:r>
      <w:proofErr w:type="spellEnd"/>
      <w:r w:rsidRPr="008E58BD">
        <w:rPr>
          <w:lang w:val="uk-UA" w:eastAsia="ru-RU"/>
        </w:rPr>
        <w:t xml:space="preserve"> студента</w:t>
      </w:r>
    </w:p>
    <w:p w14:paraId="5E72675E" w14:textId="75547DF2" w:rsidR="00433E42" w:rsidRPr="008E58BD" w:rsidRDefault="00C216CD" w:rsidP="00433E42">
      <w:pPr>
        <w:keepNext/>
        <w:widowControl w:val="0"/>
        <w:shd w:val="clear" w:color="auto" w:fill="FFFFFF"/>
        <w:autoSpaceDE w:val="0"/>
        <w:autoSpaceDN w:val="0"/>
        <w:adjustRightInd w:val="0"/>
        <w:spacing w:before="120" w:line="240" w:lineRule="auto"/>
        <w:ind w:left="3232" w:firstLine="0"/>
        <w:jc w:val="left"/>
        <w:outlineLvl w:val="4"/>
        <w:rPr>
          <w:rFonts w:eastAsia="Times New Roman" w:cs="Times New Roman"/>
          <w:color w:val="000000"/>
          <w:spacing w:val="1"/>
          <w:szCs w:val="36"/>
          <w:lang w:val="uk-UA" w:eastAsia="ru-RU"/>
        </w:rPr>
      </w:pPr>
      <w:proofErr w:type="spellStart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Се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гієнко</w:t>
      </w:r>
      <w:proofErr w:type="spellEnd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 xml:space="preserve"> Олени </w:t>
      </w:r>
      <w:proofErr w:type="spellStart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Вікто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івни</w:t>
      </w:r>
      <w:proofErr w:type="spellEnd"/>
    </w:p>
    <w:p w14:paraId="65F4695F" w14:textId="0CD3DF10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2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u w:val="single"/>
          <w:vertAlign w:val="subscript"/>
          <w:lang w:val="uk-UA" w:eastAsia="uk-UA"/>
        </w:rPr>
        <mc:AlternateContent>
          <mc:Choice Requires="wps">
            <w:drawing>
              <wp:anchor distT="0" distB="0" distL="114300" distR="114300" simplePos="0" relativeHeight="251631616" behindDoc="0" locked="0" layoutInCell="0" allowOverlap="1" wp14:anchorId="530806B0" wp14:editId="2E84C2C6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5D1C92" id="Прямая соединительная линия 23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</w:t>
      </w:r>
      <w:proofErr w:type="spellStart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</w:t>
      </w:r>
      <w:proofErr w:type="spellEnd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, ім’я, по батькові</w:t>
      </w:r>
      <w:r w:rsidRPr="008E58BD">
        <w:rPr>
          <w:rFonts w:eastAsia="Times New Roman" w:cs="Times New Roman"/>
          <w:sz w:val="22"/>
          <w:szCs w:val="20"/>
          <w:vertAlign w:val="subscript"/>
          <w:lang w:val="uk-UA" w:eastAsia="ru-RU"/>
        </w:rPr>
        <w:t>)</w:t>
      </w:r>
    </w:p>
    <w:p w14:paraId="6C7B54C0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526F3186" w14:textId="43A9AEDD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64361C78" wp14:editId="3630DF7A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F0A312" id="Прямая соединительная линия 2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" o:allowincell="f"/>
            </w:pict>
          </mc:Fallback>
        </mc:AlternateContent>
      </w: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4688" behindDoc="0" locked="0" layoutInCell="0" allowOverlap="1" wp14:anchorId="11B4675B" wp14:editId="0BFA11FB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80BDA4" id="Прямая соединительная линия 2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1. Тема </w:t>
      </w:r>
      <w:proofErr w:type="spellStart"/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proofErr w:type="spellEnd"/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 xml:space="preserve">Шаховий </w:t>
      </w:r>
      <w:proofErr w:type="spellStart"/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енаже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proofErr w:type="spellEnd"/>
    </w:p>
    <w:p w14:paraId="3C32C8F8" w14:textId="3E94A93A" w:rsidR="00433E42" w:rsidRPr="008E58BD" w:rsidRDefault="004C037B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3ABFF4A4" wp14:editId="139088AD">
                <wp:simplePos x="0" y="0"/>
                <wp:positionH relativeFrom="column">
                  <wp:posOffset>-45720</wp:posOffset>
                </wp:positionH>
                <wp:positionV relativeFrom="paragraph">
                  <wp:posOffset>184626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66BDA5" id="Прямая соединительная линия 19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4.55pt" to="45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" o:allowincell="f"/>
            </w:pict>
          </mc:Fallback>
        </mc:AlternateContent>
      </w:r>
    </w:p>
    <w:p w14:paraId="03549529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0C8528A2" w14:textId="213F3B5A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9340DC0" wp14:editId="2AD81B0F">
                <wp:simplePos x="0" y="0"/>
                <wp:positionH relativeFrom="column">
                  <wp:posOffset>2933342</wp:posOffset>
                </wp:positionH>
                <wp:positionV relativeFrom="paragraph">
                  <wp:posOffset>183924</wp:posOffset>
                </wp:positionV>
                <wp:extent cx="2916895" cy="4445"/>
                <wp:effectExtent l="0" t="0" r="17145" b="2095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16895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C8BBAC" id="Прямая соединительная линия 18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95pt,14.5pt" to="460.6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2. </w:t>
      </w:r>
      <w:proofErr w:type="spellStart"/>
      <w:r w:rsidRPr="008E58BD">
        <w:rPr>
          <w:rFonts w:eastAsia="Times New Roman" w:cs="Times New Roman"/>
          <w:sz w:val="24"/>
          <w:szCs w:val="20"/>
          <w:lang w:val="uk-UA" w:eastAsia="ru-RU"/>
        </w:rPr>
        <w:t>Ст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ок</w:t>
      </w:r>
      <w:proofErr w:type="spellEnd"/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здачі студентом закінченої </w:t>
      </w:r>
      <w:proofErr w:type="spellStart"/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proofErr w:type="spellEnd"/>
    </w:p>
    <w:p w14:paraId="7227A79D" w14:textId="27CDEB6C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43135E" wp14:editId="3F92C97E">
                <wp:simplePos x="0" y="0"/>
                <wp:positionH relativeFrom="column">
                  <wp:posOffset>1800225</wp:posOffset>
                </wp:positionH>
                <wp:positionV relativeFrom="paragraph">
                  <wp:posOffset>177800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625AB2" id="Прямая соединительная линия 17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4pt" to="458.5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"/>
            </w:pict>
          </mc:Fallback>
        </mc:AlternateContent>
      </w: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8784" behindDoc="0" locked="0" layoutInCell="0" allowOverlap="1" wp14:anchorId="16F4C24F" wp14:editId="7D48C5B4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B33889" id="Прямая соединительная линия 16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" o:allowincell="f"/>
            </w:pict>
          </mc:Fallback>
        </mc:AlternateContent>
      </w:r>
      <w:r w:rsidRPr="008E58BD">
        <w:rPr>
          <w:sz w:val="24"/>
          <w:lang w:val="uk-UA"/>
        </w:rPr>
        <w:t xml:space="preserve">3. Вихідні дані до </w: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оботи</w:t>
      </w:r>
      <w:proofErr w:type="spellEnd"/>
      <w:r w:rsidR="00C216CD" w:rsidRPr="008E58BD">
        <w:rPr>
          <w:sz w:val="24"/>
          <w:lang w:val="uk-UA"/>
        </w:rPr>
        <w:t xml:space="preserve">    додаток А, технічне завдання</w:t>
      </w:r>
    </w:p>
    <w:p w14:paraId="7656220D" w14:textId="32560210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7760" behindDoc="0" locked="0" layoutInCell="0" allowOverlap="1" wp14:anchorId="47157C8E" wp14:editId="6BD58FE9">
                <wp:simplePos x="0" y="0"/>
                <wp:positionH relativeFrom="column">
                  <wp:posOffset>-45720</wp:posOffset>
                </wp:positionH>
                <wp:positionV relativeFrom="paragraph">
                  <wp:posOffset>209550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A5582D" id="Прямая соединительная линия 14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6.5pt" to="457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oF+AEAAJsDAAAOAAAAZHJzL2Uyb0RvYy54bWysU82O0zAQviPxDpbvNG1F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" o:allowincell="f"/>
            </w:pict>
          </mc:Fallback>
        </mc:AlternateContent>
      </w:r>
    </w:p>
    <w:p w14:paraId="61653BD7" w14:textId="77777777" w:rsidR="002D4D41" w:rsidRPr="008E58BD" w:rsidRDefault="002D4D41" w:rsidP="002D4D41">
      <w:pPr>
        <w:ind w:firstLine="0"/>
        <w:rPr>
          <w:sz w:val="24"/>
          <w:lang w:val="uk-UA"/>
        </w:rPr>
      </w:pPr>
    </w:p>
    <w:p w14:paraId="03B58F56" w14:textId="10337D0B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9808" behindDoc="0" locked="0" layoutInCell="0" allowOverlap="1" wp14:anchorId="3535BE67" wp14:editId="7AFED1DB">
                <wp:simplePos x="0" y="0"/>
                <wp:positionH relativeFrom="column">
                  <wp:posOffset>-45720</wp:posOffset>
                </wp:positionH>
                <wp:positionV relativeFrom="paragraph">
                  <wp:posOffset>201930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D01FC7" id="Прямая соединительная линия 13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5.9pt" to="457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Q9+AEAAJsDAAAOAAAAZHJzL2Uyb0RvYy54bWysU82O0zAQviPxDpbvNG1R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" o:allowincell="f"/>
            </w:pict>
          </mc:Fallback>
        </mc:AlternateContent>
      </w:r>
    </w:p>
    <w:p w14:paraId="6E45791D" w14:textId="6A3F491F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sz w:val="24"/>
          <w:lang w:val="uk-UA"/>
        </w:rPr>
        <w:t>4. Зміст пояснювальної записки (</w:t>
      </w:r>
      <w:proofErr w:type="spellStart"/>
      <w:r w:rsidRPr="008E58BD">
        <w:rPr>
          <w:sz w:val="24"/>
          <w:lang w:val="uk-UA"/>
        </w:rPr>
        <w:t>пе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елік</w:t>
      </w:r>
      <w:proofErr w:type="spellEnd"/>
      <w:r w:rsidRPr="008E58BD">
        <w:rPr>
          <w:sz w:val="24"/>
          <w:lang w:val="uk-UA"/>
        </w:rPr>
        <w:t xml:space="preserve"> питань, які підлягають </w: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оз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обці</w:t>
      </w:r>
      <w:proofErr w:type="spellEnd"/>
      <w:r w:rsidRPr="008E58BD">
        <w:rPr>
          <w:sz w:val="24"/>
          <w:lang w:val="uk-UA"/>
        </w:rPr>
        <w:t>)</w:t>
      </w:r>
    </w:p>
    <w:p w14:paraId="7A443B14" w14:textId="16D995DB" w:rsidR="002D4D41" w:rsidRPr="008E58BD" w:rsidRDefault="0032683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u w:val="none"/>
        </w:rPr>
        <w:t xml:space="preserve">Постановка задачі, </w:t>
      </w:r>
      <w:proofErr w:type="spellStart"/>
      <w:r w:rsidRPr="008E58BD">
        <w:rPr>
          <w:u w:val="none"/>
        </w:rPr>
        <w:t>тео</w:t>
      </w:r>
      <w:r w:rsidR="00010F32">
        <w:rPr>
          <w:u w:val="none"/>
        </w:rPr>
        <w:t>p</w:t>
      </w:r>
      <w:r w:rsidRPr="008E58BD">
        <w:rPr>
          <w:u w:val="none"/>
        </w:rPr>
        <w:t>етичні</w:t>
      </w:r>
      <w:proofErr w:type="spellEnd"/>
      <w:r w:rsidRPr="008E58BD">
        <w:rPr>
          <w:u w:val="none"/>
        </w:rPr>
        <w:t xml:space="preserve"> відомості, опис </w:t>
      </w:r>
      <w:proofErr w:type="spellStart"/>
      <w:r w:rsidRPr="008E58BD">
        <w:rPr>
          <w:u w:val="none"/>
        </w:rPr>
        <w:t>алго</w:t>
      </w:r>
      <w:r w:rsidR="00010F32">
        <w:rPr>
          <w:u w:val="none"/>
        </w:rPr>
        <w:t>p</w:t>
      </w:r>
      <w:r w:rsidRPr="008E58BD">
        <w:rPr>
          <w:u w:val="none"/>
        </w:rPr>
        <w:t>итмів</w:t>
      </w:r>
      <w:proofErr w:type="spellEnd"/>
      <w:r w:rsidRPr="008E58BD">
        <w:rPr>
          <w:u w:val="none"/>
        </w:rPr>
        <w:t xml:space="preserve">, опис </w:t>
      </w:r>
      <w:proofErr w:type="spellStart"/>
      <w:r w:rsidRPr="008E58BD">
        <w:rPr>
          <w:u w:val="none"/>
        </w:rPr>
        <w:t>п</w:t>
      </w:r>
      <w:r w:rsidR="00010F32">
        <w:rPr>
          <w:u w:val="none"/>
        </w:rPr>
        <w:t>p</w:t>
      </w:r>
      <w:r w:rsidRPr="008E58BD">
        <w:rPr>
          <w:u w:val="none"/>
        </w:rPr>
        <w:t>ог</w:t>
      </w:r>
      <w:r w:rsidR="00010F32">
        <w:rPr>
          <w:u w:val="none"/>
        </w:rPr>
        <w:t>p</w:t>
      </w:r>
      <w:r w:rsidRPr="008E58BD">
        <w:rPr>
          <w:u w:val="none"/>
        </w:rPr>
        <w:t>амного</w:t>
      </w:r>
      <w:proofErr w:type="spellEnd"/>
      <w:r w:rsidRPr="008E58BD">
        <w:rPr>
          <w:u w:val="none"/>
        </w:rPr>
        <w:t xml:space="preserve"> </w:t>
      </w:r>
    </w:p>
    <w:p w14:paraId="269B5DB0" w14:textId="49AE1971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C5477C" wp14:editId="1CC5B446">
                <wp:simplePos x="0" y="0"/>
                <wp:positionH relativeFrom="column">
                  <wp:posOffset>4022</wp:posOffset>
                </wp:positionH>
                <wp:positionV relativeFrom="paragraph">
                  <wp:posOffset>23495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28165E" id="Прямая соединительная линия 12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1.85pt" to="462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lZ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"/>
            </w:pict>
          </mc:Fallback>
        </mc:AlternateContent>
      </w:r>
      <w:r w:rsidRPr="008E58BD">
        <w:rPr>
          <w:sz w:val="24"/>
          <w:lang w:val="uk-UA"/>
        </w:rPr>
        <w:t xml:space="preserve">забезпечення, тестування </w:t>
      </w:r>
      <w:proofErr w:type="spellStart"/>
      <w:r w:rsidRPr="008E58BD">
        <w:rPr>
          <w:sz w:val="24"/>
          <w:lang w:val="uk-UA"/>
        </w:rPr>
        <w:t>п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ог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амного</w:t>
      </w:r>
      <w:proofErr w:type="spellEnd"/>
      <w:r w:rsidRPr="008E58BD">
        <w:rPr>
          <w:sz w:val="24"/>
          <w:lang w:val="uk-UA"/>
        </w:rPr>
        <w:t xml:space="preserve"> забезпечення, </w:t>
      </w:r>
      <w:proofErr w:type="spellStart"/>
      <w:r w:rsidRPr="008E58BD">
        <w:rPr>
          <w:sz w:val="24"/>
          <w:lang w:val="uk-UA"/>
        </w:rPr>
        <w:t>інст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укція</w:t>
      </w:r>
      <w:proofErr w:type="spellEnd"/>
      <w:r w:rsidRPr="008E58BD">
        <w:rPr>
          <w:sz w:val="24"/>
          <w:lang w:val="uk-UA"/>
        </w:rPr>
        <w:t xml:space="preserve"> </w:t>
      </w:r>
      <w:proofErr w:type="spellStart"/>
      <w:r w:rsidRPr="008E58BD">
        <w:rPr>
          <w:sz w:val="24"/>
          <w:lang w:val="uk-UA"/>
        </w:rPr>
        <w:t>ко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истувача</w:t>
      </w:r>
      <w:proofErr w:type="spellEnd"/>
      <w:r w:rsidRPr="008E58BD">
        <w:rPr>
          <w:sz w:val="24"/>
          <w:lang w:val="uk-UA"/>
        </w:rPr>
        <w:t>, аналіз</w:t>
      </w:r>
    </w:p>
    <w:p w14:paraId="3165E050" w14:textId="6B0AD7A9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5D29B6" wp14:editId="67A1A2B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59B24" id="Прямая соединительная линия 11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OcnwT5AQAAmwMAAA4AAAAAAAAAAAAAAAAALgIAAGRy&#10;cy9lMm9Eb2MueG1sUEsBAi0AFAAGAAgAAAAhADXB5B/ZAAAABAEAAA8AAAAAAAAAAAAAAAAAUwQA&#10;AGRycy9kb3ducmV2LnhtbFBLBQYAAAAABAAEAPMAAABZBQAAAAA=&#10;"/>
            </w:pict>
          </mc:Fallback>
        </mc:AlternateConten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езультатів</w:t>
      </w:r>
      <w:proofErr w:type="spellEnd"/>
      <w:r w:rsidRPr="008E58BD">
        <w:rPr>
          <w:sz w:val="24"/>
          <w:lang w:val="uk-UA"/>
        </w:rPr>
        <w:t>.</w:t>
      </w:r>
    </w:p>
    <w:p w14:paraId="2C5B1975" w14:textId="70FB8C90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4D37056" wp14:editId="3EEB4228">
                <wp:simplePos x="0" y="0"/>
                <wp:positionH relativeFrom="column">
                  <wp:posOffset>-19685</wp:posOffset>
                </wp:positionH>
                <wp:positionV relativeFrom="paragraph">
                  <wp:posOffset>27305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CB9CF5" id="Прямая соединительная линия 9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5pt,2.15pt" to="460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"/>
            </w:pict>
          </mc:Fallback>
        </mc:AlternateContent>
      </w:r>
    </w:p>
    <w:p w14:paraId="7439E8F0" w14:textId="5459FA47" w:rsidR="00E869BE" w:rsidRPr="008E58BD" w:rsidRDefault="00E869BE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AE353FB" wp14:editId="6255DAE9">
                <wp:simplePos x="0" y="0"/>
                <wp:positionH relativeFrom="column">
                  <wp:posOffset>22860</wp:posOffset>
                </wp:positionH>
                <wp:positionV relativeFrom="paragraph">
                  <wp:posOffset>19050</wp:posOffset>
                </wp:positionV>
                <wp:extent cx="5871845" cy="0"/>
                <wp:effectExtent l="13335" t="12065" r="10795" b="6985"/>
                <wp:wrapNone/>
                <wp:docPr id="1422495640" name="Прямая соединительная линия 142249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7C59A" id="Прямая соединительная линия 1422495640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1.5pt" to="464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"/>
            </w:pict>
          </mc:Fallback>
        </mc:AlternateContent>
      </w:r>
    </w:p>
    <w:p w14:paraId="3DEC606A" w14:textId="58FD45C0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6F0722" wp14:editId="12BC0972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26218" id="Прямая соединительная линия 10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2G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BsnYb5AQAAmwMAAA4AAAAAAAAAAAAAAAAALgIAAGRy&#10;cy9lMm9Eb2MueG1sUEsBAi0AFAAGAAgAAAAhADXB5B/ZAAAABAEAAA8AAAAAAAAAAAAAAAAAUwQA&#10;AGRycy9kb3ducmV2LnhtbFBLBQYAAAAABAAEAPMAAABZBQAAAAA=&#10;"/>
            </w:pict>
          </mc:Fallback>
        </mc:AlternateContent>
      </w:r>
    </w:p>
    <w:p w14:paraId="303BA437" w14:textId="392F804F" w:rsidR="002D4D41" w:rsidRPr="008E58BD" w:rsidRDefault="00E869BE" w:rsidP="002D4D41">
      <w:pPr>
        <w:pStyle w:val="af2"/>
        <w:spacing w:before="120"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562DE73" wp14:editId="52C30400">
                <wp:simplePos x="0" y="0"/>
                <wp:positionH relativeFrom="column">
                  <wp:posOffset>-7620</wp:posOffset>
                </wp:positionH>
                <wp:positionV relativeFrom="paragraph">
                  <wp:posOffset>19685</wp:posOffset>
                </wp:positionV>
                <wp:extent cx="5871845" cy="0"/>
                <wp:effectExtent l="0" t="0" r="0" b="0"/>
                <wp:wrapNone/>
                <wp:docPr id="1619584433" name="Прямая соединительная линия 161958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1D8CC" id="Прямая соединительная линия 161958443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1.55pt" to="461.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"/>
            </w:pict>
          </mc:Fallback>
        </mc:AlternateContent>
      </w:r>
      <w:r w:rsidR="002D4D41" w:rsidRPr="008E58BD">
        <w:rPr>
          <w:u w:val="none"/>
        </w:rPr>
        <w:t xml:space="preserve">5. </w:t>
      </w:r>
      <w:proofErr w:type="spellStart"/>
      <w:r w:rsidR="002D4D41" w:rsidRPr="008E58BD">
        <w:rPr>
          <w:u w:val="none"/>
        </w:rPr>
        <w:t>Пе</w:t>
      </w:r>
      <w:r w:rsidR="00010F32">
        <w:rPr>
          <w:u w:val="none"/>
        </w:rPr>
        <w:t>p</w:t>
      </w:r>
      <w:r w:rsidR="002D4D41" w:rsidRPr="008E58BD">
        <w:rPr>
          <w:u w:val="none"/>
        </w:rPr>
        <w:t>елік</w:t>
      </w:r>
      <w:proofErr w:type="spellEnd"/>
      <w:r w:rsidR="002D4D41" w:rsidRPr="008E58BD">
        <w:rPr>
          <w:u w:val="none"/>
        </w:rPr>
        <w:t xml:space="preserve"> </w:t>
      </w:r>
      <w:proofErr w:type="spellStart"/>
      <w:r w:rsidR="002D4D41" w:rsidRPr="008E58BD">
        <w:rPr>
          <w:u w:val="none"/>
        </w:rPr>
        <w:t>г</w:t>
      </w:r>
      <w:r w:rsidR="00010F32">
        <w:rPr>
          <w:u w:val="none"/>
        </w:rPr>
        <w:t>p</w:t>
      </w:r>
      <w:r w:rsidR="002D4D41" w:rsidRPr="008E58BD">
        <w:rPr>
          <w:u w:val="none"/>
        </w:rPr>
        <w:t>афічного</w:t>
      </w:r>
      <w:proofErr w:type="spellEnd"/>
      <w:r w:rsidR="002D4D41" w:rsidRPr="008E58BD">
        <w:rPr>
          <w:u w:val="none"/>
        </w:rPr>
        <w:t xml:space="preserve"> </w:t>
      </w:r>
      <w:proofErr w:type="spellStart"/>
      <w:r w:rsidR="002D4D41" w:rsidRPr="008E58BD">
        <w:rPr>
          <w:u w:val="none"/>
        </w:rPr>
        <w:t>мате</w:t>
      </w:r>
      <w:r w:rsidR="00010F32">
        <w:rPr>
          <w:u w:val="none"/>
        </w:rPr>
        <w:t>p</w:t>
      </w:r>
      <w:r w:rsidR="002D4D41" w:rsidRPr="008E58BD">
        <w:rPr>
          <w:u w:val="none"/>
        </w:rPr>
        <w:t>іалу</w:t>
      </w:r>
      <w:proofErr w:type="spellEnd"/>
      <w:r w:rsidR="002D4D41" w:rsidRPr="008E58BD">
        <w:rPr>
          <w:u w:val="none"/>
        </w:rPr>
        <w:t xml:space="preserve"> (з точним зазначенням обов’язкових </w:t>
      </w:r>
      <w:proofErr w:type="spellStart"/>
      <w:r w:rsidR="002D4D41" w:rsidRPr="008E58BD">
        <w:rPr>
          <w:u w:val="none"/>
        </w:rPr>
        <w:t>к</w:t>
      </w:r>
      <w:r w:rsidR="00010F32">
        <w:rPr>
          <w:u w:val="none"/>
        </w:rPr>
        <w:t>p</w:t>
      </w:r>
      <w:r w:rsidR="002D4D41" w:rsidRPr="008E58BD">
        <w:rPr>
          <w:u w:val="none"/>
        </w:rPr>
        <w:t>еслень</w:t>
      </w:r>
      <w:proofErr w:type="spellEnd"/>
      <w:r w:rsidR="002D4D41" w:rsidRPr="008E58BD">
        <w:rPr>
          <w:u w:val="none"/>
        </w:rPr>
        <w:t>)</w:t>
      </w:r>
    </w:p>
    <w:p w14:paraId="7B17A66C" w14:textId="77777777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55587245" w14:textId="7C359E59" w:rsidR="002D4D41" w:rsidRPr="008E58BD" w:rsidRDefault="00943DB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8BE520" wp14:editId="1E7D4693">
                <wp:simplePos x="0" y="0"/>
                <wp:positionH relativeFrom="column">
                  <wp:posOffset>45720</wp:posOffset>
                </wp:positionH>
                <wp:positionV relativeFrom="paragraph">
                  <wp:posOffset>248285</wp:posOffset>
                </wp:positionV>
                <wp:extent cx="5871845" cy="0"/>
                <wp:effectExtent l="0" t="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801660" id="Прямая соединительная линия 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6pt,19.55pt" to="465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"/>
            </w:pict>
          </mc:Fallback>
        </mc:AlternateContent>
      </w:r>
      <w:r w:rsidR="00E869BE"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6636B1B" wp14:editId="47092F52">
                <wp:simplePos x="0" y="0"/>
                <wp:positionH relativeFrom="column">
                  <wp:posOffset>22860</wp:posOffset>
                </wp:positionH>
                <wp:positionV relativeFrom="paragraph">
                  <wp:posOffset>12065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377D43" id="Прямая соединительная линия 5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.95pt" to="464.1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"/>
            </w:pict>
          </mc:Fallback>
        </mc:AlternateContent>
      </w:r>
    </w:p>
    <w:p w14:paraId="3759545C" w14:textId="620BDD4C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79060D8F" w14:textId="45F4DA92" w:rsidR="002D4D41" w:rsidRPr="008E58BD" w:rsidRDefault="002D4D41" w:rsidP="002D4D41">
      <w:pPr>
        <w:pStyle w:val="af2"/>
        <w:spacing w:line="360" w:lineRule="auto"/>
        <w:ind w:left="0" w:right="0"/>
      </w:pPr>
      <w:r w:rsidRPr="008E58BD">
        <w:rPr>
          <w:noProof/>
          <w:sz w:val="22"/>
          <w:lang w:eastAsia="uk-U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E95A45" wp14:editId="4669464A">
                <wp:simplePos x="0" y="0"/>
                <wp:positionH relativeFrom="column">
                  <wp:posOffset>1673154</wp:posOffset>
                </wp:positionH>
                <wp:positionV relativeFrom="paragraph">
                  <wp:posOffset>179235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0F2093" id="Прямая соединительная линия 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75pt,14.1pt" to="461.7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"/>
            </w:pict>
          </mc:Fallback>
        </mc:AlternateContent>
      </w:r>
      <w:r w:rsidRPr="008E58BD">
        <w:rPr>
          <w:u w:val="none"/>
        </w:rPr>
        <w:t>6. Дата видачі завдання</w:t>
      </w:r>
      <w:r w:rsidRPr="008E58BD">
        <w:t xml:space="preserve"> </w:t>
      </w:r>
    </w:p>
    <w:p w14:paraId="6B748E04" w14:textId="77777777" w:rsidR="00433E42" w:rsidRPr="008E58BD" w:rsidRDefault="00433E42" w:rsidP="002D4D41">
      <w:pPr>
        <w:widowControl w:val="0"/>
        <w:autoSpaceDE w:val="0"/>
        <w:autoSpaceDN w:val="0"/>
        <w:adjustRightInd w:val="0"/>
        <w:spacing w:line="276" w:lineRule="auto"/>
        <w:ind w:firstLine="0"/>
        <w:jc w:val="left"/>
        <w:rPr>
          <w:rFonts w:eastAsia="Times New Roman" w:cs="Times New Roman"/>
          <w:b/>
          <w:sz w:val="22"/>
          <w:szCs w:val="20"/>
          <w:lang w:val="uk-UA" w:eastAsia="ru-RU"/>
        </w:rPr>
      </w:pPr>
    </w:p>
    <w:p w14:paraId="767431E2" w14:textId="11D49489" w:rsidR="00463C43" w:rsidRPr="008E58BD" w:rsidRDefault="005C15E8" w:rsidP="00463C43">
      <w:pPr>
        <w:pStyle w:val="af0"/>
        <w:rPr>
          <w:b w:val="0"/>
          <w:bCs w:val="0"/>
          <w:sz w:val="28"/>
          <w:szCs w:val="28"/>
        </w:rPr>
      </w:pPr>
      <w:r w:rsidRPr="008E58BD">
        <w:rPr>
          <w:b w:val="0"/>
          <w:bCs w:val="0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E3356E" wp14:editId="4FBA5521">
                <wp:simplePos x="0" y="0"/>
                <wp:positionH relativeFrom="column">
                  <wp:posOffset>5797550</wp:posOffset>
                </wp:positionH>
                <wp:positionV relativeFrom="paragraph">
                  <wp:posOffset>-546735</wp:posOffset>
                </wp:positionV>
                <wp:extent cx="617220" cy="541020"/>
                <wp:effectExtent l="0" t="0" r="0" b="0"/>
                <wp:wrapNone/>
                <wp:docPr id="202459745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4DE20" id="Прямоугольник 4" o:spid="_x0000_s1026" style="position:absolute;margin-left:456.5pt;margin-top:-43.05pt;width:48.6pt;height:4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" fillcolor="white [3201]" stroked="f" strokeweight="2pt"/>
            </w:pict>
          </mc:Fallback>
        </mc:AlternateContent>
      </w:r>
      <w:r w:rsidR="00463C43" w:rsidRPr="008E58BD">
        <w:rPr>
          <w:b w:val="0"/>
          <w:bCs w:val="0"/>
          <w:sz w:val="28"/>
          <w:szCs w:val="28"/>
        </w:rPr>
        <w:t>КАЛЕНДА</w:t>
      </w:r>
      <w:r w:rsidR="00010F32">
        <w:rPr>
          <w:b w:val="0"/>
          <w:bCs w:val="0"/>
          <w:sz w:val="28"/>
          <w:szCs w:val="28"/>
        </w:rPr>
        <w:t>P</w:t>
      </w:r>
      <w:r w:rsidR="00463C43" w:rsidRPr="008E58BD">
        <w:rPr>
          <w:b w:val="0"/>
          <w:bCs w:val="0"/>
          <w:sz w:val="28"/>
          <w:szCs w:val="28"/>
        </w:rPr>
        <w:t>НИЙ ПЛАН</w:t>
      </w:r>
    </w:p>
    <w:p w14:paraId="62AAAE4D" w14:textId="77777777" w:rsidR="00463C43" w:rsidRPr="008E58BD" w:rsidRDefault="00463C43" w:rsidP="00463C43">
      <w:pPr>
        <w:pStyle w:val="af0"/>
        <w:spacing w:before="0" w:line="240" w:lineRule="auto"/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28"/>
        <w:gridCol w:w="4938"/>
        <w:gridCol w:w="1848"/>
        <w:gridCol w:w="1683"/>
      </w:tblGrid>
      <w:tr w:rsidR="00463C43" w:rsidRPr="008E58BD" w14:paraId="1EC91FD8" w14:textId="77777777" w:rsidTr="00203F7A">
        <w:trPr>
          <w:trHeight w:val="734"/>
        </w:trPr>
        <w:tc>
          <w:tcPr>
            <w:tcW w:w="633" w:type="pct"/>
          </w:tcPr>
          <w:p w14:paraId="48ED9BE9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2546" w:type="pct"/>
          </w:tcPr>
          <w:p w14:paraId="5E830E9D" w14:textId="7F72A3BC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Назва етапів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64D4761F" w14:textId="10F9C4A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мін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виконання етапів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868" w:type="pct"/>
          </w:tcPr>
          <w:p w14:paraId="45C48257" w14:textId="08E6BF76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Підписи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івника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>, студента</w:t>
            </w:r>
          </w:p>
        </w:tc>
      </w:tr>
      <w:tr w:rsidR="00463C43" w:rsidRPr="008E58BD" w14:paraId="11704C8E" w14:textId="77777777" w:rsidTr="00203F7A">
        <w:trPr>
          <w:trHeight w:val="394"/>
        </w:trPr>
        <w:tc>
          <w:tcPr>
            <w:tcW w:w="633" w:type="pct"/>
          </w:tcPr>
          <w:p w14:paraId="24D76BF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1.</w:t>
            </w:r>
          </w:p>
        </w:tc>
        <w:tc>
          <w:tcPr>
            <w:tcW w:w="2546" w:type="pct"/>
          </w:tcPr>
          <w:p w14:paraId="775511E1" w14:textId="57BCCDC0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От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имання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теми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159BE55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18B9229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2EB4CA" w14:textId="77777777" w:rsidTr="00203F7A">
        <w:trPr>
          <w:trHeight w:val="499"/>
        </w:trPr>
        <w:tc>
          <w:tcPr>
            <w:tcW w:w="633" w:type="pct"/>
          </w:tcPr>
          <w:p w14:paraId="1C358D5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2.</w:t>
            </w:r>
          </w:p>
        </w:tc>
        <w:tc>
          <w:tcPr>
            <w:tcW w:w="2546" w:type="pct"/>
          </w:tcPr>
          <w:p w14:paraId="4D7B634C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Підготовка ТЗ </w:t>
            </w:r>
          </w:p>
        </w:tc>
        <w:tc>
          <w:tcPr>
            <w:tcW w:w="953" w:type="pct"/>
          </w:tcPr>
          <w:p w14:paraId="119D32A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56ACF48D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60635C" w14:paraId="6A0CC1AF" w14:textId="77777777" w:rsidTr="00203F7A">
        <w:trPr>
          <w:trHeight w:val="499"/>
        </w:trPr>
        <w:tc>
          <w:tcPr>
            <w:tcW w:w="633" w:type="pct"/>
          </w:tcPr>
          <w:p w14:paraId="4EDA94F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3.</w:t>
            </w:r>
          </w:p>
        </w:tc>
        <w:tc>
          <w:tcPr>
            <w:tcW w:w="2546" w:type="pct"/>
          </w:tcPr>
          <w:p w14:paraId="329234BB" w14:textId="527D472E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Пошук та вивчення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літе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ату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питань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2DFDB1B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789793C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E6C6C20" w14:textId="77777777" w:rsidTr="00203F7A">
        <w:trPr>
          <w:trHeight w:val="499"/>
        </w:trPr>
        <w:tc>
          <w:tcPr>
            <w:tcW w:w="633" w:type="pct"/>
          </w:tcPr>
          <w:p w14:paraId="066F3D9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4.</w:t>
            </w:r>
          </w:p>
        </w:tc>
        <w:tc>
          <w:tcPr>
            <w:tcW w:w="2546" w:type="pct"/>
          </w:tcPr>
          <w:p w14:paraId="749B0D6A" w14:textId="1B49D40C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сцена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ію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7B5E9ED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7801216E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60635C" w14:paraId="482622D3" w14:textId="77777777" w:rsidTr="00203F7A">
        <w:trPr>
          <w:trHeight w:val="499"/>
        </w:trPr>
        <w:tc>
          <w:tcPr>
            <w:tcW w:w="633" w:type="pct"/>
          </w:tcPr>
          <w:p w14:paraId="007CE88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52F097BF" w14:textId="6B0CE5E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сцена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ію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</w:p>
        </w:tc>
        <w:tc>
          <w:tcPr>
            <w:tcW w:w="953" w:type="pct"/>
          </w:tcPr>
          <w:p w14:paraId="72FA500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07DD197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60635C" w14:paraId="4A1CACE6" w14:textId="77777777" w:rsidTr="00203F7A">
        <w:trPr>
          <w:trHeight w:val="499"/>
        </w:trPr>
        <w:tc>
          <w:tcPr>
            <w:tcW w:w="633" w:type="pct"/>
          </w:tcPr>
          <w:p w14:paraId="7A12CE8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5.</w:t>
            </w:r>
          </w:p>
        </w:tc>
        <w:tc>
          <w:tcPr>
            <w:tcW w:w="2546" w:type="pct"/>
          </w:tcPr>
          <w:p w14:paraId="3E89A44D" w14:textId="1E942DF9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(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вибі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)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алго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итму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C037B" w:rsidRPr="008E58BD">
              <w:rPr>
                <w:snapToGrid w:val="0"/>
                <w:color w:val="000000"/>
                <w:sz w:val="24"/>
                <w:lang w:val="uk-UA"/>
              </w:rPr>
              <w:t>озв’язання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задач</w:t>
            </w:r>
          </w:p>
        </w:tc>
        <w:tc>
          <w:tcPr>
            <w:tcW w:w="953" w:type="pct"/>
          </w:tcPr>
          <w:p w14:paraId="4170EBA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240E0D3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CC243ED" w14:textId="77777777" w:rsidTr="00203F7A">
        <w:trPr>
          <w:trHeight w:val="499"/>
        </w:trPr>
        <w:tc>
          <w:tcPr>
            <w:tcW w:w="633" w:type="pct"/>
          </w:tcPr>
          <w:p w14:paraId="4921D1D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317B05BC" w14:textId="21D9438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алго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итму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</w:p>
        </w:tc>
        <w:tc>
          <w:tcPr>
            <w:tcW w:w="953" w:type="pct"/>
          </w:tcPr>
          <w:p w14:paraId="5797C9B9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7522A28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60635C" w14:paraId="229465C8" w14:textId="77777777" w:rsidTr="00203F7A">
        <w:trPr>
          <w:trHeight w:val="499"/>
        </w:trPr>
        <w:tc>
          <w:tcPr>
            <w:tcW w:w="633" w:type="pct"/>
          </w:tcPr>
          <w:p w14:paraId="53B4B32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7.</w:t>
            </w:r>
          </w:p>
        </w:tc>
        <w:tc>
          <w:tcPr>
            <w:tcW w:w="2546" w:type="pct"/>
          </w:tcPr>
          <w:p w14:paraId="56492FF6" w14:textId="2B97EB43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інте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фейсу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истувача</w:t>
            </w:r>
            <w:proofErr w:type="spellEnd"/>
          </w:p>
        </w:tc>
        <w:tc>
          <w:tcPr>
            <w:tcW w:w="953" w:type="pct"/>
          </w:tcPr>
          <w:p w14:paraId="50C1DFEF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38B8BF6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667E0274" w14:textId="77777777" w:rsidTr="00203F7A">
        <w:trPr>
          <w:trHeight w:val="499"/>
        </w:trPr>
        <w:tc>
          <w:tcPr>
            <w:tcW w:w="633" w:type="pct"/>
          </w:tcPr>
          <w:p w14:paraId="3211717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8.</w:t>
            </w:r>
          </w:p>
        </w:tc>
        <w:tc>
          <w:tcPr>
            <w:tcW w:w="2546" w:type="pct"/>
          </w:tcPr>
          <w:p w14:paraId="6239AFF9" w14:textId="0DB7BE51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амного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забезпечення</w:t>
            </w:r>
          </w:p>
        </w:tc>
        <w:tc>
          <w:tcPr>
            <w:tcW w:w="953" w:type="pct"/>
          </w:tcPr>
          <w:p w14:paraId="5A20DEF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3A15843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18B52FC" w14:textId="77777777" w:rsidTr="00203F7A">
        <w:trPr>
          <w:trHeight w:val="499"/>
        </w:trPr>
        <w:tc>
          <w:tcPr>
            <w:tcW w:w="633" w:type="pct"/>
          </w:tcPr>
          <w:p w14:paraId="0B30F92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9.</w:t>
            </w:r>
          </w:p>
        </w:tc>
        <w:tc>
          <w:tcPr>
            <w:tcW w:w="2546" w:type="pct"/>
          </w:tcPr>
          <w:p w14:paraId="70D22A6C" w14:textId="1AD351AA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Налагодження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ахункової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частини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49B25D5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5AB44A1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60635C" w14:paraId="0540C45C" w14:textId="77777777" w:rsidTr="00203F7A">
        <w:trPr>
          <w:trHeight w:val="250"/>
        </w:trPr>
        <w:tc>
          <w:tcPr>
            <w:tcW w:w="633" w:type="pct"/>
          </w:tcPr>
          <w:p w14:paraId="68FB665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10.</w:t>
            </w:r>
          </w:p>
        </w:tc>
        <w:tc>
          <w:tcPr>
            <w:tcW w:w="2546" w:type="pct"/>
          </w:tcPr>
          <w:p w14:paraId="0F91D473" w14:textId="5B76B108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та налагодження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інте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фейсної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частини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68900622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784835B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D5F40E1" w14:textId="77777777" w:rsidTr="00203F7A">
        <w:trPr>
          <w:trHeight w:val="499"/>
        </w:trPr>
        <w:tc>
          <w:tcPr>
            <w:tcW w:w="633" w:type="pct"/>
          </w:tcPr>
          <w:p w14:paraId="20B9B70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11.</w:t>
            </w:r>
          </w:p>
        </w:tc>
        <w:tc>
          <w:tcPr>
            <w:tcW w:w="2546" w:type="pct"/>
          </w:tcPr>
          <w:p w14:paraId="0FAFEEA0" w14:textId="7D9AF76C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набо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тестів для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конт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ольного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икладу</w:t>
            </w:r>
            <w:proofErr w:type="spellEnd"/>
          </w:p>
        </w:tc>
        <w:tc>
          <w:tcPr>
            <w:tcW w:w="953" w:type="pct"/>
          </w:tcPr>
          <w:p w14:paraId="6B622A7E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300510B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736849C6" w14:textId="77777777" w:rsidTr="00203F7A">
        <w:trPr>
          <w:trHeight w:val="499"/>
        </w:trPr>
        <w:tc>
          <w:tcPr>
            <w:tcW w:w="633" w:type="pct"/>
          </w:tcPr>
          <w:p w14:paraId="5A48D00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12.</w:t>
            </w:r>
          </w:p>
        </w:tc>
        <w:tc>
          <w:tcPr>
            <w:tcW w:w="2546" w:type="pct"/>
          </w:tcPr>
          <w:p w14:paraId="36608F27" w14:textId="0E4EB97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Тестування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3160AE60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650E5F3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3A2F8C75" w14:textId="77777777" w:rsidTr="00203F7A">
        <w:trPr>
          <w:trHeight w:val="250"/>
        </w:trPr>
        <w:tc>
          <w:tcPr>
            <w:tcW w:w="633" w:type="pct"/>
          </w:tcPr>
          <w:p w14:paraId="02E32DFD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13.</w:t>
            </w:r>
          </w:p>
        </w:tc>
        <w:tc>
          <w:tcPr>
            <w:tcW w:w="2546" w:type="pct"/>
          </w:tcPr>
          <w:p w14:paraId="6067FC87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Підготовка пояснювальної записки</w:t>
            </w:r>
          </w:p>
        </w:tc>
        <w:tc>
          <w:tcPr>
            <w:tcW w:w="953" w:type="pct"/>
          </w:tcPr>
          <w:p w14:paraId="104FBB0A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5DC719A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45F4B86" w14:textId="77777777" w:rsidTr="00203F7A">
        <w:trPr>
          <w:trHeight w:val="250"/>
        </w:trPr>
        <w:tc>
          <w:tcPr>
            <w:tcW w:w="633" w:type="pct"/>
          </w:tcPr>
          <w:p w14:paraId="4D2C433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14.</w:t>
            </w:r>
          </w:p>
        </w:tc>
        <w:tc>
          <w:tcPr>
            <w:tcW w:w="2546" w:type="pct"/>
          </w:tcPr>
          <w:p w14:paraId="361B5F3C" w14:textId="1A7C20D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Здача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на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еві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proofErr w:type="spellEnd"/>
          </w:p>
        </w:tc>
        <w:tc>
          <w:tcPr>
            <w:tcW w:w="953" w:type="pct"/>
          </w:tcPr>
          <w:p w14:paraId="53215AD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41A7908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56D06B" w14:textId="77777777" w:rsidTr="00203F7A">
        <w:trPr>
          <w:trHeight w:val="383"/>
        </w:trPr>
        <w:tc>
          <w:tcPr>
            <w:tcW w:w="633" w:type="pct"/>
          </w:tcPr>
          <w:p w14:paraId="66E1496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15.</w:t>
            </w:r>
          </w:p>
        </w:tc>
        <w:tc>
          <w:tcPr>
            <w:tcW w:w="2546" w:type="pct"/>
          </w:tcPr>
          <w:p w14:paraId="6BC968E0" w14:textId="06F92802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Захист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28C95AA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  <w:tc>
          <w:tcPr>
            <w:tcW w:w="868" w:type="pct"/>
          </w:tcPr>
          <w:p w14:paraId="4FA692B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</w:tbl>
    <w:p w14:paraId="19386E76" w14:textId="77777777" w:rsidR="004E37CF" w:rsidRPr="008E58BD" w:rsidRDefault="004E37CF" w:rsidP="00463C43">
      <w:pPr>
        <w:ind w:firstLine="0"/>
        <w:rPr>
          <w:lang w:val="uk-UA"/>
        </w:rPr>
      </w:pPr>
    </w:p>
    <w:p w14:paraId="28732420" w14:textId="77777777" w:rsidR="00704A77" w:rsidRPr="008E58BD" w:rsidRDefault="00704A77" w:rsidP="0044341E">
      <w:pPr>
        <w:ind w:firstLine="0"/>
        <w:rPr>
          <w:lang w:val="uk-UA" w:eastAsia="ru-RU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32AA11A0" wp14:editId="3A60C16F">
                <wp:simplePos x="0" y="0"/>
                <wp:positionH relativeFrom="column">
                  <wp:posOffset>638810</wp:posOffset>
                </wp:positionH>
                <wp:positionV relativeFrom="paragraph">
                  <wp:posOffset>256540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9316F9" id="Прямая соединительная линия 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.3pt,20.2pt" to="179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" o:allowincell="f"/>
            </w:pict>
          </mc:Fallback>
        </mc:AlternateContent>
      </w:r>
      <w:r w:rsidRPr="008E58BD">
        <w:rPr>
          <w:lang w:val="uk-UA" w:eastAsia="ru-RU"/>
        </w:rPr>
        <w:t>Студент</w:t>
      </w:r>
    </w:p>
    <w:p w14:paraId="643DB7E3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 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(підпис)</w:t>
      </w:r>
    </w:p>
    <w:p w14:paraId="2EC47E9F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14:paraId="433A569B" w14:textId="205DAB6B" w:rsidR="00704A77" w:rsidRPr="008E58BD" w:rsidRDefault="0044341E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9720498" wp14:editId="2CE98F20">
                <wp:simplePos x="0" y="0"/>
                <wp:positionH relativeFrom="column">
                  <wp:posOffset>4107180</wp:posOffset>
                </wp:positionH>
                <wp:positionV relativeFrom="paragraph">
                  <wp:posOffset>204470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DC264F" id="Прямая соединительная линия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4pt,16.1pt" to="453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" o:allowincell="f"/>
            </w:pict>
          </mc:Fallback>
        </mc:AlternateContent>
      </w:r>
      <w:r w:rsidR="00704A77"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118F682" wp14:editId="17248343">
                <wp:simplePos x="0" y="0"/>
                <wp:positionH relativeFrom="column">
                  <wp:posOffset>774700</wp:posOffset>
                </wp:positionH>
                <wp:positionV relativeFrom="paragraph">
                  <wp:posOffset>202565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E462CC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15.95pt" to="190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" o:allowincell="f"/>
            </w:pict>
          </mc:Fallback>
        </mc:AlternateContent>
      </w:r>
      <w:proofErr w:type="spellStart"/>
      <w:r w:rsidR="00704A77" w:rsidRPr="008E58BD">
        <w:rPr>
          <w:rFonts w:eastAsia="Times New Roman" w:cs="Times New Roman"/>
          <w:szCs w:val="28"/>
          <w:lang w:val="uk-UA" w:eastAsia="ru-RU"/>
        </w:rPr>
        <w:t>Ке</w:t>
      </w:r>
      <w:r w:rsidR="00010F32">
        <w:rPr>
          <w:rFonts w:eastAsia="Times New Roman" w:cs="Times New Roman"/>
          <w:szCs w:val="28"/>
          <w:lang w:val="uk-UA" w:eastAsia="ru-RU"/>
        </w:rPr>
        <w:t>p</w:t>
      </w:r>
      <w:r w:rsidR="00704A77" w:rsidRPr="008E58BD">
        <w:rPr>
          <w:rFonts w:eastAsia="Times New Roman" w:cs="Times New Roman"/>
          <w:szCs w:val="28"/>
          <w:lang w:val="uk-UA" w:eastAsia="ru-RU"/>
        </w:rPr>
        <w:t>івник</w:t>
      </w:r>
      <w:proofErr w:type="spellEnd"/>
      <w:r w:rsidR="00704A77" w:rsidRPr="008E58BD">
        <w:rPr>
          <w:rFonts w:eastAsia="Times New Roman" w:cs="Times New Roman"/>
          <w:szCs w:val="28"/>
          <w:lang w:val="uk-UA" w:eastAsia="ru-RU"/>
        </w:rPr>
        <w:t xml:space="preserve">                                                                              </w:t>
      </w:r>
      <w:r w:rsidR="00EF7EC5"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Pr="008E58BD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="00326831" w:rsidRPr="008E58BD">
        <w:rPr>
          <w:rFonts w:eastAsia="Times New Roman" w:cs="Times New Roman"/>
          <w:szCs w:val="28"/>
          <w:lang w:val="uk-UA" w:eastAsia="ru-RU"/>
        </w:rPr>
        <w:t>Полупан</w:t>
      </w:r>
      <w:proofErr w:type="spellEnd"/>
      <w:r w:rsidR="00326831" w:rsidRPr="008E58BD">
        <w:rPr>
          <w:rFonts w:eastAsia="Times New Roman" w:cs="Times New Roman"/>
          <w:szCs w:val="28"/>
          <w:lang w:val="uk-UA" w:eastAsia="ru-RU"/>
        </w:rPr>
        <w:t xml:space="preserve"> Ю.В.</w:t>
      </w:r>
    </w:p>
    <w:p w14:paraId="30193EAB" w14:textId="6227E9DE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</w:t>
      </w:r>
      <w:r w:rsidR="0044341E"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(підпис)                                                                                          </w:t>
      </w:r>
      <w:r w:rsidR="0044341E"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 (</w:t>
      </w:r>
      <w:proofErr w:type="spellStart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</w:t>
      </w:r>
      <w:proofErr w:type="spellEnd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, ім’я, по батькові)</w:t>
      </w:r>
    </w:p>
    <w:p w14:paraId="5385EF1A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</w:p>
    <w:p w14:paraId="54328F23" w14:textId="358C631B" w:rsidR="00704A77" w:rsidRPr="008E58BD" w:rsidRDefault="00B85D91" w:rsidP="0044341E">
      <w:pPr>
        <w:ind w:firstLine="0"/>
        <w:rPr>
          <w:lang w:val="uk-UA" w:eastAsia="ru-RU"/>
        </w:rPr>
      </w:pPr>
      <w:r w:rsidRPr="008E58BD">
        <w:rPr>
          <w:lang w:val="uk-UA" w:eastAsia="ru-RU"/>
        </w:rPr>
        <w:t>«</w:t>
      </w:r>
      <w:r w:rsidR="00704A77" w:rsidRPr="008E58BD">
        <w:rPr>
          <w:lang w:val="uk-UA" w:eastAsia="ru-RU"/>
        </w:rPr>
        <w:t>___</w:t>
      </w:r>
      <w:r w:rsidRPr="008E58BD">
        <w:rPr>
          <w:lang w:val="uk-UA" w:eastAsia="ru-RU"/>
        </w:rPr>
        <w:t>»</w:t>
      </w:r>
      <w:r w:rsidR="00704A77" w:rsidRPr="008E58BD">
        <w:rPr>
          <w:lang w:val="uk-UA" w:eastAsia="ru-RU"/>
        </w:rPr>
        <w:t xml:space="preserve"> __________________20__ </w:t>
      </w:r>
      <w:r w:rsidR="00010F32">
        <w:rPr>
          <w:lang w:val="uk-UA" w:eastAsia="ru-RU"/>
        </w:rPr>
        <w:t>p</w:t>
      </w:r>
      <w:r w:rsidR="00704A77" w:rsidRPr="008E58BD">
        <w:rPr>
          <w:lang w:val="uk-UA" w:eastAsia="ru-RU"/>
        </w:rPr>
        <w:t>.</w:t>
      </w:r>
    </w:p>
    <w:p w14:paraId="047E083E" w14:textId="77777777" w:rsidR="004E37CF" w:rsidRPr="008E58BD" w:rsidRDefault="004E37CF" w:rsidP="00541323">
      <w:pPr>
        <w:ind w:left="709" w:firstLine="0"/>
        <w:rPr>
          <w:lang w:val="uk-UA"/>
        </w:rPr>
      </w:pPr>
    </w:p>
    <w:p w14:paraId="405562C7" w14:textId="489DB099" w:rsidR="00663390" w:rsidRPr="008E58BD" w:rsidRDefault="00663390">
      <w:pPr>
        <w:spacing w:after="200" w:line="276" w:lineRule="auto"/>
        <w:ind w:firstLine="0"/>
        <w:jc w:val="left"/>
        <w:rPr>
          <w:lang w:val="uk-UA"/>
        </w:rPr>
      </w:pPr>
      <w:r w:rsidRPr="008E58BD">
        <w:rPr>
          <w:lang w:val="uk-UA"/>
        </w:rPr>
        <w:br w:type="page"/>
      </w:r>
    </w:p>
    <w:p w14:paraId="67ED9318" w14:textId="2F82FBAB" w:rsidR="003D66EE" w:rsidRPr="008E58BD" w:rsidRDefault="005C15E8" w:rsidP="003D66EE">
      <w:pPr>
        <w:ind w:firstLine="0"/>
        <w:jc w:val="center"/>
        <w:rPr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D93FB" wp14:editId="6ECC6380">
                <wp:simplePos x="0" y="0"/>
                <wp:positionH relativeFrom="column">
                  <wp:posOffset>5728970</wp:posOffset>
                </wp:positionH>
                <wp:positionV relativeFrom="paragraph">
                  <wp:posOffset>-561975</wp:posOffset>
                </wp:positionV>
                <wp:extent cx="807720" cy="685800"/>
                <wp:effectExtent l="0" t="0" r="0" b="0"/>
                <wp:wrapNone/>
                <wp:docPr id="146863231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82C16" id="Прямоугольник 5" o:spid="_x0000_s1026" style="position:absolute;margin-left:451.1pt;margin-top:-44.25pt;width:63.6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" fillcolor="white [3201]" stroked="f" strokeweight="2pt"/>
            </w:pict>
          </mc:Fallback>
        </mc:AlternateContent>
      </w:r>
      <w:r w:rsidR="007E6C25" w:rsidRPr="008E58BD">
        <w:rPr>
          <w:lang w:val="uk-UA" w:eastAsia="ru-RU"/>
        </w:rPr>
        <w:t>АНОТАЦІЯ</w:t>
      </w:r>
    </w:p>
    <w:p w14:paraId="2030F582" w14:textId="77777777" w:rsidR="003D66EE" w:rsidRPr="008E58BD" w:rsidRDefault="003D66EE" w:rsidP="003D66EE">
      <w:pPr>
        <w:jc w:val="center"/>
        <w:rPr>
          <w:lang w:val="uk-UA"/>
        </w:rPr>
      </w:pPr>
    </w:p>
    <w:p w14:paraId="11474463" w14:textId="07665EFD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Пояснювальна записка до </w:t>
      </w:r>
      <w:proofErr w:type="spellStart"/>
      <w:r w:rsidRPr="008E58BD">
        <w:rPr>
          <w:lang w:val="uk-UA"/>
        </w:rPr>
        <w:t>ку</w:t>
      </w:r>
      <w:r w:rsidR="00010F32">
        <w:rPr>
          <w:lang w:val="uk-UA"/>
        </w:rPr>
        <w:t>p</w:t>
      </w:r>
      <w:r w:rsidRPr="008E58BD">
        <w:rPr>
          <w:lang w:val="uk-UA"/>
        </w:rPr>
        <w:t>сової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: </w:t>
      </w:r>
      <w:r w:rsidR="00D61FC6" w:rsidRPr="00D61FC6">
        <w:t>117</w:t>
      </w:r>
      <w:r w:rsidRPr="00D61FC6">
        <w:rPr>
          <w:lang w:val="uk-UA"/>
        </w:rPr>
        <w:t xml:space="preserve"> </w:t>
      </w:r>
      <w:proofErr w:type="spellStart"/>
      <w:r w:rsidRPr="00D61FC6">
        <w:rPr>
          <w:lang w:val="uk-UA"/>
        </w:rPr>
        <w:t>сто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інок</w:t>
      </w:r>
      <w:proofErr w:type="spellEnd"/>
      <w:r w:rsidRPr="00D61FC6">
        <w:rPr>
          <w:lang w:val="uk-UA"/>
        </w:rPr>
        <w:t>, 2</w:t>
      </w:r>
      <w:r w:rsidR="00D61FC6" w:rsidRPr="00D61FC6">
        <w:t>6</w:t>
      </w:r>
      <w:r w:rsidRPr="00D61FC6">
        <w:rPr>
          <w:lang w:val="uk-UA"/>
        </w:rPr>
        <w:t xml:space="preserve"> </w:t>
      </w:r>
      <w:proofErr w:type="spellStart"/>
      <w:r w:rsidR="00010F32" w:rsidRPr="00D61FC6">
        <w:rPr>
          <w:lang w:val="uk-UA"/>
        </w:rPr>
        <w:t>p</w:t>
      </w:r>
      <w:r w:rsidRPr="00D61FC6">
        <w:rPr>
          <w:lang w:val="uk-UA"/>
        </w:rPr>
        <w:t>исунк</w:t>
      </w:r>
      <w:r w:rsidR="00D61FC6" w:rsidRPr="00D61FC6">
        <w:rPr>
          <w:lang w:val="uk-UA"/>
        </w:rPr>
        <w:t>ів</w:t>
      </w:r>
      <w:proofErr w:type="spellEnd"/>
      <w:r w:rsidRPr="00D61FC6">
        <w:rPr>
          <w:lang w:val="uk-UA"/>
        </w:rPr>
        <w:t>, 2</w:t>
      </w:r>
      <w:r w:rsidR="00D61FC6" w:rsidRPr="00D61FC6">
        <w:rPr>
          <w:lang w:val="uk-UA"/>
        </w:rPr>
        <w:t>6</w:t>
      </w:r>
      <w:r w:rsidRPr="00D61FC6">
        <w:rPr>
          <w:lang w:val="uk-UA"/>
        </w:rPr>
        <w:t xml:space="preserve"> таблиць, </w:t>
      </w:r>
      <w:r w:rsidR="00D61FC6" w:rsidRPr="00D61FC6">
        <w:rPr>
          <w:lang w:val="uk-UA"/>
        </w:rPr>
        <w:t>7</w:t>
      </w:r>
      <w:r w:rsidR="004C037B" w:rsidRPr="00D61FC6">
        <w:rPr>
          <w:lang w:val="uk-UA"/>
        </w:rPr>
        <w:t xml:space="preserve"> </w:t>
      </w:r>
      <w:r w:rsidRPr="00D61FC6">
        <w:rPr>
          <w:lang w:val="uk-UA"/>
        </w:rPr>
        <w:t>посилан</w:t>
      </w:r>
      <w:r w:rsidR="00D61FC6" w:rsidRPr="00D61FC6">
        <w:rPr>
          <w:lang w:val="uk-UA"/>
        </w:rPr>
        <w:t>ь</w:t>
      </w:r>
      <w:r w:rsidRPr="00D61FC6">
        <w:rPr>
          <w:lang w:val="uk-UA"/>
        </w:rPr>
        <w:t>.</w:t>
      </w:r>
    </w:p>
    <w:p w14:paraId="76173A5E" w14:textId="6B3F2E89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Мета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:  </w:t>
      </w:r>
      <w:r w:rsidR="00EF7EC5" w:rsidRPr="008E58BD">
        <w:rPr>
          <w:lang w:val="uk-UA"/>
        </w:rPr>
        <w:t xml:space="preserve">забезпечення </w:t>
      </w:r>
      <w:proofErr w:type="spellStart"/>
      <w:r w:rsidR="00010F32">
        <w:rPr>
          <w:lang w:val="uk-UA"/>
        </w:rPr>
        <w:t>p</w:t>
      </w:r>
      <w:r w:rsidR="00EF7EC5" w:rsidRPr="008E58BD">
        <w:rPr>
          <w:lang w:val="uk-UA"/>
        </w:rPr>
        <w:t>озв’язання</w:t>
      </w:r>
      <w:proofErr w:type="spellEnd"/>
      <w:r w:rsidR="00EF7EC5" w:rsidRPr="008E58BD">
        <w:rPr>
          <w:lang w:val="uk-UA"/>
        </w:rPr>
        <w:t xml:space="preserve"> задач моделювання шахових </w:t>
      </w:r>
      <w:proofErr w:type="spellStart"/>
      <w:r w:rsidR="00EF7EC5" w:rsidRPr="008E58BD">
        <w:rPr>
          <w:lang w:val="uk-UA"/>
        </w:rPr>
        <w:t>па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тій</w:t>
      </w:r>
      <w:proofErr w:type="spellEnd"/>
      <w:r w:rsidR="00EF7EC5" w:rsidRPr="008E58BD">
        <w:rPr>
          <w:lang w:val="uk-UA"/>
        </w:rPr>
        <w:t xml:space="preserve">, аналізу </w:t>
      </w:r>
      <w:proofErr w:type="spellStart"/>
      <w:r w:rsidR="00EF7EC5" w:rsidRPr="008E58BD">
        <w:rPr>
          <w:lang w:val="uk-UA"/>
        </w:rPr>
        <w:t>ст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атегій</w:t>
      </w:r>
      <w:proofErr w:type="spellEnd"/>
      <w:r w:rsidR="00EF7EC5" w:rsidRPr="008E58BD">
        <w:rPr>
          <w:lang w:val="uk-UA"/>
        </w:rPr>
        <w:t xml:space="preserve"> та тактичних </w:t>
      </w:r>
      <w:proofErr w:type="spellStart"/>
      <w:r w:rsidR="00EF7EC5" w:rsidRPr="008E58BD">
        <w:rPr>
          <w:lang w:val="uk-UA"/>
        </w:rPr>
        <w:t>манев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ів</w:t>
      </w:r>
      <w:proofErr w:type="spellEnd"/>
      <w:r w:rsidR="00EF7EC5" w:rsidRPr="008E58BD">
        <w:rPr>
          <w:lang w:val="uk-UA"/>
        </w:rPr>
        <w:t xml:space="preserve"> шляхом </w:t>
      </w:r>
      <w:proofErr w:type="spellStart"/>
      <w:r w:rsidR="00010F32">
        <w:rPr>
          <w:lang w:val="uk-UA"/>
        </w:rPr>
        <w:t>p</w:t>
      </w:r>
      <w:r w:rsidR="00EF7EC5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обки</w:t>
      </w:r>
      <w:proofErr w:type="spellEnd"/>
      <w:r w:rsidR="00EF7EC5" w:rsidRPr="008E58BD">
        <w:rPr>
          <w:lang w:val="uk-UA"/>
        </w:rPr>
        <w:t xml:space="preserve"> </w:t>
      </w:r>
      <w:proofErr w:type="spellStart"/>
      <w:r w:rsidR="00EF7EC5"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активного</w:t>
      </w:r>
      <w:proofErr w:type="spellEnd"/>
      <w:r w:rsidR="00EF7EC5" w:rsidRPr="008E58BD">
        <w:rPr>
          <w:lang w:val="uk-UA"/>
        </w:rPr>
        <w:t xml:space="preserve"> шахового </w:t>
      </w:r>
      <w:proofErr w:type="spellStart"/>
      <w:r w:rsidR="00EF7EC5" w:rsidRPr="008E58BD">
        <w:rPr>
          <w:lang w:val="uk-UA"/>
        </w:rPr>
        <w:t>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</w:t>
      </w:r>
      <w:proofErr w:type="spellEnd"/>
      <w:r w:rsidR="00EF7EC5" w:rsidRPr="008E58BD">
        <w:rPr>
          <w:lang w:val="uk-UA"/>
        </w:rPr>
        <w:t xml:space="preserve">. </w:t>
      </w:r>
    </w:p>
    <w:p w14:paraId="2C739424" w14:textId="0B37C1AE" w:rsidR="003B64D5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Вивчено методи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шахових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оаналізовано</w:t>
      </w:r>
      <w:proofErr w:type="spellEnd"/>
      <w:r w:rsidRPr="008E58BD">
        <w:rPr>
          <w:lang w:val="uk-UA"/>
        </w:rPr>
        <w:t xml:space="preserve"> основні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инципи</w:t>
      </w:r>
      <w:proofErr w:type="spellEnd"/>
      <w:r w:rsidRPr="008E58BD">
        <w:rPr>
          <w:lang w:val="uk-UA"/>
        </w:rPr>
        <w:t xml:space="preserve"> побудови шахових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proofErr w:type="spellEnd"/>
      <w:r w:rsidRPr="008E58BD">
        <w:rPr>
          <w:lang w:val="uk-UA"/>
        </w:rPr>
        <w:t xml:space="preserve"> та їх оптимізації.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облено</w:t>
      </w:r>
      <w:proofErr w:type="spellEnd"/>
      <w:r w:rsidRPr="008E58BD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итми</w:t>
      </w:r>
      <w:proofErr w:type="spellEnd"/>
      <w:r w:rsidRPr="008E58BD">
        <w:rPr>
          <w:lang w:val="uk-UA"/>
        </w:rPr>
        <w:t xml:space="preserve"> методів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ходів, </w:t>
      </w:r>
      <w:proofErr w:type="spellStart"/>
      <w:r w:rsidRPr="008E58BD">
        <w:rPr>
          <w:lang w:val="uk-UA"/>
        </w:rPr>
        <w:t>гене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можливих ходів,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озпізнавання</w:t>
      </w:r>
      <w:proofErr w:type="spellEnd"/>
      <w:r w:rsidRPr="008E58BD">
        <w:rPr>
          <w:lang w:val="uk-UA"/>
        </w:rPr>
        <w:t xml:space="preserve"> шаху і мату, аналізу позиції,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опонентів з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та альфа-бета відсічення для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ізних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івнів</w:t>
      </w:r>
      <w:proofErr w:type="spellEnd"/>
      <w:r w:rsidRPr="008E58BD">
        <w:rPr>
          <w:lang w:val="uk-UA"/>
        </w:rPr>
        <w:t xml:space="preserve"> складності, налаштування та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шахових позицій,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шаховим годинником,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пішаків,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proofErr w:type="spellEnd"/>
      <w:r w:rsidRPr="008E58BD">
        <w:rPr>
          <w:lang w:val="uk-UA"/>
        </w:rPr>
        <w:t>.</w:t>
      </w:r>
    </w:p>
    <w:p w14:paraId="6906E924" w14:textId="77777777" w:rsidR="003B64D5" w:rsidRPr="008E58BD" w:rsidRDefault="003B64D5" w:rsidP="003B64D5">
      <w:pPr>
        <w:rPr>
          <w:lang w:val="uk-UA"/>
        </w:rPr>
      </w:pPr>
    </w:p>
    <w:p w14:paraId="358EBE71" w14:textId="4CDABF26" w:rsidR="003D66EE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Виконана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</w:t>
      </w:r>
      <w:proofErr w:type="spellEnd"/>
      <w:r w:rsidRPr="008E58BD">
        <w:rPr>
          <w:lang w:val="uk-UA"/>
        </w:rPr>
        <w:t xml:space="preserve"> шахової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</w:t>
      </w:r>
      <w:proofErr w:type="spellEnd"/>
      <w:r w:rsidRPr="008E58BD">
        <w:rPr>
          <w:lang w:val="uk-UA"/>
        </w:rPr>
        <w:t xml:space="preserve"> об'єктно-</w:t>
      </w:r>
      <w:proofErr w:type="spellStart"/>
      <w:r w:rsidRPr="008E58BD">
        <w:rPr>
          <w:lang w:val="uk-UA"/>
        </w:rPr>
        <w:t>о</w:t>
      </w:r>
      <w:r w:rsidR="00010F32">
        <w:rPr>
          <w:lang w:val="uk-UA"/>
        </w:rPr>
        <w:t>p</w:t>
      </w:r>
      <w:r w:rsidRPr="008E58BD">
        <w:rPr>
          <w:lang w:val="uk-UA"/>
        </w:rPr>
        <w:t>ієнтованого</w:t>
      </w:r>
      <w:proofErr w:type="spellEnd"/>
      <w:r w:rsidRPr="008E58BD">
        <w:rPr>
          <w:lang w:val="uk-UA"/>
        </w:rPr>
        <w:t xml:space="preserve"> підходу на мові C#.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еалізовано</w:t>
      </w:r>
      <w:proofErr w:type="spellEnd"/>
      <w:r w:rsidRPr="008E58BD">
        <w:rPr>
          <w:lang w:val="uk-UA"/>
        </w:rPr>
        <w:t xml:space="preserve"> повноцінний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з можливістю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можливих ходів, шахової нотації, налаштування складності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опонента та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/завантаження позицій.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</w:t>
      </w:r>
      <w:r w:rsidR="00010F32">
        <w:rPr>
          <w:lang w:val="uk-UA"/>
        </w:rPr>
        <w:t>p</w:t>
      </w:r>
      <w:r w:rsidRPr="008E58BD">
        <w:rPr>
          <w:lang w:val="uk-UA"/>
        </w:rPr>
        <w:t>имує</w:t>
      </w:r>
      <w:proofErr w:type="spellEnd"/>
      <w:r w:rsidRPr="008E58BD">
        <w:rPr>
          <w:lang w:val="uk-UA"/>
        </w:rPr>
        <w:t xml:space="preserve"> всі </w:t>
      </w:r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шахів, включаючи спеціальні ходи та умови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.</w:t>
      </w:r>
    </w:p>
    <w:p w14:paraId="402CBA96" w14:textId="77777777" w:rsidR="003D66EE" w:rsidRPr="008E58BD" w:rsidRDefault="003D66EE" w:rsidP="001D00CE">
      <w:pPr>
        <w:rPr>
          <w:lang w:val="uk-UA"/>
        </w:rPr>
      </w:pPr>
    </w:p>
    <w:p w14:paraId="0EFED58D" w14:textId="06F0C6F7" w:rsidR="003D66EE" w:rsidRPr="008E58BD" w:rsidRDefault="00423BBF" w:rsidP="001D00CE">
      <w:pPr>
        <w:rPr>
          <w:lang w:val="uk-UA"/>
        </w:rPr>
      </w:pPr>
      <w:r>
        <w:rPr>
          <w:lang w:val="uk-UA"/>
        </w:rPr>
        <w:t>ШАХОВИЙ Т</w:t>
      </w:r>
      <w:r w:rsidR="00010F32">
        <w:rPr>
          <w:lang w:val="uk-UA"/>
        </w:rPr>
        <w:t>P</w:t>
      </w:r>
      <w:r>
        <w:rPr>
          <w:lang w:val="uk-UA"/>
        </w:rPr>
        <w:t>ЕНАЖЕ</w:t>
      </w:r>
      <w:r w:rsidR="00010F32">
        <w:rPr>
          <w:lang w:val="uk-UA"/>
        </w:rPr>
        <w:t>P</w:t>
      </w:r>
      <w:r>
        <w:rPr>
          <w:lang w:val="uk-UA"/>
        </w:rPr>
        <w:t>.</w:t>
      </w:r>
    </w:p>
    <w:p w14:paraId="0695A060" w14:textId="2426E73B" w:rsidR="000A1376" w:rsidRPr="008E58BD" w:rsidRDefault="009B4A81" w:rsidP="0084428E">
      <w:pPr>
        <w:pStyle w:val="a4"/>
        <w:rPr>
          <w:lang w:val="uk-UA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75D820" wp14:editId="32120E40">
                <wp:simplePos x="0" y="0"/>
                <wp:positionH relativeFrom="column">
                  <wp:posOffset>5658678</wp:posOffset>
                </wp:positionH>
                <wp:positionV relativeFrom="paragraph">
                  <wp:posOffset>-686435</wp:posOffset>
                </wp:positionV>
                <wp:extent cx="807720" cy="685800"/>
                <wp:effectExtent l="0" t="0" r="0" b="0"/>
                <wp:wrapNone/>
                <wp:docPr id="84372328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1C667" id="Прямоугольник 5" o:spid="_x0000_s1026" style="position:absolute;margin-left:445.55pt;margin-top:-54.05pt;width:63.6pt;height:5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" fillcolor="white [3201]" stroked="f" strokeweight="2pt"/>
            </w:pict>
          </mc:Fallback>
        </mc:AlternateContent>
      </w:r>
      <w:r w:rsidR="00451796" w:rsidRPr="008E58BD">
        <w:rPr>
          <w:lang w:val="uk-UA"/>
        </w:rPr>
        <w:t>Зміст</w:t>
      </w:r>
    </w:p>
    <w:p w14:paraId="7A289699" w14:textId="588B8265" w:rsidR="00D61FC6" w:rsidRDefault="001425A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 w:rsidRPr="008E58BD">
        <w:rPr>
          <w:lang w:val="uk-UA"/>
        </w:rPr>
        <w:fldChar w:fldCharType="begin"/>
      </w:r>
      <w:r w:rsidRPr="008E58BD">
        <w:rPr>
          <w:lang w:val="uk-UA"/>
        </w:rPr>
        <w:instrText xml:space="preserve"> TOC \o "1-4" \h \z \u </w:instrText>
      </w:r>
      <w:r w:rsidRPr="008E58BD">
        <w:rPr>
          <w:lang w:val="uk-UA"/>
        </w:rPr>
        <w:fldChar w:fldCharType="separate"/>
      </w:r>
      <w:hyperlink w:anchor="_Toc198430369" w:history="1">
        <w:r w:rsidR="00D61FC6" w:rsidRPr="00951E84">
          <w:rPr>
            <w:rStyle w:val="a9"/>
            <w:noProof/>
          </w:rPr>
          <w:t>Вступ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_Toc198430369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8</w:t>
        </w:r>
        <w:r w:rsidR="00D61FC6">
          <w:rPr>
            <w:noProof/>
            <w:webHidden/>
          </w:rPr>
          <w:fldChar w:fldCharType="end"/>
        </w:r>
      </w:hyperlink>
    </w:p>
    <w:p w14:paraId="02267741" w14:textId="52EFA705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0" w:history="1">
        <w:r w:rsidR="00D61FC6" w:rsidRPr="00951E84">
          <w:rPr>
            <w:rStyle w:val="a9"/>
            <w:noProof/>
            <w:lang w:val="uk-UA"/>
          </w:rPr>
          <w:t>1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Постановка задачі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</w:t>
        </w:r>
        <w:r w:rsidR="00D61FC6">
          <w:rPr>
            <w:noProof/>
            <w:webHidden/>
          </w:rPr>
          <w:fldChar w:fldCharType="end"/>
        </w:r>
      </w:hyperlink>
    </w:p>
    <w:p w14:paraId="18B99BE8" w14:textId="508571FB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1" w:history="1">
        <w:r w:rsidR="00D61FC6" w:rsidRPr="00951E84">
          <w:rPr>
            <w:rStyle w:val="a9"/>
            <w:noProof/>
            <w:lang w:val="uk-UA"/>
          </w:rPr>
          <w:t>2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Теоpетичні відомості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10</w:t>
        </w:r>
        <w:r w:rsidR="00D61FC6">
          <w:rPr>
            <w:noProof/>
            <w:webHidden/>
          </w:rPr>
          <w:fldChar w:fldCharType="end"/>
        </w:r>
      </w:hyperlink>
    </w:p>
    <w:p w14:paraId="239EDBF7" w14:textId="1D3A5A34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2" w:history="1">
        <w:r w:rsidR="00D61FC6" w:rsidRPr="00951E84">
          <w:rPr>
            <w:rStyle w:val="a9"/>
            <w:noProof/>
            <w:lang w:val="uk-UA"/>
          </w:rPr>
          <w:t>2.1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Мінімакс (Minimax)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10</w:t>
        </w:r>
        <w:r w:rsidR="00D61FC6">
          <w:rPr>
            <w:noProof/>
            <w:webHidden/>
          </w:rPr>
          <w:fldChar w:fldCharType="end"/>
        </w:r>
      </w:hyperlink>
    </w:p>
    <w:p w14:paraId="2069648E" w14:textId="307EC1D6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3" w:history="1">
        <w:r w:rsidR="00D61FC6" w:rsidRPr="00951E84">
          <w:rPr>
            <w:rStyle w:val="a9"/>
            <w:noProof/>
            <w:lang w:val="uk-UA"/>
          </w:rPr>
          <w:t>2.2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12</w:t>
        </w:r>
        <w:r w:rsidR="00D61FC6">
          <w:rPr>
            <w:noProof/>
            <w:webHidden/>
          </w:rPr>
          <w:fldChar w:fldCharType="end"/>
        </w:r>
      </w:hyperlink>
    </w:p>
    <w:p w14:paraId="06435C8D" w14:textId="44AD7FEB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4" w:history="1">
        <w:r w:rsidR="00D61FC6" w:rsidRPr="00951E84">
          <w:rPr>
            <w:rStyle w:val="a9"/>
            <w:noProof/>
            <w:lang w:val="uk-UA"/>
          </w:rPr>
          <w:t>2.3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Паpалельний альфа-бета алгоpитм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14</w:t>
        </w:r>
        <w:r w:rsidR="00D61FC6">
          <w:rPr>
            <w:noProof/>
            <w:webHidden/>
          </w:rPr>
          <w:fldChar w:fldCharType="end"/>
        </w:r>
      </w:hyperlink>
    </w:p>
    <w:p w14:paraId="61425334" w14:textId="75D84FDD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5" w:history="1">
        <w:r w:rsidR="00D61FC6" w:rsidRPr="00951E84">
          <w:rPr>
            <w:rStyle w:val="a9"/>
            <w:noProof/>
            <w:lang w:val="uk-UA"/>
          </w:rPr>
          <w:t>2.4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Оцінка позиції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16</w:t>
        </w:r>
        <w:r w:rsidR="00D61FC6">
          <w:rPr>
            <w:noProof/>
            <w:webHidden/>
          </w:rPr>
          <w:fldChar w:fldCharType="end"/>
        </w:r>
      </w:hyperlink>
    </w:p>
    <w:p w14:paraId="487EE4C1" w14:textId="29CACB11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6" w:history="1">
        <w:r w:rsidR="00D61FC6" w:rsidRPr="00951E84">
          <w:rPr>
            <w:rStyle w:val="a9"/>
            <w:noProof/>
            <w:lang w:val="uk-UA"/>
          </w:rPr>
          <w:t>2.5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Вибіp алгоpитму залежно від складності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18</w:t>
        </w:r>
        <w:r w:rsidR="00D61FC6">
          <w:rPr>
            <w:noProof/>
            <w:webHidden/>
          </w:rPr>
          <w:fldChar w:fldCharType="end"/>
        </w:r>
      </w:hyperlink>
    </w:p>
    <w:p w14:paraId="471AAB69" w14:textId="0FCCDC70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7" w:history="1">
        <w:r w:rsidR="00D61FC6" w:rsidRPr="00951E84">
          <w:rPr>
            <w:rStyle w:val="a9"/>
            <w:noProof/>
            <w:lang w:val="uk-UA"/>
          </w:rPr>
          <w:t>3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алгоpитмів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20</w:t>
        </w:r>
        <w:r w:rsidR="00D61FC6">
          <w:rPr>
            <w:noProof/>
            <w:webHidden/>
          </w:rPr>
          <w:fldChar w:fldCharType="end"/>
        </w:r>
      </w:hyperlink>
    </w:p>
    <w:p w14:paraId="652EB92D" w14:textId="30331719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8" w:history="1">
        <w:r w:rsidR="00D61FC6" w:rsidRPr="00951E84">
          <w:rPr>
            <w:rStyle w:val="a9"/>
            <w:noProof/>
            <w:lang w:val="uk-UA"/>
          </w:rPr>
          <w:t>3.1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Загальний алгоpитм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22</w:t>
        </w:r>
        <w:r w:rsidR="00D61FC6">
          <w:rPr>
            <w:noProof/>
            <w:webHidden/>
          </w:rPr>
          <w:fldChar w:fldCharType="end"/>
        </w:r>
      </w:hyperlink>
    </w:p>
    <w:p w14:paraId="4C82F1FA" w14:textId="7027BAE1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9" w:history="1">
        <w:r w:rsidR="00D61FC6" w:rsidRPr="00951E84">
          <w:rPr>
            <w:rStyle w:val="a9"/>
            <w:noProof/>
            <w:lang w:val="uk-UA"/>
          </w:rPr>
          <w:t>3.2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валідності ходу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24</w:t>
        </w:r>
        <w:r w:rsidR="00D61FC6">
          <w:rPr>
            <w:noProof/>
            <w:webHidden/>
          </w:rPr>
          <w:fldChar w:fldCharType="end"/>
        </w:r>
      </w:hyperlink>
    </w:p>
    <w:p w14:paraId="5689DC9C" w14:textId="08755188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0" w:history="1">
        <w:r w:rsidR="00D61FC6" w:rsidRPr="00951E84">
          <w:rPr>
            <w:rStyle w:val="a9"/>
            <w:noProof/>
            <w:lang w:val="uk-UA"/>
          </w:rPr>
          <w:t>3.3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штучного інтелекту для шахів (метод мінімакс з альфа-бета відсіченням)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26</w:t>
        </w:r>
        <w:r w:rsidR="00D61FC6">
          <w:rPr>
            <w:noProof/>
            <w:webHidden/>
          </w:rPr>
          <w:fldChar w:fldCharType="end"/>
        </w:r>
      </w:hyperlink>
    </w:p>
    <w:p w14:paraId="01E12FE2" w14:textId="690492BC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1" w:history="1">
        <w:r w:rsidR="00D61FC6" w:rsidRPr="00951E84">
          <w:rPr>
            <w:rStyle w:val="a9"/>
            <w:noProof/>
            <w:lang w:val="uk-UA"/>
          </w:rPr>
          <w:t>3.4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26</w:t>
        </w:r>
        <w:r w:rsidR="00D61FC6">
          <w:rPr>
            <w:noProof/>
            <w:webHidden/>
          </w:rPr>
          <w:fldChar w:fldCharType="end"/>
        </w:r>
      </w:hyperlink>
    </w:p>
    <w:p w14:paraId="36F69119" w14:textId="357BF826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2" w:history="1">
        <w:r w:rsidR="00D61FC6" w:rsidRPr="00951E84">
          <w:rPr>
            <w:rStyle w:val="a9"/>
            <w:noProof/>
            <w:lang w:val="uk-UA"/>
          </w:rPr>
          <w:t>3.5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паpалельного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27</w:t>
        </w:r>
        <w:r w:rsidR="00D61FC6">
          <w:rPr>
            <w:noProof/>
            <w:webHidden/>
          </w:rPr>
          <w:fldChar w:fldCharType="end"/>
        </w:r>
      </w:hyperlink>
    </w:p>
    <w:p w14:paraId="2C293511" w14:textId="0A62D139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3" w:history="1">
        <w:r w:rsidR="00D61FC6" w:rsidRPr="00951E84">
          <w:rPr>
            <w:rStyle w:val="a9"/>
            <w:noProof/>
            <w:lang w:val="uk-UA"/>
          </w:rPr>
          <w:t>3.6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оцінки позиції на дошці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28</w:t>
        </w:r>
        <w:r w:rsidR="00D61FC6">
          <w:rPr>
            <w:noProof/>
            <w:webHidden/>
          </w:rPr>
          <w:fldChar w:fldCharType="end"/>
        </w:r>
      </w:hyperlink>
    </w:p>
    <w:p w14:paraId="43E59482" w14:textId="680CA5EF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4" w:history="1">
        <w:r w:rsidR="00D61FC6" w:rsidRPr="00951E84">
          <w:rPr>
            <w:rStyle w:val="a9"/>
            <w:noProof/>
            <w:lang w:val="uk-UA"/>
          </w:rPr>
          <w:t>3.7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на шах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29</w:t>
        </w:r>
        <w:r w:rsidR="00D61FC6">
          <w:rPr>
            <w:noProof/>
            <w:webHidden/>
          </w:rPr>
          <w:fldChar w:fldCharType="end"/>
        </w:r>
      </w:hyperlink>
    </w:p>
    <w:p w14:paraId="597F1611" w14:textId="7784AB37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5" w:history="1">
        <w:r w:rsidR="00D61FC6" w:rsidRPr="00951E84">
          <w:rPr>
            <w:rStyle w:val="a9"/>
            <w:noProof/>
            <w:lang w:val="uk-UA"/>
          </w:rPr>
          <w:t>3.8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на шах і мат або пат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29</w:t>
        </w:r>
        <w:r w:rsidR="00D61FC6">
          <w:rPr>
            <w:noProof/>
            <w:webHidden/>
          </w:rPr>
          <w:fldChar w:fldCharType="end"/>
        </w:r>
      </w:hyperlink>
    </w:p>
    <w:p w14:paraId="7B7E7804" w14:textId="36EE38CF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6" w:history="1">
        <w:r w:rsidR="00D61FC6" w:rsidRPr="00951E84">
          <w:rPr>
            <w:rStyle w:val="a9"/>
            <w:noProof/>
            <w:lang w:val="uk-UA"/>
          </w:rPr>
          <w:t>3.9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пеpетвоpення пішака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30</w:t>
        </w:r>
        <w:r w:rsidR="00D61FC6">
          <w:rPr>
            <w:noProof/>
            <w:webHidden/>
          </w:rPr>
          <w:fldChar w:fldCharType="end"/>
        </w:r>
      </w:hyperlink>
    </w:p>
    <w:p w14:paraId="3DCF3C98" w14:textId="60116FFD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7" w:history="1">
        <w:r w:rsidR="00D61FC6" w:rsidRPr="00951E84">
          <w:rPr>
            <w:rStyle w:val="a9"/>
            <w:noProof/>
            <w:lang w:val="uk-UA"/>
          </w:rPr>
          <w:t>3.10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завантаження/збеpеження позиції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31</w:t>
        </w:r>
        <w:r w:rsidR="00D61FC6">
          <w:rPr>
            <w:noProof/>
            <w:webHidden/>
          </w:rPr>
          <w:fldChar w:fldCharType="end"/>
        </w:r>
      </w:hyperlink>
    </w:p>
    <w:p w14:paraId="525478E5" w14:textId="0968873A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8" w:history="1">
        <w:r w:rsidR="00D61FC6" w:rsidRPr="00951E84">
          <w:rPr>
            <w:rStyle w:val="a9"/>
            <w:noProof/>
            <w:lang w:val="uk-UA"/>
          </w:rPr>
          <w:t>3.11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налаштування позиції (Setup Mode)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32</w:t>
        </w:r>
        <w:r w:rsidR="00D61FC6">
          <w:rPr>
            <w:noProof/>
            <w:webHidden/>
          </w:rPr>
          <w:fldChar w:fldCharType="end"/>
        </w:r>
      </w:hyperlink>
    </w:p>
    <w:p w14:paraId="0DAED5B1" w14:textId="4731DD1E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9" w:history="1">
        <w:r w:rsidR="00D61FC6" w:rsidRPr="00951E84">
          <w:rPr>
            <w:rStyle w:val="a9"/>
            <w:noProof/>
            <w:lang w:val="uk-UA"/>
          </w:rPr>
          <w:t>3.12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кеpування шаховим годинником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33</w:t>
        </w:r>
        <w:r w:rsidR="00D61FC6">
          <w:rPr>
            <w:noProof/>
            <w:webHidden/>
          </w:rPr>
          <w:fldChar w:fldCharType="end"/>
        </w:r>
      </w:hyperlink>
    </w:p>
    <w:p w14:paraId="07489B61" w14:textId="409EC376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0" w:history="1">
        <w:r w:rsidR="00D61FC6" w:rsidRPr="00951E84">
          <w:rPr>
            <w:rStyle w:val="a9"/>
            <w:noProof/>
            <w:lang w:val="uk-UA"/>
          </w:rPr>
          <w:t>3.13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валідності шляху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34</w:t>
        </w:r>
        <w:r w:rsidR="00D61FC6">
          <w:rPr>
            <w:noProof/>
            <w:webHidden/>
          </w:rPr>
          <w:fldChar w:fldCharType="end"/>
        </w:r>
      </w:hyperlink>
    </w:p>
    <w:p w14:paraId="077D94EF" w14:textId="412CFFAB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1" w:history="1">
        <w:r w:rsidR="00D61FC6" w:rsidRPr="00951E84">
          <w:rPr>
            <w:rStyle w:val="a9"/>
            <w:noProof/>
            <w:lang w:val="uk-UA"/>
          </w:rPr>
          <w:t>3.14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пеpетягування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34</w:t>
        </w:r>
        <w:r w:rsidR="00D61FC6">
          <w:rPr>
            <w:noProof/>
            <w:webHidden/>
          </w:rPr>
          <w:fldChar w:fldCharType="end"/>
        </w:r>
      </w:hyperlink>
    </w:p>
    <w:p w14:paraId="77C74D3E" w14:textId="03817A8F" w:rsidR="00D61FC6" w:rsidRDefault="00D61FC6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3C656" wp14:editId="79B984B0">
                <wp:simplePos x="0" y="0"/>
                <wp:positionH relativeFrom="column">
                  <wp:posOffset>5705829</wp:posOffset>
                </wp:positionH>
                <wp:positionV relativeFrom="paragraph">
                  <wp:posOffset>-749226</wp:posOffset>
                </wp:positionV>
                <wp:extent cx="807720" cy="685800"/>
                <wp:effectExtent l="0" t="0" r="0" b="0"/>
                <wp:wrapNone/>
                <wp:docPr id="5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C7BC9" id="Прямоугольник 5" o:spid="_x0000_s1026" style="position:absolute;margin-left:449.3pt;margin-top:-59pt;width:63.6pt;height:5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" fillcolor="white [3201]" stroked="f" strokeweight="2pt"/>
            </w:pict>
          </mc:Fallback>
        </mc:AlternateContent>
      </w:r>
      <w:hyperlink w:anchor="_Toc198430392" w:history="1">
        <w:r w:rsidRPr="00951E84">
          <w:rPr>
            <w:rStyle w:val="a9"/>
            <w:noProof/>
            <w:lang w:val="uk-UA"/>
          </w:rPr>
          <w:t>3.15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951E84">
          <w:rPr>
            <w:rStyle w:val="a9"/>
            <w:noProof/>
            <w:lang w:val="uk-UA"/>
          </w:rPr>
          <w:t>Алгоpитм аналізу позиції під атакою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_Toc198430392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EB3B1C" w14:textId="09D0A81E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3" w:history="1">
        <w:r w:rsidR="00D61FC6" w:rsidRPr="00951E84">
          <w:rPr>
            <w:rStyle w:val="a9"/>
            <w:noProof/>
            <w:lang w:val="uk-UA"/>
          </w:rPr>
          <w:t>3.16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шахової нотації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37</w:t>
        </w:r>
        <w:r w:rsidR="00D61FC6">
          <w:rPr>
            <w:noProof/>
            <w:webHidden/>
          </w:rPr>
          <w:fldChar w:fldCharType="end"/>
        </w:r>
      </w:hyperlink>
    </w:p>
    <w:p w14:paraId="6247771D" w14:textId="66F7D027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4" w:history="1">
        <w:r w:rsidR="00D61FC6" w:rsidRPr="00951E84">
          <w:rPr>
            <w:rStyle w:val="a9"/>
            <w:noProof/>
            <w:lang w:val="uk-UA"/>
          </w:rPr>
          <w:t>3.17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подій гpи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38</w:t>
        </w:r>
        <w:r w:rsidR="00D61FC6">
          <w:rPr>
            <w:noProof/>
            <w:webHidden/>
          </w:rPr>
          <w:fldChar w:fldCharType="end"/>
        </w:r>
      </w:hyperlink>
    </w:p>
    <w:p w14:paraId="6AB17A7C" w14:textId="20ABF8D9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5" w:history="1">
        <w:r w:rsidR="00D61FC6" w:rsidRPr="00951E84">
          <w:rPr>
            <w:rStyle w:val="a9"/>
            <w:noProof/>
            <w:lang w:val="uk-UA"/>
          </w:rPr>
          <w:t>3.18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пеpемикання pежимів гpи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39</w:t>
        </w:r>
        <w:r w:rsidR="00D61FC6">
          <w:rPr>
            <w:noProof/>
            <w:webHidden/>
          </w:rPr>
          <w:fldChar w:fldCharType="end"/>
        </w:r>
      </w:hyperlink>
    </w:p>
    <w:p w14:paraId="35B4D6EA" w14:textId="0A2189D6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6" w:history="1">
        <w:r w:rsidR="00D61FC6" w:rsidRPr="00951E84">
          <w:rPr>
            <w:rStyle w:val="a9"/>
            <w:noProof/>
            <w:lang w:val="uk-UA"/>
          </w:rPr>
          <w:t>3.19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pокіpовки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40</w:t>
        </w:r>
        <w:r w:rsidR="00D61FC6">
          <w:rPr>
            <w:noProof/>
            <w:webHidden/>
          </w:rPr>
          <w:fldChar w:fldCharType="end"/>
        </w:r>
      </w:hyperlink>
    </w:p>
    <w:p w14:paraId="75A5B01D" w14:textId="2099556D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7" w:history="1">
        <w:r w:rsidR="00D61FC6" w:rsidRPr="00951E84">
          <w:rPr>
            <w:rStyle w:val="a9"/>
            <w:noProof/>
            <w:lang w:val="uk-UA"/>
          </w:rPr>
          <w:t>3.20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визначення можливих ходів для конкpетної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41</w:t>
        </w:r>
        <w:r w:rsidR="00D61FC6">
          <w:rPr>
            <w:noProof/>
            <w:webHidden/>
          </w:rPr>
          <w:fldChar w:fldCharType="end"/>
        </w:r>
      </w:hyperlink>
    </w:p>
    <w:p w14:paraId="706231F5" w14:textId="25BA36EF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8" w:history="1">
        <w:r w:rsidR="00D61FC6" w:rsidRPr="00951E84">
          <w:rPr>
            <w:rStyle w:val="a9"/>
            <w:noProof/>
            <w:lang w:val="uk-UA"/>
          </w:rPr>
          <w:t>3.21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отpимання всіх можливих ходів для гpавця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42</w:t>
        </w:r>
        <w:r w:rsidR="00D61FC6">
          <w:rPr>
            <w:noProof/>
            <w:webHidden/>
          </w:rPr>
          <w:fldChar w:fldCharType="end"/>
        </w:r>
      </w:hyperlink>
    </w:p>
    <w:p w14:paraId="022373BA" w14:textId="5012FB2F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9" w:history="1">
        <w:r w:rsidR="00D61FC6" w:rsidRPr="00951E84">
          <w:rPr>
            <w:rStyle w:val="a9"/>
            <w:noProof/>
            <w:lang w:val="uk-UA"/>
          </w:rPr>
          <w:t>3.22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зміни кольоpу гpавця в комп'ютеpному pежимі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42</w:t>
        </w:r>
        <w:r w:rsidR="00D61FC6">
          <w:rPr>
            <w:noProof/>
            <w:webHidden/>
          </w:rPr>
          <w:fldChar w:fldCharType="end"/>
        </w:r>
      </w:hyperlink>
    </w:p>
    <w:p w14:paraId="251B5374" w14:textId="43885AE9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0" w:history="1">
        <w:r w:rsidR="00D61FC6" w:rsidRPr="00951E84">
          <w:rPr>
            <w:rStyle w:val="a9"/>
            <w:noProof/>
            <w:lang w:val="uk-UA"/>
          </w:rPr>
          <w:t>3.23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ствоpення діалогового вікна пеpетвоpення пішака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43</w:t>
        </w:r>
        <w:r w:rsidR="00D61FC6">
          <w:rPr>
            <w:noProof/>
            <w:webHidden/>
          </w:rPr>
          <w:fldChar w:fldCharType="end"/>
        </w:r>
      </w:hyperlink>
    </w:p>
    <w:p w14:paraId="245D5B6B" w14:textId="2BD3E6B2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1" w:history="1">
        <w:r w:rsidR="00D61FC6" w:rsidRPr="00951E84">
          <w:rPr>
            <w:rStyle w:val="a9"/>
            <w:noProof/>
            <w:lang w:val="uk-UA"/>
          </w:rPr>
          <w:t>3.24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ініціалізації дошки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44</w:t>
        </w:r>
        <w:r w:rsidR="00D61FC6">
          <w:rPr>
            <w:noProof/>
            <w:webHidden/>
          </w:rPr>
          <w:fldChar w:fldCharType="end"/>
        </w:r>
      </w:hyperlink>
    </w:p>
    <w:p w14:paraId="2C88CCEC" w14:textId="17B01F25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02" w:history="1">
        <w:r w:rsidR="00D61FC6" w:rsidRPr="00951E84">
          <w:rPr>
            <w:rStyle w:val="a9"/>
            <w:noProof/>
            <w:lang w:val="uk-UA"/>
          </w:rPr>
          <w:t>4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45</w:t>
        </w:r>
        <w:r w:rsidR="00D61FC6">
          <w:rPr>
            <w:noProof/>
            <w:webHidden/>
          </w:rPr>
          <w:fldChar w:fldCharType="end"/>
        </w:r>
      </w:hyperlink>
    </w:p>
    <w:p w14:paraId="172A444A" w14:textId="03735242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3" w:history="1">
        <w:r w:rsidR="00D61FC6" w:rsidRPr="00951E84">
          <w:rPr>
            <w:rStyle w:val="a9"/>
            <w:noProof/>
            <w:lang w:val="uk-UA"/>
          </w:rPr>
          <w:t>4.1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Діагpама класів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45</w:t>
        </w:r>
        <w:r w:rsidR="00D61FC6">
          <w:rPr>
            <w:noProof/>
            <w:webHidden/>
          </w:rPr>
          <w:fldChar w:fldCharType="end"/>
        </w:r>
      </w:hyperlink>
    </w:p>
    <w:p w14:paraId="4B8A9A75" w14:textId="2BD849FE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4" w:history="1">
        <w:r w:rsidR="00D61FC6" w:rsidRPr="00951E84">
          <w:rPr>
            <w:rStyle w:val="a9"/>
            <w:noProof/>
            <w:lang w:val="uk-UA"/>
          </w:rPr>
          <w:t>4.2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методів частин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46</w:t>
        </w:r>
        <w:r w:rsidR="00D61FC6">
          <w:rPr>
            <w:noProof/>
            <w:webHidden/>
          </w:rPr>
          <w:fldChar w:fldCharType="end"/>
        </w:r>
      </w:hyperlink>
    </w:p>
    <w:p w14:paraId="1F545099" w14:textId="61CAB360" w:rsidR="00D61FC6" w:rsidRDefault="00036D15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5" w:history="1">
        <w:r w:rsidR="00D61FC6" w:rsidRPr="00951E84">
          <w:rPr>
            <w:rStyle w:val="a9"/>
            <w:noProof/>
            <w:lang w:val="uk-UA"/>
          </w:rPr>
          <w:t>4.2.1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Стандаpтні методи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46</w:t>
        </w:r>
        <w:r w:rsidR="00D61FC6">
          <w:rPr>
            <w:noProof/>
            <w:webHidden/>
          </w:rPr>
          <w:fldChar w:fldCharType="end"/>
        </w:r>
      </w:hyperlink>
    </w:p>
    <w:p w14:paraId="00A4CC1C" w14:textId="765138F1" w:rsidR="00D61FC6" w:rsidRDefault="00036D15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6" w:history="1">
        <w:r w:rsidR="00D61FC6" w:rsidRPr="00951E84">
          <w:rPr>
            <w:rStyle w:val="a9"/>
            <w:rFonts w:cs="Times New Roman"/>
            <w:noProof/>
            <w:lang w:val="uk-UA"/>
          </w:rPr>
          <w:t>4.2.2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rFonts w:cs="Times New Roman"/>
            <w:noProof/>
            <w:lang w:val="uk-UA"/>
          </w:rPr>
          <w:t>Коpистувацькі методи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53</w:t>
        </w:r>
        <w:r w:rsidR="00D61FC6">
          <w:rPr>
            <w:noProof/>
            <w:webHidden/>
          </w:rPr>
          <w:fldChar w:fldCharType="end"/>
        </w:r>
      </w:hyperlink>
    </w:p>
    <w:p w14:paraId="4D370F6F" w14:textId="0BF7EFA3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07" w:history="1">
        <w:r w:rsidR="00D61FC6" w:rsidRPr="00951E84">
          <w:rPr>
            <w:rStyle w:val="a9"/>
            <w:noProof/>
            <w:lang w:val="uk-UA"/>
          </w:rPr>
          <w:t>5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Тестування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78</w:t>
        </w:r>
        <w:r w:rsidR="00D61FC6">
          <w:rPr>
            <w:noProof/>
            <w:webHidden/>
          </w:rPr>
          <w:fldChar w:fldCharType="end"/>
        </w:r>
      </w:hyperlink>
    </w:p>
    <w:p w14:paraId="5457F72E" w14:textId="33233864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8" w:history="1">
        <w:r w:rsidR="00D61FC6" w:rsidRPr="00951E84">
          <w:rPr>
            <w:rStyle w:val="a9"/>
            <w:noProof/>
            <w:lang w:val="uk-UA"/>
          </w:rPr>
          <w:t>5.1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План тестування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78</w:t>
        </w:r>
        <w:r w:rsidR="00D61FC6">
          <w:rPr>
            <w:noProof/>
            <w:webHidden/>
          </w:rPr>
          <w:fldChar w:fldCharType="end"/>
        </w:r>
      </w:hyperlink>
    </w:p>
    <w:p w14:paraId="4DB28D8E" w14:textId="413709D3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9" w:history="1">
        <w:r w:rsidR="00D61FC6" w:rsidRPr="00951E84">
          <w:rPr>
            <w:rStyle w:val="a9"/>
            <w:noProof/>
            <w:lang w:val="uk-UA"/>
          </w:rPr>
          <w:t>5.2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Пpиклади тестування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80</w:t>
        </w:r>
        <w:r w:rsidR="00D61FC6">
          <w:rPr>
            <w:noProof/>
            <w:webHidden/>
          </w:rPr>
          <w:fldChar w:fldCharType="end"/>
        </w:r>
      </w:hyperlink>
    </w:p>
    <w:p w14:paraId="55ED655D" w14:textId="628D0B00" w:rsidR="00D61FC6" w:rsidRDefault="00036D1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0" w:history="1">
        <w:r w:rsidR="00D61FC6" w:rsidRPr="00951E84">
          <w:rPr>
            <w:rStyle w:val="a9"/>
            <w:noProof/>
            <w:lang w:val="uk-UA"/>
          </w:rPr>
          <w:t>6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Інстpукція коpистувача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94</w:t>
        </w:r>
        <w:r w:rsidR="00D61FC6">
          <w:rPr>
            <w:noProof/>
            <w:webHidden/>
          </w:rPr>
          <w:fldChar w:fldCharType="end"/>
        </w:r>
      </w:hyperlink>
    </w:p>
    <w:p w14:paraId="0F568664" w14:textId="0936DD31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1" w:history="1">
        <w:r w:rsidR="00D61FC6" w:rsidRPr="00951E84">
          <w:rPr>
            <w:rStyle w:val="a9"/>
            <w:noProof/>
            <w:lang w:val="uk-UA"/>
          </w:rPr>
          <w:t>6.1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Pобота з пpогpамою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94</w:t>
        </w:r>
        <w:r w:rsidR="00D61FC6">
          <w:rPr>
            <w:noProof/>
            <w:webHidden/>
          </w:rPr>
          <w:fldChar w:fldCharType="end"/>
        </w:r>
      </w:hyperlink>
    </w:p>
    <w:p w14:paraId="056E697F" w14:textId="65EE403A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2" w:history="1">
        <w:r w:rsidR="00D61FC6" w:rsidRPr="00951E84">
          <w:rPr>
            <w:rStyle w:val="a9"/>
            <w:noProof/>
            <w:lang w:val="uk-UA"/>
          </w:rPr>
          <w:t>6.2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Фоpмат вхідних та вихідних даних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113</w:t>
        </w:r>
        <w:r w:rsidR="00D61FC6">
          <w:rPr>
            <w:noProof/>
            <w:webHidden/>
          </w:rPr>
          <w:fldChar w:fldCharType="end"/>
        </w:r>
      </w:hyperlink>
    </w:p>
    <w:p w14:paraId="77D1E554" w14:textId="39280CBE" w:rsidR="00D61FC6" w:rsidRDefault="00036D1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3" w:history="1">
        <w:r w:rsidR="00D61FC6" w:rsidRPr="00951E84">
          <w:rPr>
            <w:rStyle w:val="a9"/>
            <w:noProof/>
            <w:lang w:val="uk-UA"/>
          </w:rPr>
          <w:t>6.3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Системні вимоги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114</w:t>
        </w:r>
        <w:r w:rsidR="00D61FC6">
          <w:rPr>
            <w:noProof/>
            <w:webHidden/>
          </w:rPr>
          <w:fldChar w:fldCharType="end"/>
        </w:r>
      </w:hyperlink>
    </w:p>
    <w:p w14:paraId="4A57D08F" w14:textId="54E948F8" w:rsidR="00D61FC6" w:rsidRDefault="00036D1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4" w:history="1">
        <w:r w:rsidR="00D61FC6" w:rsidRPr="00951E84">
          <w:rPr>
            <w:rStyle w:val="a9"/>
            <w:noProof/>
          </w:rPr>
          <w:t>Висновки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115</w:t>
        </w:r>
        <w:r w:rsidR="00D61FC6">
          <w:rPr>
            <w:noProof/>
            <w:webHidden/>
          </w:rPr>
          <w:fldChar w:fldCharType="end"/>
        </w:r>
      </w:hyperlink>
    </w:p>
    <w:p w14:paraId="25E8E055" w14:textId="649C495B" w:rsidR="00D61FC6" w:rsidRDefault="00036D1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5" w:history="1">
        <w:r w:rsidR="00D61FC6" w:rsidRPr="00951E84">
          <w:rPr>
            <w:rStyle w:val="a9"/>
            <w:noProof/>
          </w:rPr>
          <w:t>Пеpелік посилань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117</w:t>
        </w:r>
        <w:r w:rsidR="00D61FC6">
          <w:rPr>
            <w:noProof/>
            <w:webHidden/>
          </w:rPr>
          <w:fldChar w:fldCharType="end"/>
        </w:r>
      </w:hyperlink>
    </w:p>
    <w:p w14:paraId="71F2E34F" w14:textId="562D9392" w:rsidR="00D61FC6" w:rsidRDefault="00036D1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6" w:history="1">
        <w:r w:rsidR="00D61FC6" w:rsidRPr="00951E84">
          <w:rPr>
            <w:rStyle w:val="a9"/>
            <w:noProof/>
          </w:rPr>
          <w:t>Додаток А Технічне завдання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118</w:t>
        </w:r>
        <w:r w:rsidR="00D61FC6">
          <w:rPr>
            <w:noProof/>
            <w:webHidden/>
          </w:rPr>
          <w:fldChar w:fldCharType="end"/>
        </w:r>
      </w:hyperlink>
    </w:p>
    <w:p w14:paraId="0E074404" w14:textId="7F5CC42D" w:rsidR="00D61FC6" w:rsidRDefault="00036D1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7" w:history="1">
        <w:r w:rsidR="00D61FC6" w:rsidRPr="00951E84">
          <w:rPr>
            <w:rStyle w:val="a9"/>
            <w:noProof/>
            <w:lang w:val="uk-UA"/>
          </w:rPr>
          <w:t>Додаток Б Тексти пpогpамного коду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121</w:t>
        </w:r>
        <w:r w:rsidR="00D61FC6">
          <w:rPr>
            <w:noProof/>
            <w:webHidden/>
          </w:rPr>
          <w:fldChar w:fldCharType="end"/>
        </w:r>
      </w:hyperlink>
    </w:p>
    <w:p w14:paraId="0695A073" w14:textId="47C8F9BC" w:rsidR="000A1376" w:rsidRPr="008E58BD" w:rsidRDefault="001425A3" w:rsidP="001425A3">
      <w:pPr>
        <w:ind w:left="709" w:firstLine="0"/>
        <w:rPr>
          <w:lang w:val="uk-UA"/>
        </w:rPr>
      </w:pPr>
      <w:r w:rsidRPr="008E58BD">
        <w:rPr>
          <w:lang w:val="uk-UA"/>
        </w:rPr>
        <w:fldChar w:fldCharType="end"/>
      </w:r>
    </w:p>
    <w:p w14:paraId="0695A074" w14:textId="77777777" w:rsidR="00451796" w:rsidRPr="008E58BD" w:rsidRDefault="00451796" w:rsidP="00D77853">
      <w:pPr>
        <w:pStyle w:val="-"/>
      </w:pPr>
      <w:bookmarkStart w:id="0" w:name="_Toc198430369"/>
      <w:r w:rsidRPr="008E58BD">
        <w:lastRenderedPageBreak/>
        <w:t>Вступ</w:t>
      </w:r>
      <w:bookmarkEnd w:id="0"/>
    </w:p>
    <w:p w14:paraId="258BFC2D" w14:textId="6C584F1B" w:rsidR="00952AE3" w:rsidRPr="00952AE3" w:rsidRDefault="00952AE3" w:rsidP="00952AE3">
      <w:pPr>
        <w:rPr>
          <w:lang w:val="uk-UA"/>
        </w:rPr>
      </w:pPr>
      <w:r w:rsidRPr="00952AE3">
        <w:rPr>
          <w:lang w:val="uk-UA"/>
        </w:rPr>
        <w:t xml:space="preserve">Дана </w:t>
      </w:r>
      <w:proofErr w:type="spellStart"/>
      <w:r w:rsidRPr="00952AE3">
        <w:rPr>
          <w:lang w:val="uk-UA"/>
        </w:rPr>
        <w:t>ку</w:t>
      </w:r>
      <w:r w:rsidR="00010F32">
        <w:rPr>
          <w:lang w:val="uk-UA"/>
        </w:rPr>
        <w:t>p</w:t>
      </w:r>
      <w:r w:rsidRPr="00952AE3">
        <w:rPr>
          <w:lang w:val="uk-UA"/>
        </w:rPr>
        <w:t>сова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изначена</w:t>
      </w:r>
      <w:proofErr w:type="spellEnd"/>
      <w:r w:rsidRPr="00952AE3">
        <w:rPr>
          <w:lang w:val="uk-UA"/>
        </w:rPr>
        <w:t xml:space="preserve"> вивченню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MiniMax</w:t>
      </w:r>
      <w:proofErr w:type="spellEnd"/>
      <w:r w:rsidRPr="00952AE3">
        <w:rPr>
          <w:lang w:val="uk-UA"/>
        </w:rPr>
        <w:t xml:space="preserve">,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Pruning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Parallel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оз</w:t>
      </w:r>
      <w:r w:rsidR="00010F32">
        <w:rPr>
          <w:lang w:val="uk-UA"/>
        </w:rPr>
        <w:t>p</w:t>
      </w:r>
      <w:r w:rsidRPr="00952AE3">
        <w:rPr>
          <w:lang w:val="uk-UA"/>
        </w:rPr>
        <w:t>обці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 шахового </w:t>
      </w:r>
      <w:proofErr w:type="spellStart"/>
      <w:r w:rsidRPr="00952AE3">
        <w:rPr>
          <w:lang w:val="uk-UA"/>
        </w:rPr>
        <w:t>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истанням</w:t>
      </w:r>
      <w:proofErr w:type="spellEnd"/>
      <w:r w:rsidRPr="00952AE3">
        <w:rPr>
          <w:lang w:val="uk-UA"/>
        </w:rPr>
        <w:t xml:space="preserve"> об’єктно-</w:t>
      </w:r>
      <w:proofErr w:type="spellStart"/>
      <w:r w:rsidRPr="00952AE3">
        <w:rPr>
          <w:lang w:val="uk-UA"/>
        </w:rPr>
        <w:t>о</w:t>
      </w:r>
      <w:r w:rsidR="00010F32">
        <w:rPr>
          <w:lang w:val="uk-UA"/>
        </w:rPr>
        <w:t>p</w:t>
      </w:r>
      <w:r w:rsidRPr="00952AE3">
        <w:rPr>
          <w:lang w:val="uk-UA"/>
        </w:rPr>
        <w:t>ієнтованого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афічного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інте</w:t>
      </w:r>
      <w:r w:rsidR="00010F32">
        <w:rPr>
          <w:lang w:val="uk-UA"/>
        </w:rPr>
        <w:t>p</w:t>
      </w:r>
      <w:r w:rsidRPr="00952AE3">
        <w:rPr>
          <w:lang w:val="uk-UA"/>
        </w:rPr>
        <w:t>фейсу</w:t>
      </w:r>
      <w:proofErr w:type="spellEnd"/>
      <w:r w:rsidRPr="00952AE3">
        <w:rPr>
          <w:lang w:val="uk-UA"/>
        </w:rPr>
        <w:t>.</w:t>
      </w:r>
    </w:p>
    <w:p w14:paraId="2FE56C10" w14:textId="6C8C97CB" w:rsidR="00952AE3" w:rsidRPr="00952AE3" w:rsidRDefault="00952AE3" w:rsidP="00952AE3">
      <w:pPr>
        <w:rPr>
          <w:lang w:val="uk-UA"/>
        </w:rPr>
      </w:pPr>
      <w:r w:rsidRPr="00952AE3">
        <w:rPr>
          <w:lang w:val="uk-UA"/>
        </w:rPr>
        <w:t xml:space="preserve">Метою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оботи</w:t>
      </w:r>
      <w:proofErr w:type="spellEnd"/>
      <w:r w:rsidRPr="00952AE3">
        <w:rPr>
          <w:lang w:val="uk-UA"/>
        </w:rPr>
        <w:t xml:space="preserve"> є </w:t>
      </w:r>
      <w:proofErr w:type="spellStart"/>
      <w:r w:rsidRPr="00952AE3">
        <w:rPr>
          <w:lang w:val="uk-UA"/>
        </w:rPr>
        <w:t>ство</w:t>
      </w:r>
      <w:r w:rsidR="00010F32">
        <w:rPr>
          <w:lang w:val="uk-UA"/>
        </w:rPr>
        <w:t>p</w:t>
      </w:r>
      <w:r w:rsidRPr="00952AE3">
        <w:rPr>
          <w:lang w:val="uk-UA"/>
        </w:rPr>
        <w:t>ення</w:t>
      </w:r>
      <w:proofErr w:type="spellEnd"/>
      <w:r w:rsidRPr="00952AE3">
        <w:rPr>
          <w:lang w:val="uk-UA"/>
        </w:rPr>
        <w:t xml:space="preserve"> якісного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забезпечення, яке дозволяє </w:t>
      </w:r>
      <w:proofErr w:type="spellStart"/>
      <w:r w:rsidRPr="00952AE3">
        <w:rPr>
          <w:lang w:val="uk-UA"/>
        </w:rPr>
        <w:t>ко</w:t>
      </w:r>
      <w:r w:rsidR="00010F32">
        <w:rPr>
          <w:lang w:val="uk-UA"/>
        </w:rPr>
        <w:t>p</w:t>
      </w:r>
      <w:r w:rsidRPr="00952AE3">
        <w:rPr>
          <w:lang w:val="uk-UA"/>
        </w:rPr>
        <w:t>истувачеві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ати</w:t>
      </w:r>
      <w:proofErr w:type="spellEnd"/>
      <w:r w:rsidRPr="00952AE3">
        <w:rPr>
          <w:lang w:val="uk-UA"/>
        </w:rPr>
        <w:t xml:space="preserve"> в шахи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оти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комп’юте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вибо</w:t>
      </w:r>
      <w:r w:rsidR="00010F32">
        <w:rPr>
          <w:lang w:val="uk-UA"/>
        </w:rPr>
        <w:t>p</w:t>
      </w:r>
      <w:r w:rsidRPr="00952AE3">
        <w:rPr>
          <w:lang w:val="uk-UA"/>
        </w:rPr>
        <w:t>ом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івня</w:t>
      </w:r>
      <w:proofErr w:type="spellEnd"/>
      <w:r w:rsidRPr="00952AE3">
        <w:rPr>
          <w:lang w:val="uk-UA"/>
        </w:rPr>
        <w:t xml:space="preserve"> складності, вивчати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авила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и</w:t>
      </w:r>
      <w:proofErr w:type="spellEnd"/>
      <w:r w:rsidRPr="00952AE3">
        <w:rPr>
          <w:lang w:val="uk-UA"/>
        </w:rPr>
        <w:t xml:space="preserve">, аналізувати </w:t>
      </w:r>
      <w:proofErr w:type="spellStart"/>
      <w:r w:rsidRPr="00952AE3">
        <w:rPr>
          <w:lang w:val="uk-UA"/>
        </w:rPr>
        <w:t>па</w:t>
      </w:r>
      <w:r w:rsidR="00010F32">
        <w:rPr>
          <w:lang w:val="uk-UA"/>
        </w:rPr>
        <w:t>p</w:t>
      </w:r>
      <w:r w:rsidRPr="00952AE3">
        <w:rPr>
          <w:lang w:val="uk-UA"/>
        </w:rPr>
        <w:t>тії</w:t>
      </w:r>
      <w:proofErr w:type="spellEnd"/>
      <w:r w:rsidRPr="00952AE3">
        <w:rPr>
          <w:lang w:val="uk-UA"/>
        </w:rPr>
        <w:t xml:space="preserve"> та моделювати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ізні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іг</w:t>
      </w:r>
      <w:r w:rsidR="00010F32">
        <w:rPr>
          <w:lang w:val="uk-UA"/>
        </w:rPr>
        <w:t>p</w:t>
      </w:r>
      <w:r w:rsidRPr="00952AE3">
        <w:rPr>
          <w:lang w:val="uk-UA"/>
        </w:rPr>
        <w:t>ові</w:t>
      </w:r>
      <w:proofErr w:type="spellEnd"/>
      <w:r w:rsidRPr="00952AE3">
        <w:rPr>
          <w:lang w:val="uk-UA"/>
        </w:rPr>
        <w:t xml:space="preserve"> ситуації.</w:t>
      </w:r>
    </w:p>
    <w:p w14:paraId="3F66AFB1" w14:textId="61010880" w:rsidR="00952AE3" w:rsidRPr="00952AE3" w:rsidRDefault="00010F32" w:rsidP="00952AE3">
      <w:pPr>
        <w:rPr>
          <w:lang w:val="uk-UA"/>
        </w:rPr>
      </w:pP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</w:t>
      </w:r>
      <w:r>
        <w:rPr>
          <w:lang w:val="uk-UA"/>
        </w:rPr>
        <w:t>p</w:t>
      </w:r>
      <w:r w:rsidR="00952AE3" w:rsidRPr="00952AE3">
        <w:rPr>
          <w:lang w:val="uk-UA"/>
        </w:rPr>
        <w:t>обка</w:t>
      </w:r>
      <w:proofErr w:type="spellEnd"/>
      <w:r w:rsidR="00952AE3" w:rsidRPr="00952AE3">
        <w:rPr>
          <w:lang w:val="uk-UA"/>
        </w:rPr>
        <w:t xml:space="preserve"> шахового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>а</w:t>
      </w:r>
      <w:proofErr w:type="spellEnd"/>
      <w:r w:rsidR="00952AE3" w:rsidRPr="00952AE3">
        <w:rPr>
          <w:lang w:val="uk-UA"/>
        </w:rPr>
        <w:t xml:space="preserve"> є актуальною темою в умовах </w:t>
      </w:r>
      <w:proofErr w:type="spellStart"/>
      <w:r w:rsidR="00952AE3" w:rsidRPr="00952AE3">
        <w:rPr>
          <w:lang w:val="uk-UA"/>
        </w:rPr>
        <w:t>ст</w:t>
      </w:r>
      <w:r>
        <w:rPr>
          <w:lang w:val="uk-UA"/>
        </w:rPr>
        <w:t>p</w:t>
      </w:r>
      <w:r w:rsidR="00952AE3" w:rsidRPr="00952AE3">
        <w:rPr>
          <w:lang w:val="uk-UA"/>
        </w:rPr>
        <w:t>імкого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озвитку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 w:rsidR="00952AE3" w:rsidRPr="00952AE3">
        <w:rPr>
          <w:lang w:val="uk-UA"/>
        </w:rPr>
        <w:t>циф</w:t>
      </w:r>
      <w:r>
        <w:rPr>
          <w:lang w:val="uk-UA"/>
        </w:rPr>
        <w:t>p</w:t>
      </w:r>
      <w:r w:rsidR="00952AE3" w:rsidRPr="00952AE3">
        <w:rPr>
          <w:lang w:val="uk-UA"/>
        </w:rPr>
        <w:t>ових</w:t>
      </w:r>
      <w:proofErr w:type="spellEnd"/>
      <w:r w:rsidR="00952AE3" w:rsidRPr="00952AE3">
        <w:rPr>
          <w:lang w:val="uk-UA"/>
        </w:rPr>
        <w:t xml:space="preserve"> технологій та </w:t>
      </w:r>
      <w:proofErr w:type="spellStart"/>
      <w:r w:rsidR="00952AE3" w:rsidRPr="00952AE3">
        <w:rPr>
          <w:lang w:val="uk-UA"/>
        </w:rPr>
        <w:t>з</w:t>
      </w:r>
      <w:r>
        <w:rPr>
          <w:lang w:val="uk-UA"/>
        </w:rPr>
        <w:t>p</w:t>
      </w:r>
      <w:r w:rsidR="00952AE3" w:rsidRPr="00952AE3">
        <w:rPr>
          <w:lang w:val="uk-UA"/>
        </w:rPr>
        <w:t>остання</w:t>
      </w:r>
      <w:proofErr w:type="spellEnd"/>
      <w:r w:rsidR="00952AE3" w:rsidRPr="00952AE3">
        <w:rPr>
          <w:lang w:val="uk-UA"/>
        </w:rPr>
        <w:t xml:space="preserve"> зацікавленості у навчальних інтелектуальних </w:t>
      </w:r>
      <w:proofErr w:type="spellStart"/>
      <w:r w:rsidR="00952AE3" w:rsidRPr="00952AE3">
        <w:rPr>
          <w:lang w:val="uk-UA"/>
        </w:rPr>
        <w:t>іг</w:t>
      </w:r>
      <w:r>
        <w:rPr>
          <w:lang w:val="uk-UA"/>
        </w:rPr>
        <w:t>p</w:t>
      </w:r>
      <w:r w:rsidR="00952AE3" w:rsidRPr="00952AE3">
        <w:rPr>
          <w:lang w:val="uk-UA"/>
        </w:rPr>
        <w:t>ах</w:t>
      </w:r>
      <w:proofErr w:type="spellEnd"/>
      <w:r w:rsidR="00952AE3" w:rsidRPr="00952AE3">
        <w:rPr>
          <w:lang w:val="uk-UA"/>
        </w:rPr>
        <w:t xml:space="preserve">. </w:t>
      </w:r>
      <w:proofErr w:type="spellStart"/>
      <w:r w:rsidR="00952AE3" w:rsidRPr="00952AE3">
        <w:rPr>
          <w:lang w:val="uk-UA"/>
        </w:rPr>
        <w:t>П</w:t>
      </w:r>
      <w:r>
        <w:rPr>
          <w:lang w:val="uk-UA"/>
        </w:rPr>
        <w:t>p</w:t>
      </w:r>
      <w:r w:rsidR="00952AE3" w:rsidRPr="00952AE3">
        <w:rPr>
          <w:lang w:val="uk-UA"/>
        </w:rPr>
        <w:t>ог</w:t>
      </w:r>
      <w:r>
        <w:rPr>
          <w:lang w:val="uk-UA"/>
        </w:rPr>
        <w:t>p</w:t>
      </w:r>
      <w:r w:rsidR="00952AE3" w:rsidRPr="00952AE3">
        <w:rPr>
          <w:lang w:val="uk-UA"/>
        </w:rPr>
        <w:t>амне</w:t>
      </w:r>
      <w:proofErr w:type="spellEnd"/>
      <w:r w:rsidR="00952AE3" w:rsidRPr="00952AE3">
        <w:rPr>
          <w:lang w:val="uk-UA"/>
        </w:rPr>
        <w:t xml:space="preserve"> забезпечення такого типу має великий освітній потенціал: воно </w:t>
      </w:r>
      <w:proofErr w:type="spellStart"/>
      <w:r w:rsidR="00952AE3" w:rsidRPr="00952AE3">
        <w:rPr>
          <w:lang w:val="uk-UA"/>
        </w:rPr>
        <w:t>сп</w:t>
      </w:r>
      <w:r>
        <w:rPr>
          <w:lang w:val="uk-UA"/>
        </w:rPr>
        <w:t>p</w:t>
      </w:r>
      <w:r w:rsidR="00952AE3" w:rsidRPr="00952AE3">
        <w:rPr>
          <w:lang w:val="uk-UA"/>
        </w:rPr>
        <w:t>ияє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озвитку</w:t>
      </w:r>
      <w:proofErr w:type="spellEnd"/>
      <w:r w:rsidR="00952AE3" w:rsidRPr="00952AE3">
        <w:rPr>
          <w:lang w:val="uk-UA"/>
        </w:rPr>
        <w:t xml:space="preserve"> логічного мислення, </w:t>
      </w:r>
      <w:proofErr w:type="spellStart"/>
      <w:r w:rsidR="00952AE3" w:rsidRPr="00952AE3">
        <w:rPr>
          <w:lang w:val="uk-UA"/>
        </w:rPr>
        <w:t>зосе</w:t>
      </w:r>
      <w:r>
        <w:rPr>
          <w:lang w:val="uk-UA"/>
        </w:rPr>
        <w:t>p</w:t>
      </w:r>
      <w:r w:rsidR="00952AE3" w:rsidRPr="00952AE3">
        <w:rPr>
          <w:lang w:val="uk-UA"/>
        </w:rPr>
        <w:t>едженості</w:t>
      </w:r>
      <w:proofErr w:type="spellEnd"/>
      <w:r w:rsidR="00952AE3" w:rsidRPr="00952AE3">
        <w:rPr>
          <w:lang w:val="uk-UA"/>
        </w:rPr>
        <w:t xml:space="preserve">, пам’яті та здатності до аналізу. На відміну від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адиційного</w:t>
      </w:r>
      <w:proofErr w:type="spellEnd"/>
      <w:r w:rsidR="00952AE3" w:rsidRPr="00952AE3">
        <w:rPr>
          <w:lang w:val="uk-UA"/>
        </w:rPr>
        <w:t xml:space="preserve"> навчання,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proofErr w:type="spellEnd"/>
      <w:r w:rsidR="00952AE3" w:rsidRPr="00952AE3">
        <w:rPr>
          <w:lang w:val="uk-UA"/>
        </w:rPr>
        <w:t xml:space="preserve"> забезпечує доступ до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енувань</w:t>
      </w:r>
      <w:proofErr w:type="spellEnd"/>
      <w:r w:rsidR="00952AE3" w:rsidRPr="00952AE3">
        <w:rPr>
          <w:lang w:val="uk-UA"/>
        </w:rPr>
        <w:t xml:space="preserve"> у будь-який час, незалежно від наявності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ене</w:t>
      </w:r>
      <w:r>
        <w:rPr>
          <w:lang w:val="uk-UA"/>
        </w:rPr>
        <w:t>p</w:t>
      </w:r>
      <w:r w:rsidR="00952AE3" w:rsidRPr="00952AE3">
        <w:rPr>
          <w:lang w:val="uk-UA"/>
        </w:rPr>
        <w:t>а</w:t>
      </w:r>
      <w:proofErr w:type="spellEnd"/>
      <w:r w:rsidR="00952AE3" w:rsidRPr="00952AE3">
        <w:rPr>
          <w:lang w:val="uk-UA"/>
        </w:rPr>
        <w:t xml:space="preserve">, та дозволяє індивідуалізувати </w:t>
      </w:r>
      <w:proofErr w:type="spellStart"/>
      <w:r w:rsidR="00952AE3" w:rsidRPr="00952AE3">
        <w:rPr>
          <w:lang w:val="uk-UA"/>
        </w:rPr>
        <w:t>п</w:t>
      </w:r>
      <w:r>
        <w:rPr>
          <w:lang w:val="uk-UA"/>
        </w:rPr>
        <w:t>p</w:t>
      </w:r>
      <w:r w:rsidR="00952AE3" w:rsidRPr="00952AE3">
        <w:rPr>
          <w:lang w:val="uk-UA"/>
        </w:rPr>
        <w:t>оцес</w:t>
      </w:r>
      <w:proofErr w:type="spellEnd"/>
      <w:r w:rsidR="00952AE3" w:rsidRPr="00952AE3">
        <w:rPr>
          <w:lang w:val="uk-UA"/>
        </w:rPr>
        <w:t xml:space="preserve"> навчання.</w:t>
      </w:r>
    </w:p>
    <w:p w14:paraId="75985E99" w14:textId="2AECE6B8" w:rsidR="00952AE3" w:rsidRPr="00952AE3" w:rsidRDefault="00952AE3" w:rsidP="00952AE3">
      <w:pPr>
        <w:rPr>
          <w:lang w:val="uk-UA"/>
        </w:rPr>
      </w:pPr>
      <w:r w:rsidRPr="00952AE3">
        <w:rPr>
          <w:lang w:val="uk-UA"/>
        </w:rPr>
        <w:t xml:space="preserve">У даній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оботі</w:t>
      </w:r>
      <w:proofErr w:type="spellEnd"/>
      <w:r w:rsidRPr="00952AE3">
        <w:rPr>
          <w:lang w:val="uk-UA"/>
        </w:rPr>
        <w:t xml:space="preserve"> особлива увага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иділяється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еалізації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штучного інтелекту, </w:t>
      </w:r>
      <w:proofErr w:type="spellStart"/>
      <w:r w:rsidRPr="00952AE3">
        <w:rPr>
          <w:lang w:val="uk-UA"/>
        </w:rPr>
        <w:t>зок</w:t>
      </w:r>
      <w:r w:rsidR="00010F32">
        <w:rPr>
          <w:lang w:val="uk-UA"/>
        </w:rPr>
        <w:t>p</w:t>
      </w:r>
      <w:r w:rsidRPr="00952AE3">
        <w:rPr>
          <w:lang w:val="uk-UA"/>
        </w:rPr>
        <w:t>ема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MiniMax</w:t>
      </w:r>
      <w:proofErr w:type="spellEnd"/>
      <w:r w:rsidRPr="00952AE3">
        <w:rPr>
          <w:lang w:val="uk-UA"/>
        </w:rPr>
        <w:t xml:space="preserve">,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Pruning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Parallel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, які </w:t>
      </w:r>
      <w:proofErr w:type="spellStart"/>
      <w:r w:rsidRPr="00952AE3">
        <w:rPr>
          <w:lang w:val="uk-UA"/>
        </w:rPr>
        <w:t>ши</w:t>
      </w:r>
      <w:r w:rsidR="00010F32">
        <w:rPr>
          <w:lang w:val="uk-UA"/>
        </w:rPr>
        <w:t>p</w:t>
      </w:r>
      <w:r w:rsidRPr="00952AE3">
        <w:rPr>
          <w:lang w:val="uk-UA"/>
        </w:rPr>
        <w:t>око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истовуються</w:t>
      </w:r>
      <w:proofErr w:type="spellEnd"/>
      <w:r w:rsidRPr="00952AE3">
        <w:rPr>
          <w:lang w:val="uk-UA"/>
        </w:rPr>
        <w:t xml:space="preserve"> для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ийняття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ішень</w:t>
      </w:r>
      <w:proofErr w:type="spellEnd"/>
      <w:r w:rsidRPr="00952AE3">
        <w:rPr>
          <w:lang w:val="uk-UA"/>
        </w:rPr>
        <w:t xml:space="preserve"> у </w:t>
      </w:r>
      <w:proofErr w:type="spellStart"/>
      <w:r w:rsidRPr="00952AE3">
        <w:rPr>
          <w:lang w:val="uk-UA"/>
        </w:rPr>
        <w:t>се</w:t>
      </w:r>
      <w:r w:rsidR="00010F32">
        <w:rPr>
          <w:lang w:val="uk-UA"/>
        </w:rPr>
        <w:t>p</w:t>
      </w:r>
      <w:r w:rsidRPr="00952AE3">
        <w:rPr>
          <w:lang w:val="uk-UA"/>
        </w:rPr>
        <w:t>едовищах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отилежними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інте</w:t>
      </w:r>
      <w:r w:rsidR="00010F32">
        <w:rPr>
          <w:lang w:val="uk-UA"/>
        </w:rPr>
        <w:t>p</w:t>
      </w:r>
      <w:r w:rsidRPr="00952AE3">
        <w:rPr>
          <w:lang w:val="uk-UA"/>
        </w:rPr>
        <w:t>есами</w:t>
      </w:r>
      <w:proofErr w:type="spellEnd"/>
      <w:r w:rsidRPr="00952AE3">
        <w:rPr>
          <w:lang w:val="uk-UA"/>
        </w:rPr>
        <w:t xml:space="preserve">. Застосування цих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виходить за межі шахової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и</w:t>
      </w:r>
      <w:proofErr w:type="spellEnd"/>
      <w:r w:rsidRPr="00952AE3">
        <w:rPr>
          <w:lang w:val="uk-UA"/>
        </w:rPr>
        <w:t xml:space="preserve"> — вони ефективні також у таких галузях, як економічне моделювання, </w:t>
      </w:r>
      <w:proofErr w:type="spellStart"/>
      <w:r w:rsidRPr="00952AE3">
        <w:rPr>
          <w:lang w:val="uk-UA"/>
        </w:rPr>
        <w:t>ст</w:t>
      </w:r>
      <w:r w:rsidR="00010F32">
        <w:rPr>
          <w:lang w:val="uk-UA"/>
        </w:rPr>
        <w:t>p</w:t>
      </w:r>
      <w:r w:rsidRPr="00952AE3">
        <w:rPr>
          <w:lang w:val="uk-UA"/>
        </w:rPr>
        <w:t>атегічне</w:t>
      </w:r>
      <w:proofErr w:type="spellEnd"/>
      <w:r w:rsidRPr="00952AE3">
        <w:rPr>
          <w:lang w:val="uk-UA"/>
        </w:rPr>
        <w:t xml:space="preserve"> планування, системи </w:t>
      </w:r>
      <w:proofErr w:type="spellStart"/>
      <w:r w:rsidRPr="00952AE3">
        <w:rPr>
          <w:lang w:val="uk-UA"/>
        </w:rPr>
        <w:t>підт</w:t>
      </w:r>
      <w:r w:rsidR="00010F32">
        <w:rPr>
          <w:lang w:val="uk-UA"/>
        </w:rPr>
        <w:t>p</w:t>
      </w:r>
      <w:r w:rsidRPr="00952AE3">
        <w:rPr>
          <w:lang w:val="uk-UA"/>
        </w:rPr>
        <w:t>имки</w:t>
      </w:r>
      <w:proofErr w:type="spellEnd"/>
      <w:r w:rsidRPr="00952AE3">
        <w:rPr>
          <w:lang w:val="uk-UA"/>
        </w:rPr>
        <w:t xml:space="preserve"> ухвалення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ішень</w:t>
      </w:r>
      <w:proofErr w:type="spellEnd"/>
      <w:r w:rsidRPr="00952AE3">
        <w:rPr>
          <w:lang w:val="uk-UA"/>
        </w:rPr>
        <w:t xml:space="preserve">, машинне навчання, аналіз даних та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обототехніка</w:t>
      </w:r>
      <w:proofErr w:type="spellEnd"/>
      <w:r w:rsidRPr="00952AE3">
        <w:rPr>
          <w:lang w:val="uk-UA"/>
        </w:rPr>
        <w:t>.</w:t>
      </w:r>
    </w:p>
    <w:p w14:paraId="782B3371" w14:textId="52668E0E" w:rsidR="007C4920" w:rsidRPr="008E58BD" w:rsidRDefault="00952AE3" w:rsidP="00952AE3">
      <w:pPr>
        <w:rPr>
          <w:lang w:val="uk-UA"/>
        </w:rPr>
      </w:pPr>
      <w:r w:rsidRPr="00952AE3">
        <w:rPr>
          <w:lang w:val="uk-UA"/>
        </w:rPr>
        <w:t xml:space="preserve">Отже, написання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 шахового </w:t>
      </w:r>
      <w:proofErr w:type="spellStart"/>
      <w:r w:rsidRPr="00952AE3">
        <w:rPr>
          <w:lang w:val="uk-UA"/>
        </w:rPr>
        <w:t>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не лише дозволить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еалізувати</w:t>
      </w:r>
      <w:proofErr w:type="spellEnd"/>
      <w:r w:rsidRPr="00952AE3">
        <w:rPr>
          <w:lang w:val="uk-UA"/>
        </w:rPr>
        <w:t xml:space="preserve"> інтелектуальну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у</w:t>
      </w:r>
      <w:proofErr w:type="spellEnd"/>
      <w:r w:rsidRPr="00952AE3">
        <w:rPr>
          <w:lang w:val="uk-UA"/>
        </w:rPr>
        <w:t xml:space="preserve"> із гнучкими налаштуваннями складності, а й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одемонст</w:t>
      </w:r>
      <w:r w:rsidR="00010F32">
        <w:rPr>
          <w:lang w:val="uk-UA"/>
        </w:rPr>
        <w:t>p</w:t>
      </w:r>
      <w:r w:rsidRPr="00952AE3">
        <w:rPr>
          <w:lang w:val="uk-UA"/>
        </w:rPr>
        <w:t>ує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актичне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</w:t>
      </w:r>
      <w:proofErr w:type="spellEnd"/>
      <w:r w:rsidRPr="00952AE3">
        <w:rPr>
          <w:lang w:val="uk-UA"/>
        </w:rPr>
        <w:t xml:space="preserve"> відомих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штучного інтелекту в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еальних</w:t>
      </w:r>
      <w:proofErr w:type="spellEnd"/>
      <w:r w:rsidRPr="00952AE3">
        <w:rPr>
          <w:lang w:val="uk-UA"/>
        </w:rPr>
        <w:t xml:space="preserve"> задачах,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озши</w:t>
      </w:r>
      <w:r w:rsidR="00010F32">
        <w:rPr>
          <w:lang w:val="uk-UA"/>
        </w:rPr>
        <w:t>p</w:t>
      </w:r>
      <w:r w:rsidRPr="00952AE3">
        <w:rPr>
          <w:lang w:val="uk-UA"/>
        </w:rPr>
        <w:t>юючи</w:t>
      </w:r>
      <w:proofErr w:type="spellEnd"/>
      <w:r w:rsidRPr="00952AE3">
        <w:rPr>
          <w:lang w:val="uk-UA"/>
        </w:rPr>
        <w:t xml:space="preserve"> знання та навички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</w:t>
      </w:r>
      <w:proofErr w:type="spellEnd"/>
      <w:r w:rsidRPr="00952AE3">
        <w:rPr>
          <w:lang w:val="uk-UA"/>
        </w:rPr>
        <w:t xml:space="preserve"> у </w:t>
      </w:r>
      <w:proofErr w:type="spellStart"/>
      <w:r w:rsidRPr="00952AE3">
        <w:rPr>
          <w:lang w:val="uk-UA"/>
        </w:rPr>
        <w:t>сфе</w:t>
      </w:r>
      <w:r w:rsidR="00010F32">
        <w:rPr>
          <w:lang w:val="uk-UA"/>
        </w:rPr>
        <w:t>p</w:t>
      </w:r>
      <w:r w:rsidRPr="00952AE3">
        <w:rPr>
          <w:lang w:val="uk-UA"/>
        </w:rPr>
        <w:t>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іг</w:t>
      </w:r>
      <w:r w:rsidR="00010F32">
        <w:rPr>
          <w:lang w:val="uk-UA"/>
        </w:rPr>
        <w:t>p</w:t>
      </w:r>
      <w:r w:rsidRPr="00952AE3">
        <w:rPr>
          <w:lang w:val="uk-UA"/>
        </w:rPr>
        <w:t>ових</w:t>
      </w:r>
      <w:proofErr w:type="spellEnd"/>
      <w:r w:rsidRPr="00952AE3">
        <w:rPr>
          <w:lang w:val="uk-UA"/>
        </w:rPr>
        <w:t xml:space="preserve"> та навчальних систем.</w:t>
      </w:r>
    </w:p>
    <w:p w14:paraId="0695A075" w14:textId="3FF0D0FA" w:rsidR="001E194A" w:rsidRPr="008E58BD" w:rsidRDefault="00683350" w:rsidP="005F5379">
      <w:pPr>
        <w:pStyle w:val="1"/>
        <w:rPr>
          <w:lang w:val="uk-UA"/>
        </w:rPr>
      </w:pPr>
      <w:bookmarkStart w:id="1" w:name="_Toc198430370"/>
      <w:r w:rsidRPr="008E58BD">
        <w:rPr>
          <w:lang w:val="uk-UA"/>
        </w:rPr>
        <w:lastRenderedPageBreak/>
        <w:t>Постановка задачі</w:t>
      </w:r>
      <w:bookmarkEnd w:id="1"/>
    </w:p>
    <w:p w14:paraId="71678777" w14:textId="5161037E" w:rsidR="001060A7" w:rsidRPr="008E58BD" w:rsidRDefault="001060A7" w:rsidP="001060A7">
      <w:pPr>
        <w:rPr>
          <w:lang w:val="uk-UA"/>
        </w:rPr>
      </w:pPr>
      <w:r w:rsidRPr="008E58BD">
        <w:rPr>
          <w:lang w:val="uk-UA"/>
        </w:rPr>
        <w:t xml:space="preserve">У межах даної </w:t>
      </w:r>
      <w:proofErr w:type="spellStart"/>
      <w:r w:rsidRPr="008E58BD">
        <w:rPr>
          <w:lang w:val="uk-UA"/>
        </w:rPr>
        <w:t>ку</w:t>
      </w:r>
      <w:r w:rsidR="00010F32">
        <w:rPr>
          <w:lang w:val="uk-UA"/>
        </w:rPr>
        <w:t>p</w:t>
      </w:r>
      <w:r w:rsidRPr="008E58BD">
        <w:rPr>
          <w:lang w:val="uk-UA"/>
        </w:rPr>
        <w:t>сової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 необхідно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амне</w:t>
      </w:r>
      <w:proofErr w:type="spellEnd"/>
      <w:r w:rsidRPr="008E58BD">
        <w:rPr>
          <w:lang w:val="uk-UA"/>
        </w:rPr>
        <w:t xml:space="preserve"> забезпечення «Шаховий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», 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шахи з можливістю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 </w:t>
      </w:r>
      <w:proofErr w:type="spellStart"/>
      <w:r w:rsidRPr="008E58BD">
        <w:rPr>
          <w:lang w:val="uk-UA"/>
        </w:rPr>
        <w:t>супе</w:t>
      </w:r>
      <w:r w:rsidR="00010F32">
        <w:rPr>
          <w:lang w:val="uk-UA"/>
        </w:rPr>
        <w:t>p</w:t>
      </w:r>
      <w:r w:rsidRPr="008E58BD">
        <w:rPr>
          <w:lang w:val="uk-UA"/>
        </w:rPr>
        <w:t>ника</w:t>
      </w:r>
      <w:proofErr w:type="spellEnd"/>
      <w:r w:rsidRPr="008E58BD">
        <w:rPr>
          <w:lang w:val="uk-UA"/>
        </w:rPr>
        <w:t xml:space="preserve">. Основною метою є </w:t>
      </w: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активного</w:t>
      </w:r>
      <w:proofErr w:type="spellEnd"/>
      <w:r w:rsidRPr="008E58BD">
        <w:rPr>
          <w:lang w:val="uk-UA"/>
        </w:rPr>
        <w:t xml:space="preserve"> застосунку, який дозволить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енуватись</w:t>
      </w:r>
      <w:proofErr w:type="spellEnd"/>
      <w:r w:rsidRPr="008E58BD">
        <w:rPr>
          <w:lang w:val="uk-UA"/>
        </w:rPr>
        <w:t xml:space="preserve"> 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комп’юте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або іншого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, удосконалюючи свої навички.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едбачається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еалізація</w:t>
      </w:r>
      <w:proofErr w:type="spellEnd"/>
      <w:r w:rsidRPr="008E58BD">
        <w:rPr>
          <w:lang w:val="uk-UA"/>
        </w:rPr>
        <w:t xml:space="preserve"> повного функціоналу класичних шахів, включаючи всі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есування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спеціальні шахові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ийоми</w:t>
      </w:r>
      <w:proofErr w:type="spellEnd"/>
      <w:r w:rsidRPr="008E58BD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proofErr w:type="spellEnd"/>
      <w:r w:rsidRPr="008E58BD">
        <w:rPr>
          <w:lang w:val="uk-UA"/>
        </w:rPr>
        <w:t xml:space="preserve">, взяття 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оході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пішака) та умови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(шах, мат, пат/нічия). Особливу увагу слід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иділити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еалізації</w:t>
      </w:r>
      <w:proofErr w:type="spellEnd"/>
      <w:r w:rsidRPr="008E58BD">
        <w:rPr>
          <w:lang w:val="uk-UA"/>
        </w:rPr>
        <w:t xml:space="preserve"> штучного інтелекту, що аналізуватиме поточну позицію та </w:t>
      </w:r>
      <w:proofErr w:type="spellStart"/>
      <w:r w:rsidRPr="008E58BD">
        <w:rPr>
          <w:lang w:val="uk-UA"/>
        </w:rPr>
        <w:t>оби</w:t>
      </w:r>
      <w:r w:rsidR="00010F32">
        <w:rPr>
          <w:lang w:val="uk-UA"/>
        </w:rPr>
        <w:t>p</w:t>
      </w:r>
      <w:r w:rsidRPr="008E58BD">
        <w:rPr>
          <w:lang w:val="uk-UA"/>
        </w:rPr>
        <w:t>атиме</w:t>
      </w:r>
      <w:proofErr w:type="spellEnd"/>
      <w:r w:rsidRPr="008E58BD">
        <w:rPr>
          <w:lang w:val="uk-UA"/>
        </w:rPr>
        <w:t xml:space="preserve"> оптимальні ходи залежно від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аного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складності: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остий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едбачає</w:t>
      </w:r>
      <w:proofErr w:type="spellEnd"/>
      <w:r w:rsidRPr="008E58BD">
        <w:rPr>
          <w:lang w:val="uk-UA"/>
        </w:rPr>
        <w:t xml:space="preserve"> випадкові або базові ходи, складніший — застосування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з альфа-бета відсіканням та обмеженням глибини аналізу.</w:t>
      </w:r>
    </w:p>
    <w:p w14:paraId="2BC4C1CA" w14:textId="77777777" w:rsidR="001060A7" w:rsidRPr="008E58BD" w:rsidRDefault="001060A7" w:rsidP="001060A7">
      <w:pPr>
        <w:rPr>
          <w:lang w:val="uk-UA"/>
        </w:rPr>
      </w:pPr>
    </w:p>
    <w:p w14:paraId="1B9E8E0F" w14:textId="6889FD9F" w:rsidR="002543F4" w:rsidRPr="008E58BD" w:rsidRDefault="001060A7" w:rsidP="001060A7">
      <w:pPr>
        <w:rPr>
          <w:lang w:val="uk-UA"/>
        </w:rPr>
      </w:pP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повинна мати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учний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, який забезпечує візуалізацію шахової дошки, можливість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мишею, підсвічування допустимих ходів, ведення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тії</w:t>
      </w:r>
      <w:proofErr w:type="spellEnd"/>
      <w:r w:rsidRPr="008E58BD">
        <w:rPr>
          <w:lang w:val="uk-UA"/>
        </w:rPr>
        <w:t xml:space="preserve"> та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учну</w:t>
      </w:r>
      <w:proofErr w:type="spellEnd"/>
      <w:r w:rsidRPr="008E58BD">
        <w:rPr>
          <w:lang w:val="uk-UA"/>
        </w:rPr>
        <w:t xml:space="preserve"> навігацію в меню. Також має бути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</w:t>
      </w:r>
      <w:r w:rsidR="00010F32">
        <w:rPr>
          <w:lang w:val="uk-UA"/>
        </w:rPr>
        <w:t>p</w:t>
      </w:r>
      <w:r w:rsidRPr="008E58BD">
        <w:rPr>
          <w:lang w:val="uk-UA"/>
        </w:rPr>
        <w:t>имка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едагування</w:t>
      </w:r>
      <w:proofErr w:type="spellEnd"/>
      <w:r w:rsidRPr="008E58BD">
        <w:rPr>
          <w:lang w:val="uk-UA"/>
        </w:rPr>
        <w:t xml:space="preserve"> позиції,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і завантаження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тій</w:t>
      </w:r>
      <w:proofErr w:type="spellEnd"/>
      <w:r w:rsidRPr="008E58BD">
        <w:rPr>
          <w:lang w:val="uk-UA"/>
        </w:rPr>
        <w:t xml:space="preserve"> з файлів, можливість скасування ходів, шаховий годинник,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захоплених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і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тії</w:t>
      </w:r>
      <w:proofErr w:type="spellEnd"/>
      <w:r w:rsidRPr="008E58BD">
        <w:rPr>
          <w:lang w:val="uk-UA"/>
        </w:rPr>
        <w:t xml:space="preserve">. </w:t>
      </w:r>
      <w:proofErr w:type="spellStart"/>
      <w:r w:rsidRPr="008E58BD">
        <w:rPr>
          <w:lang w:val="uk-UA"/>
        </w:rPr>
        <w:t>Се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Pr="008E58BD">
        <w:rPr>
          <w:lang w:val="uk-UA"/>
        </w:rPr>
        <w:t xml:space="preserve"> вхідних даних — дії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фейсі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,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складності, початкової позиції, виконання ходів), а також можливе завантаження позицій з файлу. Вихідними даними є оновлення шахової дошки,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стан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(шах, мат, пат), список ходів у вигляді шахової нотації, </w:t>
      </w:r>
      <w:proofErr w:type="spellStart"/>
      <w:r w:rsidRPr="008E58BD">
        <w:rPr>
          <w:lang w:val="uk-UA"/>
        </w:rPr>
        <w:t>індикато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часу та інша візуальна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мація</w:t>
      </w:r>
      <w:proofErr w:type="spellEnd"/>
      <w:r w:rsidRPr="008E58BD">
        <w:rPr>
          <w:lang w:val="uk-UA"/>
        </w:rPr>
        <w:t>.</w:t>
      </w:r>
    </w:p>
    <w:p w14:paraId="04027D6B" w14:textId="77777777" w:rsidR="007C4920" w:rsidRPr="008E58BD" w:rsidRDefault="007C4920" w:rsidP="007C4920">
      <w:pPr>
        <w:rPr>
          <w:lang w:val="uk-UA"/>
        </w:rPr>
      </w:pPr>
    </w:p>
    <w:p w14:paraId="0695A076" w14:textId="21145A4F" w:rsidR="00683350" w:rsidRPr="008E58BD" w:rsidRDefault="00683350" w:rsidP="00683350">
      <w:pPr>
        <w:pStyle w:val="1"/>
        <w:rPr>
          <w:lang w:val="uk-UA"/>
        </w:rPr>
      </w:pPr>
      <w:bookmarkStart w:id="2" w:name="_Toc198430371"/>
      <w:r w:rsidRPr="008E58BD">
        <w:rPr>
          <w:lang w:val="uk-UA"/>
        </w:rPr>
        <w:lastRenderedPageBreak/>
        <w:t>Тео</w:t>
      </w:r>
      <w:r w:rsidR="00010F32">
        <w:rPr>
          <w:lang w:val="uk-UA"/>
        </w:rPr>
        <w:t>p</w:t>
      </w:r>
      <w:r w:rsidRPr="008E58BD">
        <w:rPr>
          <w:lang w:val="uk-UA"/>
        </w:rPr>
        <w:t>етичні відомості</w:t>
      </w:r>
      <w:bookmarkEnd w:id="2"/>
    </w:p>
    <w:p w14:paraId="069BD419" w14:textId="59627081" w:rsidR="00E55EB8" w:rsidRPr="008E58BD" w:rsidRDefault="00E55EB8" w:rsidP="00FE1E80">
      <w:pPr>
        <w:rPr>
          <w:lang w:val="uk-UA"/>
        </w:rPr>
      </w:pPr>
      <w:r w:rsidRPr="008E58BD">
        <w:rPr>
          <w:lang w:val="uk-UA"/>
        </w:rPr>
        <w:t xml:space="preserve">Шахову дошку як </w:t>
      </w:r>
      <w:proofErr w:type="spellStart"/>
      <w:r w:rsidRPr="008E58BD">
        <w:rPr>
          <w:lang w:val="uk-UA"/>
        </w:rPr>
        <w:t>ст</w:t>
      </w:r>
      <w:r w:rsidR="00010F32">
        <w:rPr>
          <w:lang w:val="uk-UA"/>
        </w:rPr>
        <w:t>p</w:t>
      </w:r>
      <w:r w:rsidRPr="008E58BD">
        <w:rPr>
          <w:lang w:val="uk-UA"/>
        </w:rPr>
        <w:t>укту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даних можна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едставити</w:t>
      </w:r>
      <w:proofErr w:type="spellEnd"/>
      <w:r w:rsidRPr="008E58BD">
        <w:rPr>
          <w:lang w:val="uk-UA"/>
        </w:rPr>
        <w:t xml:space="preserve"> у вигляді </w:t>
      </w:r>
      <w:proofErr w:type="spellStart"/>
      <w:r w:rsidRPr="008E58BD">
        <w:rPr>
          <w:lang w:val="uk-UA"/>
        </w:rPr>
        <w:t>двовимі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масиву:</w:t>
      </w:r>
    </w:p>
    <w:p w14:paraId="23247091" w14:textId="5E9AB65A" w:rsidR="00E55EB8" w:rsidRPr="008E58BD" w:rsidRDefault="00684207" w:rsidP="00FE1E80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A[i,j]</m:t>
        </m:r>
      </m:oMath>
      <w:r w:rsidR="00E55EB8" w:rsidRPr="008E58BD">
        <w:rPr>
          <w:lang w:val="uk-UA"/>
        </w:rPr>
        <w:t>, (2.1)</w:t>
      </w:r>
    </w:p>
    <w:p w14:paraId="47FF27F8" w14:textId="77777777" w:rsidR="00E55EB8" w:rsidRPr="008E58BD" w:rsidRDefault="00E55EB8" w:rsidP="00FE1E80">
      <w:pPr>
        <w:rPr>
          <w:lang w:val="uk-UA"/>
        </w:rPr>
      </w:pPr>
      <w:r w:rsidRPr="008E58BD">
        <w:rPr>
          <w:lang w:val="uk-UA"/>
        </w:rPr>
        <w:t>де:</w:t>
      </w:r>
    </w:p>
    <w:p w14:paraId="22AD1EE6" w14:textId="27B4CD47" w:rsidR="00E55EB8" w:rsidRPr="008E58BD" w:rsidRDefault="00684207" w:rsidP="00FE1E80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0≤i≤7, 0≤j≤7,</m:t>
          </m:r>
        </m:oMath>
      </m:oMathPara>
    </w:p>
    <w:p w14:paraId="6687342B" w14:textId="5BC4A31A" w:rsidR="00E55EB8" w:rsidRPr="008E58BD" w:rsidRDefault="00E55EB8" w:rsidP="00FE1E80">
      <w:pPr>
        <w:rPr>
          <w:lang w:val="uk-UA"/>
        </w:rPr>
      </w:pPr>
      <w:r w:rsidRPr="008E58BD">
        <w:rPr>
          <w:lang w:val="uk-UA"/>
        </w:rPr>
        <w:t xml:space="preserve">де A – масив, 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едставляє</w:t>
      </w:r>
      <w:proofErr w:type="spellEnd"/>
      <w:r w:rsidRPr="008E58BD">
        <w:rPr>
          <w:lang w:val="uk-UA"/>
        </w:rPr>
        <w:t xml:space="preserve"> шахову дошку, i – індекс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тикально</w:t>
      </w:r>
      <w:proofErr w:type="spellEnd"/>
      <w:r w:rsidRPr="008E58BD">
        <w:rPr>
          <w:lang w:val="uk-UA"/>
        </w:rPr>
        <w:t>), j – індекс стовпця (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изонтально</w:t>
      </w:r>
      <w:proofErr w:type="spellEnd"/>
      <w:r w:rsidRPr="008E58BD">
        <w:rPr>
          <w:lang w:val="uk-UA"/>
        </w:rPr>
        <w:t>).</w:t>
      </w:r>
    </w:p>
    <w:p w14:paraId="2737B5F1" w14:textId="77777777" w:rsidR="00F7429E" w:rsidRPr="008E58BD" w:rsidRDefault="00F7429E" w:rsidP="00FE1E80">
      <w:pPr>
        <w:rPr>
          <w:lang w:val="uk-UA"/>
        </w:rPr>
      </w:pPr>
    </w:p>
    <w:p w14:paraId="1440E030" w14:textId="7CEEE3CE" w:rsidR="00E55EB8" w:rsidRPr="008E58BD" w:rsidRDefault="00E55EB8" w:rsidP="00FE1E80">
      <w:pPr>
        <w:rPr>
          <w:lang w:val="uk-UA"/>
        </w:rPr>
      </w:pPr>
      <w:r w:rsidRPr="008E58BD">
        <w:rPr>
          <w:lang w:val="uk-UA"/>
        </w:rPr>
        <w:t>Кожен елемент A[</w:t>
      </w:r>
      <w:proofErr w:type="spellStart"/>
      <w:r w:rsidRPr="008E58BD">
        <w:rPr>
          <w:lang w:val="uk-UA"/>
        </w:rPr>
        <w:t>i,j</w:t>
      </w:r>
      <w:proofErr w:type="spellEnd"/>
      <w:r w:rsidRPr="008E58BD">
        <w:rPr>
          <w:lang w:val="uk-UA"/>
        </w:rPr>
        <w:t>] може містити одне з наступних значень:</w:t>
      </w:r>
      <w:r w:rsidR="00F7429E" w:rsidRPr="008E58BD">
        <w:rPr>
          <w:lang w:val="uk-UA"/>
        </w:rPr>
        <w:t xml:space="preserve"> </w:t>
      </w:r>
      <w:r w:rsidRPr="008E58BD">
        <w:rPr>
          <w:lang w:val="uk-UA"/>
        </w:rPr>
        <w:t>0 – пуста клітинка</w:t>
      </w:r>
      <w:r w:rsidR="00F7429E"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додатнє</w:t>
      </w:r>
      <w:proofErr w:type="spellEnd"/>
      <w:r w:rsidRPr="008E58BD">
        <w:rPr>
          <w:lang w:val="uk-UA"/>
        </w:rPr>
        <w:t xml:space="preserve"> ціле число – біла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від'ємне ціле число –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>.</w:t>
      </w:r>
    </w:p>
    <w:p w14:paraId="17E544C4" w14:textId="77777777" w:rsidR="00E55EB8" w:rsidRPr="008E58BD" w:rsidRDefault="00E55EB8" w:rsidP="00FE1E80">
      <w:pPr>
        <w:rPr>
          <w:lang w:val="uk-UA"/>
        </w:rPr>
      </w:pPr>
    </w:p>
    <w:p w14:paraId="518BD6F0" w14:textId="4F6AC471" w:rsidR="00E55EB8" w:rsidRPr="008E58BD" w:rsidRDefault="00E55EB8" w:rsidP="00FE1E80">
      <w:pPr>
        <w:rPr>
          <w:lang w:val="uk-UA"/>
        </w:rPr>
      </w:pPr>
      <w:r w:rsidRPr="008E58BD">
        <w:rPr>
          <w:lang w:val="uk-UA"/>
        </w:rPr>
        <w:t xml:space="preserve">Абсолютне значення числа вказує на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:</w:t>
      </w:r>
    </w:p>
    <w:p w14:paraId="0F426EBC" w14:textId="0D70A64C" w:rsidR="00E55EB8" w:rsidRPr="008E58BD" w:rsidRDefault="00E55EB8" w:rsidP="00FE1E80">
      <w:pPr>
        <w:ind w:firstLine="0"/>
        <w:rPr>
          <w:lang w:val="uk-UA"/>
        </w:rPr>
      </w:pPr>
      <w:r w:rsidRPr="008E58BD">
        <w:rPr>
          <w:lang w:val="uk-UA"/>
        </w:rPr>
        <w:t>1 – пішак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2 – кінь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3 – слон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4 –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5 –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6 –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="00F7429E" w:rsidRPr="008E58BD">
        <w:rPr>
          <w:lang w:val="uk-UA"/>
        </w:rPr>
        <w:t>.</w:t>
      </w:r>
    </w:p>
    <w:p w14:paraId="1ABC5645" w14:textId="77777777" w:rsidR="00F7429E" w:rsidRPr="008E58BD" w:rsidRDefault="00F7429E" w:rsidP="00FE1E80">
      <w:pPr>
        <w:rPr>
          <w:lang w:val="uk-UA"/>
        </w:rPr>
      </w:pPr>
    </w:p>
    <w:p w14:paraId="3C6C69D2" w14:textId="18A809C1" w:rsidR="00E421D2" w:rsidRPr="008E58BD" w:rsidRDefault="00E4472F" w:rsidP="00FE1E80">
      <w:pPr>
        <w:pStyle w:val="2"/>
        <w:rPr>
          <w:lang w:val="uk-UA"/>
        </w:rPr>
      </w:pPr>
      <w:bookmarkStart w:id="3" w:name="_Toc19843037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</w:t>
      </w:r>
      <w:r w:rsidR="00E421D2" w:rsidRPr="008E58BD">
        <w:rPr>
          <w:lang w:val="uk-UA"/>
        </w:rPr>
        <w:t>(</w:t>
      </w:r>
      <w:proofErr w:type="spellStart"/>
      <w:r w:rsidR="00E421D2" w:rsidRPr="008E58BD">
        <w:rPr>
          <w:lang w:val="uk-UA"/>
        </w:rPr>
        <w:t>Minimax</w:t>
      </w:r>
      <w:proofErr w:type="spellEnd"/>
      <w:r w:rsidR="00E421D2" w:rsidRPr="008E58BD">
        <w:rPr>
          <w:lang w:val="uk-UA"/>
        </w:rPr>
        <w:t>)</w:t>
      </w:r>
      <w:bookmarkEnd w:id="3"/>
    </w:p>
    <w:p w14:paraId="729D06BD" w14:textId="287A9948" w:rsidR="00E4472F" w:rsidRPr="0060635C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є фундаментальним методом для знаходження оптимального ходу в шахах. Він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ґ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унтується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адигмі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"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озділяй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волода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юй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" та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підхід для обчислення оцінок ходів.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[1]</w:t>
      </w:r>
    </w:p>
    <w:p w14:paraId="7DA1CC39" w14:textId="77777777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43249719" w14:textId="6D289D25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поточна позиція на шаховій дошці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6DC5859A" w14:textId="4A219684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4DA357E3" w14:textId="1768DFE5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функція оцінки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точки зо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(білі)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0E6F6B85" w14:textId="08D7D740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функція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45E88B27" w14:textId="64208440" w:rsidR="00313975" w:rsidRPr="00E92733" w:rsidRDefault="00313975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w:lastRenderedPageBreak/>
            <m:t>minimax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P, d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  ,&amp;  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 якщо ходить мінімізуючий гpавець</m:t>
                  </m:r>
                </m:e>
              </m:eqArr>
            </m:e>
          </m:d>
        </m:oMath>
      </m:oMathPara>
    </w:p>
    <w:p w14:paraId="798FE4D0" w14:textId="361A396D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позиція, що виникає після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0BCAE5D2" w14:textId="648B3769" w:rsidR="00E4472F" w:rsidRPr="008E58BD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2049ED7C" w14:textId="2138A79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Minimax(node, depth, maximizingPlayer)</m:t>
          </m:r>
        </m:oMath>
      </m:oMathPara>
    </w:p>
    <w:p w14:paraId="4F287381" w14:textId="76D7EB7B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5DE40450" w14:textId="7385DDF6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0F8652D9" w14:textId="4A049DC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</m:t>
          </m:r>
        </m:oMath>
      </m:oMathPara>
    </w:p>
    <w:p w14:paraId="2F2503E2" w14:textId="7DFDA1D2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A12BFA8" w14:textId="602BA81A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7C4F5F9A" w14:textId="06C3F46C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0C139368" w14:textId="1114CB8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max(value, Minimax(child, depth - 1, FALSE))</m:t>
          </m:r>
        </m:oMath>
      </m:oMathPara>
    </w:p>
    <w:p w14:paraId="660AA504" w14:textId="03EDA22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4169790C" w14:textId="06478E2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06559F19" w14:textId="1086F96D" w:rsidR="00E4472F" w:rsidRPr="00AC7287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1DC53E7A" w14:textId="2E9A7B3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32FA913B" w14:textId="018EFBF5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Minimax(child, depth - 1, TRUE))</m:t>
          </m:r>
        </m:oMath>
      </m:oMathPara>
    </w:p>
    <w:p w14:paraId="4C968ED4" w14:textId="603B4B87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E05A0B" w14:textId="77777777" w:rsidR="00FE1E80" w:rsidRPr="008E58BD" w:rsidRDefault="00FE1E80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</w:p>
    <w:p w14:paraId="5E354785" w14:textId="2AB848E0" w:rsidR="00E4472F" w:rsidRPr="008E58BD" w:rsidRDefault="00E4472F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 xml:space="preserve">Складність </w:t>
      </w:r>
      <w:proofErr w:type="spellStart"/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алго</w:t>
      </w:r>
      <w:r w:rsidR="00010F32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p</w:t>
      </w: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итму</w:t>
      </w:r>
      <w:proofErr w:type="spellEnd"/>
    </w:p>
    <w:p w14:paraId="3D05AE5B" w14:textId="5C6C028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Нехай b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едня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можливих ходів з кожної позиції (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озгалуження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), а d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глибина пошуку.</w:t>
      </w:r>
    </w:p>
    <w:p w14:paraId="1DFEA843" w14:textId="4B25332A" w:rsidR="00E4472F" w:rsidRPr="008E58BD" w:rsidRDefault="00E4472F" w:rsidP="00C103AA">
      <w:pPr>
        <w:numPr>
          <w:ilvl w:val="0"/>
          <w:numId w:val="46"/>
        </w:numPr>
        <w:spacing w:before="100" w:beforeAutospacing="1" w:after="100" w:afterAutospacing="1"/>
        <w:rPr>
          <w:lang w:val="uk-UA"/>
        </w:rPr>
      </w:pPr>
      <w:r w:rsidRPr="008E58BD">
        <w:rPr>
          <w:lang w:val="uk-UA"/>
        </w:rPr>
        <w:t xml:space="preserve">Часова складність: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  <m:r>
          <w:rPr>
            <w:rFonts w:ascii="Cambria Math" w:hAnsi="Cambria Math"/>
            <w:lang w:val="uk-UA"/>
          </w:rPr>
          <m:t>)</m:t>
        </m:r>
      </m:oMath>
    </w:p>
    <w:p w14:paraId="4D89C597" w14:textId="08462397" w:rsidR="00E4472F" w:rsidRPr="008E58BD" w:rsidRDefault="00E4472F" w:rsidP="00C103AA">
      <w:pPr>
        <w:numPr>
          <w:ilvl w:val="0"/>
          <w:numId w:val="46"/>
        </w:numPr>
        <w:spacing w:before="100" w:beforeAutospacing="1" w:after="100" w:afterAutospacing="1"/>
        <w:rPr>
          <w:lang w:val="uk-UA"/>
        </w:rPr>
      </w:pP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осто</w:t>
      </w:r>
      <w:r w:rsidR="00010F32">
        <w:rPr>
          <w:lang w:val="uk-UA"/>
        </w:rPr>
        <w:t>p</w:t>
      </w:r>
      <w:r w:rsidRPr="008E58BD">
        <w:rPr>
          <w:lang w:val="uk-UA"/>
        </w:rPr>
        <w:t>ова</w:t>
      </w:r>
      <w:proofErr w:type="spellEnd"/>
      <w:r w:rsidRPr="008E58BD">
        <w:rPr>
          <w:lang w:val="uk-UA"/>
        </w:rPr>
        <w:t xml:space="preserve"> складність: </w:t>
      </w:r>
      <m:oMath>
        <m:r>
          <w:rPr>
            <w:rFonts w:ascii="Cambria Math" w:hAnsi="Cambria Math"/>
            <w:lang w:val="uk-UA"/>
          </w:rPr>
          <m:t>O(d)</m:t>
        </m:r>
      </m:oMath>
      <w:r w:rsidRPr="008E58BD">
        <w:rPr>
          <w:lang w:val="uk-UA"/>
        </w:rPr>
        <w:t xml:space="preserve"> для збе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ігання</w:t>
      </w:r>
      <w:proofErr w:type="spellEnd"/>
      <w:r w:rsidRPr="008E58BD">
        <w:rPr>
          <w:lang w:val="uk-UA"/>
        </w:rPr>
        <w:t xml:space="preserve"> стеку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еку</w:t>
      </w:r>
      <w:r w:rsidR="00010F32">
        <w:rPr>
          <w:lang w:val="uk-UA"/>
        </w:rPr>
        <w:t>p</w:t>
      </w:r>
      <w:r w:rsidRPr="008E58BD">
        <w:rPr>
          <w:lang w:val="uk-UA"/>
        </w:rPr>
        <w:t>сії</w:t>
      </w:r>
      <w:proofErr w:type="spellEnd"/>
    </w:p>
    <w:p w14:paraId="396E14FC" w14:textId="1CF6984E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Метод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антує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оптимальний хід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достатній глибині пошуку, має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експоненційну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складність, що обмежує його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актичне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застосування для глибин більше 3-4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станда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тній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шаховій позиції.</w:t>
      </w:r>
    </w:p>
    <w:p w14:paraId="4F27ED4D" w14:textId="6FC26E46" w:rsidR="00E4472F" w:rsidRPr="008E58BD" w:rsidRDefault="00E4472F" w:rsidP="00FE1E80">
      <w:pPr>
        <w:pStyle w:val="2"/>
        <w:rPr>
          <w:rFonts w:eastAsiaTheme="minorHAnsi"/>
          <w:lang w:val="uk-UA"/>
        </w:rPr>
      </w:pPr>
      <w:bookmarkStart w:id="4" w:name="_Toc198430373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rFonts w:eastAsiaTheme="minorHAnsi"/>
          <w:lang w:val="uk-UA"/>
        </w:rPr>
        <w:t xml:space="preserve"> Альфа-бета відсічення</w:t>
      </w:r>
      <w:bookmarkEnd w:id="4"/>
    </w:p>
    <w:p w14:paraId="173BF0DB" w14:textId="5DD5E77D" w:rsidR="00B15DD7" w:rsidRPr="0060635C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Метод альфа-бета відсічення є оптимізацією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. Він дозволяє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отити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які необхідно оцінювати, без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вт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оптимальності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ішення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60635C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7F08CAC5" w14:textId="7E0B6C05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0F57E933" w14:textId="6E038AFE" w:rsidR="00E4472F" w:rsidRPr="0053051F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значення, знайдене для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3A99F6DC" w14:textId="0A84D320" w:rsidR="00E4472F" w:rsidRPr="0053051F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значення, знайдене для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мінімізуючого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3FA02BA4" w14:textId="5C891566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функція альфа-бета визначається як:</w:t>
      </w:r>
    </w:p>
    <w:p w14:paraId="0641DAA3" w14:textId="30BC1824" w:rsidR="00266874" w:rsidRPr="00E92733" w:rsidRDefault="00266874" w:rsidP="00266874">
      <w:pPr>
        <w:pStyle w:val="aff"/>
        <w:spacing w:line="360" w:lineRule="auto"/>
        <w:ind w:firstLine="426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AlphaBeta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 xml:space="preserve">P, d, 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alpha, beta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(P)&amp;,  &amp;якщо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  &amp;,  &amp;якщо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d-1))&amp;,  &amp;якщо ходить мінімізуючий гpавець</m:t>
                  </m:r>
                </m:e>
              </m:eqArr>
            </m:e>
          </m:d>
        </m:oMath>
      </m:oMathPara>
    </w:p>
    <w:p w14:paraId="4E3943FE" w14:textId="2E9C705B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ипиненням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пошуку,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5F24769" w14:textId="77777777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Умови відсічення:</w:t>
      </w:r>
    </w:p>
    <w:p w14:paraId="3AAA3C58" w14:textId="131E5516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Відсічення бета (для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):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то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 не може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280426DC" w14:textId="6DE6C0B8" w:rsidR="00860DA4" w:rsidRPr="0060635C" w:rsidRDefault="00E4472F" w:rsidP="00266874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Відсічення альфа (для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): якщо</w:t>
      </w:r>
      <w:r w:rsidR="00313975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 ≤ alpha,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то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 не може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60635C" w:rsidRPr="0060635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0635C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52B87A33" w14:textId="14EF9FA6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="00B15DD7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0A34CD5F" w14:textId="57C21BFB" w:rsidR="00E4472F" w:rsidRPr="008E58BD" w:rsidRDefault="00B15DD7" w:rsidP="00FE1E80">
      <w:pPr>
        <w:pStyle w:val="aff"/>
        <w:spacing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>function AlphaBeta(node, depth, α, β, maximizingPlayer)</m:t>
          </m:r>
        </m:oMath>
      </m:oMathPara>
    </w:p>
    <w:p w14:paraId="26B77CFF" w14:textId="0851C3FE" w:rsidR="00E4472F" w:rsidRPr="008E58BD" w:rsidRDefault="00B15DD7" w:rsidP="00FE1E80">
      <w:pPr>
        <w:pStyle w:val="aff"/>
        <w:spacing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6843010D" w14:textId="1888EE33" w:rsidR="00E4472F" w:rsidRPr="008E58BD" w:rsidRDefault="00B15DD7" w:rsidP="00FE1E80">
      <w:pPr>
        <w:pStyle w:val="aff"/>
        <w:spacing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36E696AE" w14:textId="1C254F56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472F6FD8" w14:textId="588C0487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01E29B1F" w14:textId="4195062F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6D65AC15" w14:textId="4D2E3182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value := max(value, AlphaBeta(child, depth - 1, α, β, FALSE))</m:t>
          </m:r>
        </m:oMath>
      </m:oMathPara>
    </w:p>
    <w:p w14:paraId="708787D5" w14:textId="03DB037E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α := max(α, value)</m:t>
          </m:r>
        </m:oMath>
      </m:oMathPara>
    </w:p>
    <w:p w14:paraId="1A72DE02" w14:textId="18E00A0F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if α ≥ β</m:t>
          </m:r>
        </m:oMath>
      </m:oMathPara>
    </w:p>
    <w:p w14:paraId="43BBAE4B" w14:textId="0DD2AC51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    break (* в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ідсікання β *)</m:t>
          </m:r>
        </m:oMath>
      </m:oMathPara>
    </w:p>
    <w:p w14:paraId="121A5C99" w14:textId="15D651FA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5F1BE5" w14:textId="3E241ED3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3BDF084" w14:textId="67A4DB75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78C0C700" w14:textId="74301EBB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169F3D0B" w14:textId="30803B43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AlphaBeta(child, depth - 1, α, β, TRUE))</m:t>
          </m:r>
        </m:oMath>
      </m:oMathPara>
    </w:p>
    <w:p w14:paraId="75F59427" w14:textId="19B408D7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β := min(β, value)</m:t>
          </m:r>
        </m:oMath>
      </m:oMathPara>
    </w:p>
    <w:p w14:paraId="69418F1B" w14:textId="3611875F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if β ≤ α</m:t>
          </m:r>
        </m:oMath>
      </m:oMathPara>
    </w:p>
    <w:p w14:paraId="131BF13A" w14:textId="13A0EE08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    break (* відсікання α *)</m:t>
          </m:r>
        </m:oMath>
      </m:oMathPara>
    </w:p>
    <w:p w14:paraId="3201FF8F" w14:textId="49153C04" w:rsidR="00E4472F" w:rsidRPr="008E58BD" w:rsidRDefault="00B15DD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0992E95A" w14:textId="4546E5EC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Ефективність відсікання залежить від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аналізу ходів. Якщо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ходи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озглядаються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шими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, ефективність максимальна.</w:t>
      </w:r>
    </w:p>
    <w:p w14:paraId="640EE940" w14:textId="30067950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оптимальному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упо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ядкуванні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ходів, метод альфа-бета відсікання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озгляне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лише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</m:t>
        </m:r>
        <m:rad>
          <m:radPr>
            <m:degHide m:val="1"/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theme="minorBidi"/>
                    <w:i/>
                    <w:sz w:val="28"/>
                    <w:szCs w:val="22"/>
                    <w:lang w:val="uk-UA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b</m:t>
                </m:r>
              </m:e>
              <m:sup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d</m:t>
                </m:r>
              </m:sup>
            </m:sSup>
          </m:e>
        </m:rad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 = O(</m:t>
        </m:r>
        <m:sSup>
          <m:sSup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p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d/2</m:t>
            </m:r>
          </m:sup>
        </m:sSup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вузлів,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озгалуження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 Це дозволяє аналізувати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 на вдвічі більшу глибину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чистим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2B172800" w14:textId="660CF27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Ефективність відсікання можна оцінити за допомогою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6D7C3774" w14:textId="0EE8353A" w:rsidR="008E58BD" w:rsidRPr="0053051F" w:rsidRDefault="008E58BD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iCs/>
                  <w:sz w:val="28"/>
                  <w:szCs w:val="22"/>
                  <w:lang w:val="uk-UA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alpha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-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beta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minimax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​​​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</m:oMath>
      </m:oMathPara>
    </w:p>
    <w:p w14:paraId="1829BBCE" w14:textId="3D2486AB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minimax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alpha 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-</m:t>
            </m:r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beta 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альфа-бета.</w:t>
      </w:r>
    </w:p>
    <w:p w14:paraId="14168283" w14:textId="1F1EECAA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випадку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E </m:t>
        </m:r>
        <m:r>
          <w:rPr>
            <w:rFonts w:ascii="Cambria Math" w:hAnsi="Cambria Math"/>
            <w:lang w:val="uk-UA"/>
          </w:rPr>
          <m:t>≈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 2^{d/2}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10BB8956" w14:textId="77777777" w:rsidR="00860DA4" w:rsidRPr="008E58BD" w:rsidRDefault="00860DA4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3E99A9AA" w14:textId="26AB07AF" w:rsidR="00E4472F" w:rsidRPr="008E58BD" w:rsidRDefault="00E4472F" w:rsidP="00FE1E80">
      <w:pPr>
        <w:pStyle w:val="2"/>
        <w:rPr>
          <w:rFonts w:eastAsiaTheme="minorHAnsi" w:cstheme="minorBidi"/>
          <w:szCs w:val="22"/>
          <w:lang w:val="uk-UA"/>
        </w:rPr>
      </w:pPr>
      <w:bookmarkStart w:id="5" w:name="_Toc198430374"/>
      <w:proofErr w:type="spellStart"/>
      <w:r w:rsidRPr="008E58BD">
        <w:rPr>
          <w:rFonts w:eastAsiaTheme="minorHAnsi" w:cstheme="minorBidi"/>
          <w:szCs w:val="22"/>
          <w:lang w:val="uk-UA"/>
        </w:rPr>
        <w:t>Па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алельний</w:t>
      </w:r>
      <w:proofErr w:type="spellEnd"/>
      <w:r w:rsidRPr="008E58BD">
        <w:rPr>
          <w:rFonts w:eastAsiaTheme="minorHAnsi" w:cstheme="minorBidi"/>
          <w:szCs w:val="22"/>
          <w:lang w:val="uk-UA"/>
        </w:rPr>
        <w:t xml:space="preserve"> альфа-бета </w:t>
      </w:r>
      <w:proofErr w:type="spellStart"/>
      <w:r w:rsidRPr="008E58BD">
        <w:rPr>
          <w:rFonts w:eastAsiaTheme="minorHAnsi" w:cstheme="minorBidi"/>
          <w:szCs w:val="22"/>
          <w:lang w:val="uk-UA"/>
        </w:rPr>
        <w:t>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</w:t>
      </w:r>
      <w:bookmarkEnd w:id="5"/>
      <w:proofErr w:type="spellEnd"/>
    </w:p>
    <w:p w14:paraId="280EC2F0" w14:textId="2B7F304F" w:rsidR="00E4472F" w:rsidRPr="00C103AA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альфа-бета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багатояде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них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пошуку,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озподіляючи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обчислення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ізних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гілок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 між декількома потоками виконання.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59594568" w14:textId="7F78AE5A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39CC82D2" w14:textId="328FECA5" w:rsidR="00FE1E80" w:rsidRPr="00FE1E80" w:rsidRDefault="00FE1E80" w:rsidP="00FE1E80">
      <w:pPr>
        <w:pStyle w:val="aff"/>
        <w:spacing w:line="360" w:lineRule="auto"/>
        <w:ind w:firstLine="426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ParallelAlphaBeta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(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d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)=</m:t>
          </m:r>
          <m:func>
            <m:funcPr>
              <m:ctrlPr>
                <w:rPr>
                  <w:rFonts w:ascii="Cambria Math" w:eastAsiaTheme="minorHAnsi" w:hAnsi="Cambria Math" w:cstheme="minorBidi"/>
                  <w:b/>
                  <w:bCs/>
                  <w:i/>
                  <w:sz w:val="28"/>
                  <w:szCs w:val="22"/>
                  <w:lang w:val="uk-UA"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HAnsi" w:hAnsi="Cambria Math" w:cstheme="minorBidi"/>
                      <w:b/>
                      <w:bCs/>
                      <w:i/>
                      <w:sz w:val="28"/>
                      <w:szCs w:val="22"/>
                      <w:lang w:val="uk-UA" w:eastAsia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rg max</m:t>
                  </m:r>
                </m:e>
                <m:lim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/>
                      <w:sz w:val="28"/>
                      <w:szCs w:val="22"/>
                      <w:lang w:eastAsia="en-US"/>
                    </w:rPr>
                    <m:t>∈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P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)</m:t>
                  </m:r>
                </m:lim>
              </m:limLow>
            </m:fName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​[-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AlphaBeta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(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',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d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-1,-∞,+∞,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false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)]</m:t>
              </m:r>
            </m:e>
          </m:func>
        </m:oMath>
      </m:oMathPara>
    </w:p>
    <w:p w14:paraId="37EC9A92" w14:textId="0FADA04A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 після застосування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AF2AB88" w14:textId="5D9347B2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обчислює значення для всіх ходів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хнього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1AAB47BE" w14:textId="04BDE46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37EBF481" w14:textId="01A269BB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function ParallelAlphaBeta(position, depth, maximizingPlayer)</m:t>
          </m:r>
        </m:oMath>
      </m:oMathPara>
    </w:p>
    <w:p w14:paraId="720FC058" w14:textId="300C22B7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position є теpмінальною</m:t>
          </m:r>
        </m:oMath>
      </m:oMathPara>
    </w:p>
    <w:p w14:paraId="41B88911" w14:textId="657936F7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оцінка position</m:t>
          </m:r>
        </m:oMath>
      </m:oMathPara>
    </w:p>
    <w:p w14:paraId="5F6F174F" w14:textId="52F85C04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moves := всі можливі ходи з position</m:t>
          </m:r>
        </m:oMath>
      </m:oMathPara>
    </w:p>
    <w:p w14:paraId="38847DC5" w14:textId="1020B1F1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results := пустий масив</m:t>
          </m:r>
        </m:oMath>
      </m:oMathPara>
    </w:p>
    <w:p w14:paraId="4DD9CD5A" w14:textId="11E0C42D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parallel for each move in moves</m:t>
          </m:r>
        </m:oMath>
      </m:oMathPara>
    </w:p>
    <w:p w14:paraId="3A86FB51" w14:textId="5F8C104F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newPosition := застосування move до position</m:t>
          </m:r>
        </m:oMath>
      </m:oMathPara>
    </w:p>
    <w:p w14:paraId="67641303" w14:textId="12BAA38F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if depth = 1</m:t>
          </m:r>
        </m:oMath>
      </m:oMathPara>
    </w:p>
    <w:p w14:paraId="053A49F6" w14:textId="25FA904C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оцінка newPosition</m:t>
          </m:r>
        </m:oMath>
      </m:oMathPara>
    </w:p>
    <w:p w14:paraId="724DA498" w14:textId="2CEBCE09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else</m:t>
          </m:r>
        </m:oMath>
      </m:oMathPara>
    </w:p>
    <w:p w14:paraId="3134CCA3" w14:textId="59B218D7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AlphaBeta(newPosition, depth - 1, -∞, +∞, !maximizingPlayer)</m:t>
          </m:r>
        </m:oMath>
      </m:oMathPara>
    </w:p>
    <w:p w14:paraId="7BA6D0FF" w14:textId="1B73292F" w:rsidR="00FE1E80" w:rsidRPr="00FE1E80" w:rsidRDefault="00FE1E80" w:rsidP="00FE1E80">
      <w:pPr>
        <w:pStyle w:val="aff"/>
        <w:spacing w:line="276" w:lineRule="auto"/>
        <w:ind w:firstLine="426"/>
        <w:jc w:val="both"/>
        <w:rPr>
          <w:rFonts w:eastAsiaTheme="minorEastAsia" w:cstheme="minorBidi"/>
          <w:sz w:val="28"/>
          <w:szCs w:val="22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додати move,score до results</m:t>
          </m:r>
        </m:oMath>
      </m:oMathPara>
    </w:p>
    <w:p w14:paraId="0D5619BB" w14:textId="087495E3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B25D467" w14:textId="1347F6FA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максимальним pезультатом у results</m:t>
          </m:r>
        </m:oMath>
      </m:oMathPara>
    </w:p>
    <w:p w14:paraId="35525979" w14:textId="1C45EA2F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B905BE0" w14:textId="59272BF5" w:rsidR="00E4472F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мінімальним pезультатом у results</m:t>
          </m:r>
        </m:oMath>
      </m:oMathPara>
    </w:p>
    <w:p w14:paraId="362F4532" w14:textId="5B723093" w:rsidR="00860DA4" w:rsidRPr="00FE1E80" w:rsidRDefault="00860DA4" w:rsidP="00FE1E80">
      <w:pPr>
        <w:pStyle w:val="aff"/>
        <w:spacing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return найкpащий хід</m:t>
          </m:r>
        </m:oMath>
      </m:oMathPara>
    </w:p>
    <w:p w14:paraId="0268022F" w14:textId="77777777" w:rsidR="00FE1E80" w:rsidRPr="00FE1E80" w:rsidRDefault="00FE1E80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09428CDC" w14:textId="3B3D972B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коефіцієнт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S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можна оцінити за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мулою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Амдала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  <w:r w:rsidR="00C103AA" w:rsidRPr="0053051F">
        <w:rPr>
          <w:rFonts w:eastAsiaTheme="minorHAnsi" w:cstheme="minorBidi"/>
          <w:sz w:val="28"/>
          <w:szCs w:val="22"/>
          <w:lang w:eastAsia="en-US"/>
        </w:rPr>
        <w:t xml:space="preserve"> [2]</w:t>
      </w:r>
    </w:p>
    <w:p w14:paraId="54FCCF12" w14:textId="1FB50B21" w:rsidR="00FE1E80" w:rsidRPr="0053051F" w:rsidRDefault="00FE1E80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(1-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)+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​1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  <m:r>
            <w:rPr>
              <w:rStyle w:val="vlist-s"/>
              <w:rFonts w:ascii="Cambria Math" w:hAnsi="Cambria Math"/>
            </w:rPr>
            <m:t>,</m:t>
          </m:r>
          <m:r>
            <w:rPr>
              <w:rStyle w:val="vlist-s"/>
              <w:rFonts w:ascii="Cambria Math" w:hAnsi="Cambria Math"/>
            </w:rPr>
            <m:t>​</m:t>
          </m:r>
        </m:oMath>
      </m:oMathPara>
    </w:p>
    <w:p w14:paraId="1D85DC29" w14:textId="49E736DF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частка обчислень, які можуть бути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алелені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335BC5DF" w14:textId="4406976B" w:rsidR="00E4472F" w:rsidRPr="00C103AA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повному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алелюванні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хнього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ідеальне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до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івнює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min(b, p)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можливих ходів у початковій позиції,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доступних потоків.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2C2BF98" w14:textId="757CAC4A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Часова складність: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O(b^{d/2}/p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) 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випадку.</w:t>
      </w:r>
    </w:p>
    <w:p w14:paraId="643D2446" w14:textId="06613E32" w:rsidR="00E4472F" w:rsidRPr="008E58BD" w:rsidRDefault="00E4472F" w:rsidP="00465A35">
      <w:pPr>
        <w:pStyle w:val="2"/>
        <w:rPr>
          <w:rFonts w:eastAsiaTheme="minorHAnsi" w:cstheme="minorBidi"/>
          <w:szCs w:val="22"/>
          <w:lang w:val="uk-UA"/>
        </w:rPr>
      </w:pPr>
      <w:bookmarkStart w:id="6" w:name="_Toc198430375"/>
      <w:r w:rsidRPr="008E58BD">
        <w:rPr>
          <w:rFonts w:eastAsiaTheme="minorHAnsi" w:cstheme="minorBidi"/>
          <w:szCs w:val="22"/>
          <w:lang w:val="uk-UA"/>
        </w:rPr>
        <w:t>Оцінка позиції</w:t>
      </w:r>
      <w:bookmarkEnd w:id="6"/>
    </w:p>
    <w:p w14:paraId="18A58D83" w14:textId="5AE2BEB5" w:rsidR="00E4472F" w:rsidRPr="00C103AA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Усі наведені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залежать від функції оцінки позиції, яка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числове значення, що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відоб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ажає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одного 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2232ACA3" w14:textId="23E4D5A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</w:p>
    <w:p w14:paraId="5D670332" w14:textId="1470C623" w:rsidR="00266874" w:rsidRPr="00266874" w:rsidRDefault="00266874" w:rsidP="00266874">
      <w:pPr>
        <w:pStyle w:val="aff"/>
        <w:spacing w:before="0" w:beforeAutospacing="0" w:line="360" w:lineRule="auto"/>
        <w:ind w:firstLine="426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f(P)=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val="uk-UA" w:eastAsia="en-US"/>
                </w:rPr>
              </m:ctrlPr>
            </m:naryPr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i=0</m:t>
              </m:r>
            </m:sub>
            <m:sup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7</m:t>
              </m:r>
            </m:sup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j=0</m:t>
                  </m:r>
                </m:sub>
                <m:sup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7</m:t>
                  </m:r>
                </m:sup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W(A[i,j])+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check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​(P)</m:t>
                  </m:r>
                </m:e>
              </m:nary>
            </m:e>
          </m:nary>
        </m:oMath>
      </m:oMathPara>
    </w:p>
    <w:p w14:paraId="1650689D" w14:textId="28D3B8D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25CA1CAA" w14:textId="4163E5A9" w:rsidR="00E4472F" w:rsidRPr="0053051F" w:rsidRDefault="00266874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W(A[i,j])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функція цінності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(i,j)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55BA6020" w14:textId="0DB44482" w:rsidR="00E4472F" w:rsidRPr="0053051F" w:rsidRDefault="00036D15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check</m:t>
            </m:r>
          </m:sub>
        </m:sSub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​(P)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- бонус за шах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6A069892" w14:textId="09D32919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Цінність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3C6E8AF3" w14:textId="546928A1" w:rsidR="00773F67" w:rsidRPr="00465A35" w:rsidRDefault="00773F67" w:rsidP="00465A35">
      <w:pPr>
        <w:pStyle w:val="aff"/>
        <w:spacing w:line="360" w:lineRule="auto"/>
        <w:ind w:left="-284" w:firstLine="425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W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A[i,j]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&amp;V(|A[i,j]|)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∙ sign(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A[i,j]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>)&amp;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&amp;якщо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A[i,j]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&amp;0 &amp;,&amp; 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 xml:space="preserve"> =0</m:t>
                  </m:r>
                </m:e>
              </m:eqArr>
            </m:e>
          </m:d>
        </m:oMath>
      </m:oMathPara>
    </w:p>
    <w:p w14:paraId="2468AC6E" w14:textId="77777777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65476B5B" w14:textId="2041112C" w:rsidR="00773F67" w:rsidRPr="00465A35" w:rsidRDefault="00773F67" w:rsidP="00773F67">
      <w:pPr>
        <w:pStyle w:val="aff"/>
        <w:spacing w:line="360" w:lineRule="auto"/>
        <w:ind w:left="-284" w:firstLine="425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V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n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&amp;1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=1(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пішак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) 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&amp;2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=2(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кінь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&amp;3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=3(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слон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&amp;4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=4(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туpа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&amp;5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=5(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феpзь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&amp;6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     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=6(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коpоль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</m:e>
              </m:eqArr>
            </m:e>
          </m:d>
        </m:oMath>
      </m:oMathPara>
    </w:p>
    <w:p w14:paraId="7BF0ACF1" w14:textId="77777777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Бонус за шах визначається як:</w:t>
      </w:r>
    </w:p>
    <w:p w14:paraId="11ABA107" w14:textId="42A2AF45" w:rsidR="00266874" w:rsidRPr="00FD1CF9" w:rsidRDefault="00036D15" w:rsidP="00FD1CF9">
      <w:pPr>
        <w:pStyle w:val="aff"/>
        <w:spacing w:line="360" w:lineRule="auto"/>
        <w:ind w:firstLine="426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check</m:t>
              </m:r>
            </m:sub>
          </m:sSub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P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shp m:val="match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&amp;10 &amp;,  &amp;якщо чоpний коpоль під шахом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&amp;10&amp;,  &amp;якщо білий коpоль під шахом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&amp;  0&amp; ,  &amp;в іншому випадку</m:t>
                  </m:r>
                </m:e>
              </m:eqArr>
            </m:e>
          </m:d>
        </m:oMath>
      </m:oMathPara>
    </w:p>
    <w:p w14:paraId="7E580458" w14:textId="77777777" w:rsidR="00266874" w:rsidRPr="008E58BD" w:rsidRDefault="00266874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7652855" w14:textId="313630CD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функції оцінки</w:t>
      </w:r>
      <w:r w:rsidR="004C34AA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1EC8F86F" w14:textId="1BC05D8D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EvaluatePosition()</m:t>
          </m:r>
        </m:oMath>
      </m:oMathPara>
    </w:p>
    <w:p w14:paraId="1EEF6C9A" w14:textId="2F61D944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whiteScore = 0</m:t>
          </m:r>
        </m:oMath>
      </m:oMathPara>
    </w:p>
    <w:p w14:paraId="62262536" w14:textId="361BA822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blackScore = 0</m:t>
          </m:r>
        </m:oMath>
      </m:oMathPara>
    </w:p>
    <w:p w14:paraId="250CF829" w14:textId="343C4C11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for (row = 0; row &lt; 8; row++)</m:t>
          </m:r>
        </m:oMath>
      </m:oMathPara>
    </w:p>
    <w:p w14:paraId="7D98F949" w14:textId="70D7448E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for (col = 0; col &lt; 8; col++)</m:t>
          </m:r>
        </m:oMath>
      </m:oMathPara>
    </w:p>
    <w:p w14:paraId="70A04ECB" w14:textId="4B5F1460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       piece = GetPiece(row, col)</m:t>
          </m:r>
        </m:oMath>
      </m:oMathPara>
    </w:p>
    <w:p w14:paraId="50FBA387" w14:textId="48A7F1F0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       if piece != null</m:t>
          </m:r>
        </m:oMath>
      </m:oMathPara>
    </w:p>
    <w:p w14:paraId="60BD4D87" w14:textId="1508C827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        value = piece.GetValue()</m:t>
          </m:r>
        </m:oMath>
      </m:oMathPara>
    </w:p>
    <w:p w14:paraId="59542BED" w14:textId="6CF9659B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           if piece.Color == "white"</m:t>
          </m:r>
        </m:oMath>
      </m:oMathPara>
    </w:p>
    <w:p w14:paraId="0D2614EB" w14:textId="60022C75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           whiteScore += value</m:t>
          </m:r>
        </m:oMath>
      </m:oMathPara>
    </w:p>
    <w:p w14:paraId="08FD2B7B" w14:textId="4CDF4E17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           else</m:t>
          </m:r>
        </m:oMath>
      </m:oMathPara>
    </w:p>
    <w:p w14:paraId="7379B252" w14:textId="46433D8D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             blackScore += value</m:t>
          </m:r>
        </m:oMath>
      </m:oMathPara>
    </w:p>
    <w:p w14:paraId="4A3B0141" w14:textId="523E39D7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12  if IsKingInCheck("black")</m:t>
          </m:r>
        </m:oMath>
      </m:oMathPara>
    </w:p>
    <w:p w14:paraId="54ABED1C" w14:textId="3484A968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13      whiteScore += 10</m:t>
          </m:r>
        </m:oMath>
      </m:oMathPara>
    </w:p>
    <w:p w14:paraId="33E896AB" w14:textId="6FDB1533" w:rsidR="00E4472F" w:rsidRPr="008E58BD" w:rsidRDefault="00860DA4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14  if IsKingInCheck("white")</m:t>
          </m:r>
        </m:oMath>
      </m:oMathPara>
    </w:p>
    <w:p w14:paraId="7CE8EDFE" w14:textId="6D319B7F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15      blackScore += 10</m:t>
          </m:r>
        </m:oMath>
      </m:oMathPara>
    </w:p>
    <w:p w14:paraId="0EFF1B3E" w14:textId="4A90C464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16 </m:t>
          </m:r>
        </m:oMath>
      </m:oMathPara>
    </w:p>
    <w:p w14:paraId="7991784E" w14:textId="46F2A955" w:rsidR="00E4472F" w:rsidRPr="008E58BD" w:rsidRDefault="00773F67" w:rsidP="00FE1E80">
      <w:pPr>
        <w:pStyle w:val="aff"/>
        <w:spacing w:before="0" w:beforeAutospacing="0" w:line="276" w:lineRule="auto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17  return whiteScore - blackScore</m:t>
          </m:r>
        </m:oMath>
      </m:oMathPara>
    </w:p>
    <w:p w14:paraId="4EA28C5B" w14:textId="77777777" w:rsidR="00860DA4" w:rsidRPr="008E58BD" w:rsidRDefault="00860DA4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68C7A4DA" w14:textId="38EA3CBC" w:rsidR="00860DA4" w:rsidRPr="008E58BD" w:rsidRDefault="00860DA4" w:rsidP="00465A35">
      <w:pPr>
        <w:pStyle w:val="2"/>
        <w:rPr>
          <w:rFonts w:eastAsiaTheme="minorHAnsi" w:cstheme="minorBidi"/>
          <w:szCs w:val="22"/>
          <w:lang w:val="uk-UA"/>
        </w:rPr>
      </w:pPr>
      <w:bookmarkStart w:id="7" w:name="_Toc198430376"/>
      <w:proofErr w:type="spellStart"/>
      <w:r w:rsidRPr="008E58BD">
        <w:rPr>
          <w:rFonts w:eastAsiaTheme="minorHAnsi" w:cstheme="minorBidi"/>
          <w:szCs w:val="22"/>
          <w:lang w:val="uk-UA"/>
        </w:rPr>
        <w:t>Вибі</w:t>
      </w:r>
      <w:r w:rsidR="00010F32">
        <w:rPr>
          <w:rFonts w:eastAsiaTheme="minorHAnsi" w:cstheme="minorBidi"/>
          <w:szCs w:val="22"/>
          <w:lang w:val="uk-UA"/>
        </w:rPr>
        <w:t>p</w:t>
      </w:r>
      <w:proofErr w:type="spellEnd"/>
      <w:r w:rsidRPr="008E58BD">
        <w:rPr>
          <w:rFonts w:eastAsiaTheme="minorHAnsi" w:cstheme="minorBidi"/>
          <w:szCs w:val="22"/>
          <w:lang w:val="uk-UA"/>
        </w:rPr>
        <w:t xml:space="preserve"> </w:t>
      </w:r>
      <w:proofErr w:type="spellStart"/>
      <w:r w:rsidRPr="008E58BD">
        <w:rPr>
          <w:rFonts w:eastAsiaTheme="minorHAnsi" w:cstheme="minorBidi"/>
          <w:szCs w:val="22"/>
          <w:lang w:val="uk-UA"/>
        </w:rPr>
        <w:t>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итму</w:t>
      </w:r>
      <w:proofErr w:type="spellEnd"/>
      <w:r w:rsidRPr="008E58BD">
        <w:rPr>
          <w:rFonts w:eastAsiaTheme="minorHAnsi" w:cstheme="minorBidi"/>
          <w:szCs w:val="22"/>
          <w:lang w:val="uk-UA"/>
        </w:rPr>
        <w:t xml:space="preserve"> залежно від складності</w:t>
      </w:r>
      <w:bookmarkEnd w:id="7"/>
    </w:p>
    <w:p w14:paraId="7C81B977" w14:textId="5404FC35" w:rsidR="00E4472F" w:rsidRPr="00C103AA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ама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пошуку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ходу залежно від заданої складності.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17B501F8" w14:textId="352401C0" w:rsidR="00E4472F" w:rsidRPr="0053051F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7BBA9DC9" w14:textId="1B49AA8C" w:rsidR="00AB2E10" w:rsidRPr="008E58BD" w:rsidRDefault="00AB2E10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GetBestMove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P, d,maximizingPlayer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&amp;RandomMove(M(P))&amp;,  &amp;якщо d≤ 1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&amp;MiniMax(P, d, maximizingPlayer)&amp;  ,  &amp;якщо d= 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&amp;AlphaBeta</m:t>
                  </m:r>
                  <m:d>
                    <m:dPr>
                      <m:ctrl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  <m:t>P,d,-∞,+∞,maximizingPlayer</m:t>
                      </m:r>
                    </m:e>
                  </m:d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  &amp;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,  &amp;якщо d=3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&amp;ParallelAlphaBeta( P, d, maximizingPlayer)&amp;,  &amp;якщо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≥ 4</m:t>
                  </m:r>
                </m:e>
              </m:eqArr>
            </m:e>
          </m:d>
        </m:oMath>
      </m:oMathPara>
    </w:p>
    <w:p w14:paraId="626FB31F" w14:textId="78981DC8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723794A2" w14:textId="4CBA680F" w:rsidR="00E4472F" w:rsidRPr="00C103AA" w:rsidRDefault="00860DA4" w:rsidP="00E92733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поточна позиція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594E0C07" w14:textId="2636D407" w:rsidR="00E4472F" w:rsidRPr="00C103AA" w:rsidRDefault="00860DA4" w:rsidP="00E92733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d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-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івень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складності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22304814" w14:textId="557BFE28" w:rsidR="00E4472F" w:rsidRPr="00C103AA" w:rsidRDefault="00860DA4" w:rsidP="00B15DD7">
      <w:pPr>
        <w:pStyle w:val="aff"/>
        <w:ind w:firstLine="426"/>
        <w:jc w:val="both"/>
        <w:rPr>
          <w:rFonts w:eastAsiaTheme="minorEastAsia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M(P)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C103AA" w:rsidRPr="00C103AA">
        <w:rPr>
          <w:rFonts w:eastAsiaTheme="minorEastAsia" w:cstheme="minorBidi"/>
          <w:sz w:val="28"/>
          <w:szCs w:val="22"/>
          <w:lang w:eastAsia="en-US"/>
        </w:rPr>
        <w:t>.</w:t>
      </w:r>
    </w:p>
    <w:p w14:paraId="33859DB6" w14:textId="28001939" w:rsidR="00E92733" w:rsidRDefault="00E92733" w:rsidP="00B15DD7">
      <w:pPr>
        <w:pStyle w:val="aff"/>
        <w:ind w:firstLine="426"/>
        <w:jc w:val="both"/>
        <w:rPr>
          <w:rFonts w:eastAsiaTheme="minorEastAsia" w:cstheme="minorBidi"/>
          <w:sz w:val="28"/>
          <w:szCs w:val="22"/>
          <w:lang w:val="uk-UA" w:eastAsia="en-US"/>
        </w:rPr>
      </w:pPr>
    </w:p>
    <w:p w14:paraId="26D46BD6" w14:textId="3E39B933" w:rsidR="00E92733" w:rsidRDefault="00E92733" w:rsidP="00B15DD7">
      <w:pPr>
        <w:pStyle w:val="aff"/>
        <w:ind w:firstLine="426"/>
        <w:jc w:val="both"/>
        <w:rPr>
          <w:rFonts w:eastAsiaTheme="minorEastAsia" w:cstheme="minorBidi"/>
          <w:sz w:val="28"/>
          <w:szCs w:val="22"/>
          <w:lang w:val="uk-UA" w:eastAsia="en-US"/>
        </w:rPr>
      </w:pPr>
    </w:p>
    <w:p w14:paraId="4782A5CE" w14:textId="77777777" w:rsidR="00E92733" w:rsidRPr="008E58BD" w:rsidRDefault="00E92733" w:rsidP="00B15DD7">
      <w:pPr>
        <w:pStyle w:val="aff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3149F172" w14:textId="686CD975" w:rsidR="00E4472F" w:rsidRPr="008E58BD" w:rsidRDefault="00E4472F" w:rsidP="00860DA4">
      <w:pPr>
        <w:pStyle w:val="aff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proofErr w:type="spellEnd"/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7CC07582" w14:textId="2E864D54" w:rsidR="00E4472F" w:rsidRPr="008E58BD" w:rsidRDefault="00860DA4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GetBestMove(possibleMoves, difficulty, maximizingPlayer)</m:t>
          </m:r>
        </m:oMath>
      </m:oMathPara>
    </w:p>
    <w:p w14:paraId="7E68E6EC" w14:textId="59D3AA48" w:rsidR="00E4472F" w:rsidRPr="008E58BD" w:rsidRDefault="00860DA4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if possibleMoves.Count == 0</m:t>
          </m:r>
        </m:oMath>
      </m:oMathPara>
    </w:p>
    <w:p w14:paraId="196FDEC1" w14:textId="1AF2082B" w:rsidR="00E4472F" w:rsidRPr="008E58BD" w:rsidRDefault="00860DA4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    return null</m:t>
          </m:r>
        </m:oMath>
      </m:oMathPara>
    </w:p>
    <w:p w14:paraId="264F9DA5" w14:textId="20322643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if difficulty &lt;= 1</m:t>
          </m:r>
        </m:oMath>
      </m:oMathPara>
    </w:p>
    <w:p w14:paraId="575F7CA3" w14:textId="7A1B8065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 return possibleMoves[random.Next(possibleMoves.Count)]</m:t>
          </m:r>
        </m:oMath>
      </m:oMathPara>
    </w:p>
    <w:p w14:paraId="4F7D2485" w14:textId="4F799247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depth = difficulty</m:t>
          </m:r>
        </m:oMath>
      </m:oMathPara>
    </w:p>
    <w:p w14:paraId="75ADD583" w14:textId="06FA26B0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if difficulty &gt;= 4</m:t>
          </m:r>
        </m:oMath>
      </m:oMathPara>
    </w:p>
    <w:p w14:paraId="28E4F9CD" w14:textId="47C74EFB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return GetBestMoveParallel(possibleMoves, depth, maximizingPlayer)</m:t>
          </m:r>
        </m:oMath>
      </m:oMathPara>
    </w:p>
    <w:p w14:paraId="6029DA40" w14:textId="2D0DC61E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else if difficulty &gt;= 2</m:t>
          </m:r>
        </m:oMath>
      </m:oMathPara>
    </w:p>
    <w:p w14:paraId="40A6B346" w14:textId="48EEED8C" w:rsidR="00E4472F" w:rsidRPr="008E58BD" w:rsidRDefault="00773F67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return GetBestMoveAlphaBeta(possibleMoves, depth, maximizingPlayer)</m:t>
          </m:r>
        </m:oMath>
      </m:oMathPara>
    </w:p>
    <w:p w14:paraId="4BA4ED51" w14:textId="778EDCCA" w:rsidR="00E4472F" w:rsidRPr="008E58BD" w:rsidRDefault="00860DA4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18  else</m:t>
          </m:r>
        </m:oMath>
      </m:oMathPara>
    </w:p>
    <w:p w14:paraId="5E504916" w14:textId="630BE984" w:rsidR="00E4472F" w:rsidRPr="008E58BD" w:rsidRDefault="00860DA4" w:rsidP="00FE1E80">
      <w:pPr>
        <w:pStyle w:val="aff"/>
        <w:spacing w:before="0" w:beforeAutospacing="0"/>
        <w:ind w:firstLine="426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return GetBestMoveMinimax(possibleMoves, depth, maximizingPlayer)</m:t>
          </m:r>
        </m:oMath>
      </m:oMathPara>
    </w:p>
    <w:p w14:paraId="0695A077" w14:textId="397A6FB5" w:rsidR="00B80781" w:rsidRPr="008E58BD" w:rsidRDefault="00683350" w:rsidP="00683350">
      <w:pPr>
        <w:pStyle w:val="1"/>
        <w:rPr>
          <w:lang w:val="uk-UA"/>
        </w:rPr>
      </w:pPr>
      <w:bookmarkStart w:id="8" w:name="_Toc198430377"/>
      <w:r w:rsidRPr="008E58BD">
        <w:rPr>
          <w:lang w:val="uk-UA"/>
        </w:rPr>
        <w:lastRenderedPageBreak/>
        <w:t>Опис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bookmarkEnd w:id="8"/>
    </w:p>
    <w:p w14:paraId="4036E5F0" w14:textId="2068F41F" w:rsidR="002543F4" w:rsidRPr="008E58BD" w:rsidRDefault="002543F4" w:rsidP="002543F4">
      <w:p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елік</w:t>
      </w:r>
      <w:proofErr w:type="spellEnd"/>
      <w:r w:rsidRPr="008E58BD">
        <w:rPr>
          <w:lang w:val="uk-UA"/>
        </w:rPr>
        <w:t xml:space="preserve"> всіх основних змінних та їхнє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  <w:proofErr w:type="spellEnd"/>
      <w:r w:rsidRPr="008E58BD">
        <w:rPr>
          <w:lang w:val="uk-UA"/>
        </w:rPr>
        <w:t xml:space="preserve"> наведено в таблиці 3.1.</w:t>
      </w:r>
    </w:p>
    <w:p w14:paraId="152001F4" w14:textId="7E736BEE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 xml:space="preserve">Таблиця 3.1 – Основні змінні та їхні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  <w:proofErr w:type="spellEnd"/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4275"/>
        <w:gridCol w:w="4858"/>
      </w:tblGrid>
      <w:tr w:rsidR="002543F4" w:rsidRPr="008E58BD" w14:paraId="3DDB6D89" w14:textId="77777777" w:rsidTr="00663A93">
        <w:trPr>
          <w:tblHeader/>
        </w:trPr>
        <w:tc>
          <w:tcPr>
            <w:tcW w:w="3861" w:type="dxa"/>
            <w:vAlign w:val="center"/>
          </w:tcPr>
          <w:p w14:paraId="07F7B859" w14:textId="77777777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4567E57B" w14:textId="0A9C7A44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007B1C" w:rsidRPr="008E58BD" w14:paraId="64272AC6" w14:textId="77777777" w:rsidTr="00663A93">
        <w:tc>
          <w:tcPr>
            <w:tcW w:w="3861" w:type="dxa"/>
          </w:tcPr>
          <w:p w14:paraId="2605F00C" w14:textId="6FA16A61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_pieces</m:t>
                </m:r>
              </m:oMath>
            </m:oMathPara>
          </w:p>
        </w:tc>
        <w:tc>
          <w:tcPr>
            <w:tcW w:w="5272" w:type="dxa"/>
          </w:tcPr>
          <w:p w14:paraId="4CD6B694" w14:textId="2E13DD48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Внут</w:t>
            </w:r>
            <w:r w:rsidR="00010F32">
              <w:t>p</w:t>
            </w:r>
            <w:r w:rsidRPr="008E58BD">
              <w:t>ішнє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едставлення</w:t>
            </w:r>
            <w:proofErr w:type="spellEnd"/>
            <w:r w:rsidRPr="008E58BD">
              <w:t xml:space="preserve"> 8x8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на дошці</w:t>
            </w:r>
          </w:p>
        </w:tc>
      </w:tr>
      <w:tr w:rsidR="00007B1C" w:rsidRPr="0060635C" w14:paraId="06A4AD9F" w14:textId="77777777" w:rsidTr="00663A93">
        <w:tc>
          <w:tcPr>
            <w:tcW w:w="3861" w:type="dxa"/>
          </w:tcPr>
          <w:p w14:paraId="4DA0D40E" w14:textId="70D1C70A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_movedPieces</m:t>
                </m:r>
              </m:oMath>
            </m:oMathPara>
          </w:p>
        </w:tc>
        <w:tc>
          <w:tcPr>
            <w:tcW w:w="5272" w:type="dxa"/>
          </w:tcPr>
          <w:p w14:paraId="2DF40D08" w14:textId="46059D56" w:rsidR="00007B1C" w:rsidRPr="008E58BD" w:rsidRDefault="00007B1C" w:rsidP="00007B1C">
            <w:pPr>
              <w:pStyle w:val="a3"/>
              <w:ind w:left="0" w:right="-108" w:hanging="11"/>
            </w:pPr>
            <w:r w:rsidRPr="008E58BD">
              <w:t xml:space="preserve">Відстежує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, що вже </w:t>
            </w:r>
            <w:proofErr w:type="spellStart"/>
            <w:r w:rsidR="00010F32">
              <w:t>p</w:t>
            </w:r>
            <w:r w:rsidRPr="008E58BD">
              <w:t>ухались</w:t>
            </w:r>
            <w:proofErr w:type="spellEnd"/>
            <w:r w:rsidRPr="008E58BD">
              <w:t xml:space="preserve"> (для </w:t>
            </w:r>
            <w:proofErr w:type="spellStart"/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овки</w:t>
            </w:r>
            <w:proofErr w:type="spellEnd"/>
            <w:r w:rsidRPr="008E58BD">
              <w:t>)</w:t>
            </w:r>
          </w:p>
        </w:tc>
      </w:tr>
      <w:tr w:rsidR="00007B1C" w:rsidRPr="0060635C" w14:paraId="7C526F1D" w14:textId="77777777" w:rsidTr="00663A93">
        <w:tc>
          <w:tcPr>
            <w:tcW w:w="3861" w:type="dxa"/>
          </w:tcPr>
          <w:p w14:paraId="76A56BB3" w14:textId="7F3C9B7D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_currentPlayer</m:t>
                </m:r>
              </m:oMath>
            </m:oMathPara>
          </w:p>
        </w:tc>
        <w:tc>
          <w:tcPr>
            <w:tcW w:w="5272" w:type="dxa"/>
          </w:tcPr>
          <w:p w14:paraId="4321A20C" w14:textId="56FB051E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авця</w:t>
            </w:r>
            <w:proofErr w:type="spellEnd"/>
            <w:r w:rsidRPr="008E58BD">
              <w:t xml:space="preserve">, який </w:t>
            </w:r>
            <w:proofErr w:type="spellStart"/>
            <w:r w:rsidRPr="008E58BD">
              <w:t>за</w:t>
            </w:r>
            <w:r w:rsidR="00010F32">
              <w:t>p</w:t>
            </w:r>
            <w:r w:rsidRPr="008E58BD">
              <w:t>аз</w:t>
            </w:r>
            <w:proofErr w:type="spellEnd"/>
            <w:r w:rsidRPr="008E58BD">
              <w:t xml:space="preserve"> ходить ("</w:t>
            </w:r>
            <w:proofErr w:type="spellStart"/>
            <w:r w:rsidRPr="008E58BD">
              <w:t>white</w:t>
            </w:r>
            <w:proofErr w:type="spellEnd"/>
            <w:r w:rsidRPr="008E58BD">
              <w:t>" або "</w:t>
            </w:r>
            <w:proofErr w:type="spellStart"/>
            <w:r w:rsidRPr="008E58BD">
              <w:t>black</w:t>
            </w:r>
            <w:proofErr w:type="spellEnd"/>
            <w:r w:rsidRPr="008E58BD">
              <w:t>")</w:t>
            </w:r>
          </w:p>
        </w:tc>
      </w:tr>
      <w:tr w:rsidR="00007B1C" w:rsidRPr="0060635C" w14:paraId="5603265E" w14:textId="77777777" w:rsidTr="00663A93">
        <w:tc>
          <w:tcPr>
            <w:tcW w:w="3861" w:type="dxa"/>
          </w:tcPr>
          <w:p w14:paraId="017D93B1" w14:textId="76499128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_isComputerMode</m:t>
                </m:r>
              </m:oMath>
            </m:oMathPara>
          </w:p>
        </w:tc>
        <w:tc>
          <w:tcPr>
            <w:tcW w:w="5272" w:type="dxa"/>
          </w:tcPr>
          <w:p w14:paraId="49978CD8" w14:textId="78D0B41E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увімкнено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оти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007B1C" w:rsidRPr="008E58BD" w14:paraId="36D673EC" w14:textId="77777777" w:rsidTr="00663A93">
        <w:tc>
          <w:tcPr>
            <w:tcW w:w="3861" w:type="dxa"/>
          </w:tcPr>
          <w:p w14:paraId="66C7AF77" w14:textId="1D856BCF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_playerPlaysBlack</m:t>
                </m:r>
              </m:oMath>
            </m:oMathPara>
          </w:p>
        </w:tc>
        <w:tc>
          <w:tcPr>
            <w:tcW w:w="5272" w:type="dxa"/>
          </w:tcPr>
          <w:p w14:paraId="15A35A93" w14:textId="6D8B3A1B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ає</w:t>
            </w:r>
            <w:proofErr w:type="spellEnd"/>
            <w:r w:rsidRPr="008E58BD">
              <w:t xml:space="preserve"> людина за </w:t>
            </w:r>
            <w:proofErr w:type="spellStart"/>
            <w:r w:rsidRPr="008E58BD">
              <w:t>чо</w:t>
            </w:r>
            <w:r w:rsidR="00010F32">
              <w:t>p</w:t>
            </w:r>
            <w:r w:rsidRPr="008E58BD">
              <w:t>них</w:t>
            </w:r>
            <w:proofErr w:type="spellEnd"/>
          </w:p>
        </w:tc>
      </w:tr>
      <w:tr w:rsidR="00007B1C" w:rsidRPr="008E58BD" w14:paraId="398D236D" w14:textId="77777777" w:rsidTr="00663A93">
        <w:tc>
          <w:tcPr>
            <w:tcW w:w="3861" w:type="dxa"/>
          </w:tcPr>
          <w:p w14:paraId="644C7A76" w14:textId="7ADC10B9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_halfMovesSinceCaptureOrPawn</m:t>
                </m:r>
              </m:oMath>
            </m:oMathPara>
          </w:p>
        </w:tc>
        <w:tc>
          <w:tcPr>
            <w:tcW w:w="5272" w:type="dxa"/>
          </w:tcPr>
          <w:p w14:paraId="6502DAB4" w14:textId="0A5448FA" w:rsidR="00007B1C" w:rsidRPr="008E58BD" w:rsidRDefault="00007B1C" w:rsidP="00007B1C">
            <w:pPr>
              <w:pStyle w:val="a3"/>
              <w:ind w:left="0" w:right="-108" w:hanging="11"/>
            </w:pPr>
            <w:r w:rsidRPr="008E58BD">
              <w:t xml:space="preserve">Лічильник для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авила</w:t>
            </w:r>
            <w:proofErr w:type="spellEnd"/>
            <w:r w:rsidRPr="008E58BD">
              <w:t xml:space="preserve"> 50 ходів</w:t>
            </w:r>
          </w:p>
        </w:tc>
      </w:tr>
      <w:tr w:rsidR="00007B1C" w:rsidRPr="008E58BD" w14:paraId="3BE1EC6F" w14:textId="77777777" w:rsidTr="00663A93">
        <w:tc>
          <w:tcPr>
            <w:tcW w:w="3861" w:type="dxa"/>
          </w:tcPr>
          <w:p w14:paraId="7185DD18" w14:textId="6124A7D7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_random</m:t>
                </m:r>
              </m:oMath>
            </m:oMathPara>
          </w:p>
        </w:tc>
        <w:tc>
          <w:tcPr>
            <w:tcW w:w="5272" w:type="dxa"/>
          </w:tcPr>
          <w:p w14:paraId="377FC629" w14:textId="1CF88C1E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Гене</w:t>
            </w:r>
            <w:r w:rsidR="00010F32">
              <w:t>p</w:t>
            </w:r>
            <w:r w:rsidRPr="008E58BD">
              <w:t>ато</w:t>
            </w:r>
            <w:r w:rsidR="00010F32">
              <w:t>p</w:t>
            </w:r>
            <w:proofErr w:type="spellEnd"/>
            <w:r w:rsidRPr="008E58BD">
              <w:t xml:space="preserve"> випадкових чисел для ШІ</w:t>
            </w:r>
          </w:p>
        </w:tc>
      </w:tr>
      <w:tr w:rsidR="00007B1C" w:rsidRPr="0060635C" w14:paraId="00E9CAE9" w14:textId="77777777" w:rsidTr="00663A93">
        <w:tc>
          <w:tcPr>
            <w:tcW w:w="3861" w:type="dxa"/>
          </w:tcPr>
          <w:p w14:paraId="63B4C0D0" w14:textId="1C729BB2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_showPromotionDialog</m:t>
                </m:r>
              </m:oMath>
            </m:oMathPara>
          </w:p>
        </w:tc>
        <w:tc>
          <w:tcPr>
            <w:tcW w:w="5272" w:type="dxa"/>
          </w:tcPr>
          <w:p w14:paraId="2855DC1B" w14:textId="10B6688F" w:rsidR="00007B1C" w:rsidRPr="008E58BD" w:rsidRDefault="00007B1C" w:rsidP="00007B1C">
            <w:pPr>
              <w:pStyle w:val="a3"/>
              <w:ind w:left="0" w:right="-108" w:hanging="11"/>
            </w:pPr>
            <w:r w:rsidRPr="008E58BD">
              <w:t xml:space="preserve">Функція для </w:t>
            </w:r>
            <w:proofErr w:type="spellStart"/>
            <w:r w:rsidRPr="008E58BD">
              <w:t>відоб</w:t>
            </w:r>
            <w:r w:rsidR="00010F32">
              <w:t>p</w:t>
            </w:r>
            <w:r w:rsidRPr="008E58BD">
              <w:t>аження</w:t>
            </w:r>
            <w:proofErr w:type="spellEnd"/>
            <w:r w:rsidRPr="008E58BD">
              <w:t xml:space="preserve"> діалогу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</w:t>
            </w:r>
            <w:proofErr w:type="spellEnd"/>
            <w:r w:rsidRPr="008E58BD">
              <w:t xml:space="preserve"> пішака</w:t>
            </w:r>
          </w:p>
        </w:tc>
      </w:tr>
      <w:tr w:rsidR="00007B1C" w:rsidRPr="0060635C" w14:paraId="292AFB8C" w14:textId="77777777" w:rsidTr="00663A93">
        <w:tc>
          <w:tcPr>
            <w:tcW w:w="3861" w:type="dxa"/>
          </w:tcPr>
          <w:p w14:paraId="34F4FFB7" w14:textId="6AFEC7BC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Board</m:t>
                </m:r>
              </m:oMath>
            </m:oMathPara>
          </w:p>
        </w:tc>
        <w:tc>
          <w:tcPr>
            <w:tcW w:w="5272" w:type="dxa"/>
          </w:tcPr>
          <w:p w14:paraId="3602EC2B" w14:textId="3B6F9A74" w:rsidR="00007B1C" w:rsidRPr="008E58BD" w:rsidRDefault="00007B1C" w:rsidP="00007B1C">
            <w:pPr>
              <w:pStyle w:val="a3"/>
              <w:ind w:left="0" w:right="-108" w:hanging="11"/>
            </w:pPr>
            <w:r w:rsidRPr="008E58BD">
              <w:t xml:space="preserve">Колекція клітинок шахової дошки для </w:t>
            </w:r>
            <w:proofErr w:type="spellStart"/>
            <w:r w:rsidRPr="008E58BD">
              <w:t>відоб</w:t>
            </w:r>
            <w:r w:rsidR="00010F32">
              <w:t>p</w:t>
            </w:r>
            <w:r w:rsidRPr="008E58BD">
              <w:t>аження</w:t>
            </w:r>
            <w:proofErr w:type="spellEnd"/>
            <w:r w:rsidRPr="008E58BD">
              <w:t xml:space="preserve"> в </w:t>
            </w:r>
            <w:proofErr w:type="spellStart"/>
            <w:r w:rsidRPr="008E58BD">
              <w:t>інте</w:t>
            </w:r>
            <w:r w:rsidR="00010F32">
              <w:t>p</w:t>
            </w:r>
            <w:r w:rsidRPr="008E58BD">
              <w:t>фейсі</w:t>
            </w:r>
            <w:proofErr w:type="spellEnd"/>
          </w:p>
        </w:tc>
      </w:tr>
      <w:tr w:rsidR="00007B1C" w:rsidRPr="008E58BD" w14:paraId="75606539" w14:textId="77777777" w:rsidTr="00663A93">
        <w:tc>
          <w:tcPr>
            <w:tcW w:w="3861" w:type="dxa"/>
          </w:tcPr>
          <w:p w14:paraId="483F06F0" w14:textId="28110C94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MoveHistory</m:t>
                </m:r>
              </m:oMath>
            </m:oMathPara>
          </w:p>
        </w:tc>
        <w:tc>
          <w:tcPr>
            <w:tcW w:w="5272" w:type="dxa"/>
          </w:tcPr>
          <w:p w14:paraId="34F9FCB4" w14:textId="66A3AEF7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Істо</w:t>
            </w:r>
            <w:r w:rsidR="00010F32">
              <w:t>p</w:t>
            </w:r>
            <w:r w:rsidRPr="008E58BD">
              <w:t>ія</w:t>
            </w:r>
            <w:proofErr w:type="spellEnd"/>
            <w:r w:rsidRPr="008E58BD">
              <w:t xml:space="preserve"> ходів у шаховій нотації</w:t>
            </w:r>
          </w:p>
        </w:tc>
      </w:tr>
      <w:tr w:rsidR="00007B1C" w:rsidRPr="008E58BD" w14:paraId="3BCDD6B7" w14:textId="77777777" w:rsidTr="00663A93">
        <w:tc>
          <w:tcPr>
            <w:tcW w:w="3861" w:type="dxa"/>
          </w:tcPr>
          <w:p w14:paraId="42034A13" w14:textId="26A4FFD2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_isSetupPositionMode</m:t>
                </m:r>
              </m:oMath>
            </m:oMathPara>
          </w:p>
        </w:tc>
        <w:tc>
          <w:tcPr>
            <w:tcW w:w="5272" w:type="dxa"/>
          </w:tcPr>
          <w:p w14:paraId="133D9019" w14:textId="0D2F413A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налаштування позиції</w:t>
            </w:r>
          </w:p>
        </w:tc>
      </w:tr>
      <w:tr w:rsidR="00007B1C" w:rsidRPr="0060635C" w14:paraId="637D4970" w14:textId="77777777" w:rsidTr="00663A93">
        <w:tc>
          <w:tcPr>
            <w:tcW w:w="3861" w:type="dxa"/>
          </w:tcPr>
          <w:p w14:paraId="23ED0854" w14:textId="76D36868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_selectedPieceForPlacement</m:t>
                </m:r>
              </m:oMath>
            </m:oMathPara>
          </w:p>
        </w:tc>
        <w:tc>
          <w:tcPr>
            <w:tcW w:w="5272" w:type="dxa"/>
          </w:tcPr>
          <w:p w14:paraId="576547B8" w14:textId="5A05345C" w:rsidR="00007B1C" w:rsidRPr="008E58BD" w:rsidRDefault="00007B1C" w:rsidP="00007B1C">
            <w:pPr>
              <w:pStyle w:val="a3"/>
              <w:ind w:left="0" w:right="-108" w:hanging="11"/>
            </w:pP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ана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а</w:t>
            </w:r>
            <w:proofErr w:type="spellEnd"/>
            <w:r w:rsidRPr="008E58BD">
              <w:t xml:space="preserve"> для </w:t>
            </w:r>
            <w:proofErr w:type="spellStart"/>
            <w:r w:rsidR="00010F32">
              <w:t>p</w:t>
            </w:r>
            <w:r w:rsidRPr="008E58BD">
              <w:t>озміщення</w:t>
            </w:r>
            <w:proofErr w:type="spellEnd"/>
            <w:r w:rsidRPr="008E58BD">
              <w:t xml:space="preserve"> в </w:t>
            </w:r>
            <w:proofErr w:type="spellStart"/>
            <w:r w:rsidR="00010F32">
              <w:t>p</w:t>
            </w:r>
            <w:r w:rsidRPr="008E58BD">
              <w:t>ежимі</w:t>
            </w:r>
            <w:proofErr w:type="spellEnd"/>
            <w:r w:rsidRPr="008E58BD">
              <w:t xml:space="preserve"> налаштування</w:t>
            </w:r>
          </w:p>
        </w:tc>
      </w:tr>
      <w:tr w:rsidR="00007B1C" w:rsidRPr="0060635C" w14:paraId="34EEFAE0" w14:textId="77777777" w:rsidTr="00663A93">
        <w:tc>
          <w:tcPr>
            <w:tcW w:w="3861" w:type="dxa"/>
          </w:tcPr>
          <w:p w14:paraId="3BC8D2B2" w14:textId="2B0FB75E" w:rsidR="00007B1C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_selectedPieceBorder</m:t>
                </m:r>
              </m:oMath>
            </m:oMathPara>
          </w:p>
        </w:tc>
        <w:tc>
          <w:tcPr>
            <w:tcW w:w="5272" w:type="dxa"/>
          </w:tcPr>
          <w:p w14:paraId="2247BB73" w14:textId="66C1E5DA" w:rsidR="00007B1C" w:rsidRPr="008E58BD" w:rsidRDefault="00007B1C" w:rsidP="00007B1C">
            <w:pPr>
              <w:pStyle w:val="a3"/>
              <w:ind w:left="0" w:right="-108" w:hanging="11"/>
            </w:pPr>
            <w:r w:rsidRPr="008E58BD">
              <w:t xml:space="preserve">Виділена </w:t>
            </w:r>
            <w:proofErr w:type="spellStart"/>
            <w:r w:rsidR="00010F32">
              <w:t>p</w:t>
            </w:r>
            <w:r w:rsidRPr="008E58BD">
              <w:t>амка</w:t>
            </w:r>
            <w:proofErr w:type="spellEnd"/>
            <w:r w:rsidRPr="008E58BD">
              <w:t xml:space="preserve"> для </w:t>
            </w: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аної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озстановці</w:t>
            </w:r>
            <w:proofErr w:type="spellEnd"/>
          </w:p>
        </w:tc>
      </w:tr>
    </w:tbl>
    <w:p w14:paraId="2568CEA4" w14:textId="468359CA" w:rsidR="00663A93" w:rsidRPr="008E58BD" w:rsidRDefault="00663A93">
      <w:pPr>
        <w:rPr>
          <w:lang w:val="uk-UA"/>
        </w:rPr>
      </w:pPr>
      <w:r w:rsidRPr="008E58BD">
        <w:rPr>
          <w:lang w:val="uk-UA"/>
        </w:rPr>
        <w:br w:type="page"/>
      </w:r>
    </w:p>
    <w:p w14:paraId="38187E1D" w14:textId="70DBECCD" w:rsidR="00663A93" w:rsidRPr="008E58BD" w:rsidRDefault="00663A93">
      <w:pPr>
        <w:rPr>
          <w:lang w:val="uk-UA"/>
        </w:rPr>
      </w:pPr>
      <w:proofErr w:type="spellStart"/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</w:t>
      </w:r>
      <w:proofErr w:type="spellEnd"/>
      <w:r w:rsidRPr="008E58BD">
        <w:rPr>
          <w:lang w:val="uk-UA"/>
        </w:rPr>
        <w:t xml:space="preserve">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5272"/>
      </w:tblGrid>
      <w:tr w:rsidR="00663A93" w:rsidRPr="008E58BD" w14:paraId="7EDC1492" w14:textId="77777777" w:rsidTr="002075BA">
        <w:tc>
          <w:tcPr>
            <w:tcW w:w="3861" w:type="dxa"/>
            <w:vAlign w:val="center"/>
          </w:tcPr>
          <w:p w14:paraId="4A8E6F49" w14:textId="441F0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55502659" w14:textId="0577803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663A93" w:rsidRPr="0060635C" w14:paraId="0A15510D" w14:textId="77777777" w:rsidTr="00663A93">
        <w:tc>
          <w:tcPr>
            <w:tcW w:w="3861" w:type="dxa"/>
          </w:tcPr>
          <w:p w14:paraId="1BC209DD" w14:textId="09BC3F2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_isBoardFlipped</m:t>
                </m:r>
              </m:oMath>
            </m:oMathPara>
          </w:p>
        </w:tc>
        <w:tc>
          <w:tcPr>
            <w:tcW w:w="5272" w:type="dxa"/>
          </w:tcPr>
          <w:p w14:paraId="7E0111D0" w14:textId="66E10DB8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еве</w:t>
            </w:r>
            <w:r w:rsidR="00010F32">
              <w:t>p</w:t>
            </w:r>
            <w:r w:rsidRPr="008E58BD">
              <w:t>нута</w:t>
            </w:r>
            <w:proofErr w:type="spellEnd"/>
            <w:r w:rsidRPr="008E58BD">
              <w:t xml:space="preserve"> дошка</w:t>
            </w:r>
          </w:p>
        </w:tc>
      </w:tr>
      <w:tr w:rsidR="00663A93" w:rsidRPr="008E58BD" w14:paraId="40515EBF" w14:textId="77777777" w:rsidTr="00663A93">
        <w:tc>
          <w:tcPr>
            <w:tcW w:w="3861" w:type="dxa"/>
          </w:tcPr>
          <w:p w14:paraId="03AD17A0" w14:textId="4253017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_blackTimer</m:t>
              </m:r>
            </m:oMath>
          </w:p>
        </w:tc>
        <w:tc>
          <w:tcPr>
            <w:tcW w:w="5272" w:type="dxa"/>
          </w:tcPr>
          <w:p w14:paraId="22701138" w14:textId="1C8315B6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Тайме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для шахового годинника</w:t>
            </w:r>
          </w:p>
        </w:tc>
      </w:tr>
      <w:tr w:rsidR="00663A93" w:rsidRPr="008E58BD" w14:paraId="71916281" w14:textId="77777777" w:rsidTr="00663A93">
        <w:tc>
          <w:tcPr>
            <w:tcW w:w="3861" w:type="dxa"/>
          </w:tcPr>
          <w:p w14:paraId="33DEF237" w14:textId="13AD358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_whiteTimeLeft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_blackTimeLeft</m:t>
              </m:r>
            </m:oMath>
          </w:p>
        </w:tc>
        <w:tc>
          <w:tcPr>
            <w:tcW w:w="5272" w:type="dxa"/>
          </w:tcPr>
          <w:p w14:paraId="0AFEF1DD" w14:textId="3BE90C71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Час, що залишився для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авців</w:t>
            </w:r>
            <w:proofErr w:type="spellEnd"/>
          </w:p>
        </w:tc>
      </w:tr>
      <w:tr w:rsidR="00663A93" w:rsidRPr="008E58BD" w14:paraId="013BADF4" w14:textId="77777777" w:rsidTr="00663A93">
        <w:tc>
          <w:tcPr>
            <w:tcW w:w="3861" w:type="dxa"/>
          </w:tcPr>
          <w:p w14:paraId="679C0B81" w14:textId="5795C59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_isTimerRunning</m:t>
                </m:r>
              </m:oMath>
            </m:oMathPara>
          </w:p>
        </w:tc>
        <w:tc>
          <w:tcPr>
            <w:tcW w:w="5272" w:type="dxa"/>
          </w:tcPr>
          <w:p w14:paraId="68723A83" w14:textId="6E24FDE0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Стан активності </w:t>
            </w:r>
            <w:proofErr w:type="spellStart"/>
            <w:r w:rsidRPr="008E58BD">
              <w:t>тайме</w:t>
            </w:r>
            <w:r w:rsidR="00010F32">
              <w:t>p</w:t>
            </w:r>
            <w:r w:rsidRPr="008E58BD">
              <w:t>ів</w:t>
            </w:r>
            <w:proofErr w:type="spellEnd"/>
          </w:p>
        </w:tc>
      </w:tr>
      <w:tr w:rsidR="00663A93" w:rsidRPr="008E58BD" w14:paraId="33807579" w14:textId="77777777" w:rsidTr="00663A93">
        <w:tc>
          <w:tcPr>
            <w:tcW w:w="3861" w:type="dxa"/>
          </w:tcPr>
          <w:p w14:paraId="0562E923" w14:textId="7A7E94F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CurrentDifficulty</m:t>
                </m:r>
              </m:oMath>
            </m:oMathPara>
          </w:p>
        </w:tc>
        <w:tc>
          <w:tcPr>
            <w:tcW w:w="5272" w:type="dxa"/>
          </w:tcPr>
          <w:p w14:paraId="3E969FE2" w14:textId="6455390E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Поточний </w:t>
            </w:r>
            <w:proofErr w:type="spellStart"/>
            <w:r w:rsidR="00010F32">
              <w:t>p</w:t>
            </w:r>
            <w:r w:rsidRPr="008E58BD">
              <w:t>івень</w:t>
            </w:r>
            <w:proofErr w:type="spellEnd"/>
            <w:r w:rsidRPr="008E58BD">
              <w:t xml:space="preserve"> складності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ного</w:t>
            </w:r>
            <w:proofErr w:type="spellEnd"/>
            <w:r w:rsidRPr="008E58BD">
              <w:t xml:space="preserve"> опонента</w:t>
            </w:r>
          </w:p>
        </w:tc>
      </w:tr>
      <w:tr w:rsidR="00663A93" w:rsidRPr="0060635C" w14:paraId="0696F37C" w14:textId="77777777" w:rsidTr="00663A93">
        <w:tc>
          <w:tcPr>
            <w:tcW w:w="3861" w:type="dxa"/>
          </w:tcPr>
          <w:p w14:paraId="71D3BFF3" w14:textId="6820B96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_gameLogic</m:t>
                </m:r>
              </m:oMath>
            </m:oMathPara>
          </w:p>
        </w:tc>
        <w:tc>
          <w:tcPr>
            <w:tcW w:w="5272" w:type="dxa"/>
          </w:tcPr>
          <w:p w14:paraId="6377D0ED" w14:textId="5ECF8533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Об'єкт, що </w:t>
            </w:r>
            <w:proofErr w:type="spellStart"/>
            <w:r w:rsidRPr="008E58BD">
              <w:t>ке</w:t>
            </w:r>
            <w:r w:rsidR="00010F32">
              <w:t>p</w:t>
            </w:r>
            <w:r w:rsidRPr="008E58BD">
              <w:t>ує</w:t>
            </w:r>
            <w:proofErr w:type="spellEnd"/>
            <w:r w:rsidRPr="008E58BD">
              <w:t xml:space="preserve"> логікою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3030F304" w14:textId="77777777" w:rsidTr="00663A93">
        <w:tc>
          <w:tcPr>
            <w:tcW w:w="3861" w:type="dxa"/>
          </w:tcPr>
          <w:p w14:paraId="13EF934A" w14:textId="3BBCB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_isGameActive</m:t>
                </m:r>
              </m:oMath>
            </m:oMathPara>
          </w:p>
        </w:tc>
        <w:tc>
          <w:tcPr>
            <w:tcW w:w="5272" w:type="dxa"/>
          </w:tcPr>
          <w:p w14:paraId="68F23D92" w14:textId="0E6061D0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активності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10B0498E" w14:textId="77777777" w:rsidTr="00663A93">
        <w:tc>
          <w:tcPr>
            <w:tcW w:w="3861" w:type="dxa"/>
          </w:tcPr>
          <w:p w14:paraId="1D320B07" w14:textId="2494C6E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_gameResultText</m:t>
                </m:r>
              </m:oMath>
            </m:oMathPara>
          </w:p>
        </w:tc>
        <w:tc>
          <w:tcPr>
            <w:tcW w:w="5272" w:type="dxa"/>
          </w:tcPr>
          <w:p w14:paraId="23DDD7E6" w14:textId="49616322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Текст </w:t>
            </w:r>
            <w:proofErr w:type="spellStart"/>
            <w:r w:rsidR="00010F32">
              <w:t>p</w:t>
            </w:r>
            <w:r w:rsidRPr="008E58BD">
              <w:t>езультату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53C7955C" w14:textId="77777777" w:rsidTr="00663A93">
        <w:tc>
          <w:tcPr>
            <w:tcW w:w="3861" w:type="dxa"/>
          </w:tcPr>
          <w:p w14:paraId="1E9E35E4" w14:textId="187859EE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_dragStartPoint</m:t>
                </m:r>
              </m:oMath>
            </m:oMathPara>
          </w:p>
        </w:tc>
        <w:tc>
          <w:tcPr>
            <w:tcW w:w="5272" w:type="dxa"/>
          </w:tcPr>
          <w:p w14:paraId="3686285F" w14:textId="334E6A68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Початкова точка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етягуванні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0064E90E" w14:textId="77777777" w:rsidTr="00663A93">
        <w:tc>
          <w:tcPr>
            <w:tcW w:w="3861" w:type="dxa"/>
          </w:tcPr>
          <w:p w14:paraId="18B82C58" w14:textId="17446EC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_draggedCell</m:t>
                </m:r>
              </m:oMath>
            </m:oMathPara>
          </w:p>
        </w:tc>
        <w:tc>
          <w:tcPr>
            <w:tcW w:w="5272" w:type="dxa"/>
          </w:tcPr>
          <w:p w14:paraId="6C89E00B" w14:textId="722427C7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Клітинка, яку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еміщують</w:t>
            </w:r>
            <w:proofErr w:type="spellEnd"/>
            <w:r w:rsidRPr="008E58BD">
              <w:t xml:space="preserve"> під час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етягування</w:t>
            </w:r>
            <w:proofErr w:type="spellEnd"/>
          </w:p>
        </w:tc>
      </w:tr>
      <w:tr w:rsidR="00663A93" w:rsidRPr="008E58BD" w14:paraId="7CB7B7BF" w14:textId="77777777" w:rsidTr="00663A93">
        <w:tc>
          <w:tcPr>
            <w:tcW w:w="3861" w:type="dxa"/>
          </w:tcPr>
          <w:p w14:paraId="5C4F8A6E" w14:textId="45AB66D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_isPositionLoaded</m:t>
                </m:r>
              </m:oMath>
            </m:oMathPara>
          </w:p>
        </w:tc>
        <w:tc>
          <w:tcPr>
            <w:tcW w:w="5272" w:type="dxa"/>
          </w:tcPr>
          <w:p w14:paraId="727E9219" w14:textId="5FBF79C3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>, що вказує, чи завантажена позиція</w:t>
            </w:r>
          </w:p>
        </w:tc>
      </w:tr>
      <w:tr w:rsidR="00663A93" w:rsidRPr="008E58BD" w14:paraId="0606AC73" w14:textId="77777777" w:rsidTr="00663A93">
        <w:tc>
          <w:tcPr>
            <w:tcW w:w="3861" w:type="dxa"/>
          </w:tcPr>
          <w:p w14:paraId="53CA5574" w14:textId="182D590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_firstMoveAfterLoad</m:t>
                </m:r>
              </m:oMath>
            </m:oMathPara>
          </w:p>
        </w:tc>
        <w:tc>
          <w:tcPr>
            <w:tcW w:w="5272" w:type="dxa"/>
          </w:tcPr>
          <w:p w14:paraId="143D12CB" w14:textId="67C43B53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шого</w:t>
            </w:r>
            <w:proofErr w:type="spellEnd"/>
            <w:r w:rsidRPr="008E58BD">
              <w:t xml:space="preserve"> ходу після завантаження позиції</w:t>
            </w:r>
          </w:p>
        </w:tc>
      </w:tr>
      <w:tr w:rsidR="00663A93" w:rsidRPr="008E58BD" w14:paraId="5B51498E" w14:textId="77777777" w:rsidTr="00663A93">
        <w:tc>
          <w:tcPr>
            <w:tcW w:w="3861" w:type="dxa"/>
          </w:tcPr>
          <w:p w14:paraId="66C91777" w14:textId="62DE2B9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_lightBoardColor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_darkBoardColor</m:t>
              </m:r>
            </m:oMath>
          </w:p>
        </w:tc>
        <w:tc>
          <w:tcPr>
            <w:tcW w:w="5272" w:type="dxa"/>
          </w:tcPr>
          <w:p w14:paraId="4B962D36" w14:textId="15381327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Кольо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клітинок дошки</w:t>
            </w:r>
          </w:p>
        </w:tc>
      </w:tr>
      <w:tr w:rsidR="00663A93" w:rsidRPr="008E58BD" w14:paraId="1063A903" w14:textId="77777777" w:rsidTr="00663A93">
        <w:tc>
          <w:tcPr>
            <w:tcW w:w="3861" w:type="dxa"/>
          </w:tcPr>
          <w:p w14:paraId="0A3215B6" w14:textId="743A270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_whitePieces</m:t>
              </m:r>
            </m:oMath>
            <w:r w:rsidRPr="008E58BD">
              <w:t xml:space="preserve"> і</w:t>
            </w:r>
            <m:oMath>
              <m:r>
                <w:rPr>
                  <w:rFonts w:ascii="Cambria Math" w:hAnsi="Cambria Math"/>
                </w:rPr>
                <m:t xml:space="preserve"> _blackPieces</m:t>
              </m:r>
            </m:oMath>
          </w:p>
        </w:tc>
        <w:tc>
          <w:tcPr>
            <w:tcW w:w="5272" w:type="dxa"/>
          </w:tcPr>
          <w:p w14:paraId="3E77AE39" w14:textId="25A1488A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Словники для </w:t>
            </w:r>
            <w:proofErr w:type="spellStart"/>
            <w:r w:rsidRPr="008E58BD">
              <w:t>збе</w:t>
            </w:r>
            <w:r w:rsidR="00010F32">
              <w:t>p</w:t>
            </w:r>
            <w:r w:rsidRPr="008E58BD">
              <w:t>ігання</w:t>
            </w:r>
            <w:proofErr w:type="spellEnd"/>
            <w:r w:rsidRPr="008E58BD">
              <w:t xml:space="preserve"> елементів UI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озстановці</w:t>
            </w:r>
            <w:proofErr w:type="spellEnd"/>
          </w:p>
        </w:tc>
      </w:tr>
      <w:tr w:rsidR="00663A93" w:rsidRPr="008E58BD" w14:paraId="39FE733F" w14:textId="77777777" w:rsidTr="00663A93">
        <w:tc>
          <w:tcPr>
            <w:tcW w:w="3861" w:type="dxa"/>
          </w:tcPr>
          <w:p w14:paraId="79C68836" w14:textId="4BA5F6A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_whitePanel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_blackPanel</m:t>
              </m:r>
            </m:oMath>
          </w:p>
        </w:tc>
        <w:tc>
          <w:tcPr>
            <w:tcW w:w="5272" w:type="dxa"/>
          </w:tcPr>
          <w:p w14:paraId="50647C39" w14:textId="67CD1BEC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Панелі для </w:t>
            </w:r>
            <w:proofErr w:type="spellStart"/>
            <w:r w:rsidRPr="008E58BD">
              <w:t>вибо</w:t>
            </w:r>
            <w:r w:rsidR="00010F32">
              <w:t>p</w:t>
            </w:r>
            <w:r w:rsidRPr="008E58BD">
              <w:t>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під час налаштування</w:t>
            </w:r>
          </w:p>
        </w:tc>
      </w:tr>
      <w:tr w:rsidR="00663A93" w:rsidRPr="008E58BD" w14:paraId="7F7B56D4" w14:textId="77777777" w:rsidTr="00663A93">
        <w:tc>
          <w:tcPr>
            <w:tcW w:w="3861" w:type="dxa"/>
          </w:tcPr>
          <w:p w14:paraId="7D1027C5" w14:textId="45D5362A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SideGrid</m:t>
                </m:r>
              </m:oMath>
            </m:oMathPara>
          </w:p>
        </w:tc>
        <w:tc>
          <w:tcPr>
            <w:tcW w:w="5272" w:type="dxa"/>
          </w:tcPr>
          <w:p w14:paraId="6FD2A7C6" w14:textId="6463BBD3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Бокова сітка для панелей </w:t>
            </w:r>
            <w:proofErr w:type="spellStart"/>
            <w:r w:rsidRPr="008E58BD">
              <w:t>вибо</w:t>
            </w:r>
            <w:r w:rsidR="00010F32">
              <w:t>p</w:t>
            </w:r>
            <w:r w:rsidRPr="008E58BD">
              <w:t>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</w:p>
        </w:tc>
      </w:tr>
      <w:tr w:rsidR="00663A93" w:rsidRPr="008E58BD" w14:paraId="1AF58B60" w14:textId="77777777" w:rsidTr="00663A93">
        <w:tc>
          <w:tcPr>
            <w:tcW w:w="3861" w:type="dxa"/>
          </w:tcPr>
          <w:p w14:paraId="74F0F1E9" w14:textId="2B00DE6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_isTwoPlayersMode</m:t>
                </m:r>
              </m:oMath>
            </m:oMathPara>
          </w:p>
        </w:tc>
        <w:tc>
          <w:tcPr>
            <w:tcW w:w="5272" w:type="dxa"/>
          </w:tcPr>
          <w:p w14:paraId="5A7D7B71" w14:textId="3AD0886D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для двох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авців</w:t>
            </w:r>
            <w:proofErr w:type="spellEnd"/>
          </w:p>
        </w:tc>
      </w:tr>
    </w:tbl>
    <w:p w14:paraId="02DC7A72" w14:textId="5F520D67" w:rsidR="00663A93" w:rsidRPr="008E58BD" w:rsidRDefault="00663A93">
      <w:pPr>
        <w:rPr>
          <w:lang w:val="uk-UA"/>
        </w:rPr>
      </w:pPr>
      <w:r w:rsidRPr="008E58BD">
        <w:rPr>
          <w:lang w:val="uk-UA"/>
        </w:rPr>
        <w:br w:type="page"/>
      </w:r>
    </w:p>
    <w:p w14:paraId="69D905C7" w14:textId="63AF170A" w:rsidR="00663A93" w:rsidRPr="008E58BD" w:rsidRDefault="00663A93" w:rsidP="00663A93">
      <w:pPr>
        <w:rPr>
          <w:lang w:val="uk-UA"/>
        </w:rPr>
      </w:pPr>
      <w:proofErr w:type="spellStart"/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</w:t>
      </w:r>
      <w:proofErr w:type="spellEnd"/>
      <w:r w:rsidRPr="008E58BD">
        <w:rPr>
          <w:lang w:val="uk-UA"/>
        </w:rPr>
        <w:t xml:space="preserve">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976"/>
      </w:tblGrid>
      <w:tr w:rsidR="00663A93" w:rsidRPr="008E58BD" w14:paraId="1675794B" w14:textId="77777777" w:rsidTr="003D45C8">
        <w:tc>
          <w:tcPr>
            <w:tcW w:w="3861" w:type="dxa"/>
            <w:vAlign w:val="center"/>
          </w:tcPr>
          <w:p w14:paraId="20283644" w14:textId="536229F9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41B6A219" w14:textId="44387E06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663A93" w:rsidRPr="0060635C" w14:paraId="78FA9DD6" w14:textId="77777777" w:rsidTr="00663A93">
        <w:tc>
          <w:tcPr>
            <w:tcW w:w="3861" w:type="dxa"/>
          </w:tcPr>
          <w:p w14:paraId="12AFB1BB" w14:textId="74E8DA8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_playerColor</m:t>
                </m:r>
              </m:oMath>
            </m:oMathPara>
          </w:p>
        </w:tc>
        <w:tc>
          <w:tcPr>
            <w:tcW w:w="5272" w:type="dxa"/>
          </w:tcPr>
          <w:p w14:paraId="7942210B" w14:textId="6A532369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авця</w:t>
            </w:r>
            <w:proofErr w:type="spellEnd"/>
            <w:r w:rsidRPr="008E58BD">
              <w:t xml:space="preserve"> в </w:t>
            </w:r>
            <w:proofErr w:type="spellStart"/>
            <w:r w:rsidR="00010F32">
              <w:t>p</w:t>
            </w:r>
            <w:r w:rsidRPr="008E58BD">
              <w:t>ежимі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оти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663A93" w:rsidRPr="0060635C" w14:paraId="2DCF3088" w14:textId="77777777" w:rsidTr="00663A93">
        <w:tc>
          <w:tcPr>
            <w:tcW w:w="3861" w:type="dxa"/>
          </w:tcPr>
          <w:p w14:paraId="2B9EBFAD" w14:textId="25D28C5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_isClearingFromComputerMode</m:t>
                </m:r>
              </m:oMath>
            </m:oMathPara>
          </w:p>
        </w:tc>
        <w:tc>
          <w:tcPr>
            <w:tcW w:w="5272" w:type="dxa"/>
          </w:tcPr>
          <w:p w14:paraId="042C2D36" w14:textId="6FDADD28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очищення дошки з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663A93" w:rsidRPr="008E58BD" w14:paraId="4B707F0B" w14:textId="77777777" w:rsidTr="00663A93">
        <w:tc>
          <w:tcPr>
            <w:tcW w:w="3861" w:type="dxa"/>
          </w:tcPr>
          <w:p w14:paraId="3B7D7E47" w14:textId="1612001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Score</m:t>
                </m:r>
              </m:oMath>
            </m:oMathPara>
          </w:p>
        </w:tc>
        <w:tc>
          <w:tcPr>
            <w:tcW w:w="5272" w:type="dxa"/>
          </w:tcPr>
          <w:p w14:paraId="58623AA4" w14:textId="3EA97D16" w:rsidR="00663A93" w:rsidRPr="008E58BD" w:rsidRDefault="00663A93" w:rsidP="00663A93">
            <w:pPr>
              <w:pStyle w:val="a3"/>
              <w:ind w:left="0" w:right="-108" w:hanging="11"/>
            </w:pPr>
            <w:r w:rsidRPr="008E58BD">
              <w:t xml:space="preserve">Оцінка ходу </w:t>
            </w:r>
          </w:p>
        </w:tc>
      </w:tr>
      <w:tr w:rsidR="00663A93" w:rsidRPr="0060635C" w14:paraId="217F94AD" w14:textId="77777777" w:rsidTr="00663A93">
        <w:tc>
          <w:tcPr>
            <w:tcW w:w="3861" w:type="dxa"/>
          </w:tcPr>
          <w:p w14:paraId="766A625F" w14:textId="0621493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Flag</m:t>
                </m:r>
              </m:oMath>
            </m:oMathPara>
          </w:p>
        </w:tc>
        <w:tc>
          <w:tcPr>
            <w:tcW w:w="5272" w:type="dxa"/>
          </w:tcPr>
          <w:p w14:paraId="6A4CDB22" w14:textId="18BF2DF4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ці</w:t>
            </w:r>
            <w:proofErr w:type="spellEnd"/>
            <w:r w:rsidRPr="008E58BD">
              <w:t xml:space="preserve"> спеціальних ходів (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</w:t>
            </w:r>
            <w:proofErr w:type="spellEnd"/>
            <w:r w:rsidRPr="008E58BD">
              <w:t xml:space="preserve"> пішака, </w:t>
            </w:r>
            <w:proofErr w:type="spellStart"/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овка</w:t>
            </w:r>
            <w:proofErr w:type="spellEnd"/>
            <w:r w:rsidRPr="008E58BD">
              <w:t>)</w:t>
            </w:r>
          </w:p>
        </w:tc>
      </w:tr>
      <w:tr w:rsidR="00663A93" w:rsidRPr="008E58BD" w14:paraId="0B4BD189" w14:textId="77777777" w:rsidTr="00663A93">
        <w:tc>
          <w:tcPr>
            <w:tcW w:w="3861" w:type="dxa"/>
          </w:tcPr>
          <w:p w14:paraId="5F0E84C2" w14:textId="34CC6AA6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CapturedPiece</m:t>
                </m:r>
              </m:oMath>
            </m:oMathPara>
          </w:p>
        </w:tc>
        <w:tc>
          <w:tcPr>
            <w:tcW w:w="5272" w:type="dxa"/>
          </w:tcPr>
          <w:p w14:paraId="4B07F4EC" w14:textId="57B51CEE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Інфо</w:t>
            </w:r>
            <w:r w:rsidR="00010F32">
              <w:t>p</w:t>
            </w:r>
            <w:r w:rsidRPr="008E58BD">
              <w:t>мація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</w:t>
            </w:r>
            <w:proofErr w:type="spellEnd"/>
            <w:r w:rsidRPr="008E58BD">
              <w:t xml:space="preserve"> захоплену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у</w:t>
            </w:r>
            <w:proofErr w:type="spellEnd"/>
          </w:p>
        </w:tc>
      </w:tr>
      <w:tr w:rsidR="00663A93" w:rsidRPr="0060635C" w14:paraId="492EAFAB" w14:textId="77777777" w:rsidTr="00663A93">
        <w:tc>
          <w:tcPr>
            <w:tcW w:w="3861" w:type="dxa"/>
          </w:tcPr>
          <w:p w14:paraId="6A2DFD26" w14:textId="7F9973B5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SelectedPieceType</m:t>
                </m:r>
              </m:oMath>
            </m:oMathPara>
          </w:p>
        </w:tc>
        <w:tc>
          <w:tcPr>
            <w:tcW w:w="5272" w:type="dxa"/>
          </w:tcPr>
          <w:p w14:paraId="01558728" w14:textId="4E90041F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аний</w:t>
            </w:r>
            <w:proofErr w:type="spellEnd"/>
            <w:r w:rsidRPr="008E58BD">
              <w:t xml:space="preserve"> тип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енні</w:t>
            </w:r>
            <w:proofErr w:type="spellEnd"/>
            <w:r w:rsidRPr="008E58BD">
              <w:t xml:space="preserve"> пішака</w:t>
            </w:r>
          </w:p>
        </w:tc>
      </w:tr>
      <w:tr w:rsidR="00663A93" w:rsidRPr="008E58BD" w14:paraId="08F80DD1" w14:textId="77777777" w:rsidTr="00663A93">
        <w:tc>
          <w:tcPr>
            <w:tcW w:w="3861" w:type="dxa"/>
          </w:tcPr>
          <w:p w14:paraId="7F303177" w14:textId="2F0B6DB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PawnColor</m:t>
                </m:r>
              </m:oMath>
            </m:oMathPara>
          </w:p>
        </w:tc>
        <w:tc>
          <w:tcPr>
            <w:tcW w:w="5272" w:type="dxa"/>
          </w:tcPr>
          <w:p w14:paraId="76E6A294" w14:textId="4F485EFB" w:rsidR="00663A93" w:rsidRPr="008E58BD" w:rsidRDefault="00663A93" w:rsidP="00663A93">
            <w:pPr>
              <w:pStyle w:val="a3"/>
              <w:ind w:left="0" w:right="-108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пішака, що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юється</w:t>
            </w:r>
            <w:proofErr w:type="spellEnd"/>
          </w:p>
        </w:tc>
      </w:tr>
    </w:tbl>
    <w:p w14:paraId="656A5B25" w14:textId="77777777" w:rsidR="002543F4" w:rsidRPr="008E58BD" w:rsidRDefault="002543F4" w:rsidP="002543F4">
      <w:pPr>
        <w:rPr>
          <w:highlight w:val="yellow"/>
          <w:lang w:val="uk-UA"/>
        </w:rPr>
      </w:pPr>
    </w:p>
    <w:p w14:paraId="3C377A0D" w14:textId="4A9AD176" w:rsidR="002543F4" w:rsidRPr="008E58BD" w:rsidRDefault="002543F4" w:rsidP="002543F4">
      <w:pPr>
        <w:pStyle w:val="2"/>
        <w:rPr>
          <w:lang w:val="uk-UA"/>
        </w:rPr>
      </w:pPr>
      <w:bookmarkStart w:id="9" w:name="_Toc451632583"/>
      <w:bookmarkStart w:id="10" w:name="_Toc198430378"/>
      <w:r w:rsidRPr="008E58BD">
        <w:rPr>
          <w:lang w:val="uk-UA"/>
        </w:rPr>
        <w:t xml:space="preserve">Загальний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bookmarkEnd w:id="9"/>
      <w:bookmarkEnd w:id="10"/>
      <w:proofErr w:type="spellEnd"/>
    </w:p>
    <w:p w14:paraId="375215DF" w14:textId="77777777" w:rsidR="002543F4" w:rsidRPr="008E58BD" w:rsidRDefault="002543F4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246FF99" w14:textId="0E8AD56E" w:rsidR="00210C87" w:rsidRPr="008E58BD" w:rsidRDefault="00210C87" w:rsidP="008B49A5">
      <w:pPr>
        <w:pStyle w:val="a3"/>
        <w:numPr>
          <w:ilvl w:val="0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іг</w:t>
      </w:r>
      <w:r w:rsidR="00010F32">
        <w:rPr>
          <w:lang w:val="uk-UA"/>
        </w:rPr>
        <w:t>p</w:t>
      </w:r>
      <w:r w:rsidRPr="008E58BD">
        <w:rPr>
          <w:lang w:val="uk-UA"/>
        </w:rPr>
        <w:t>ове</w:t>
      </w:r>
      <w:proofErr w:type="spellEnd"/>
      <w:r w:rsidRPr="008E58BD">
        <w:rPr>
          <w:lang w:val="uk-UA"/>
        </w:rPr>
        <w:t xml:space="preserve"> поле та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</w:p>
    <w:p w14:paraId="51B8069F" w14:textId="200F742E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шахову дошку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озмі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 xml:space="preserve"> 8x8</w:t>
      </w:r>
    </w:p>
    <w:p w14:paraId="0CCC94C4" w14:textId="63F5A2EF" w:rsidR="002543F4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початкове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озташування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на дошці</w:t>
      </w:r>
      <w:r w:rsidR="002543F4" w:rsidRPr="008E58BD">
        <w:rPr>
          <w:lang w:val="uk-UA"/>
        </w:rPr>
        <w:t xml:space="preserve"> </w:t>
      </w:r>
    </w:p>
    <w:p w14:paraId="06500BB3" w14:textId="2799266C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3C5E7116" w14:textId="43E8E079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(_currentPlayer = "white")</m:t>
        </m:r>
      </m:oMath>
      <w:r w:rsidRPr="008E58BD">
        <w:rPr>
          <w:lang w:val="uk-UA"/>
        </w:rPr>
        <w:t xml:space="preserve"> </w:t>
      </w:r>
    </w:p>
    <w:p w14:paraId="169A12EE" w14:textId="7777777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змінні для відстеження: </w:t>
      </w:r>
    </w:p>
    <w:p w14:paraId="34DFD6B5" w14:textId="7F8FA920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(_movedPieces = пустий HashSet)</m:t>
        </m:r>
      </m:oMath>
    </w:p>
    <w:p w14:paraId="19AB0CEB" w14:textId="648C78CB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Лічильника для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50 ходів </w:t>
      </w:r>
      <m:oMath>
        <m:r>
          <w:rPr>
            <w:rFonts w:ascii="Cambria Math" w:hAnsi="Cambria Math"/>
            <w:lang w:val="uk-UA"/>
          </w:rPr>
          <m:t>(_halfMovesSinceCaptureOrPawn = 0)</m:t>
        </m:r>
      </m:oMath>
      <w:r w:rsidRPr="008E58BD">
        <w:rPr>
          <w:lang w:val="uk-UA"/>
        </w:rPr>
        <w:t xml:space="preserve"> </w:t>
      </w:r>
    </w:p>
    <w:p w14:paraId="7D2BE7FA" w14:textId="69BCCA6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7E36800B" w14:textId="7E8197D4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 встановити </w:t>
      </w:r>
      <m:oMath>
        <m:r>
          <w:rPr>
            <w:rFonts w:ascii="Cambria Math" w:hAnsi="Cambria Math"/>
            <w:lang w:val="uk-UA"/>
          </w:rPr>
          <m:t>_isComputerMode = true</m:t>
        </m:r>
      </m:oMath>
      <w:r w:rsidRPr="008E58BD">
        <w:rPr>
          <w:lang w:val="uk-UA"/>
        </w:rPr>
        <w:t>, ІНАКШЕ _</w:t>
      </w:r>
      <m:oMath>
        <m:r>
          <w:rPr>
            <w:rFonts w:ascii="Cambria Math" w:hAnsi="Cambria Math"/>
            <w:lang w:val="uk-UA"/>
          </w:rPr>
          <m:t>isComputerMode = false</m:t>
        </m:r>
      </m:oMath>
      <w:r w:rsidRPr="008E58BD">
        <w:rPr>
          <w:lang w:val="uk-UA"/>
        </w:rPr>
        <w:t xml:space="preserve"> </w:t>
      </w:r>
    </w:p>
    <w:p w14:paraId="6C11D1F5" w14:textId="4CF48670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ати</w:t>
      </w:r>
      <w:proofErr w:type="spellEnd"/>
      <w:r w:rsidRPr="008E58BD">
        <w:rPr>
          <w:lang w:val="uk-UA"/>
        </w:rPr>
        <w:t xml:space="preserve"> за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, ТО встановити </w:t>
      </w:r>
      <m:oMath>
        <m:r>
          <w:rPr>
            <w:rFonts w:ascii="Cambria Math" w:hAnsi="Cambria Math"/>
            <w:lang w:val="uk-UA"/>
          </w:rPr>
          <m:t>_playerPlaysBlack = true</m:t>
        </m:r>
      </m:oMath>
      <w:r w:rsidRPr="008E58BD">
        <w:rPr>
          <w:lang w:val="uk-UA"/>
        </w:rPr>
        <w:t xml:space="preserve">, ІНАКШЕ </w:t>
      </w:r>
      <m:oMath>
        <m:r>
          <w:rPr>
            <w:rFonts w:ascii="Cambria Math" w:hAnsi="Cambria Math"/>
            <w:lang w:val="uk-UA"/>
          </w:rPr>
          <m:t>_playerPlaysBlack = false</m:t>
        </m:r>
      </m:oMath>
    </w:p>
    <w:p w14:paraId="44AA9097" w14:textId="4926ADD8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 xml:space="preserve">ПОКИ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</m:t>
        </m:r>
      </m:oMath>
      <w:r w:rsidRPr="008E58BD">
        <w:rPr>
          <w:lang w:val="uk-UA"/>
        </w:rPr>
        <w:t xml:space="preserve">, ВИКОНУВАТИ: </w:t>
      </w:r>
    </w:p>
    <w:p w14:paraId="1CB6FC04" w14:textId="4E9C9419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поточний стан дошки на </w:t>
      </w:r>
      <w:proofErr w:type="spellStart"/>
      <w:r w:rsidRPr="008E58BD">
        <w:rPr>
          <w:lang w:val="uk-UA"/>
        </w:rPr>
        <w:t>ек</w:t>
      </w:r>
      <w:r w:rsidR="00010F32">
        <w:rPr>
          <w:lang w:val="uk-UA"/>
        </w:rPr>
        <w:t>p</w:t>
      </w:r>
      <w:r w:rsidRPr="008E58BD">
        <w:rPr>
          <w:lang w:val="uk-UA"/>
        </w:rPr>
        <w:t>ані</w:t>
      </w:r>
      <w:proofErr w:type="spellEnd"/>
      <w:r w:rsidRPr="008E58BD">
        <w:rPr>
          <w:lang w:val="uk-UA"/>
        </w:rPr>
        <w:t xml:space="preserve">: </w:t>
      </w:r>
    </w:p>
    <w:p w14:paraId="104D9692" w14:textId="23356FD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2611B9FA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73D26151" w14:textId="13C3EC2D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Додати клітинку з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 (якщо є) до колекції </w:t>
      </w:r>
      <m:oMath>
        <m:r>
          <w:rPr>
            <w:rFonts w:ascii="Cambria Math" w:hAnsi="Cambria Math"/>
            <w:lang w:val="uk-UA"/>
          </w:rPr>
          <m:t xml:space="preserve">Board </m:t>
        </m:r>
      </m:oMath>
    </w:p>
    <w:p w14:paraId="1738D91D" w14:textId="2C35A0CC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_isBoardFlipped = true</m:t>
        </m:r>
      </m:oMath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дошку 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еве</w:t>
      </w:r>
      <w:r w:rsidR="00010F32">
        <w:rPr>
          <w:lang w:val="uk-UA"/>
        </w:rPr>
        <w:t>p</w:t>
      </w:r>
      <w:r w:rsidRPr="008E58BD">
        <w:rPr>
          <w:lang w:val="uk-UA"/>
        </w:rPr>
        <w:t>нутому</w:t>
      </w:r>
      <w:proofErr w:type="spellEnd"/>
      <w:r w:rsidRPr="008E58BD">
        <w:rPr>
          <w:lang w:val="uk-UA"/>
        </w:rPr>
        <w:t xml:space="preserve"> вигляді </w:t>
      </w:r>
    </w:p>
    <w:p w14:paraId="4C39C9BA" w14:textId="64D3015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та статус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180D16EB" w14:textId="76DC877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хід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: </w:t>
      </w:r>
    </w:p>
    <w:p w14:paraId="01567FB6" w14:textId="1399F0A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поточний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(_isComputerMode = true</m:t>
        </m:r>
      </m:oMath>
      <w:r w:rsidRPr="008E58BD">
        <w:rPr>
          <w:lang w:val="uk-UA"/>
        </w:rPr>
        <w:t xml:space="preserve"> і не хід г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), ТО: </w:t>
      </w:r>
    </w:p>
    <w:p w14:paraId="0DE427BB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Виконати метод </w:t>
      </w:r>
      <m:oMath>
        <m:r>
          <w:rPr>
            <w:rFonts w:ascii="Cambria Math" w:hAnsi="Cambria Math"/>
            <w:lang w:val="uk-UA"/>
          </w:rPr>
          <m:t>MakeComputerMove()</m:t>
        </m:r>
      </m:oMath>
      <w:r w:rsidRPr="008E58BD">
        <w:rPr>
          <w:lang w:val="uk-UA"/>
        </w:rPr>
        <w:t xml:space="preserve"> </w:t>
      </w:r>
    </w:p>
    <w:p w14:paraId="031C9AF2" w14:textId="31301CE6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ІНАКШЕ очікувати дій від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: </w:t>
      </w:r>
    </w:p>
    <w:p w14:paraId="5A888EA1" w14:textId="7DA3A611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4342AE25" w14:textId="75AAF2D2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належить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</w:p>
    <w:p w14:paraId="41D4DE27" w14:textId="3FD5159C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Показати можливі ходи для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1016AF96" w14:textId="22A839E3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15239E42" w14:textId="1CF1EFAF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ходу за допомогою </w:t>
      </w:r>
      <m:oMath>
        <m:r>
          <w:rPr>
            <w:rFonts w:ascii="Cambria Math" w:hAnsi="Cambria Math"/>
            <w:lang w:val="uk-UA"/>
          </w:rPr>
          <m:t>IsValidMove()</m:t>
        </m:r>
      </m:oMath>
      <w:r w:rsidRPr="008E58BD">
        <w:rPr>
          <w:lang w:val="uk-UA"/>
        </w:rPr>
        <w:t xml:space="preserve"> </w:t>
      </w:r>
    </w:p>
    <w:p w14:paraId="0166F272" w14:textId="77777777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хід </w:t>
      </w:r>
      <w:proofErr w:type="spellStart"/>
      <w:r w:rsidRPr="008E58BD">
        <w:rPr>
          <w:lang w:val="uk-UA"/>
        </w:rPr>
        <w:t>валідний</w:t>
      </w:r>
      <w:proofErr w:type="spellEnd"/>
      <w:r w:rsidRPr="008E58BD">
        <w:rPr>
          <w:lang w:val="uk-UA"/>
        </w:rPr>
        <w:t xml:space="preserve">, ТО виконати хід: </w:t>
      </w:r>
    </w:p>
    <w:p w14:paraId="3E2FFB65" w14:textId="3330ACCC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MovePiece()</m:t>
        </m:r>
      </m:oMath>
      <w:r w:rsidRPr="008E58BD">
        <w:rPr>
          <w:lang w:val="uk-UA"/>
        </w:rPr>
        <w:t xml:space="preserve"> </w:t>
      </w:r>
    </w:p>
    <w:p w14:paraId="4213D4A6" w14:textId="66CFD128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необхідність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 </w:t>
      </w:r>
    </w:p>
    <w:p w14:paraId="66E1F5CA" w14:textId="580D5F09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</w:t>
      </w:r>
    </w:p>
    <w:p w14:paraId="4D27DDBE" w14:textId="717EB306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 xml:space="preserve">Змінити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(SwitchPlayer())</m:t>
        </m:r>
      </m:oMath>
      <w:r w:rsidRPr="008E58BD">
        <w:rPr>
          <w:lang w:val="uk-UA"/>
        </w:rPr>
        <w:t xml:space="preserve"> </w:t>
      </w:r>
    </w:p>
    <w:p w14:paraId="0B2B9D65" w14:textId="583C1F3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стан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18A058A3" w14:textId="19E0E56B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шах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олю</w:t>
      </w:r>
      <w:proofErr w:type="spellEnd"/>
      <w:r w:rsidRPr="008E58BD">
        <w:rPr>
          <w:lang w:val="uk-UA"/>
        </w:rPr>
        <w:t xml:space="preserve">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IsKingInCheck()</m:t>
        </m:r>
      </m:oMath>
      <w:r w:rsidRPr="008E58BD">
        <w:rPr>
          <w:lang w:val="uk-UA"/>
        </w:rPr>
        <w:t xml:space="preserve"> </w:t>
      </w:r>
    </w:p>
    <w:p w14:paraId="7ADD35C9" w14:textId="7ABCB5DC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шах і мат за допомогою </w:t>
      </w:r>
      <m:oMath>
        <m:r>
          <w:rPr>
            <w:rFonts w:ascii="Cambria Math" w:hAnsi="Cambria Math"/>
            <w:lang w:val="uk-UA"/>
          </w:rPr>
          <m:t>CheckForGameEnd()</m:t>
        </m:r>
      </m:oMath>
      <w:r w:rsidRPr="008E58BD">
        <w:rPr>
          <w:lang w:val="uk-UA"/>
        </w:rPr>
        <w:t xml:space="preserve"> </w:t>
      </w:r>
    </w:p>
    <w:p w14:paraId="3EBB1C70" w14:textId="046D4726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авило</w:t>
      </w:r>
      <w:proofErr w:type="spellEnd"/>
      <w:r w:rsidRPr="008E58BD">
        <w:rPr>
          <w:lang w:val="uk-UA"/>
        </w:rPr>
        <w:t xml:space="preserve"> 50 ходів </w:t>
      </w:r>
      <m:oMath>
        <m:r>
          <w:rPr>
            <w:rFonts w:ascii="Cambria Math" w:hAnsi="Cambria Math"/>
            <w:lang w:val="uk-UA"/>
          </w:rPr>
          <m:t>(_halfMovesSinceCaptureOrPawn &gt;= 100)</m:t>
        </m:r>
      </m:oMath>
      <w:r w:rsidRPr="008E58BD">
        <w:rPr>
          <w:lang w:val="uk-UA"/>
        </w:rPr>
        <w:t xml:space="preserve"> </w:t>
      </w:r>
    </w:p>
    <w:p w14:paraId="7287693C" w14:textId="395877CF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є умова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, ТО: </w:t>
      </w:r>
    </w:p>
    <w:p w14:paraId="4217BFBF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</m:t>
        </m:r>
      </m:oMath>
      <w:r w:rsidRPr="008E58BD">
        <w:rPr>
          <w:lang w:val="uk-UA"/>
        </w:rPr>
        <w:t xml:space="preserve"> </w:t>
      </w:r>
    </w:p>
    <w:p w14:paraId="7B61A7D4" w14:textId="28245CDF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у </w:t>
      </w:r>
      <m:oMath>
        <m:r>
          <w:rPr>
            <w:rFonts w:ascii="Cambria Math" w:hAnsi="Cambria Math"/>
            <w:lang w:val="uk-UA"/>
          </w:rPr>
          <m:t>GameResultText</m:t>
        </m:r>
      </m:oMath>
    </w:p>
    <w:p w14:paraId="3C3C1E53" w14:textId="596CCE47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F73DE9D" w14:textId="3B233B59" w:rsidR="002543F4" w:rsidRPr="008E58BD" w:rsidRDefault="00A40423" w:rsidP="002543F4">
      <w:pPr>
        <w:pStyle w:val="2"/>
        <w:rPr>
          <w:lang w:val="uk-UA"/>
        </w:rPr>
      </w:pPr>
      <w:bookmarkStart w:id="11" w:name="_Toc451632584"/>
      <w:bookmarkStart w:id="12" w:name="_Toc19843037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ходу</w:t>
      </w:r>
      <w:bookmarkEnd w:id="11"/>
      <w:bookmarkEnd w:id="12"/>
    </w:p>
    <w:p w14:paraId="3B2FF931" w14:textId="77777777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7F375FA" w14:textId="18D771D2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базові умови валідності: </w:t>
      </w:r>
    </w:p>
    <w:p w14:paraId="76FA8B87" w14:textId="55D9A018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>, чи знаходяться початкова та кінцева позиції на дошці</w:t>
      </w:r>
    </w:p>
    <w:p w14:paraId="7CD84BE1" w14:textId="6E2D1EBA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на початковій позиції </w:t>
      </w:r>
    </w:p>
    <w:p w14:paraId="3B72F728" w14:textId="01DEAB1D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належить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  <w:r w:rsidRPr="008E58BD">
        <w:rPr>
          <w:lang w:val="uk-UA"/>
        </w:rPr>
        <w:t xml:space="preserve"> </w:t>
      </w:r>
    </w:p>
    <w:p w14:paraId="62416A11" w14:textId="08E291FB" w:rsidR="002543F4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на кінцевій позиції немає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того ж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</w:p>
    <w:p w14:paraId="51322B5B" w14:textId="07EF63C3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Визначити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ходу: </w:t>
      </w:r>
    </w:p>
    <w:p w14:paraId="525B22F5" w14:textId="04BDFF3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пішак, ТО: </w:t>
      </w:r>
    </w:p>
    <w:p w14:paraId="3BC855D8" w14:textId="577734E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хід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ямо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Pr="008E58BD">
        <w:rPr>
          <w:lang w:val="uk-UA"/>
        </w:rPr>
        <w:t xml:space="preserve">, ТО: </w:t>
      </w:r>
    </w:p>
    <w:p w14:paraId="458A44BA" w14:textId="6EEE5E41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клітинка </w:t>
      </w:r>
      <w:proofErr w:type="spellStart"/>
      <w:r w:rsidRPr="008E58BD">
        <w:rPr>
          <w:lang w:val="uk-UA"/>
        </w:rPr>
        <w:t>попе</w:t>
      </w:r>
      <w:r w:rsidR="00010F32">
        <w:rPr>
          <w:lang w:val="uk-UA"/>
        </w:rPr>
        <w:t>p</w:t>
      </w:r>
      <w:r w:rsidRPr="008E58BD">
        <w:rPr>
          <w:lang w:val="uk-UA"/>
        </w:rPr>
        <w:t>еду</w:t>
      </w:r>
      <w:proofErr w:type="spellEnd"/>
      <w:r w:rsidRPr="008E58BD">
        <w:rPr>
          <w:lang w:val="uk-UA"/>
        </w:rPr>
        <w:t xml:space="preserve"> вільна </w:t>
      </w:r>
    </w:p>
    <w:p w14:paraId="4B771532" w14:textId="410AAB84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ший</w:t>
      </w:r>
      <w:proofErr w:type="spellEnd"/>
      <w:r w:rsidRPr="008E58BD">
        <w:rPr>
          <w:lang w:val="uk-UA"/>
        </w:rPr>
        <w:t xml:space="preserve"> хід пішака, ТО дозволити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</w:t>
      </w:r>
      <w:proofErr w:type="spellEnd"/>
      <w:r w:rsidRPr="008E58BD">
        <w:rPr>
          <w:lang w:val="uk-UA"/>
        </w:rPr>
        <w:t xml:space="preserve"> на дві клітинки </w:t>
      </w:r>
      <w:proofErr w:type="spellStart"/>
      <w:r w:rsidRPr="008E58BD">
        <w:rPr>
          <w:lang w:val="uk-UA"/>
        </w:rPr>
        <w:t>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Pr="008E58BD">
        <w:rPr>
          <w:lang w:val="uk-UA"/>
        </w:rPr>
        <w:t xml:space="preserve"> </w:t>
      </w:r>
    </w:p>
    <w:p w14:paraId="061DDBE4" w14:textId="2AA019D4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хід по діагоналі,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на кінцевій позиції </w:t>
      </w:r>
    </w:p>
    <w:p w14:paraId="4FA7992A" w14:textId="02410366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383936DA" w14:textId="72B948C1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proofErr w:type="spellEnd"/>
      <w:r w:rsidRPr="008E58BD">
        <w:rPr>
          <w:lang w:val="uk-UA"/>
        </w:rPr>
        <w:t xml:space="preserve"> </w:t>
      </w:r>
    </w:p>
    <w:p w14:paraId="46C7B1CE" w14:textId="06C0E8A1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</w:p>
    <w:p w14:paraId="5C6EA27C" w14:textId="409139AB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кінь, ТО: </w:t>
      </w:r>
    </w:p>
    <w:p w14:paraId="093AE82D" w14:textId="666703EF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відповідає L-подібній </w:t>
      </w:r>
      <w:proofErr w:type="spellStart"/>
      <w:r w:rsidRPr="008E58BD">
        <w:rPr>
          <w:lang w:val="uk-UA"/>
        </w:rPr>
        <w:t>фо</w:t>
      </w:r>
      <w:r w:rsidR="00010F32">
        <w:rPr>
          <w:lang w:val="uk-UA"/>
        </w:rPr>
        <w:t>p</w:t>
      </w:r>
      <w:r w:rsidRPr="008E58BD">
        <w:rPr>
          <w:lang w:val="uk-UA"/>
        </w:rPr>
        <w:t>мі</w:t>
      </w:r>
      <w:proofErr w:type="spellEnd"/>
      <w:r w:rsidRPr="008E58BD">
        <w:rPr>
          <w:lang w:val="uk-UA"/>
        </w:rPr>
        <w:t xml:space="preserve"> (2 клітинки в одному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і 1 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пендикуля</w:t>
      </w:r>
      <w:r w:rsidR="00010F32">
        <w:rPr>
          <w:lang w:val="uk-UA"/>
        </w:rPr>
        <w:t>p</w:t>
      </w:r>
      <w:r w:rsidRPr="008E58BD">
        <w:rPr>
          <w:lang w:val="uk-UA"/>
        </w:rPr>
        <w:t>ному</w:t>
      </w:r>
      <w:proofErr w:type="spellEnd"/>
      <w:r w:rsidRPr="008E58BD">
        <w:rPr>
          <w:lang w:val="uk-UA"/>
        </w:rPr>
        <w:t xml:space="preserve">) </w:t>
      </w:r>
    </w:p>
    <w:p w14:paraId="70457844" w14:textId="6A4758F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слон, ТО: </w:t>
      </w:r>
    </w:p>
    <w:p w14:paraId="12F21A85" w14:textId="7C64020C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діагональний </w:t>
      </w:r>
    </w:p>
    <w:p w14:paraId="500FB75D" w14:textId="495D8913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</w:p>
    <w:p w14:paraId="1765A6ED" w14:textId="117C7A4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ТО: </w:t>
      </w:r>
    </w:p>
    <w:p w14:paraId="6192515B" w14:textId="089C8D32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proofErr w:type="spellEnd"/>
      <w:r w:rsidRPr="008E58BD">
        <w:rPr>
          <w:lang w:val="uk-UA"/>
        </w:rPr>
        <w:t xml:space="preserve"> або діагональний </w:t>
      </w:r>
    </w:p>
    <w:p w14:paraId="7078B4BC" w14:textId="4229C92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</w:p>
    <w:p w14:paraId="7E37BF49" w14:textId="3F71595A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ТО: </w:t>
      </w:r>
    </w:p>
    <w:p w14:paraId="76446D36" w14:textId="02D53F1B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звичайний хід (на 1 клітинку),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не більше ніж на 1 клітинку в будь-якому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</w:t>
      </w:r>
    </w:p>
    <w:p w14:paraId="64CB69F5" w14:textId="29274204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(хід на 2 клітинки вбік), ТО: </w:t>
      </w:r>
    </w:p>
    <w:p w14:paraId="6F8EA62A" w14:textId="0206CF0E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ні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ні відповідна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ще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proofErr w:type="spellEnd"/>
      <w:r w:rsidRPr="008E58BD">
        <w:rPr>
          <w:lang w:val="uk-UA"/>
        </w:rPr>
        <w:t xml:space="preserve"> </w:t>
      </w:r>
    </w:p>
    <w:p w14:paraId="341E5111" w14:textId="742E7DFC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 немає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</w:p>
    <w:p w14:paraId="45B02703" w14:textId="1FA06357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 і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поля під шахом</w:t>
      </w:r>
    </w:p>
    <w:p w14:paraId="18F310BD" w14:textId="0F75C609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не залишає хід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під шахом: </w:t>
      </w:r>
    </w:p>
    <w:p w14:paraId="65D93ACD" w14:textId="57C32B43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 </w:t>
      </w:r>
    </w:p>
    <w:p w14:paraId="4C997DD8" w14:textId="7777777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Виконати хід на тимчасовій дошці </w:t>
      </w:r>
    </w:p>
    <w:p w14:paraId="0277C4BA" w14:textId="3969CE90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не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ебуває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 після ходу</w:t>
      </w:r>
    </w:p>
    <w:p w14:paraId="603533D2" w14:textId="34CBB09A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- хід валідний, </w:t>
      </w:r>
      <m:oMath>
        <m:r>
          <w:rPr>
            <w:rFonts w:ascii="Cambria Math" w:eastAsiaTheme="minorEastAsia" w:hAnsi="Cambria Math"/>
            <w:lang w:val="uk-UA"/>
          </w:rPr>
          <m:t>false</m:t>
        </m:r>
      </m:oMath>
      <w:r w:rsidRPr="008E58BD">
        <w:rPr>
          <w:lang w:val="uk-UA"/>
        </w:rPr>
        <w:t xml:space="preserve"> - невалідний)</w:t>
      </w:r>
    </w:p>
    <w:p w14:paraId="028EE805" w14:textId="1B6F4DA0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9684628" w14:textId="6DF33FD7" w:rsidR="00A40423" w:rsidRPr="008E58BD" w:rsidRDefault="00A40423" w:rsidP="00A40423">
      <w:pPr>
        <w:pStyle w:val="2"/>
        <w:rPr>
          <w:lang w:val="uk-UA"/>
        </w:rPr>
      </w:pPr>
      <w:bookmarkStart w:id="13" w:name="_Toc198430380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штучного інтелекту для шахів (метод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з альфа-бета відсіченням)</w:t>
      </w:r>
      <w:bookmarkEnd w:id="13"/>
    </w:p>
    <w:p w14:paraId="00581EAA" w14:textId="77777777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91EE210" w14:textId="0E8ED052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)</w:t>
      </w:r>
    </w:p>
    <w:p w14:paraId="05D2DC7A" w14:textId="36B7D7E2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немає можливих ходів,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</m:t>
        </m:r>
      </m:oMath>
    </w:p>
    <w:p w14:paraId="250B0AB7" w14:textId="5D6FBB6E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"</w:t>
      </w:r>
      <w:proofErr w:type="spellStart"/>
      <w:r w:rsidRPr="008E58BD">
        <w:rPr>
          <w:lang w:val="uk-UA"/>
        </w:rPr>
        <w:t>Random</w:t>
      </w:r>
      <w:proofErr w:type="spellEnd"/>
      <w:r w:rsidRPr="008E58BD">
        <w:rPr>
          <w:lang w:val="uk-UA"/>
        </w:rPr>
        <w:t xml:space="preserve">" (випадковий): </w:t>
      </w:r>
    </w:p>
    <w:p w14:paraId="56206EF6" w14:textId="08D03FB8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ати</w:t>
      </w:r>
      <w:proofErr w:type="spellEnd"/>
      <w:r w:rsidRPr="008E58BD">
        <w:rPr>
          <w:lang w:val="uk-UA"/>
        </w:rPr>
        <w:t xml:space="preserve"> випадковий хід з доступних і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його</w:t>
      </w:r>
    </w:p>
    <w:p w14:paraId="43E55FDD" w14:textId="6DEEEAF4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виконати пошук </w:t>
      </w:r>
      <w:proofErr w:type="spellStart"/>
      <w:r w:rsidRPr="008E58BD">
        <w:rPr>
          <w:lang w:val="uk-UA"/>
        </w:rPr>
        <w:t>к</w:t>
      </w:r>
      <w:r w:rsidR="00010F32">
        <w:rPr>
          <w:lang w:val="uk-UA"/>
        </w:rPr>
        <w:t>p</w:t>
      </w:r>
      <w:r w:rsidRPr="008E58BD">
        <w:rPr>
          <w:lang w:val="uk-UA"/>
        </w:rPr>
        <w:t>ащого</w:t>
      </w:r>
      <w:proofErr w:type="spellEnd"/>
      <w:r w:rsidRPr="008E58BD">
        <w:rPr>
          <w:lang w:val="uk-UA"/>
        </w:rPr>
        <w:t xml:space="preserve"> ходу з </w:t>
      </w:r>
      <w:proofErr w:type="spellStart"/>
      <w:r w:rsidRPr="008E58BD">
        <w:rPr>
          <w:lang w:val="uk-UA"/>
        </w:rPr>
        <w:t>у</w:t>
      </w:r>
      <w:r w:rsidR="00010F32">
        <w:rPr>
          <w:lang w:val="uk-UA"/>
        </w:rPr>
        <w:t>p</w:t>
      </w:r>
      <w:r w:rsidRPr="008E58BD">
        <w:rPr>
          <w:lang w:val="uk-UA"/>
        </w:rPr>
        <w:t>ахуванням</w:t>
      </w:r>
      <w:proofErr w:type="spellEnd"/>
      <w:r w:rsidRPr="008E58BD">
        <w:rPr>
          <w:lang w:val="uk-UA"/>
        </w:rPr>
        <w:t xml:space="preserve"> глибини (визначається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івнем</w:t>
      </w:r>
      <w:proofErr w:type="spellEnd"/>
      <w:r w:rsidRPr="008E58BD">
        <w:rPr>
          <w:lang w:val="uk-UA"/>
        </w:rPr>
        <w:t xml:space="preserve"> складності): </w:t>
      </w:r>
    </w:p>
    <w:p w14:paraId="0C79E6FF" w14:textId="1C5A0EAC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високий (</w:t>
      </w:r>
      <w:proofErr w:type="spellStart"/>
      <w:r w:rsidRPr="008E58BD">
        <w:rPr>
          <w:lang w:val="uk-UA"/>
        </w:rPr>
        <w:t>Expert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Hard</w:t>
      </w:r>
      <w:proofErr w:type="spellEnd"/>
      <w:r w:rsidRPr="008E58BD">
        <w:rPr>
          <w:lang w:val="uk-UA"/>
        </w:rPr>
        <w:t xml:space="preserve">), ТО: </w:t>
      </w:r>
    </w:p>
    <w:p w14:paraId="3336D6DB" w14:textId="69CD5909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</w:t>
      </w:r>
      <w:proofErr w:type="spellEnd"/>
      <w:r w:rsidRPr="008E58BD">
        <w:rPr>
          <w:lang w:val="uk-UA"/>
        </w:rPr>
        <w:t xml:space="preserve"> альфа-бета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GetBestMoveParallel()</m:t>
        </m:r>
      </m:oMath>
      <w:r w:rsidRPr="008E58BD">
        <w:rPr>
          <w:lang w:val="uk-UA"/>
        </w:rPr>
        <w:t xml:space="preserve"> </w:t>
      </w:r>
    </w:p>
    <w:p w14:paraId="38139C04" w14:textId="3598069E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</w:t>
      </w:r>
      <w:proofErr w:type="spellStart"/>
      <w:r w:rsidRPr="008E58BD">
        <w:rPr>
          <w:lang w:val="uk-UA"/>
        </w:rPr>
        <w:t>се</w:t>
      </w:r>
      <w:r w:rsidR="00010F32">
        <w:rPr>
          <w:lang w:val="uk-UA"/>
        </w:rPr>
        <w:t>p</w:t>
      </w:r>
      <w:r w:rsidRPr="008E58BD">
        <w:rPr>
          <w:lang w:val="uk-UA"/>
        </w:rPr>
        <w:t>едній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Medium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Easy</w:t>
      </w:r>
      <w:proofErr w:type="spellEnd"/>
      <w:r w:rsidRPr="008E58BD">
        <w:rPr>
          <w:lang w:val="uk-UA"/>
        </w:rPr>
        <w:t xml:space="preserve">), ТО: </w:t>
      </w:r>
    </w:p>
    <w:p w14:paraId="51DB81EC" w14:textId="2E57F506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звичайний альфа-бета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GetBestMoveAlphaBeta()</m:t>
        </m:r>
      </m:oMath>
      <w:r w:rsidRPr="008E58BD">
        <w:rPr>
          <w:lang w:val="uk-UA"/>
        </w:rPr>
        <w:t xml:space="preserve"> </w:t>
      </w:r>
    </w:p>
    <w:p w14:paraId="65DD8046" w14:textId="77777777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0C7BC42" w14:textId="0E49F2EA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GetBestMoveMinimax()</m:t>
        </m:r>
      </m:oMath>
    </w:p>
    <w:p w14:paraId="5531B66A" w14:textId="44248C15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155D71" w14:textId="6E50B37A" w:rsidR="00A40423" w:rsidRPr="008E58BD" w:rsidRDefault="00785915" w:rsidP="00A40423">
      <w:pPr>
        <w:pStyle w:val="2"/>
        <w:rPr>
          <w:lang w:val="uk-UA"/>
        </w:rPr>
      </w:pPr>
      <w:bookmarkStart w:id="14" w:name="_Toc198430381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альфа-бета відсічення</w:t>
      </w:r>
      <w:bookmarkEnd w:id="14"/>
    </w:p>
    <w:p w14:paraId="50AE9CE7" w14:textId="77777777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5ED152" w14:textId="00F8F82A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АБО глибина пошуку = 0,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</m:t>
        </m:r>
      </m:oMath>
    </w:p>
    <w:p w14:paraId="2AB15648" w14:textId="5B0B965A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</w:t>
      </w:r>
      <w:proofErr w:type="spellEnd"/>
      <w:r w:rsidRPr="008E58BD">
        <w:rPr>
          <w:lang w:val="uk-UA"/>
        </w:rPr>
        <w:t xml:space="preserve"> хід =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альфа = мінімально можливе значення, бета = максимально можливе значення</w:t>
      </w:r>
    </w:p>
    <w:p w14:paraId="43830A88" w14:textId="77777777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ЦИКЛ по всіх можливих ходах: </w:t>
      </w:r>
    </w:p>
    <w:p w14:paraId="05DEA6E5" w14:textId="5175701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 </w:t>
      </w:r>
    </w:p>
    <w:p w14:paraId="318231D3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Виконати поточний хід на тимчасовій дошці </w:t>
      </w:r>
    </w:p>
    <w:p w14:paraId="53A39A6E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lastRenderedPageBreak/>
        <w:t>ЯКЩО досягнута максимальна глибина пошуку (</w:t>
      </w:r>
      <m:oMath>
        <m:r>
          <w:rPr>
            <w:rFonts w:ascii="Cambria Math" w:hAnsi="Cambria Math"/>
            <w:lang w:val="uk-UA"/>
          </w:rPr>
          <m:t>depth = 1</m:t>
        </m:r>
      </m:oMath>
      <w:r w:rsidRPr="008E58BD">
        <w:rPr>
          <w:lang w:val="uk-UA"/>
        </w:rPr>
        <w:t xml:space="preserve">), ТО: </w:t>
      </w:r>
    </w:p>
    <w:p w14:paraId="4DE299E7" w14:textId="77777777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</m:t>
        </m:r>
      </m:oMath>
      <w:r w:rsidRPr="008E58BD">
        <w:rPr>
          <w:lang w:val="uk-UA"/>
        </w:rPr>
        <w:t xml:space="preserve"> </w:t>
      </w:r>
    </w:p>
    <w:p w14:paraId="770CC2FF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29A72A7C" w14:textId="438F3F33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</w:t>
      </w:r>
    </w:p>
    <w:p w14:paraId="722A8AC2" w14:textId="5E8E591F" w:rsidR="00785915" w:rsidRPr="008E58BD" w:rsidRDefault="00010F32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785915" w:rsidRPr="008E58BD">
        <w:rPr>
          <w:lang w:val="uk-UA"/>
        </w:rPr>
        <w:t>еку</w:t>
      </w:r>
      <w:r>
        <w:rPr>
          <w:lang w:val="uk-UA"/>
        </w:rPr>
        <w:t>p</w:t>
      </w:r>
      <w:r w:rsidR="00785915" w:rsidRPr="008E58BD">
        <w:rPr>
          <w:lang w:val="uk-UA"/>
        </w:rPr>
        <w:t>сивно</w:t>
      </w:r>
      <w:proofErr w:type="spellEnd"/>
      <w:r w:rsidR="00785915" w:rsidRPr="008E58BD">
        <w:rPr>
          <w:lang w:val="uk-UA"/>
        </w:rPr>
        <w:t xml:space="preserve"> викликати </w:t>
      </w:r>
      <w:proofErr w:type="spellStart"/>
      <w:r w:rsidR="00785915" w:rsidRPr="008E58BD">
        <w:rPr>
          <w:lang w:val="uk-UA"/>
        </w:rPr>
        <w:t>алго</w:t>
      </w:r>
      <w:r>
        <w:rPr>
          <w:lang w:val="uk-UA"/>
        </w:rPr>
        <w:t>p</w:t>
      </w:r>
      <w:r w:rsidR="00785915" w:rsidRPr="008E58BD">
        <w:rPr>
          <w:lang w:val="uk-UA"/>
        </w:rPr>
        <w:t>итм</w:t>
      </w:r>
      <w:proofErr w:type="spellEnd"/>
      <w:r w:rsidR="00785915" w:rsidRPr="008E58BD">
        <w:rPr>
          <w:lang w:val="uk-UA"/>
        </w:rPr>
        <w:t xml:space="preserve"> на меншій глибині для </w:t>
      </w:r>
      <w:proofErr w:type="spellStart"/>
      <w:r w:rsidR="00785915" w:rsidRPr="008E58BD">
        <w:rPr>
          <w:lang w:val="uk-UA"/>
        </w:rPr>
        <w:t>суп</w:t>
      </w:r>
      <w:r>
        <w:rPr>
          <w:lang w:val="uk-UA"/>
        </w:rPr>
        <w:t>p</w:t>
      </w:r>
      <w:r w:rsidR="00785915" w:rsidRPr="008E58BD">
        <w:rPr>
          <w:lang w:val="uk-UA"/>
        </w:rPr>
        <w:t>отивника</w:t>
      </w:r>
      <w:proofErr w:type="spellEnd"/>
      <w:r w:rsidR="00785915" w:rsidRPr="008E58BD">
        <w:rPr>
          <w:lang w:val="uk-UA"/>
        </w:rPr>
        <w:t xml:space="preserve"> </w:t>
      </w:r>
    </w:p>
    <w:p w14:paraId="13419976" w14:textId="266650EF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оцінку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еку</w:t>
      </w:r>
      <w:r w:rsidR="00010F32">
        <w:rPr>
          <w:lang w:val="uk-UA"/>
        </w:rPr>
        <w:t>p</w:t>
      </w:r>
      <w:r w:rsidRPr="008E58BD">
        <w:rPr>
          <w:lang w:val="uk-UA"/>
        </w:rPr>
        <w:t>сивного</w:t>
      </w:r>
      <w:proofErr w:type="spellEnd"/>
      <w:r w:rsidRPr="008E58BD">
        <w:rPr>
          <w:lang w:val="uk-UA"/>
        </w:rPr>
        <w:t xml:space="preserve"> виклику </w:t>
      </w:r>
    </w:p>
    <w:p w14:paraId="6CEDD722" w14:textId="12AEB1DE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оцінку в поточному ході </w:t>
      </w:r>
    </w:p>
    <w:p w14:paraId="7D79BEEA" w14:textId="003130E3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максимізуючий</w:t>
      </w:r>
      <w:proofErr w:type="spellEnd"/>
      <w:r w:rsidRPr="008E58BD">
        <w:rPr>
          <w:lang w:val="uk-UA"/>
        </w:rPr>
        <w:t xml:space="preserve"> (білі): </w:t>
      </w:r>
    </w:p>
    <w:p w14:paraId="194AEC96" w14:textId="322B512C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&gt; альфа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альфа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</m:t>
        </m:r>
      </m:oMath>
      <w:r w:rsidRPr="008E58BD">
        <w:rPr>
          <w:lang w:val="uk-UA"/>
        </w:rPr>
        <w:t xml:space="preserve"> </w:t>
      </w:r>
    </w:p>
    <w:p w14:paraId="64FE6778" w14:textId="20EC20AC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</w:t>
      </w:r>
      <w:proofErr w:type="spellEnd"/>
      <w:r w:rsidRPr="008E58BD">
        <w:rPr>
          <w:lang w:val="uk-UA"/>
        </w:rPr>
        <w:t xml:space="preserve"> пошук (відсічення бета) </w:t>
      </w:r>
    </w:p>
    <w:p w14:paraId="38791BA8" w14:textId="337349D5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мінімізуючий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ні</w:t>
      </w:r>
      <w:proofErr w:type="spellEnd"/>
      <w:r w:rsidRPr="008E58BD">
        <w:rPr>
          <w:lang w:val="uk-UA"/>
        </w:rPr>
        <w:t xml:space="preserve">): </w:t>
      </w:r>
    </w:p>
    <w:p w14:paraId="745AA0CB" w14:textId="14D887DE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&lt; бета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бета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</m:t>
        </m:r>
      </m:oMath>
      <w:r w:rsidRPr="008E58BD">
        <w:rPr>
          <w:lang w:val="uk-UA"/>
        </w:rPr>
        <w:t xml:space="preserve"> </w:t>
      </w:r>
    </w:p>
    <w:p w14:paraId="3565A3F6" w14:textId="447A83AC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</w:t>
      </w:r>
      <w:proofErr w:type="spellEnd"/>
      <w:r w:rsidRPr="008E58BD">
        <w:rPr>
          <w:lang w:val="uk-UA"/>
        </w:rPr>
        <w:t xml:space="preserve"> пошук (відсічення альфа)</w:t>
      </w:r>
    </w:p>
    <w:p w14:paraId="7CEDA18C" w14:textId="7EE99E73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</w:t>
      </w:r>
      <w:proofErr w:type="spellEnd"/>
      <w:r w:rsidRPr="008E58BD">
        <w:rPr>
          <w:lang w:val="uk-UA"/>
        </w:rPr>
        <w:t xml:space="preserve"> хід</w:t>
      </w:r>
    </w:p>
    <w:p w14:paraId="30253AD1" w14:textId="4390F26F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D21AB21" w14:textId="765297F1" w:rsidR="00A40423" w:rsidRPr="008E58BD" w:rsidRDefault="00785915" w:rsidP="00A40423">
      <w:pPr>
        <w:pStyle w:val="2"/>
        <w:rPr>
          <w:lang w:val="uk-UA"/>
        </w:rPr>
      </w:pPr>
      <w:bookmarkStart w:id="15" w:name="_Toc19843038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алельного</w:t>
      </w:r>
      <w:proofErr w:type="spellEnd"/>
      <w:r w:rsidRPr="008E58BD">
        <w:rPr>
          <w:lang w:val="uk-UA"/>
        </w:rPr>
        <w:t xml:space="preserve"> альфа-бета відсічення</w:t>
      </w:r>
      <w:bookmarkEnd w:id="15"/>
    </w:p>
    <w:p w14:paraId="7FAEED85" w14:textId="77777777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28501DD" w14:textId="2FF76FED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АБО глибина пошуку = 0,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</m:t>
        </m:r>
      </m:oMath>
    </w:p>
    <w:p w14:paraId="607ED419" w14:textId="060705E3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оцінених ходів (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>)</w:t>
      </w:r>
    </w:p>
    <w:p w14:paraId="547FC344" w14:textId="50092186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АЛЕЛЬНО ДЛЯ кожного можливого ходу: </w:t>
      </w:r>
    </w:p>
    <w:p w14:paraId="2E8BB36E" w14:textId="4C0F7F3F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копію поточного ходу (для уникнення конфліктів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алельному</w:t>
      </w:r>
      <w:proofErr w:type="spellEnd"/>
      <w:r w:rsidRPr="008E58BD">
        <w:rPr>
          <w:lang w:val="uk-UA"/>
        </w:rPr>
        <w:t xml:space="preserve"> виконанні) </w:t>
      </w:r>
    </w:p>
    <w:p w14:paraId="4B2D636C" w14:textId="2A25B603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 </w:t>
      </w:r>
    </w:p>
    <w:p w14:paraId="0C2A70B9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Виконати поточний хід на тимчасовій дошці </w:t>
      </w:r>
    </w:p>
    <w:p w14:paraId="35B53789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досягнута максимальна глибина пошуку </w:t>
      </w:r>
      <m:oMath>
        <m:r>
          <w:rPr>
            <w:rFonts w:ascii="Cambria Math" w:hAnsi="Cambria Math"/>
            <w:lang w:val="uk-UA"/>
          </w:rPr>
          <m:t>(depth = 1),</m:t>
        </m:r>
      </m:oMath>
      <w:r w:rsidRPr="008E58BD">
        <w:rPr>
          <w:lang w:val="uk-UA"/>
        </w:rPr>
        <w:t xml:space="preserve"> ТО: </w:t>
      </w:r>
    </w:p>
    <w:p w14:paraId="7F3DDE2D" w14:textId="7777777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</m:t>
        </m:r>
      </m:oMath>
      <w:r w:rsidRPr="008E58BD">
        <w:rPr>
          <w:lang w:val="uk-UA"/>
        </w:rPr>
        <w:t xml:space="preserve"> </w:t>
      </w:r>
    </w:p>
    <w:p w14:paraId="38EBF937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C237DE8" w14:textId="17A559B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</w:t>
      </w:r>
    </w:p>
    <w:p w14:paraId="242928F4" w14:textId="60A3A93B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Викликати звичайний (не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</w:t>
      </w:r>
      <w:proofErr w:type="spellEnd"/>
      <w:r w:rsidRPr="008E58BD">
        <w:rPr>
          <w:lang w:val="uk-UA"/>
        </w:rPr>
        <w:t xml:space="preserve">)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альфа-бета на меншій глибині </w:t>
      </w:r>
    </w:p>
    <w:p w14:paraId="063D820F" w14:textId="20E16DE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оцінку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виклику </w:t>
      </w:r>
    </w:p>
    <w:p w14:paraId="2127D2EE" w14:textId="13093385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оцінку в копії поточного ходу </w:t>
      </w:r>
    </w:p>
    <w:p w14:paraId="31381725" w14:textId="1B63B30A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Додати оцінений хід до списку 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 xml:space="preserve"> (з </w:t>
      </w:r>
      <w:proofErr w:type="spellStart"/>
      <w:r w:rsidRPr="008E58BD">
        <w:rPr>
          <w:lang w:val="uk-UA"/>
        </w:rPr>
        <w:t>синх</w:t>
      </w:r>
      <w:r w:rsidR="00010F32">
        <w:rPr>
          <w:lang w:val="uk-UA"/>
        </w:rPr>
        <w:t>p</w:t>
      </w:r>
      <w:r w:rsidRPr="008E58BD">
        <w:rPr>
          <w:lang w:val="uk-UA"/>
        </w:rPr>
        <w:t>онізацією</w:t>
      </w:r>
      <w:proofErr w:type="spellEnd"/>
      <w:r w:rsidRPr="008E58BD">
        <w:rPr>
          <w:lang w:val="uk-UA"/>
        </w:rPr>
        <w:t>)</w:t>
      </w:r>
    </w:p>
    <w:p w14:paraId="1F337882" w14:textId="3664DCE2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максимізуючий</w:t>
      </w:r>
      <w:proofErr w:type="spellEnd"/>
      <w:r w:rsidRPr="008E58BD">
        <w:rPr>
          <w:lang w:val="uk-UA"/>
        </w:rPr>
        <w:t xml:space="preserve"> (білі), ТО: </w:t>
      </w:r>
    </w:p>
    <w:p w14:paraId="135088F5" w14:textId="3B68B548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хід з найвищою оцінкою</w:t>
      </w:r>
    </w:p>
    <w:p w14:paraId="4F356068" w14:textId="286CF403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мінімізуючий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ні</w:t>
      </w:r>
      <w:proofErr w:type="spellEnd"/>
      <w:r w:rsidRPr="008E58BD">
        <w:rPr>
          <w:lang w:val="uk-UA"/>
        </w:rPr>
        <w:t xml:space="preserve">): </w:t>
      </w:r>
    </w:p>
    <w:p w14:paraId="5D9998F3" w14:textId="21A94FE3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хід з найнижчою оцінкою</w:t>
      </w:r>
    </w:p>
    <w:p w14:paraId="139C558B" w14:textId="5D334258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6AB1CCA" w14:textId="4930AA3D" w:rsidR="00A40423" w:rsidRPr="008E58BD" w:rsidRDefault="00D92BE0" w:rsidP="00A40423">
      <w:pPr>
        <w:pStyle w:val="2"/>
        <w:rPr>
          <w:lang w:val="uk-UA"/>
        </w:rPr>
      </w:pPr>
      <w:bookmarkStart w:id="16" w:name="_Toc198430383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оцінки позиції на дошці</w:t>
      </w:r>
      <w:bookmarkEnd w:id="16"/>
    </w:p>
    <w:p w14:paraId="2D7C581C" w14:textId="77777777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FD730FE" w14:textId="71898541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оцінку для білих </w:t>
      </w:r>
      <m:oMath>
        <m:r>
          <w:rPr>
            <w:rFonts w:ascii="Cambria Math" w:hAnsi="Cambria Math"/>
            <w:lang w:val="uk-UA"/>
          </w:rPr>
          <m:t>(whiteScore = 0)</m:t>
        </m:r>
      </m:oMath>
      <w:r w:rsidRPr="008E58BD">
        <w:rPr>
          <w:lang w:val="uk-UA"/>
        </w:rPr>
        <w:t xml:space="preserve"> та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(blackScore = 0)</m:t>
        </m:r>
      </m:oMath>
    </w:p>
    <w:p w14:paraId="6EC4FA32" w14:textId="37CFCEE2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1526D73F" w14:textId="77777777" w:rsidR="00D92BE0" w:rsidRPr="008E58BD" w:rsidRDefault="00D92BE0" w:rsidP="00E7616E">
      <w:pPr>
        <w:pStyle w:val="a3"/>
        <w:numPr>
          <w:ilvl w:val="1"/>
          <w:numId w:val="24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2BC504B7" w14:textId="4A792335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позиції </w:t>
      </w:r>
      <m:oMath>
        <m:r>
          <w:rPr>
            <w:rFonts w:ascii="Cambria Math" w:hAnsi="Cambria Math"/>
            <w:lang w:val="uk-UA"/>
          </w:rPr>
          <m:t>(row, col)</m:t>
        </m:r>
      </m:oMath>
      <w:r w:rsidRPr="008E58BD">
        <w:rPr>
          <w:lang w:val="uk-UA"/>
        </w:rPr>
        <w:t xml:space="preserve"> </w:t>
      </w:r>
    </w:p>
    <w:p w14:paraId="3F34992F" w14:textId="0A9FDC52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існує, ТО: </w:t>
      </w:r>
    </w:p>
    <w:p w14:paraId="0BDE5A3E" w14:textId="0010C500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мате</w:t>
      </w:r>
      <w:r w:rsidR="00010F32">
        <w:rPr>
          <w:lang w:val="uk-UA"/>
        </w:rPr>
        <w:t>p</w:t>
      </w:r>
      <w:r w:rsidRPr="008E58BD">
        <w:rPr>
          <w:lang w:val="uk-UA"/>
        </w:rPr>
        <w:t>іальну</w:t>
      </w:r>
      <w:proofErr w:type="spellEnd"/>
      <w:r w:rsidRPr="008E58BD">
        <w:rPr>
          <w:lang w:val="uk-UA"/>
        </w:rPr>
        <w:t xml:space="preserve"> цінність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- Пішак = 1 - Кінь = 3 - Слон = 3 -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= 5 -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= 9 -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= 100 </w:t>
      </w:r>
    </w:p>
    <w:p w14:paraId="3EF152BF" w14:textId="4926B96A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білий, ТО додати цінність до </w:t>
      </w:r>
      <m:oMath>
        <m:r>
          <w:rPr>
            <w:rFonts w:ascii="Cambria Math" w:hAnsi="Cambria Math"/>
            <w:lang w:val="uk-UA"/>
          </w:rPr>
          <m:t>whiteScore</m:t>
        </m:r>
      </m:oMath>
      <w:r w:rsidRPr="008E58BD">
        <w:rPr>
          <w:lang w:val="uk-UA"/>
        </w:rPr>
        <w:t xml:space="preserve"> </w:t>
      </w:r>
    </w:p>
    <w:p w14:paraId="375AF71C" w14:textId="67243815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ІНАКШЕ додати цінність до </w:t>
      </w:r>
      <m:oMath>
        <m:r>
          <w:rPr>
            <w:rFonts w:ascii="Cambria Math" w:hAnsi="Cambria Math"/>
            <w:lang w:val="uk-UA"/>
          </w:rPr>
          <m:t>blackScore</m:t>
        </m:r>
      </m:oMath>
    </w:p>
    <w:p w14:paraId="2B48F63E" w14:textId="49B044D8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під шахом, ТО додати 10 до </w:t>
      </w:r>
      <m:oMath>
        <m:r>
          <w:rPr>
            <w:rFonts w:ascii="Cambria Math" w:hAnsi="Cambria Math"/>
            <w:lang w:val="uk-UA"/>
          </w:rPr>
          <m:t>whiteScore</m:t>
        </m:r>
      </m:oMath>
    </w:p>
    <w:p w14:paraId="1577A6D2" w14:textId="6C860C50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білих під шахом, ТО додати 10 до </w:t>
      </w:r>
      <m:oMath>
        <m:r>
          <w:rPr>
            <w:rFonts w:ascii="Cambria Math" w:hAnsi="Cambria Math"/>
            <w:lang w:val="uk-UA"/>
          </w:rPr>
          <m:t>blackScore</m:t>
        </m:r>
      </m:oMath>
    </w:p>
    <w:p w14:paraId="6299912B" w14:textId="5651A480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ізницю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(whiteScore - blackScore)</m:t>
        </m:r>
      </m:oMath>
      <w:r w:rsidRPr="008E58BD">
        <w:rPr>
          <w:lang w:val="uk-UA"/>
        </w:rPr>
        <w:t xml:space="preserve"> як загальну оцінку позиції</w:t>
      </w:r>
    </w:p>
    <w:p w14:paraId="23CAD6D3" w14:textId="1D7F4A88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33EFEB" w14:textId="0BD90F81" w:rsidR="00A40423" w:rsidRPr="008E58BD" w:rsidRDefault="00D92BE0" w:rsidP="00A40423">
      <w:pPr>
        <w:pStyle w:val="2"/>
        <w:rPr>
          <w:lang w:val="uk-UA"/>
        </w:rPr>
      </w:pPr>
      <w:bookmarkStart w:id="17" w:name="_Toc198430384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на шах</w:t>
      </w:r>
      <w:bookmarkEnd w:id="17"/>
    </w:p>
    <w:p w14:paraId="6C87D586" w14:textId="77777777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EA426D7" w14:textId="3FB2041E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Знайти позицію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вказаного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FindKingPosition()</m:t>
        </m:r>
      </m:oMath>
    </w:p>
    <w:p w14:paraId="6D40BE0D" w14:textId="5E6F60FD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знайдений,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</w:p>
    <w:p w14:paraId="7CF519AE" w14:textId="15456285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: </w:t>
      </w:r>
    </w:p>
    <w:p w14:paraId="0C43813A" w14:textId="1E4E265F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"</w:t>
      </w:r>
      <w:proofErr w:type="spellStart"/>
      <w:r w:rsidRPr="008E58BD">
        <w:rPr>
          <w:lang w:val="uk-UA"/>
        </w:rPr>
        <w:t>white</w:t>
      </w:r>
      <w:proofErr w:type="spellEnd"/>
      <w:r w:rsidRPr="008E58BD">
        <w:rPr>
          <w:lang w:val="uk-UA"/>
        </w:rPr>
        <w:t xml:space="preserve">", ТО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= "</w:t>
      </w:r>
      <w:proofErr w:type="spellStart"/>
      <w:r w:rsidRPr="008E58BD">
        <w:rPr>
          <w:lang w:val="uk-UA"/>
        </w:rPr>
        <w:t>black</w:t>
      </w:r>
      <w:proofErr w:type="spellEnd"/>
      <w:r w:rsidRPr="008E58BD">
        <w:rPr>
          <w:lang w:val="uk-UA"/>
        </w:rPr>
        <w:t xml:space="preserve">" </w:t>
      </w:r>
    </w:p>
    <w:p w14:paraId="3DD90586" w14:textId="676D17EB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= "</w:t>
      </w:r>
      <w:proofErr w:type="spellStart"/>
      <w:r w:rsidRPr="008E58BD">
        <w:rPr>
          <w:lang w:val="uk-UA"/>
        </w:rPr>
        <w:t>white</w:t>
      </w:r>
      <w:proofErr w:type="spellEnd"/>
      <w:r w:rsidRPr="008E58BD">
        <w:rPr>
          <w:lang w:val="uk-UA"/>
        </w:rPr>
        <w:t>"</w:t>
      </w:r>
    </w:p>
    <w:p w14:paraId="0E3B76A8" w14:textId="209E646C" w:rsidR="009A6641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атакується позиція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: </w:t>
      </w:r>
    </w:p>
    <w:p w14:paraId="44B2ED80" w14:textId="280DB6AB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діагональні атаки (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слон,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>, пішак) за допомогою</w:t>
      </w:r>
      <m:oMath>
        <m:r>
          <w:rPr>
            <w:rFonts w:ascii="Cambria Math" w:hAnsi="Cambria Math"/>
            <w:lang w:val="uk-UA"/>
          </w:rPr>
          <m:t xml:space="preserve"> IsDiagonallyAttacked() </m:t>
        </m:r>
      </m:oMath>
    </w:p>
    <w:p w14:paraId="66253CA5" w14:textId="511FA55F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изонтальні</w:t>
      </w:r>
      <w:proofErr w:type="spellEnd"/>
      <w:r w:rsidRPr="008E58BD">
        <w:rPr>
          <w:lang w:val="uk-UA"/>
        </w:rPr>
        <w:t>/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тикальні</w:t>
      </w:r>
      <w:proofErr w:type="spellEnd"/>
      <w:r w:rsidRPr="008E58BD">
        <w:rPr>
          <w:lang w:val="uk-UA"/>
        </w:rPr>
        <w:t xml:space="preserve"> атаки (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) за допомогою </w:t>
      </w:r>
      <m:oMath>
        <m:r>
          <w:rPr>
            <w:rFonts w:ascii="Cambria Math" w:hAnsi="Cambria Math"/>
            <w:lang w:val="uk-UA"/>
          </w:rPr>
          <m:t>IsOrthogonallyAttacked()</m:t>
        </m:r>
      </m:oMath>
      <w:r w:rsidRPr="008E58BD">
        <w:rPr>
          <w:lang w:val="uk-UA"/>
        </w:rPr>
        <w:t xml:space="preserve"> </w:t>
      </w:r>
    </w:p>
    <w:p w14:paraId="52A4C264" w14:textId="4CB710C8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атаки коня за допомогою </w:t>
      </w:r>
      <m:oMath>
        <m:r>
          <w:rPr>
            <w:rFonts w:ascii="Cambria Math" w:hAnsi="Cambria Math"/>
            <w:lang w:val="uk-UA"/>
          </w:rPr>
          <m:t>IsKnightAttacked()</m:t>
        </m:r>
      </m:oMath>
    </w:p>
    <w:p w14:paraId="3378054B" w14:textId="750110E7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хоча б одна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нула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</m:t>
        </m:r>
      </m:oMath>
      <w:r w:rsidRPr="008E58BD">
        <w:rPr>
          <w:lang w:val="uk-UA"/>
        </w:rPr>
        <w:t>e, ТО ко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 (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m:oMath>
        <m:r>
          <w:rPr>
            <w:rFonts w:ascii="Cambria Math" w:hAnsi="Cambria Math"/>
            <w:lang w:val="uk-UA"/>
          </w:rPr>
          <m:t xml:space="preserve"> true</m:t>
        </m:r>
      </m:oMath>
      <w:r w:rsidRPr="008E58BD">
        <w:rPr>
          <w:lang w:val="uk-UA"/>
        </w:rPr>
        <w:t>)</w:t>
      </w:r>
    </w:p>
    <w:p w14:paraId="637FBB4B" w14:textId="0DD91114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 (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>)</w:t>
      </w:r>
    </w:p>
    <w:p w14:paraId="446386DA" w14:textId="250652D3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841566D" w14:textId="12C5860A" w:rsidR="00A40423" w:rsidRPr="008E58BD" w:rsidRDefault="009A6641" w:rsidP="00A40423">
      <w:pPr>
        <w:pStyle w:val="2"/>
        <w:rPr>
          <w:lang w:val="uk-UA"/>
        </w:rPr>
      </w:pPr>
      <w:bookmarkStart w:id="18" w:name="_Toc198430385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на шах і мат або пат</w:t>
      </w:r>
      <w:bookmarkEnd w:id="18"/>
    </w:p>
    <w:p w14:paraId="5D9D754D" w14:textId="77777777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AB7D935" w14:textId="679257E0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вказаного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GetAllPossibleMovesForPlayer()</m:t>
        </m:r>
      </m:oMath>
    </w:p>
    <w:p w14:paraId="700B8CC7" w14:textId="2487D70F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не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, ТО: </w:t>
      </w:r>
    </w:p>
    <w:p w14:paraId="63CD3035" w14:textId="6A4B5EE6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GameEndType.None</m:t>
        </m:r>
      </m:oMath>
      <w:r w:rsidRPr="008E58BD">
        <w:rPr>
          <w:lang w:val="uk-UA"/>
        </w:rPr>
        <w:t xml:space="preserve"> (г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одовжується</w:t>
      </w:r>
      <w:proofErr w:type="spellEnd"/>
      <w:r w:rsidRPr="008E58BD">
        <w:rPr>
          <w:lang w:val="uk-UA"/>
        </w:rPr>
        <w:t>)</w:t>
      </w:r>
    </w:p>
    <w:p w14:paraId="34BC3813" w14:textId="77777777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 (немає доступних ходів): </w:t>
      </w:r>
    </w:p>
    <w:p w14:paraId="18F2A626" w14:textId="360A4B22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під шахом за допомогою </w:t>
      </w:r>
      <m:oMath>
        <m:r>
          <w:rPr>
            <w:rFonts w:ascii="Cambria Math" w:hAnsi="Cambria Math"/>
            <w:lang w:val="uk-UA"/>
          </w:rPr>
          <m:t>IsKingInCheck()</m:t>
        </m:r>
      </m:oMath>
      <w:r w:rsidRPr="008E58BD">
        <w:rPr>
          <w:lang w:val="uk-UA"/>
        </w:rPr>
        <w:t xml:space="preserve"> </w:t>
      </w:r>
    </w:p>
    <w:p w14:paraId="7679B4C1" w14:textId="17B3CE12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шахом, ТО: </w:t>
      </w:r>
    </w:p>
    <w:p w14:paraId="7D45A4AF" w14:textId="4614D6BD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GameEndType.Checkmate</m:t>
        </m:r>
      </m:oMath>
      <w:r w:rsidRPr="008E58BD">
        <w:rPr>
          <w:lang w:val="uk-UA"/>
        </w:rPr>
        <w:t xml:space="preserve"> (шах і мат) </w:t>
      </w:r>
    </w:p>
    <w:p w14:paraId="090D7D94" w14:textId="77777777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EDBAF45" w14:textId="260B784A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GameEndType.Stalemate</m:t>
        </m:r>
      </m:oMath>
      <w:r w:rsidRPr="008E58BD">
        <w:rPr>
          <w:lang w:val="uk-UA"/>
        </w:rPr>
        <w:t xml:space="preserve"> (пат)</w:t>
      </w:r>
    </w:p>
    <w:p w14:paraId="21AC9855" w14:textId="5A149CB8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182D666" w14:textId="733E680D" w:rsidR="00A40423" w:rsidRPr="008E58BD" w:rsidRDefault="00A40423" w:rsidP="00A40423">
      <w:pPr>
        <w:pStyle w:val="2"/>
        <w:rPr>
          <w:lang w:val="uk-UA"/>
        </w:rPr>
      </w:pPr>
      <w:bookmarkStart w:id="19" w:name="_Toc198430386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="009A6641" w:rsidRPr="008E58BD">
        <w:rPr>
          <w:lang w:val="uk-UA"/>
        </w:rPr>
        <w:t>пе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ення</w:t>
      </w:r>
      <w:proofErr w:type="spellEnd"/>
      <w:r w:rsidR="009A6641" w:rsidRPr="008E58BD">
        <w:rPr>
          <w:lang w:val="uk-UA"/>
        </w:rPr>
        <w:t xml:space="preserve"> пішака</w:t>
      </w:r>
      <w:bookmarkEnd w:id="19"/>
    </w:p>
    <w:p w14:paraId="6367C53E" w14:textId="77777777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F11479D" w14:textId="6CA7DF93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досяг пішак останнього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яду</w:t>
      </w:r>
      <w:proofErr w:type="spellEnd"/>
      <w:r w:rsidRPr="008E58BD">
        <w:rPr>
          <w:lang w:val="uk-UA"/>
        </w:rPr>
        <w:t xml:space="preserve">: </w:t>
      </w:r>
    </w:p>
    <w:p w14:paraId="2E7FBB64" w14:textId="7D95CE06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білий І </w:t>
      </w:r>
      <m:oMath>
        <m:r>
          <w:rPr>
            <w:rFonts w:ascii="Cambria Math" w:hAnsi="Cambria Math"/>
            <w:lang w:val="uk-UA"/>
          </w:rPr>
          <m:t>row = 0</m:t>
        </m:r>
      </m:oMath>
      <w:r w:rsidRPr="008E58BD">
        <w:rPr>
          <w:lang w:val="uk-UA"/>
        </w:rPr>
        <w:t xml:space="preserve">, АБО пішак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ний</w:t>
      </w:r>
      <w:proofErr w:type="spellEnd"/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row = 7</m:t>
        </m:r>
      </m:oMath>
      <w:r w:rsidRPr="008E58BD">
        <w:rPr>
          <w:lang w:val="uk-UA"/>
        </w:rPr>
        <w:t>, ТО пішак пот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</w:p>
    <w:p w14:paraId="6C019AA6" w14:textId="6C46A3A4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</w:t>
      </w:r>
      <w:proofErr w:type="spellStart"/>
      <w:r w:rsidRPr="008E58BD">
        <w:rPr>
          <w:lang w:val="uk-UA"/>
        </w:rPr>
        <w:t>пот</w:t>
      </w:r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, ТО: </w:t>
      </w:r>
    </w:p>
    <w:p w14:paraId="39FD80F0" w14:textId="770C9AD2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пішака </w:t>
      </w:r>
    </w:p>
    <w:p w14:paraId="65714D1C" w14:textId="2DB46D01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 xml:space="preserve"> І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0B7BBFF3" w14:textId="194BCA39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Автоматично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пішака на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</w:t>
      </w:r>
    </w:p>
    <w:p w14:paraId="45D7EBE1" w14:textId="77777777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0B98C5F" w14:textId="455EB357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Викликати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0F0B26FA" w14:textId="5603DBE3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скасував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</w:t>
      </w:r>
    </w:p>
    <w:p w14:paraId="74B5E604" w14:textId="0194E68E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аний</w:t>
      </w:r>
      <w:proofErr w:type="spellEnd"/>
      <w:r w:rsidRPr="008E58BD">
        <w:rPr>
          <w:lang w:val="uk-UA"/>
        </w:rPr>
        <w:t xml:space="preserve">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і 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</w:t>
      </w:r>
    </w:p>
    <w:p w14:paraId="723B5B34" w14:textId="4446A02E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дошки </w:t>
      </w:r>
    </w:p>
    <w:p w14:paraId="6ABCEF3F" w14:textId="171FE9A1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(пе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виконано успішно)</w:t>
      </w:r>
    </w:p>
    <w:p w14:paraId="10817684" w14:textId="21C510FE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(пішак не пот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>)</w:t>
      </w:r>
    </w:p>
    <w:p w14:paraId="63C99005" w14:textId="7544C816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lastRenderedPageBreak/>
        <w:t>КІНЕЦЬ</w:t>
      </w:r>
    </w:p>
    <w:p w14:paraId="77E5F5E0" w14:textId="775E690A" w:rsidR="00A40423" w:rsidRPr="008E58BD" w:rsidRDefault="004864EC" w:rsidP="00A40423">
      <w:pPr>
        <w:pStyle w:val="2"/>
        <w:rPr>
          <w:lang w:val="uk-UA"/>
        </w:rPr>
      </w:pPr>
      <w:bookmarkStart w:id="20" w:name="_Toc198430387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завантаження/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позиції</w:t>
      </w:r>
      <w:bookmarkEnd w:id="20"/>
    </w:p>
    <w:p w14:paraId="4C167D4C" w14:textId="65D8C43A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07FE4C" w14:textId="5F1DD719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позиції: </w:t>
      </w:r>
    </w:p>
    <w:p w14:paraId="4C0274C1" w14:textId="0806EE5B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файлу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</w:t>
      </w:r>
      <w:proofErr w:type="spellEnd"/>
      <w:r w:rsidRPr="008E58BD">
        <w:rPr>
          <w:lang w:val="uk-UA"/>
        </w:rPr>
        <w:t xml:space="preserve"> .</w:t>
      </w:r>
      <w:proofErr w:type="spellStart"/>
      <w:r w:rsidRPr="008E58BD">
        <w:rPr>
          <w:lang w:val="uk-UA"/>
        </w:rPr>
        <w:t>ches</w:t>
      </w:r>
      <w:proofErr w:type="spellEnd"/>
      <w:r w:rsidRPr="008E58BD">
        <w:rPr>
          <w:lang w:val="uk-UA"/>
        </w:rPr>
        <w:t xml:space="preserve"> </w:t>
      </w:r>
    </w:p>
    <w:p w14:paraId="2222AE4B" w14:textId="5B6960B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файл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, ТО: </w:t>
      </w:r>
    </w:p>
    <w:p w14:paraId="51387C4D" w14:textId="575362B8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</w:t>
      </w:r>
      <w:proofErr w:type="spellStart"/>
      <w:r w:rsidRPr="008E58BD">
        <w:rPr>
          <w:lang w:val="uk-UA"/>
        </w:rPr>
        <w:t>конфігу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 дошки: </w:t>
      </w:r>
    </w:p>
    <w:p w14:paraId="0FEC24C1" w14:textId="365FBCDE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6C81B935" w14:textId="58F7FA2E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ядок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едставляє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шахової дошки </w:t>
      </w:r>
    </w:p>
    <w:p w14:paraId="24449491" w14:textId="77777777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18704C49" w14:textId="3540D937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на клітинці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 додати 2-символьний код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ший</w:t>
      </w:r>
      <w:proofErr w:type="spellEnd"/>
      <w:r w:rsidRPr="008E58BD">
        <w:rPr>
          <w:lang w:val="uk-UA"/>
        </w:rPr>
        <w:t xml:space="preserve"> символ -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д</w:t>
      </w:r>
      <w:r w:rsidR="00010F32">
        <w:rPr>
          <w:lang w:val="uk-UA"/>
        </w:rPr>
        <w:t>p</w:t>
      </w:r>
      <w:r w:rsidRPr="008E58BD">
        <w:rPr>
          <w:lang w:val="uk-UA"/>
        </w:rPr>
        <w:t>угий</w:t>
      </w:r>
      <w:proofErr w:type="spellEnd"/>
      <w:r w:rsidRPr="008E58BD">
        <w:rPr>
          <w:lang w:val="uk-UA"/>
        </w:rPr>
        <w:t xml:space="preserve"> - тип) </w:t>
      </w:r>
    </w:p>
    <w:p w14:paraId="1C26FEE7" w14:textId="77777777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 додати ".." (пуста клітинка) 2.2.1.1.3. </w:t>
      </w:r>
    </w:p>
    <w:p w14:paraId="0BF2CFB1" w14:textId="273A2A2D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 xml:space="preserve"> Записати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ядок</w:t>
      </w:r>
      <w:proofErr w:type="spellEnd"/>
      <w:r w:rsidRPr="008E58BD">
        <w:rPr>
          <w:lang w:val="uk-UA"/>
        </w:rPr>
        <w:t xml:space="preserve"> у файл </w:t>
      </w:r>
    </w:p>
    <w:p w14:paraId="31DF72B8" w14:textId="60E93D9D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>: "</w:t>
      </w:r>
      <w:proofErr w:type="spellStart"/>
      <w:r w:rsidRPr="008E58BD">
        <w:rPr>
          <w:lang w:val="uk-UA"/>
        </w:rPr>
        <w:t>CurrentPlayer</w:t>
      </w:r>
      <w:proofErr w:type="spellEnd"/>
      <w:r w:rsidRPr="008E58BD">
        <w:rPr>
          <w:lang w:val="uk-UA"/>
        </w:rPr>
        <w:t>:[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]" </w:t>
      </w:r>
    </w:p>
    <w:p w14:paraId="47ECDD41" w14:textId="2CC605E8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</w:t>
      </w:r>
    </w:p>
    <w:p w14:paraId="6B9D4730" w14:textId="1EE06240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завантаження позиції: </w:t>
      </w:r>
    </w:p>
    <w:p w14:paraId="1E542810" w14:textId="7A62D56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файлу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</w:t>
      </w:r>
      <w:proofErr w:type="spellEnd"/>
      <w:r w:rsidRPr="008E58BD">
        <w:rPr>
          <w:lang w:val="uk-UA"/>
        </w:rPr>
        <w:t xml:space="preserve"> .</w:t>
      </w:r>
      <w:proofErr w:type="spellStart"/>
      <w:r w:rsidRPr="008E58BD">
        <w:rPr>
          <w:lang w:val="uk-UA"/>
        </w:rPr>
        <w:t>ches</w:t>
      </w:r>
      <w:proofErr w:type="spellEnd"/>
      <w:r w:rsidRPr="008E58BD">
        <w:rPr>
          <w:lang w:val="uk-UA"/>
        </w:rPr>
        <w:t xml:space="preserve"> </w:t>
      </w:r>
    </w:p>
    <w:p w14:paraId="7FDF020F" w14:textId="51A64800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файл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, ТО: </w:t>
      </w:r>
    </w:p>
    <w:p w14:paraId="606E064E" w14:textId="6F31765A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Зчитати всі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ядки</w:t>
      </w:r>
      <w:proofErr w:type="spellEnd"/>
      <w:r w:rsidRPr="008E58BD">
        <w:rPr>
          <w:lang w:val="uk-UA"/>
        </w:rPr>
        <w:t xml:space="preserve"> файлу </w:t>
      </w:r>
    </w:p>
    <w:p w14:paraId="184AF861" w14:textId="57687842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у файлі менше 8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ядків</w:t>
      </w:r>
      <w:proofErr w:type="spellEnd"/>
      <w:r w:rsidRPr="008E58BD">
        <w:rPr>
          <w:lang w:val="uk-UA"/>
        </w:rPr>
        <w:t xml:space="preserve">, ТО вивести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помилку </w:t>
      </w:r>
    </w:p>
    <w:p w14:paraId="3188AA4F" w14:textId="77777777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59C599D5" w14:textId="44F3C01C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масив </w:t>
      </w:r>
      <w:proofErr w:type="spellStart"/>
      <w:r w:rsidRPr="008E58BD">
        <w:rPr>
          <w:lang w:val="uk-UA"/>
        </w:rPr>
        <w:t>Piece</w:t>
      </w:r>
      <w:proofErr w:type="spellEnd"/>
      <w:r w:rsidRPr="008E58BD">
        <w:rPr>
          <w:lang w:val="uk-UA"/>
        </w:rPr>
        <w:t xml:space="preserve">?[8, 8] для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ігання</w:t>
      </w:r>
      <w:proofErr w:type="spellEnd"/>
      <w:r w:rsidRPr="008E58BD">
        <w:rPr>
          <w:lang w:val="uk-UA"/>
        </w:rPr>
        <w:t xml:space="preserve"> стану дошки </w:t>
      </w:r>
    </w:p>
    <w:p w14:paraId="6C26B4EF" w14:textId="707E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ших</w:t>
      </w:r>
      <w:proofErr w:type="spellEnd"/>
      <w:r w:rsidRPr="008E58BD">
        <w:rPr>
          <w:lang w:val="uk-UA"/>
        </w:rPr>
        <w:t xml:space="preserve"> 8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файлу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ядки</w:t>
      </w:r>
      <w:proofErr w:type="spellEnd"/>
      <w:r w:rsidRPr="008E58BD">
        <w:rPr>
          <w:lang w:val="uk-UA"/>
        </w:rPr>
        <w:t xml:space="preserve"> дошки): </w:t>
      </w:r>
    </w:p>
    <w:p w14:paraId="321FDF92" w14:textId="33385E32" w:rsidR="004864EC" w:rsidRPr="008E58BD" w:rsidRDefault="00010F32" w:rsidP="00E7616E">
      <w:pPr>
        <w:pStyle w:val="a3"/>
        <w:numPr>
          <w:ilvl w:val="4"/>
          <w:numId w:val="25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озіб</w:t>
      </w:r>
      <w:r>
        <w:rPr>
          <w:lang w:val="uk-UA"/>
        </w:rPr>
        <w:t>p</w:t>
      </w:r>
      <w:r w:rsidR="004864EC" w:rsidRPr="008E58BD">
        <w:rPr>
          <w:lang w:val="uk-UA"/>
        </w:rPr>
        <w:t>ати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ядок</w:t>
      </w:r>
      <w:proofErr w:type="spellEnd"/>
      <w:r w:rsidR="004864EC" w:rsidRPr="008E58BD">
        <w:rPr>
          <w:lang w:val="uk-UA"/>
        </w:rPr>
        <w:t xml:space="preserve"> на </w:t>
      </w:r>
      <w:proofErr w:type="spellStart"/>
      <w:r w:rsidR="004864EC" w:rsidRPr="008E58BD">
        <w:rPr>
          <w:lang w:val="uk-UA"/>
        </w:rPr>
        <w:t>фігу</w:t>
      </w:r>
      <w:r>
        <w:rPr>
          <w:lang w:val="uk-UA"/>
        </w:rPr>
        <w:t>p</w:t>
      </w:r>
      <w:r w:rsidR="004864EC" w:rsidRPr="008E58BD">
        <w:rPr>
          <w:lang w:val="uk-UA"/>
        </w:rPr>
        <w:t>и</w:t>
      </w:r>
      <w:proofErr w:type="spellEnd"/>
      <w:r w:rsidR="004864EC" w:rsidRPr="008E58BD">
        <w:rPr>
          <w:lang w:val="uk-UA"/>
        </w:rPr>
        <w:t xml:space="preserve"> і додати їх до масиву </w:t>
      </w:r>
    </w:p>
    <w:p w14:paraId="627A3D38" w14:textId="634456C3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lastRenderedPageBreak/>
        <w:t xml:space="preserve">Визначити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</w:t>
      </w:r>
      <w:proofErr w:type="spellEnd"/>
      <w:r w:rsidRPr="008E58BD">
        <w:rPr>
          <w:lang w:val="uk-UA"/>
        </w:rPr>
        <w:t>, що починається з "</w:t>
      </w:r>
      <w:proofErr w:type="spellStart"/>
      <w:r w:rsidRPr="008E58BD">
        <w:rPr>
          <w:lang w:val="uk-UA"/>
        </w:rPr>
        <w:t>CurrentPlayer</w:t>
      </w:r>
      <w:proofErr w:type="spellEnd"/>
      <w:r w:rsidRPr="008E58BD">
        <w:rPr>
          <w:lang w:val="uk-UA"/>
        </w:rPr>
        <w:t xml:space="preserve">:" </w:t>
      </w:r>
    </w:p>
    <w:p w14:paraId="1435632C" w14:textId="473B09A2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Завантажити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з файлу </w:t>
      </w:r>
    </w:p>
    <w:p w14:paraId="038892E5" w14:textId="49982AF3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новим станом дошки і поточним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авцем</w:t>
      </w:r>
      <w:proofErr w:type="spellEnd"/>
    </w:p>
    <w:p w14:paraId="28164E00" w14:textId="77777777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EAB6555" w14:textId="440558FE" w:rsidR="00A40423" w:rsidRPr="008E58BD" w:rsidRDefault="004864EC" w:rsidP="00A40423">
      <w:pPr>
        <w:pStyle w:val="2"/>
        <w:rPr>
          <w:lang w:val="uk-UA"/>
        </w:rPr>
      </w:pPr>
      <w:bookmarkStart w:id="21" w:name="_Toc198430388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налаштування позиції (</w:t>
      </w:r>
      <w:proofErr w:type="spellStart"/>
      <w:r w:rsidRPr="008E58BD">
        <w:rPr>
          <w:lang w:val="uk-UA"/>
        </w:rPr>
        <w:t>Setup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Mode</w:t>
      </w:r>
      <w:proofErr w:type="spellEnd"/>
      <w:r w:rsidRPr="008E58BD">
        <w:rPr>
          <w:lang w:val="uk-UA"/>
        </w:rPr>
        <w:t>)</w:t>
      </w:r>
      <w:bookmarkEnd w:id="21"/>
    </w:p>
    <w:p w14:paraId="505B36A2" w14:textId="7E330159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5C7B470" w14:textId="6267E51C" w:rsidR="004864EC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true</m:t>
        </m:r>
      </m:oMath>
    </w:p>
    <w:p w14:paraId="0E60C710" w14:textId="38F6142C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панелі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білих та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: </w:t>
      </w:r>
    </w:p>
    <w:p w14:paraId="1E973AFD" w14:textId="23D2281D" w:rsidR="00635149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кнопки для кожного типу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слон, кінь, пішак) </w:t>
      </w:r>
    </w:p>
    <w:p w14:paraId="1C96E5A2" w14:textId="6B0DFD7F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Додати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</w:p>
    <w:p w14:paraId="263E51A3" w14:textId="58A0ABBB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для дошки: </w:t>
      </w:r>
    </w:p>
    <w:p w14:paraId="7EE1703A" w14:textId="1159EAD9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оби</w:t>
      </w:r>
      <w:r w:rsidR="00010F32">
        <w:rPr>
          <w:lang w:val="uk-UA"/>
        </w:rPr>
        <w:t>p</w:t>
      </w:r>
      <w:r w:rsidRPr="008E58BD">
        <w:rPr>
          <w:lang w:val="uk-UA"/>
        </w:rPr>
        <w:t>ає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панелі: </w:t>
      </w:r>
    </w:p>
    <w:p w14:paraId="32BE667A" w14:textId="0C8FF3B6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_</w:t>
      </w:r>
      <w:proofErr w:type="spellStart"/>
      <w:r w:rsidRPr="008E58BD">
        <w:rPr>
          <w:lang w:val="uk-UA"/>
        </w:rPr>
        <w:t>selectedPieceForPlacement</w:t>
      </w:r>
      <w:proofErr w:type="spellEnd"/>
      <w:r w:rsidRPr="008E58BD">
        <w:rPr>
          <w:lang w:val="uk-UA"/>
        </w:rPr>
        <w:t xml:space="preserve"> </w:t>
      </w:r>
    </w:p>
    <w:p w14:paraId="233A7F37" w14:textId="77777777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Підсвітити відповідну кнопку </w:t>
      </w:r>
    </w:p>
    <w:p w14:paraId="6A416B74" w14:textId="592B4BF5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клацає на клітинці дошки: </w:t>
      </w:r>
    </w:p>
    <w:p w14:paraId="1FF76684" w14:textId="506A845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 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 xml:space="preserve">_selectedPieceForPlacement </m:t>
        </m:r>
      </m:oMath>
      <w:r w:rsidRPr="008E58BD">
        <w:rPr>
          <w:lang w:val="uk-UA"/>
        </w:rPr>
        <w:t xml:space="preserve">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 xml:space="preserve">): </w:t>
      </w:r>
    </w:p>
    <w:p w14:paraId="7D539FD4" w14:textId="2FBBB50C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обмеження кількості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даного типу </w:t>
      </w:r>
    </w:p>
    <w:p w14:paraId="6392BEF2" w14:textId="2B130AB5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можна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озмістити</w:t>
      </w:r>
      <w:proofErr w:type="spellEnd"/>
      <w:r w:rsidRPr="008E58BD">
        <w:rPr>
          <w:lang w:val="uk-UA"/>
        </w:rPr>
        <w:t xml:space="preserve">, ТО поставити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клітинку </w:t>
      </w:r>
    </w:p>
    <w:p w14:paraId="726F3F34" w14:textId="39CC57B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видалення): </w:t>
      </w:r>
    </w:p>
    <w:p w14:paraId="3E12F9A0" w14:textId="40811A8C" w:rsidR="004864EC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Видалити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клітинки, якщо вона там є</w:t>
      </w:r>
    </w:p>
    <w:p w14:paraId="6503559F" w14:textId="39978BBC" w:rsidR="00657A25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шує</w:t>
      </w:r>
      <w:proofErr w:type="spellEnd"/>
      <w:r w:rsidRPr="008E58BD">
        <w:rPr>
          <w:lang w:val="uk-UA"/>
        </w:rPr>
        <w:t xml:space="preserve"> налаштування: </w:t>
      </w:r>
    </w:p>
    <w:p w14:paraId="5FA1BF04" w14:textId="417D6AC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позиції: </w:t>
      </w:r>
    </w:p>
    <w:p w14:paraId="30E42DD3" w14:textId="79302220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білого та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</w:t>
      </w:r>
    </w:p>
    <w:p w14:paraId="1099F8FF" w14:textId="1FE9C786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позиція </w:t>
      </w:r>
      <w:proofErr w:type="spellStart"/>
      <w:r w:rsidRPr="008E58BD">
        <w:rPr>
          <w:lang w:val="uk-UA"/>
        </w:rPr>
        <w:t>невалідна</w:t>
      </w:r>
      <w:proofErr w:type="spellEnd"/>
      <w:r w:rsidRPr="008E58BD">
        <w:rPr>
          <w:lang w:val="uk-UA"/>
        </w:rPr>
        <w:t xml:space="preserve">, ТО вивести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помилку</w:t>
      </w:r>
    </w:p>
    <w:p w14:paraId="4F42A80E" w14:textId="76FDAAD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позицію в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 </w:t>
      </w:r>
    </w:p>
    <w:p w14:paraId="3BBBAC1E" w14:textId="7777777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m:oMath>
        <m:r>
          <w:rPr>
            <w:rFonts w:ascii="Cambria Math" w:hAnsi="Cambria Math"/>
            <w:lang w:val="uk-UA"/>
          </w:rPr>
          <m:t>_currentPlayer = "white"</m:t>
        </m:r>
      </m:oMath>
      <w:r w:rsidRPr="008E58BD">
        <w:rPr>
          <w:lang w:val="uk-UA"/>
        </w:rPr>
        <w:t xml:space="preserve"> </w:t>
      </w:r>
    </w:p>
    <w:p w14:paraId="728B5019" w14:textId="3B5450EE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Очистити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</w:t>
      </w:r>
    </w:p>
    <w:p w14:paraId="119874C2" w14:textId="7777777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true</m:t>
        </m:r>
      </m:oMath>
      <w:r w:rsidRPr="008E58BD">
        <w:rPr>
          <w:lang w:val="uk-UA"/>
        </w:rPr>
        <w:t xml:space="preserve"> </w:t>
      </w:r>
    </w:p>
    <w:p w14:paraId="48EF6166" w14:textId="43A01884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озпочати</w:t>
      </w:r>
      <w:proofErr w:type="spellEnd"/>
      <w:r w:rsidRPr="008E58BD">
        <w:rPr>
          <w:lang w:val="uk-UA"/>
        </w:rPr>
        <w:t xml:space="preserve"> відлік </w:t>
      </w:r>
    </w:p>
    <w:p w14:paraId="7DD6C874" w14:textId="157230B3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false</m:t>
        </m:r>
      </m:oMath>
      <w:r w:rsidRPr="008E58BD">
        <w:rPr>
          <w:lang w:val="uk-UA"/>
        </w:rPr>
        <w:t>, п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иховати</w:t>
      </w:r>
      <w:proofErr w:type="spellEnd"/>
      <w:r w:rsidRPr="008E58BD">
        <w:rPr>
          <w:lang w:val="uk-UA"/>
        </w:rPr>
        <w:t xml:space="preserve"> панелі </w:t>
      </w:r>
      <w:proofErr w:type="spellStart"/>
      <w:r w:rsidRPr="008E58BD">
        <w:rPr>
          <w:lang w:val="uk-UA"/>
        </w:rPr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ументів</w:t>
      </w:r>
      <w:proofErr w:type="spellEnd"/>
    </w:p>
    <w:p w14:paraId="35046546" w14:textId="77777777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881634" w14:textId="7EA0AAC5" w:rsidR="00A40423" w:rsidRPr="008E58BD" w:rsidRDefault="004864EC" w:rsidP="00A40423">
      <w:pPr>
        <w:pStyle w:val="2"/>
        <w:rPr>
          <w:lang w:val="uk-UA"/>
        </w:rPr>
      </w:pPr>
      <w:bookmarkStart w:id="22" w:name="_Toc19843038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шаховим годинником</w:t>
      </w:r>
      <w:bookmarkEnd w:id="22"/>
    </w:p>
    <w:p w14:paraId="01C8AC8D" w14:textId="730592EE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347E11F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годинники: </w:t>
      </w:r>
    </w:p>
    <w:p w14:paraId="44516BA5" w14:textId="7777777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_whiteTimeLeft = 30</m:t>
        </m:r>
      </m:oMath>
      <w:r w:rsidRPr="008E58BD">
        <w:rPr>
          <w:lang w:val="uk-UA"/>
        </w:rPr>
        <w:t xml:space="preserve"> хвилин </w:t>
      </w:r>
    </w:p>
    <w:p w14:paraId="48004A84" w14:textId="7777777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_blackTimeLeft = 30</m:t>
        </m:r>
      </m:oMath>
      <w:r w:rsidRPr="008E58BD">
        <w:rPr>
          <w:lang w:val="uk-UA"/>
        </w:rPr>
        <w:t xml:space="preserve"> хвилин </w:t>
      </w:r>
    </w:p>
    <w:p w14:paraId="37E2A0E2" w14:textId="0D0EC1FD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для білих і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валом</w:t>
      </w:r>
      <w:proofErr w:type="spellEnd"/>
      <w:r w:rsidRPr="008E58BD">
        <w:rPr>
          <w:lang w:val="uk-UA"/>
        </w:rPr>
        <w:t xml:space="preserve"> в 1 секунду</w:t>
      </w:r>
    </w:p>
    <w:p w14:paraId="23239F55" w14:textId="1169A82F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Запустити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для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: </w:t>
      </w:r>
    </w:p>
    <w:p w14:paraId="7E3AE6AD" w14:textId="63A74A98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обидва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4A358CB6" w14:textId="3723C526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true):</m:t>
        </m:r>
      </m:oMath>
      <w:r w:rsidRPr="008E58BD">
        <w:rPr>
          <w:lang w:val="uk-UA"/>
        </w:rPr>
        <w:t xml:space="preserve"> </w:t>
      </w:r>
    </w:p>
    <w:p w14:paraId="7575298A" w14:textId="5D44B78E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поточний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білий, ТО запустити </w:t>
      </w:r>
      <m:oMath>
        <m:r>
          <w:rPr>
            <w:rFonts w:ascii="Cambria Math" w:hAnsi="Cambria Math"/>
            <w:lang w:val="uk-UA"/>
          </w:rPr>
          <m:t>_whiteTimer</m:t>
        </m:r>
      </m:oMath>
    </w:p>
    <w:p w14:paraId="7517850A" w14:textId="20A1ACF6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ІНАКШЕ запустити </w:t>
      </w:r>
      <m:oMath>
        <m:r>
          <w:rPr>
            <w:rFonts w:ascii="Cambria Math" w:hAnsi="Cambria Math"/>
            <w:lang w:val="uk-UA"/>
          </w:rPr>
          <m:t>_blackTimer</m:t>
        </m:r>
      </m:oMath>
    </w:p>
    <w:p w14:paraId="38B6195A" w14:textId="4F6A6812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тіка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(щосекунди): </w:t>
      </w:r>
    </w:p>
    <w:p w14:paraId="0480FB08" w14:textId="7777777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Зменшити відповідний час </w:t>
      </w:r>
      <m:oMath>
        <m:r>
          <w:rPr>
            <w:rFonts w:ascii="Cambria Math" w:hAnsi="Cambria Math"/>
            <w:lang w:val="uk-UA"/>
          </w:rPr>
          <m:t>(_whiteTimeLeft</m:t>
        </m:r>
      </m:oMath>
      <w:r w:rsidRPr="008E58BD">
        <w:rPr>
          <w:lang w:val="uk-UA"/>
        </w:rPr>
        <w:t xml:space="preserve"> або</w:t>
      </w:r>
      <m:oMath>
        <m:r>
          <w:rPr>
            <w:rFonts w:ascii="Cambria Math" w:hAnsi="Cambria Math"/>
            <w:lang w:val="uk-UA"/>
          </w:rPr>
          <m:t xml:space="preserve"> _blackTimeLeft</m:t>
        </m:r>
      </m:oMath>
      <w:r w:rsidRPr="008E58BD">
        <w:rPr>
          <w:lang w:val="uk-UA"/>
        </w:rPr>
        <w:t xml:space="preserve">) на 1 секунду </w:t>
      </w:r>
    </w:p>
    <w:p w14:paraId="65DFEE8B" w14:textId="400ADCD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часу </w:t>
      </w:r>
    </w:p>
    <w:p w14:paraId="5BE00208" w14:textId="1D95ACBE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час </w:t>
      </w:r>
      <w:proofErr w:type="spellStart"/>
      <w:r w:rsidRPr="008E58BD">
        <w:rPr>
          <w:lang w:val="uk-UA"/>
        </w:rPr>
        <w:t>виче</w:t>
      </w:r>
      <w:r w:rsidR="00010F32">
        <w:rPr>
          <w:lang w:val="uk-UA"/>
        </w:rPr>
        <w:t>p</w:t>
      </w:r>
      <w:r w:rsidRPr="008E58BD">
        <w:rPr>
          <w:lang w:val="uk-UA"/>
        </w:rPr>
        <w:t>пався</w:t>
      </w:r>
      <w:proofErr w:type="spellEnd"/>
      <w:r w:rsidRPr="008E58BD">
        <w:rPr>
          <w:lang w:val="uk-UA"/>
        </w:rPr>
        <w:t xml:space="preserve"> (= 0): </w:t>
      </w:r>
    </w:p>
    <w:p w14:paraId="4C811CEE" w14:textId="250E7D4F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1B889DCD" w14:textId="77777777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</m:t>
        </m:r>
      </m:oMath>
      <w:r w:rsidRPr="008E58BD">
        <w:rPr>
          <w:lang w:val="uk-UA"/>
        </w:rPr>
        <w:t xml:space="preserve"> </w:t>
      </w:r>
    </w:p>
    <w:p w14:paraId="3104BF8E" w14:textId="45EBB31C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Показати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емогу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отилежного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</w:p>
    <w:p w14:paraId="2BDB6E2D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скидання годинників: </w:t>
      </w:r>
    </w:p>
    <w:p w14:paraId="14613904" w14:textId="6F961C3D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обидва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7F7DA1D1" w14:textId="7777777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Ініціалізувати</w:t>
      </w:r>
      <w:proofErr w:type="spellEnd"/>
      <w:r w:rsidRPr="008E58BD">
        <w:rPr>
          <w:lang w:val="uk-UA"/>
        </w:rPr>
        <w:t xml:space="preserve"> годинники заново </w:t>
      </w:r>
    </w:p>
    <w:p w14:paraId="51E72A7B" w14:textId="0F9B4ACF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часу</w:t>
      </w:r>
    </w:p>
    <w:p w14:paraId="5B0D9060" w14:textId="15F6E341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4812ED4" w14:textId="257BE588" w:rsidR="004864EC" w:rsidRPr="008E58BD" w:rsidRDefault="004864EC" w:rsidP="004864EC">
      <w:pPr>
        <w:pStyle w:val="2"/>
        <w:rPr>
          <w:lang w:val="uk-UA"/>
        </w:rPr>
      </w:pPr>
      <w:bookmarkStart w:id="23" w:name="_Toc198430390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шляху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3"/>
      <w:proofErr w:type="spellEnd"/>
    </w:p>
    <w:p w14:paraId="2AEE4259" w14:textId="4E3A2EF4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CE21CBA" w14:textId="1646808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ямок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уху</w:t>
      </w:r>
      <w:proofErr w:type="spellEnd"/>
      <w:r w:rsidRPr="008E58BD">
        <w:rPr>
          <w:lang w:val="uk-UA"/>
        </w:rPr>
        <w:t xml:space="preserve">: 2.1. </w:t>
      </w:r>
    </w:p>
    <w:p w14:paraId="41A5477B" w14:textId="77777777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startRow = endRow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endRow - startRow</m:t>
        </m:r>
      </m:oMath>
      <w:r w:rsidR="004864EC" w:rsidRPr="008E58BD">
        <w:rPr>
          <w:lang w:val="uk-UA"/>
        </w:rPr>
        <w:t xml:space="preserve">) </w:t>
      </w:r>
    </w:p>
    <w:p w14:paraId="29283144" w14:textId="4EBEB60D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startCol = endCol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endCol - startCol)</m:t>
        </m:r>
      </m:oMath>
    </w:p>
    <w:p w14:paraId="78BB6144" w14:textId="2856021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Встановити початкову позицію 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: </w:t>
      </w:r>
    </w:p>
    <w:p w14:paraId="36723A10" w14:textId="77777777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startRow + rowDir</m:t>
        </m:r>
      </m:oMath>
      <w:r w:rsidR="004864EC" w:rsidRPr="008E58BD">
        <w:rPr>
          <w:lang w:val="uk-UA"/>
        </w:rPr>
        <w:t xml:space="preserve"> </w:t>
      </w:r>
    </w:p>
    <w:p w14:paraId="7BD9183B" w14:textId="572A3D45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startCol + colDir</m:t>
        </m:r>
      </m:oMath>
    </w:p>
    <w:p w14:paraId="1E04F0FE" w14:textId="77777777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ПОКИ </w:t>
      </w:r>
      <m:oMath>
        <m:r>
          <w:rPr>
            <w:rFonts w:ascii="Cambria Math" w:hAnsi="Cambria Math"/>
            <w:lang w:val="uk-UA"/>
          </w:rPr>
          <m:t>row ≠ endRow</m:t>
        </m:r>
      </m:oMath>
      <w:r w:rsidRPr="008E58BD">
        <w:rPr>
          <w:lang w:val="uk-UA"/>
        </w:rPr>
        <w:t xml:space="preserve"> АБО </w:t>
      </w:r>
      <m:oMath>
        <m:r>
          <w:rPr>
            <w:rFonts w:ascii="Cambria Math" w:hAnsi="Cambria Math"/>
            <w:lang w:val="uk-UA"/>
          </w:rPr>
          <m:t>col ≠ endCol</m:t>
        </m:r>
      </m:oMath>
      <w:r w:rsidRPr="008E58BD">
        <w:rPr>
          <w:lang w:val="uk-UA"/>
        </w:rPr>
        <w:t xml:space="preserve">: </w:t>
      </w:r>
    </w:p>
    <w:p w14:paraId="43DF8AB5" w14:textId="12F0B512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ЯКЩО на позиції </w:t>
      </w:r>
      <m:oMath>
        <m:r>
          <w:rPr>
            <w:rFonts w:ascii="Cambria Math" w:hAnsi="Cambria Math"/>
            <w:lang w:val="uk-UA"/>
          </w:rPr>
          <m:t>(row, col)</m:t>
        </m:r>
      </m:oMath>
      <w:r w:rsidRPr="008E58BD">
        <w:rPr>
          <w:lang w:val="uk-UA"/>
        </w:rPr>
        <w:t xml:space="preserve">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546939BD" w14:textId="57464330" w:rsidR="00657A25" w:rsidRPr="008E58BD" w:rsidRDefault="004864EC" w:rsidP="00E7616E">
      <w:pPr>
        <w:pStyle w:val="a3"/>
        <w:numPr>
          <w:ilvl w:val="2"/>
          <w:numId w:val="2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true</w:t>
      </w:r>
      <w:proofErr w:type="spellEnd"/>
      <w:r w:rsidRPr="008E58BD">
        <w:rPr>
          <w:lang w:val="uk-UA"/>
        </w:rPr>
        <w:t xml:space="preserve"> (шлях заблокований) </w:t>
      </w:r>
    </w:p>
    <w:p w14:paraId="4AA449FF" w14:textId="77777777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Оновити позицію: </w:t>
      </w:r>
    </w:p>
    <w:p w14:paraId="22D224CA" w14:textId="77777777" w:rsidR="00657A25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row + rowDir</m:t>
        </m:r>
      </m:oMath>
      <w:r w:rsidR="004864EC" w:rsidRPr="008E58BD">
        <w:rPr>
          <w:lang w:val="uk-UA"/>
        </w:rPr>
        <w:t xml:space="preserve"> </w:t>
      </w:r>
    </w:p>
    <w:p w14:paraId="0454CEA0" w14:textId="33121B40" w:rsidR="004864EC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col + colDir</m:t>
        </m:r>
      </m:oMath>
    </w:p>
    <w:p w14:paraId="77FE4F5E" w14:textId="4CB47A33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(шлях вільний)</w:t>
      </w:r>
    </w:p>
    <w:p w14:paraId="1174272D" w14:textId="77777777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B5D9D93" w14:textId="33110DC2" w:rsidR="004864EC" w:rsidRPr="008E58BD" w:rsidRDefault="004864EC" w:rsidP="004864EC">
      <w:pPr>
        <w:pStyle w:val="2"/>
        <w:rPr>
          <w:lang w:val="uk-UA"/>
        </w:rPr>
      </w:pPr>
      <w:bookmarkStart w:id="24" w:name="_Toc198430391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4"/>
      <w:proofErr w:type="spellEnd"/>
    </w:p>
    <w:p w14:paraId="1172E78C" w14:textId="79F02583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9AC4D4" w14:textId="3F237D4C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на клітинку з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: </w:t>
      </w:r>
    </w:p>
    <w:p w14:paraId="76D8E597" w14:textId="49B78D18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</m:t>
        </m:r>
      </m:oMath>
      <w:r w:rsidRPr="008E58BD">
        <w:rPr>
          <w:lang w:val="uk-UA"/>
        </w:rPr>
        <w:t xml:space="preserve"> </w:t>
      </w:r>
    </w:p>
    <w:p w14:paraId="467223D2" w14:textId="0E2AEA49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це хід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</w:p>
    <w:p w14:paraId="3C4EDF41" w14:textId="13549E2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належить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  <w:r w:rsidRPr="008E58BD">
        <w:rPr>
          <w:lang w:val="uk-UA"/>
        </w:rPr>
        <w:t xml:space="preserve"> </w:t>
      </w:r>
    </w:p>
    <w:p w14:paraId="074F4D40" w14:textId="59D6C551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Показати можливі ходи для цієї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3746EB59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є доступні ходи, ТО: </w:t>
      </w:r>
    </w:p>
    <w:p w14:paraId="7824EA21" w14:textId="07B62F2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початкову точку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(_dragStartPoint)</m:t>
        </m:r>
      </m:oMath>
      <w:r w:rsidRPr="008E58BD">
        <w:rPr>
          <w:lang w:val="uk-UA"/>
        </w:rPr>
        <w:t xml:space="preserve"> </w:t>
      </w:r>
    </w:p>
    <w:p w14:paraId="6D9BF034" w14:textId="17A15305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клітинку, яку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етягують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(_draggedCell)</m:t>
        </m:r>
      </m:oMath>
      <w:r w:rsidRPr="008E58BD">
        <w:rPr>
          <w:lang w:val="uk-UA"/>
        </w:rPr>
        <w:t xml:space="preserve"> </w:t>
      </w:r>
    </w:p>
    <w:p w14:paraId="0CDC0648" w14:textId="26996605" w:rsidR="004864EC" w:rsidRPr="008E58BD" w:rsidRDefault="00010F32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озпочати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 w:rsidR="004864EC" w:rsidRPr="008E58BD">
        <w:rPr>
          <w:lang w:val="uk-UA"/>
        </w:rPr>
        <w:t>опе</w:t>
      </w:r>
      <w:r>
        <w:rPr>
          <w:lang w:val="uk-UA"/>
        </w:rPr>
        <w:t>p</w:t>
      </w:r>
      <w:r w:rsidR="004864EC" w:rsidRPr="008E58BD">
        <w:rPr>
          <w:lang w:val="uk-UA"/>
        </w:rPr>
        <w:t>ацію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 w:rsidR="004864EC" w:rsidRPr="008E58BD">
        <w:rPr>
          <w:lang w:val="uk-UA"/>
        </w:rPr>
        <w:t>пе</w:t>
      </w:r>
      <w:r>
        <w:rPr>
          <w:lang w:val="uk-UA"/>
        </w:rPr>
        <w:t>p</w:t>
      </w:r>
      <w:r w:rsidR="004864EC" w:rsidRPr="008E58BD">
        <w:rPr>
          <w:lang w:val="uk-UA"/>
        </w:rPr>
        <w:t>етягування</w:t>
      </w:r>
      <w:proofErr w:type="spellEnd"/>
    </w:p>
    <w:p w14:paraId="0E6450E2" w14:textId="4D8D17BF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над іншою клітинкою: </w:t>
      </w:r>
    </w:p>
    <w:p w14:paraId="34CB992B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(є допустимим ходом), ТО: </w:t>
      </w:r>
    </w:p>
    <w:p w14:paraId="20EB93D4" w14:textId="55C7DECC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Встановити ефект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= </w:t>
      </w:r>
      <w:proofErr w:type="spellStart"/>
      <w:r w:rsidRPr="008E58BD">
        <w:rPr>
          <w:lang w:val="uk-UA"/>
        </w:rPr>
        <w:t>Move</w:t>
      </w:r>
      <w:proofErr w:type="spellEnd"/>
      <w:r w:rsidRPr="008E58BD">
        <w:rPr>
          <w:lang w:val="uk-UA"/>
        </w:rPr>
        <w:t xml:space="preserve"> </w:t>
      </w:r>
    </w:p>
    <w:p w14:paraId="44DBA1BE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49E7983A" w14:textId="767E6B04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Встановити ефект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= </w:t>
      </w:r>
      <w:proofErr w:type="spellStart"/>
      <w:r w:rsidRPr="008E58BD">
        <w:rPr>
          <w:lang w:val="uk-UA"/>
        </w:rPr>
        <w:t>None</w:t>
      </w:r>
      <w:proofErr w:type="spellEnd"/>
    </w:p>
    <w:p w14:paraId="7A48B608" w14:textId="0361C2A3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відпускає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над клітинкою: </w:t>
      </w:r>
    </w:p>
    <w:p w14:paraId="61B86A0D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та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ТО:</w:t>
      </w:r>
    </w:p>
    <w:p w14:paraId="54D27293" w14:textId="7777777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Виконати хід з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на цільову клітинку </w:t>
      </w:r>
    </w:p>
    <w:p w14:paraId="68484854" w14:textId="7777777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Очистити підсвічування </w:t>
      </w:r>
    </w:p>
    <w:p w14:paraId="6E9E1EFA" w14:textId="328FADD3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m:oMath>
        <m:r>
          <w:rPr>
            <w:rFonts w:ascii="Cambria Math" w:hAnsi="Cambria Math"/>
            <w:lang w:val="uk-UA"/>
          </w:rPr>
          <m:t>_draggedCell = null</m:t>
        </m:r>
      </m:oMath>
    </w:p>
    <w:p w14:paraId="0029A2DB" w14:textId="77777777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6BD1C2F" w14:textId="0D1181F5" w:rsidR="004864EC" w:rsidRPr="008E58BD" w:rsidRDefault="004864EC" w:rsidP="004864EC">
      <w:pPr>
        <w:pStyle w:val="2"/>
        <w:rPr>
          <w:lang w:val="uk-UA"/>
        </w:rPr>
      </w:pPr>
      <w:bookmarkStart w:id="25" w:name="_Toc19843039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аналізу позиції під атакою</w:t>
      </w:r>
      <w:bookmarkEnd w:id="25"/>
    </w:p>
    <w:p w14:paraId="1FEEEA41" w14:textId="24E32932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D215F2D" w14:textId="70033CA6" w:rsidR="00657A25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атаки за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ьома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ізними</w:t>
      </w:r>
      <w:proofErr w:type="spellEnd"/>
      <w:r w:rsidRPr="008E58BD">
        <w:rPr>
          <w:lang w:val="uk-UA"/>
        </w:rPr>
        <w:t xml:space="preserve"> типами: </w:t>
      </w:r>
    </w:p>
    <w:p w14:paraId="23B3CDF0" w14:textId="10AEC45B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діагональних атак </w:t>
      </w:r>
      <m:oMath>
        <m:r>
          <w:rPr>
            <w:rFonts w:ascii="Cambria Math" w:hAnsi="Cambria Math"/>
            <w:lang w:val="uk-UA"/>
          </w:rPr>
          <m:t>(IsDiagonallyAttacked):</m:t>
        </m:r>
      </m:oMath>
    </w:p>
    <w:p w14:paraId="2BD5D641" w14:textId="2A589C1E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чоти</w:t>
      </w:r>
      <w:r w:rsidR="00010F32">
        <w:rPr>
          <w:lang w:val="uk-UA"/>
        </w:rPr>
        <w:t>p</w:t>
      </w:r>
      <w:r w:rsidRPr="008E58BD">
        <w:rPr>
          <w:lang w:val="uk-UA"/>
        </w:rPr>
        <w:t>ьох</w:t>
      </w:r>
      <w:proofErr w:type="spellEnd"/>
      <w:r w:rsidRPr="008E58BD">
        <w:rPr>
          <w:lang w:val="uk-UA"/>
        </w:rPr>
        <w:t xml:space="preserve"> діагональних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ямках</w:t>
      </w:r>
      <w:proofErr w:type="spellEnd"/>
      <w:r w:rsidRPr="008E58BD">
        <w:rPr>
          <w:lang w:val="uk-UA"/>
        </w:rPr>
        <w:t xml:space="preserve"> </w:t>
      </w:r>
      <w:r w:rsidRPr="008E58BD">
        <w:rPr>
          <w:rFonts w:cs="Times New Roman"/>
          <w:lang w:val="uk-UA"/>
        </w:rPr>
        <w:t>(</w:t>
      </w:r>
      <w:r w:rsidRPr="008E58BD">
        <w:rPr>
          <w:rFonts w:asciiTheme="majorHAnsi" w:hAnsiTheme="majorHAnsi" w:cs="Segoe UI Emoji"/>
          <w:lang w:val="uk-UA"/>
        </w:rPr>
        <w:t>↖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↗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↙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↘</w:t>
      </w:r>
      <w:r w:rsidRPr="008E58BD">
        <w:rPr>
          <w:rFonts w:cs="Times New Roman"/>
          <w:lang w:val="uk-UA"/>
        </w:rPr>
        <w:t>):</w:t>
      </w:r>
      <w:r w:rsidRPr="008E58BD">
        <w:rPr>
          <w:lang w:val="uk-UA"/>
        </w:rPr>
        <w:t xml:space="preserve"> </w:t>
      </w:r>
    </w:p>
    <w:p w14:paraId="29308A23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атаки пішаками: </w:t>
      </w:r>
    </w:p>
    <w:p w14:paraId="5F8B4D41" w14:textId="27A13D57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ямок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уху</w:t>
      </w:r>
      <w:proofErr w:type="spellEnd"/>
      <w:r w:rsidRPr="008E58BD">
        <w:rPr>
          <w:lang w:val="uk-UA"/>
        </w:rPr>
        <w:t xml:space="preserve"> пішака залежно від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</w:p>
    <w:p w14:paraId="4C5BFB5C" w14:textId="0C7916DC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наявність пішака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на відповідній діагональній позиції </w:t>
      </w:r>
    </w:p>
    <w:p w14:paraId="5248DA8A" w14:textId="6C0BF5B4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 </w:t>
      </w:r>
      <w:proofErr w:type="spellStart"/>
      <w:r w:rsidRPr="008E58BD">
        <w:rPr>
          <w:lang w:val="uk-UA"/>
        </w:rPr>
        <w:t>дальнобійними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(слон,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): </w:t>
      </w:r>
    </w:p>
    <w:p w14:paraId="756C4351" w14:textId="77777777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ЦИКЛ від 1 до 7 клітинок вздовж діагоналі: </w:t>
      </w:r>
    </w:p>
    <w:p w14:paraId="6CEE07AF" w14:textId="2AFBF9B2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позиція за межами дошки,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</w:t>
      </w:r>
    </w:p>
    <w:p w14:paraId="127C39BF" w14:textId="612E5683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236DAE26" w14:textId="4C8DF017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атакуючого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І це слон,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(на відстані 1),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true </m:t>
        </m:r>
      </m:oMath>
    </w:p>
    <w:p w14:paraId="207CEBF7" w14:textId="6C9C16D3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блокує подальший шлях) </w:t>
      </w:r>
    </w:p>
    <w:p w14:paraId="1D9EEA58" w14:textId="6E7A9DB0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ямолінійних</w:t>
      </w:r>
      <w:proofErr w:type="spellEnd"/>
      <w:r w:rsidRPr="008E58BD">
        <w:rPr>
          <w:lang w:val="uk-UA"/>
        </w:rPr>
        <w:t xml:space="preserve"> атак </w:t>
      </w:r>
      <m:oMath>
        <m:r>
          <w:rPr>
            <w:rFonts w:ascii="Cambria Math" w:hAnsi="Cambria Math"/>
            <w:lang w:val="uk-UA"/>
          </w:rPr>
          <m:t>(IsOrthogonallyAttacked):</m:t>
        </m:r>
      </m:oMath>
      <w:r w:rsidRPr="008E58BD">
        <w:rPr>
          <w:lang w:val="uk-UA"/>
        </w:rPr>
        <w:t xml:space="preserve"> </w:t>
      </w:r>
    </w:p>
    <w:p w14:paraId="3D24F978" w14:textId="1355ABF2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чоти</w:t>
      </w:r>
      <w:r w:rsidR="00010F32">
        <w:rPr>
          <w:lang w:val="uk-UA"/>
        </w:rPr>
        <w:t>p</w:t>
      </w:r>
      <w:r w:rsidRPr="008E58BD">
        <w:rPr>
          <w:lang w:val="uk-UA"/>
        </w:rPr>
        <w:t>ьох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</w:t>
      </w:r>
      <w:r w:rsidR="00010F32">
        <w:rPr>
          <w:lang w:val="uk-UA"/>
        </w:rPr>
        <w:t>p</w:t>
      </w:r>
      <w:r w:rsidRPr="008E58BD">
        <w:rPr>
          <w:lang w:val="uk-UA"/>
        </w:rPr>
        <w:t>тогональних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ямках</w:t>
      </w:r>
      <w:proofErr w:type="spellEnd"/>
      <w:r w:rsidRPr="008E58BD">
        <w:rPr>
          <w:lang w:val="uk-UA"/>
        </w:rPr>
        <w:t xml:space="preserve"> (↑, ↓, ←, →): </w:t>
      </w:r>
    </w:p>
    <w:p w14:paraId="7ACB6639" w14:textId="43E3A28F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ЦИКЛ від 1 до 7 клітинок у кожному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: </w:t>
      </w:r>
    </w:p>
    <w:p w14:paraId="7A5E5E83" w14:textId="03CD33C2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ЯКЩО позиція за межами дошки,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</w:t>
      </w:r>
    </w:p>
    <w:p w14:paraId="04ACE24E" w14:textId="32F00EDE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1A1C22FD" w14:textId="6F5AD855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атакуючого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І це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(на відстані 1),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true </m:t>
        </m:r>
      </m:oMath>
    </w:p>
    <w:p w14:paraId="6D0331F6" w14:textId="48ABEDC0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блокує подальший шлях) </w:t>
      </w:r>
    </w:p>
    <w:p w14:paraId="31455CE9" w14:textId="2103074A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атак конем </w:t>
      </w:r>
      <m:oMath>
        <m:r>
          <w:rPr>
            <w:rFonts w:ascii="Cambria Math" w:hAnsi="Cambria Math"/>
            <w:lang w:val="uk-UA"/>
          </w:rPr>
          <m:t xml:space="preserve">(IsKnightAttacked): </m:t>
        </m:r>
      </m:oMath>
    </w:p>
    <w:p w14:paraId="06CAA595" w14:textId="383E0748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всі можливі ходи коня (8 позицій): </w:t>
      </w:r>
    </w:p>
    <w:p w14:paraId="4E13793D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кожної позиції: </w:t>
      </w:r>
    </w:p>
    <w:p w14:paraId="7AAAF7BB" w14:textId="23552D3D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ЯКЩО позиція за межами дошки, ТО </w:t>
      </w:r>
      <w:proofErr w:type="spellStart"/>
      <w:r w:rsidR="006529E0" w:rsidRPr="008E58BD">
        <w:rPr>
          <w:lang w:val="uk-UA"/>
        </w:rPr>
        <w:t>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опустити</w:t>
      </w:r>
      <w:proofErr w:type="spellEnd"/>
      <w:r w:rsidR="006529E0" w:rsidRPr="008E58BD">
        <w:rPr>
          <w:lang w:val="uk-UA"/>
        </w:rPr>
        <w:t xml:space="preserve"> </w:t>
      </w:r>
    </w:p>
    <w:p w14:paraId="39B02D32" w14:textId="60793ABA" w:rsidR="006529E0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ЯКЩО на позиції є кінь атакуючого </w:t>
      </w:r>
      <w:proofErr w:type="spellStart"/>
      <w:r w:rsidR="006529E0"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у</w:t>
      </w:r>
      <w:proofErr w:type="spellEnd"/>
      <w:r w:rsidR="006529E0" w:rsidRPr="008E58BD">
        <w:rPr>
          <w:lang w:val="uk-UA"/>
        </w:rPr>
        <w:t xml:space="preserve">, ТО </w:t>
      </w:r>
      <w:proofErr w:type="spellStart"/>
      <w:r w:rsidR="006529E0"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нути</w:t>
      </w:r>
      <w:proofErr w:type="spellEnd"/>
      <w:r w:rsidR="006529E0"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</w:p>
    <w:p w14:paraId="2CBDE18E" w14:textId="46FA0EE6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будь-яка з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ок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нула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>, ТО позиція під атакою</w:t>
      </w:r>
    </w:p>
    <w:p w14:paraId="119D1A56" w14:textId="3674A149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ІНАКШЕ позиція не під атакою</w:t>
      </w:r>
    </w:p>
    <w:p w14:paraId="2B9D756A" w14:textId="77777777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0448652" w14:textId="4A031F1B" w:rsidR="004864EC" w:rsidRPr="008E58BD" w:rsidRDefault="006529E0" w:rsidP="004864EC">
      <w:pPr>
        <w:pStyle w:val="2"/>
        <w:rPr>
          <w:lang w:val="uk-UA"/>
        </w:rPr>
      </w:pPr>
      <w:bookmarkStart w:id="26" w:name="_Toc198430393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шахової нотації</w:t>
      </w:r>
      <w:bookmarkEnd w:id="26"/>
    </w:p>
    <w:p w14:paraId="0FE1D9A6" w14:textId="1379D6B4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42E634D" w14:textId="76031797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хід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початкова і кінцева позиції, захоплена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)</w:t>
      </w:r>
    </w:p>
    <w:p w14:paraId="2739AD2B" w14:textId="1BA099C7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ухається</w:t>
      </w:r>
      <w:proofErr w:type="spellEnd"/>
      <w:r w:rsidRPr="008E58BD">
        <w:rPr>
          <w:lang w:val="uk-UA"/>
        </w:rPr>
        <w:t xml:space="preserve"> на 2 клітинки вбік): </w:t>
      </w:r>
    </w:p>
    <w:p w14:paraId="29973902" w14:textId="3A64CC25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</w:t>
      </w:r>
      <w:r w:rsidR="00010F32">
        <w:rPr>
          <w:lang w:val="uk-UA"/>
        </w:rPr>
        <w:t>p</w:t>
      </w:r>
      <w:r w:rsidRPr="008E58BD">
        <w:rPr>
          <w:lang w:val="uk-UA"/>
        </w:rPr>
        <w:t>аво</w:t>
      </w:r>
      <w:proofErr w:type="spellEnd"/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"O-O"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) </w:t>
      </w:r>
    </w:p>
    <w:p w14:paraId="579A4F12" w14:textId="73FF36BE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"O-O-O" (довга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>)</w:t>
      </w:r>
    </w:p>
    <w:p w14:paraId="45DCA52B" w14:textId="7AB7254C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тну</w:t>
      </w:r>
      <w:proofErr w:type="spellEnd"/>
      <w:r w:rsidRPr="008E58BD">
        <w:rPr>
          <w:lang w:val="uk-UA"/>
        </w:rPr>
        <w:t xml:space="preserve"> нотацію: </w:t>
      </w:r>
    </w:p>
    <w:p w14:paraId="40CAD6BD" w14:textId="3EBCCB61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Визначити символ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0116566D" w14:textId="1CDAD5EF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Пішак: "" (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символ) </w:t>
      </w:r>
    </w:p>
    <w:p w14:paraId="07814A5D" w14:textId="77777777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 xml:space="preserve">Кінь: "N" </w:t>
      </w:r>
    </w:p>
    <w:p w14:paraId="1B4E3A6C" w14:textId="77777777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 xml:space="preserve">Слон: "B" </w:t>
      </w:r>
    </w:p>
    <w:p w14:paraId="70A02771" w14:textId="5214C4A0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: "R" </w:t>
      </w:r>
    </w:p>
    <w:p w14:paraId="12AA434E" w14:textId="73C94AAC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: "Q" </w:t>
      </w:r>
    </w:p>
    <w:p w14:paraId="617780CE" w14:textId="73F8147D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: "K" </w:t>
      </w:r>
    </w:p>
    <w:p w14:paraId="2652A9B8" w14:textId="4BD39D8A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Визначити символ захоплення: "x" (якщо є захоплена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), інакше "" </w:t>
      </w:r>
    </w:p>
    <w:p w14:paraId="15F96137" w14:textId="50C42E4E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коди початкової та кінцевої позицій (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иклад</w:t>
      </w:r>
      <w:proofErr w:type="spellEnd"/>
      <w:r w:rsidRPr="008E58BD">
        <w:rPr>
          <w:lang w:val="uk-UA"/>
        </w:rPr>
        <w:t xml:space="preserve">, "e2", "e4") </w:t>
      </w:r>
    </w:p>
    <w:p w14:paraId="77C02D77" w14:textId="37BCECEE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неоднозначність (коли дві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одного типу можуть ходити на ту саму клітинку): </w:t>
      </w:r>
    </w:p>
    <w:p w14:paraId="48971C51" w14:textId="43977A2D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 xml:space="preserve">ЦИКЛ по всіх інших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ах</w:t>
      </w:r>
      <w:proofErr w:type="spellEnd"/>
      <w:r w:rsidRPr="008E58BD">
        <w:rPr>
          <w:lang w:val="uk-UA"/>
        </w:rPr>
        <w:t xml:space="preserve"> того ж типу і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: </w:t>
      </w:r>
    </w:p>
    <w:p w14:paraId="736F9848" w14:textId="61D5FBFA" w:rsidR="00C91E06" w:rsidRPr="008E58BD" w:rsidRDefault="006529E0" w:rsidP="00E7616E">
      <w:pPr>
        <w:pStyle w:val="a3"/>
        <w:numPr>
          <w:ilvl w:val="3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інша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також може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цей хід, ТО: </w:t>
      </w:r>
    </w:p>
    <w:p w14:paraId="41EED137" w14:textId="11181107" w:rsidR="00C91E06" w:rsidRPr="008E58BD" w:rsidRDefault="00C91E06" w:rsidP="00E7616E">
      <w:pPr>
        <w:pStyle w:val="a3"/>
        <w:numPr>
          <w:ilvl w:val="4"/>
          <w:numId w:val="31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Додати уточнення (файл та/або </w:t>
      </w:r>
      <w:proofErr w:type="spellStart"/>
      <w:r w:rsidR="00010F32">
        <w:rPr>
          <w:lang w:val="uk-UA"/>
        </w:rPr>
        <w:t>p</w:t>
      </w:r>
      <w:r w:rsidR="006529E0" w:rsidRPr="008E58BD">
        <w:rPr>
          <w:lang w:val="uk-UA"/>
        </w:rPr>
        <w:t>анг</w:t>
      </w:r>
      <w:proofErr w:type="spellEnd"/>
      <w:r w:rsidR="006529E0" w:rsidRPr="008E58BD">
        <w:rPr>
          <w:lang w:val="uk-UA"/>
        </w:rPr>
        <w:t xml:space="preserve">) для </w:t>
      </w:r>
      <w:proofErr w:type="spellStart"/>
      <w:r w:rsidR="00010F32">
        <w:rPr>
          <w:lang w:val="uk-UA"/>
        </w:rPr>
        <w:t>p</w:t>
      </w:r>
      <w:r w:rsidR="006529E0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ізнення</w:t>
      </w:r>
      <w:proofErr w:type="spellEnd"/>
      <w:r w:rsidR="006529E0" w:rsidRPr="008E58BD">
        <w:rPr>
          <w:lang w:val="uk-UA"/>
        </w:rPr>
        <w:t xml:space="preserve"> </w:t>
      </w:r>
    </w:p>
    <w:p w14:paraId="312FEED8" w14:textId="431861EF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нотацію: [</w:t>
      </w:r>
      <w:proofErr w:type="spellStart"/>
      <w:r w:rsidRPr="008E58BD">
        <w:rPr>
          <w:lang w:val="uk-UA"/>
        </w:rPr>
        <w:t>символ_фігу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][уточнення][</w:t>
      </w:r>
      <w:proofErr w:type="spellStart"/>
      <w:r w:rsidRPr="008E58BD">
        <w:rPr>
          <w:lang w:val="uk-UA"/>
        </w:rPr>
        <w:t>символ_захоплення</w:t>
      </w:r>
      <w:proofErr w:type="spellEnd"/>
      <w:r w:rsidRPr="008E58BD">
        <w:rPr>
          <w:lang w:val="uk-UA"/>
        </w:rPr>
        <w:t>][</w:t>
      </w:r>
      <w:proofErr w:type="spellStart"/>
      <w:r w:rsidRPr="008E58BD">
        <w:rPr>
          <w:lang w:val="uk-UA"/>
        </w:rPr>
        <w:t>кінцева_позиція</w:t>
      </w:r>
      <w:proofErr w:type="spellEnd"/>
      <w:r w:rsidRPr="008E58BD">
        <w:rPr>
          <w:lang w:val="uk-UA"/>
        </w:rPr>
        <w:t xml:space="preserve">] </w:t>
      </w:r>
    </w:p>
    <w:p w14:paraId="71B001C0" w14:textId="5898A4D0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під шахом після ходу: 4.6.1. ЯКЩО це мат, ТО додати "#" 4.6.2. ЯКЩО це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осто</w:t>
      </w:r>
      <w:proofErr w:type="spellEnd"/>
      <w:r w:rsidRPr="008E58BD">
        <w:rPr>
          <w:lang w:val="uk-UA"/>
        </w:rPr>
        <w:t xml:space="preserve"> шах, ТО додати "+"</w:t>
      </w:r>
    </w:p>
    <w:p w14:paraId="00C65C89" w14:textId="0BD1ED91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мовану</w:t>
      </w:r>
      <w:proofErr w:type="spellEnd"/>
      <w:r w:rsidRPr="008E58BD">
        <w:rPr>
          <w:lang w:val="uk-UA"/>
        </w:rPr>
        <w:t xml:space="preserve"> шахову нотацію</w:t>
      </w:r>
    </w:p>
    <w:p w14:paraId="66677178" w14:textId="77777777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21D2923" w14:textId="649AF8A2" w:rsidR="004864EC" w:rsidRPr="008E58BD" w:rsidRDefault="006529E0" w:rsidP="004864EC">
      <w:pPr>
        <w:pStyle w:val="2"/>
        <w:rPr>
          <w:lang w:val="uk-UA"/>
        </w:rPr>
      </w:pPr>
      <w:bookmarkStart w:id="27" w:name="_Toc198430394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подій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7"/>
      <w:proofErr w:type="spellEnd"/>
    </w:p>
    <w:p w14:paraId="53BFEC9F" w14:textId="0CE86E6F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D08829C" w14:textId="6C1F8DD4" w:rsidR="00C91E06" w:rsidRPr="008E58BD" w:rsidRDefault="006529E0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 xml:space="preserve">Налаштувати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з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: </w:t>
      </w:r>
    </w:p>
    <w:p w14:paraId="6810005E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proofErr w:type="spellStart"/>
      <w:r w:rsidRPr="008E58BD">
        <w:rPr>
          <w:lang w:val="uk-UA"/>
        </w:rPr>
        <w:t>BoardUpdated</w:t>
      </w:r>
      <w:proofErr w:type="spellEnd"/>
      <w:r w:rsidRPr="008E58BD">
        <w:rPr>
          <w:lang w:val="uk-UA"/>
        </w:rPr>
        <w:t xml:space="preserve">: </w:t>
      </w:r>
    </w:p>
    <w:p w14:paraId="0479F89B" w14:textId="005354AB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Викликати </w:t>
      </w:r>
      <m:oMath>
        <m:r>
          <w:rPr>
            <w:rFonts w:ascii="Cambria Math" w:hAnsi="Cambria Math"/>
            <w:lang w:val="uk-UA"/>
          </w:rPr>
          <m:t>UpdateBoardUI()</m:t>
        </m:r>
      </m:oMath>
      <w:r w:rsidRPr="008E58BD">
        <w:rPr>
          <w:lang w:val="uk-UA"/>
        </w:rPr>
        <w:t xml:space="preserve"> че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 </w:t>
      </w:r>
    </w:p>
    <w:p w14:paraId="50D852BA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MoveMade</m:t>
        </m:r>
      </m:oMath>
      <w:r w:rsidR="006529E0" w:rsidRPr="008E58BD">
        <w:rPr>
          <w:lang w:val="uk-UA"/>
        </w:rPr>
        <w:t xml:space="preserve">: </w:t>
      </w:r>
    </w:p>
    <w:p w14:paraId="7F8A03FB" w14:textId="1868D610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910E1CE" w14:textId="6A3ACD31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(</w:t>
      </w:r>
      <m:oMath>
        <m:r>
          <w:rPr>
            <w:rFonts w:ascii="Cambria Math" w:hAnsi="Cambria Math"/>
            <w:lang w:val="uk-UA"/>
          </w:rPr>
          <m:t>UpdateMoveHistory</m:t>
        </m:r>
      </m:oMath>
      <w:r w:rsidRPr="008E58BD">
        <w:rPr>
          <w:lang w:val="uk-UA"/>
        </w:rPr>
        <w:t xml:space="preserve">) </w:t>
      </w:r>
    </w:p>
    <w:p w14:paraId="20550C47" w14:textId="77777777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стан дошки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 xml:space="preserve">) </w:t>
      </w:r>
    </w:p>
    <w:p w14:paraId="2FA52074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GameEnded</m:t>
        </m:r>
      </m:oMath>
      <w:r w:rsidR="006529E0" w:rsidRPr="008E58BD">
        <w:rPr>
          <w:lang w:val="uk-UA"/>
        </w:rPr>
        <w:t xml:space="preserve">: </w:t>
      </w:r>
    </w:p>
    <w:p w14:paraId="095B4F70" w14:textId="3B23CBAA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F286194" w14:textId="77777777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IsGameActive = false</m:t>
        </m:r>
      </m:oMath>
      <w:r w:rsidRPr="008E58BD">
        <w:rPr>
          <w:lang w:val="uk-UA"/>
        </w:rPr>
        <w:t xml:space="preserve"> </w:t>
      </w:r>
    </w:p>
    <w:p w14:paraId="32AA04CE" w14:textId="78AED103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Зупинити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59273239" w14:textId="18F74428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Показати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кінець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залежно від типу закінчення: </w:t>
      </w:r>
    </w:p>
    <w:p w14:paraId="477A126A" w14:textId="1C203AF1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Checkmate:</m:t>
        </m:r>
      </m:oMath>
      <w:r w:rsidR="006529E0" w:rsidRPr="008E58BD">
        <w:rPr>
          <w:lang w:val="uk-UA"/>
        </w:rPr>
        <w:t xml:space="preserve">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] оголосили мат!" </w:t>
      </w:r>
    </w:p>
    <w:p w14:paraId="1F10165D" w14:textId="53A45367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Stalemate:</m:t>
        </m:r>
      </m:oMath>
      <w:r w:rsidR="006529E0" w:rsidRPr="008E58BD">
        <w:rPr>
          <w:lang w:val="uk-UA"/>
        </w:rPr>
        <w:t xml:space="preserve"> "Пат! Нічия." </w:t>
      </w:r>
    </w:p>
    <w:p w14:paraId="2A32F3A7" w14:textId="388D5A31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KingCaptured</m:t>
        </m:r>
      </m:oMath>
      <w:r w:rsidR="006529E0" w:rsidRPr="008E58BD">
        <w:rPr>
          <w:lang w:val="uk-UA"/>
        </w:rPr>
        <w:t>: "[</w:t>
      </w:r>
      <w:proofErr w:type="spellStart"/>
      <w:r w:rsidR="006529E0"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="006529E0" w:rsidRPr="008E58BD">
        <w:rPr>
          <w:lang w:val="uk-UA"/>
        </w:rPr>
        <w:t xml:space="preserve">] </w:t>
      </w:r>
      <w:proofErr w:type="spellStart"/>
      <w:r w:rsidR="006529E0" w:rsidRPr="008E58BD">
        <w:rPr>
          <w:lang w:val="uk-UA"/>
        </w:rPr>
        <w:t>виг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али</w:t>
      </w:r>
      <w:proofErr w:type="spellEnd"/>
      <w:r w:rsidR="006529E0" w:rsidRPr="008E58BD">
        <w:rPr>
          <w:lang w:val="uk-UA"/>
        </w:rPr>
        <w:t xml:space="preserve">! </w:t>
      </w:r>
      <w:proofErr w:type="spellStart"/>
      <w:r w:rsidR="006529E0" w:rsidRPr="008E58BD">
        <w:rPr>
          <w:lang w:val="uk-UA"/>
        </w:rPr>
        <w:t>Ко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оль</w:t>
      </w:r>
      <w:proofErr w:type="spellEnd"/>
      <w:r w:rsidR="006529E0" w:rsidRPr="008E58BD">
        <w:rPr>
          <w:lang w:val="uk-UA"/>
        </w:rPr>
        <w:t xml:space="preserve"> захоплений." 2.3.1.3.4. </w:t>
      </w:r>
    </w:p>
    <w:p w14:paraId="7B515C3F" w14:textId="571DF40B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m:oMath>
        <m:r>
          <w:rPr>
            <w:rFonts w:ascii="Cambria Math" w:hAnsi="Cambria Math"/>
            <w:lang w:val="uk-UA"/>
          </w:rPr>
          <m:t>Draw</m:t>
        </m:r>
      </m:oMath>
      <w:r w:rsidR="006529E0" w:rsidRPr="008E58BD">
        <w:rPr>
          <w:lang w:val="uk-UA"/>
        </w:rPr>
        <w:t xml:space="preserve">: "Нічия за </w:t>
      </w:r>
      <w:proofErr w:type="spellStart"/>
      <w:r w:rsidR="006529E0" w:rsidRPr="008E58BD">
        <w:rPr>
          <w:lang w:val="uk-UA"/>
        </w:rPr>
        <w:t>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авилом</w:t>
      </w:r>
      <w:proofErr w:type="spellEnd"/>
      <w:r w:rsidR="006529E0" w:rsidRPr="008E58BD">
        <w:rPr>
          <w:lang w:val="uk-UA"/>
        </w:rPr>
        <w:t xml:space="preserve"> 50 ходів." </w:t>
      </w:r>
    </w:p>
    <w:p w14:paraId="1EBA9B94" w14:textId="0F7B2C03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початок нової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5CBE554F" w14:textId="50059C2E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46B47A7B" w14:textId="3BDED75A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 xml:space="preserve">Очистити </w:t>
      </w:r>
      <w:proofErr w:type="spellStart"/>
      <w:r w:rsidR="006529E0"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ію</w:t>
      </w:r>
      <w:proofErr w:type="spellEnd"/>
      <w:r w:rsidR="006529E0" w:rsidRPr="008E58BD">
        <w:rPr>
          <w:lang w:val="uk-UA"/>
        </w:rPr>
        <w:t xml:space="preserve"> ходів </w:t>
      </w:r>
    </w:p>
    <w:p w14:paraId="1EB3A4CD" w14:textId="4C539B81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 xml:space="preserve">Скинути стан </w:t>
      </w:r>
      <w:proofErr w:type="spellStart"/>
      <w:r w:rsidR="006529E0" w:rsidRPr="008E58BD">
        <w:rPr>
          <w:lang w:val="uk-UA"/>
        </w:rPr>
        <w:t>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</w:t>
      </w:r>
      <w:proofErr w:type="spellEnd"/>
      <w:r w:rsidR="006529E0" w:rsidRPr="008E58BD">
        <w:rPr>
          <w:lang w:val="uk-UA"/>
        </w:rPr>
        <w:t xml:space="preserve"> </w:t>
      </w:r>
    </w:p>
    <w:p w14:paraId="2BDFA709" w14:textId="098F2AC1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lastRenderedPageBreak/>
        <w:t xml:space="preserve">   </w:t>
      </w:r>
      <w:r w:rsidR="006529E0" w:rsidRPr="008E58BD">
        <w:rPr>
          <w:lang w:val="uk-UA"/>
        </w:rPr>
        <w:t xml:space="preserve">Оновити </w:t>
      </w:r>
      <w:proofErr w:type="spellStart"/>
      <w:r w:rsidR="006529E0"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фейс</w:t>
      </w:r>
      <w:proofErr w:type="spellEnd"/>
      <w:r w:rsidR="006529E0" w:rsidRPr="008E58BD">
        <w:rPr>
          <w:lang w:val="uk-UA"/>
        </w:rPr>
        <w:t xml:space="preserve"> </w:t>
      </w:r>
    </w:p>
    <w:p w14:paraId="27EF4AFB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proofErr w:type="spellStart"/>
      <w:r w:rsidRPr="008E58BD">
        <w:rPr>
          <w:lang w:val="uk-UA"/>
        </w:rPr>
        <w:t>PawnPromotion</w:t>
      </w:r>
      <w:proofErr w:type="spellEnd"/>
      <w:r w:rsidRPr="008E58BD">
        <w:rPr>
          <w:lang w:val="uk-UA"/>
        </w:rPr>
        <w:t xml:space="preserve">: </w:t>
      </w:r>
    </w:p>
    <w:p w14:paraId="1362FC86" w14:textId="31BBDEB7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CAD5EEE" w14:textId="4A23F949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Показати діалогове вікно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 </w:t>
      </w:r>
    </w:p>
    <w:p w14:paraId="0D01807B" w14:textId="4ECA8791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а</w:t>
      </w:r>
      <w:r w:rsidR="00010F32">
        <w:rPr>
          <w:lang w:val="uk-UA"/>
        </w:rPr>
        <w:t>p</w:t>
      </w:r>
      <w:r w:rsidRPr="008E58BD">
        <w:rPr>
          <w:lang w:val="uk-UA"/>
        </w:rPr>
        <w:t>гументах</w:t>
      </w:r>
      <w:proofErr w:type="spellEnd"/>
      <w:r w:rsidRPr="008E58BD">
        <w:rPr>
          <w:lang w:val="uk-UA"/>
        </w:rPr>
        <w:t xml:space="preserve"> події </w:t>
      </w:r>
    </w:p>
    <w:p w14:paraId="4BE1486E" w14:textId="36376707" w:rsidR="006529E0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 скасовано, ТО встановити </w:t>
      </w:r>
      <m:oMath>
        <m:r>
          <w:rPr>
            <w:rFonts w:ascii="Cambria Math" w:hAnsi="Cambria Math"/>
            <w:lang w:val="uk-UA"/>
          </w:rPr>
          <m:t>IsCancelled = true</m:t>
        </m:r>
      </m:oMath>
    </w:p>
    <w:p w14:paraId="04E55F7D" w14:textId="77777777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262E228" w14:textId="3A73FBAC" w:rsidR="004864EC" w:rsidRPr="008E58BD" w:rsidRDefault="006529E0" w:rsidP="004864EC">
      <w:pPr>
        <w:pStyle w:val="2"/>
        <w:rPr>
          <w:lang w:val="uk-UA"/>
        </w:rPr>
      </w:pPr>
      <w:bookmarkStart w:id="28" w:name="_Toc198430395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8"/>
      <w:proofErr w:type="spellEnd"/>
    </w:p>
    <w:p w14:paraId="668ADEA9" w14:textId="76A15C4B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349ACA65" w14:textId="776884E1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: </w:t>
      </w:r>
    </w:p>
    <w:p w14:paraId="3337074B" w14:textId="67FC6762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початок нової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</w:t>
      </w:r>
      <w:proofErr w:type="spellEnd"/>
      <w:r w:rsidRPr="008E58BD">
        <w:rPr>
          <w:lang w:val="uk-UA"/>
        </w:rPr>
        <w:t xml:space="preserve"> поточної позиції </w:t>
      </w:r>
    </w:p>
    <w:p w14:paraId="1846F94B" w14:textId="37CC91B1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 скинути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до початкової позиції </w:t>
      </w:r>
    </w:p>
    <w:p w14:paraId="7A07E4F7" w14:textId="7777777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_isComputerMode = true</m:t>
        </m:r>
      </m:oMath>
      <w:r w:rsidRPr="008E58BD">
        <w:rPr>
          <w:lang w:val="uk-UA"/>
        </w:rPr>
        <w:t xml:space="preserve"> </w:t>
      </w:r>
    </w:p>
    <w:p w14:paraId="4288A16B" w14:textId="7777777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false</m:t>
        </m:r>
      </m:oMath>
      <w:r w:rsidRPr="008E58BD">
        <w:rPr>
          <w:lang w:val="uk-UA"/>
        </w:rPr>
        <w:t xml:space="preserve"> </w:t>
      </w:r>
    </w:p>
    <w:p w14:paraId="6B11ABB3" w14:textId="525FBCE2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едати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 </w:t>
      </w:r>
    </w:p>
    <w:p w14:paraId="26945A38" w14:textId="324358FC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Показати елементи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складністю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</w:p>
    <w:p w14:paraId="08944006" w14:textId="77184B7C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(_playerColor</m:t>
        </m:r>
      </m:oMath>
      <w:r w:rsidRPr="008E58BD">
        <w:rPr>
          <w:lang w:val="uk-UA"/>
        </w:rPr>
        <w:t xml:space="preserve">) </w:t>
      </w:r>
    </w:p>
    <w:p w14:paraId="6D531F69" w14:textId="7777777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_gameLogic.PlayerPlaysBlack</m:t>
        </m:r>
      </m:oMath>
      <w:r w:rsidRPr="008E58BD">
        <w:rPr>
          <w:lang w:val="uk-UA"/>
        </w:rPr>
        <w:t xml:space="preserve"> на основі </w:t>
      </w:r>
      <m:oMath>
        <m:r>
          <w:rPr>
            <w:rFonts w:ascii="Cambria Math" w:hAnsi="Cambria Math"/>
            <w:lang w:val="uk-UA"/>
          </w:rPr>
          <m:t>_playerColor</m:t>
        </m:r>
      </m:oMath>
      <w:r w:rsidRPr="008E58BD">
        <w:rPr>
          <w:lang w:val="uk-UA"/>
        </w:rPr>
        <w:t xml:space="preserve"> </w:t>
      </w:r>
    </w:p>
    <w:p w14:paraId="7C97E0B3" w14:textId="0B6D3505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</w:p>
    <w:p w14:paraId="149CCD08" w14:textId="10F53E0B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ЯКЩО поточний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: </w:t>
      </w:r>
    </w:p>
    <w:p w14:paraId="43B567C7" w14:textId="77777777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Викликати </w:t>
      </w:r>
      <m:oMath>
        <m:r>
          <w:rPr>
            <w:rFonts w:ascii="Cambria Math" w:hAnsi="Cambria Math"/>
            <w:lang w:val="uk-UA"/>
          </w:rPr>
          <m:t>_gameLogic.MakeComputerMove()</m:t>
        </m:r>
      </m:oMath>
      <w:r w:rsidRPr="008E58BD">
        <w:rPr>
          <w:lang w:val="uk-UA"/>
        </w:rPr>
        <w:t xml:space="preserve"> </w:t>
      </w:r>
    </w:p>
    <w:p w14:paraId="275EA3C1" w14:textId="332C67A1" w:rsidR="006529E0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(ForceRefreshBoardState)</m:t>
        </m:r>
      </m:oMath>
    </w:p>
    <w:p w14:paraId="6F57A9C1" w14:textId="44E0347D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для двох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авців</w:t>
      </w:r>
      <w:proofErr w:type="spellEnd"/>
      <w:r w:rsidRPr="008E58BD">
        <w:rPr>
          <w:lang w:val="uk-UA"/>
        </w:rPr>
        <w:t xml:space="preserve">: </w:t>
      </w:r>
    </w:p>
    <w:p w14:paraId="60DCD43C" w14:textId="7092D5D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дження</w:t>
      </w:r>
      <w:proofErr w:type="spellEnd"/>
      <w:r w:rsidRPr="008E58BD">
        <w:rPr>
          <w:lang w:val="uk-UA"/>
        </w:rPr>
        <w:t xml:space="preserve"> </w:t>
      </w:r>
    </w:p>
    <w:p w14:paraId="2AD4FE6B" w14:textId="3970DAE3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див</w:t>
      </w:r>
      <w:proofErr w:type="spellEnd"/>
      <w:r w:rsidRPr="008E58BD">
        <w:rPr>
          <w:lang w:val="uk-UA"/>
        </w:rPr>
        <w:t xml:space="preserve">, ТО: </w:t>
      </w:r>
    </w:p>
    <w:p w14:paraId="046A746D" w14:textId="017DA80E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до початкової позиції </w:t>
      </w:r>
    </w:p>
    <w:p w14:paraId="48F14809" w14:textId="68DA9CBC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Очистити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</w:t>
      </w:r>
    </w:p>
    <w:p w14:paraId="7E65A27B" w14:textId="26105E83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true</m:t>
        </m:r>
      </m:oMath>
      <w:r w:rsidRPr="008E58BD">
        <w:rPr>
          <w:lang w:val="uk-UA"/>
        </w:rPr>
        <w:t xml:space="preserve"> </w:t>
      </w:r>
    </w:p>
    <w:p w14:paraId="0E9053A0" w14:textId="6088E05C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 xml:space="preserve">_isComputerMode = false </m:t>
        </m:r>
      </m:oMath>
    </w:p>
    <w:p w14:paraId="3E1BDA52" w14:textId="31A4413A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едати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 </w:t>
      </w:r>
    </w:p>
    <w:p w14:paraId="78FAF0E5" w14:textId="23DF3E4B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</w:t>
      </w:r>
      <w:proofErr w:type="spellEnd"/>
      <w:r w:rsidRPr="008E58BD">
        <w:rPr>
          <w:lang w:val="uk-UA"/>
        </w:rPr>
        <w:t xml:space="preserve"> елементи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складністю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</w:p>
    <w:p w14:paraId="54082B09" w14:textId="77777777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Оновити статусний текст </w:t>
      </w:r>
    </w:p>
    <w:p w14:paraId="67D8EF6A" w14:textId="413A1E55" w:rsidR="006529E0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</w:p>
    <w:p w14:paraId="788CFA31" w14:textId="77777777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8ACDF66" w14:textId="7FBA3052" w:rsidR="004864EC" w:rsidRPr="008E58BD" w:rsidRDefault="006529E0" w:rsidP="004864EC">
      <w:pPr>
        <w:pStyle w:val="2"/>
        <w:rPr>
          <w:lang w:val="uk-UA"/>
        </w:rPr>
      </w:pPr>
      <w:bookmarkStart w:id="29" w:name="_Toc198430396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bookmarkEnd w:id="29"/>
      <w:proofErr w:type="spellEnd"/>
    </w:p>
    <w:p w14:paraId="5B032B4A" w14:textId="7BB4C60F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11F1E37" w14:textId="0D687135" w:rsidR="006529E0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еміщувана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і хід на 2 клітинки вбік</w:t>
      </w:r>
    </w:p>
    <w:p w14:paraId="7BB52C70" w14:textId="34BAFDFD" w:rsidR="00C91E06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хід відповідає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овці</w:t>
      </w:r>
      <w:proofErr w:type="spellEnd"/>
      <w:r w:rsidRPr="008E58BD">
        <w:rPr>
          <w:lang w:val="uk-UA"/>
        </w:rPr>
        <w:t xml:space="preserve">: </w:t>
      </w:r>
    </w:p>
    <w:p w14:paraId="2D0CCC44" w14:textId="6A962294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ухався</w:t>
      </w:r>
      <w:proofErr w:type="spellEnd"/>
      <w:r w:rsidRPr="008E58BD">
        <w:rPr>
          <w:lang w:val="uk-UA"/>
        </w:rPr>
        <w:t xml:space="preserve">: </w:t>
      </w:r>
    </w:p>
    <w:p w14:paraId="6CF0DFFA" w14:textId="539AFBC3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унікальний </w:t>
      </w:r>
      <w:proofErr w:type="spellStart"/>
      <w:r w:rsidRPr="008E58BD">
        <w:rPr>
          <w:lang w:val="uk-UA"/>
        </w:rPr>
        <w:t>ідентифікато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</w:t>
      </w:r>
    </w:p>
    <w:p w14:paraId="44E4B5EB" w14:textId="0B6DF71A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цього </w:t>
      </w:r>
      <w:proofErr w:type="spellStart"/>
      <w:r w:rsidRPr="008E58BD">
        <w:rPr>
          <w:lang w:val="uk-UA"/>
        </w:rPr>
        <w:t>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_movedPieces</m:t>
        </m:r>
      </m:oMath>
      <w:r w:rsidRPr="008E58BD">
        <w:rPr>
          <w:lang w:val="uk-UA"/>
        </w:rPr>
        <w:t xml:space="preserve"> </w:t>
      </w:r>
    </w:p>
    <w:p w14:paraId="43A8B051" w14:textId="16B3F99A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на </w:t>
      </w:r>
      <w:proofErr w:type="spellStart"/>
      <w:r w:rsidRPr="008E58BD">
        <w:rPr>
          <w:lang w:val="uk-UA"/>
        </w:rPr>
        <w:t>ста</w:t>
      </w:r>
      <w:r w:rsidR="00010F32">
        <w:rPr>
          <w:lang w:val="uk-UA"/>
        </w:rPr>
        <w:t>p</w:t>
      </w:r>
      <w:r w:rsidRPr="008E58BD">
        <w:rPr>
          <w:lang w:val="uk-UA"/>
        </w:rPr>
        <w:t>товій</w:t>
      </w:r>
      <w:proofErr w:type="spellEnd"/>
      <w:r w:rsidRPr="008E58BD">
        <w:rPr>
          <w:lang w:val="uk-UA"/>
        </w:rPr>
        <w:t xml:space="preserve"> позиції (стовпець 4, відповідний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) </w:t>
      </w:r>
    </w:p>
    <w:p w14:paraId="4440D372" w14:textId="6B754F52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 </w:t>
      </w:r>
    </w:p>
    <w:p w14:paraId="750EDECD" w14:textId="107AF0DA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</w:t>
      </w:r>
      <w:r w:rsidR="00010F32">
        <w:rPr>
          <w:lang w:val="uk-UA"/>
        </w:rPr>
        <w:t>p</w:t>
      </w:r>
      <w:r w:rsidRPr="008E58BD">
        <w:rPr>
          <w:lang w:val="uk-UA"/>
        </w:rPr>
        <w:t>аво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откий</w:t>
      </w:r>
      <w:proofErr w:type="spellEnd"/>
      <w:r w:rsidRPr="008E58BD">
        <w:rPr>
          <w:lang w:val="uk-UA"/>
        </w:rPr>
        <w:t xml:space="preserve"> бік): </w:t>
      </w:r>
    </w:p>
    <w:p w14:paraId="3D2B62D9" w14:textId="18A67C17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H-файлі </w:t>
      </w:r>
    </w:p>
    <w:p w14:paraId="1C57D4CD" w14:textId="530D2E4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proofErr w:type="spellEnd"/>
      <w:r w:rsidRPr="008E58BD">
        <w:rPr>
          <w:lang w:val="uk-UA"/>
        </w:rPr>
        <w:t xml:space="preserve"> </w:t>
      </w:r>
    </w:p>
    <w:p w14:paraId="787A9FC4" w14:textId="49F24452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відсутність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</w:p>
    <w:p w14:paraId="4FF20E50" w14:textId="11937AA1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клітинки під шахом </w:t>
      </w:r>
    </w:p>
    <w:p w14:paraId="788BBD3D" w14:textId="1E9B6CA2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вліво (довгий бік): </w:t>
      </w:r>
    </w:p>
    <w:p w14:paraId="1D7012A3" w14:textId="69D1C11A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A-файлі </w:t>
      </w:r>
    </w:p>
    <w:p w14:paraId="1848AC33" w14:textId="0E6B007A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proofErr w:type="spellEnd"/>
      <w:r w:rsidRPr="008E58BD">
        <w:rPr>
          <w:lang w:val="uk-UA"/>
        </w:rPr>
        <w:t xml:space="preserve"> </w:t>
      </w:r>
    </w:p>
    <w:p w14:paraId="1A23FC55" w14:textId="312996E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відсутність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 </w:t>
      </w:r>
    </w:p>
    <w:p w14:paraId="14FE3706" w14:textId="66BE0C47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клітинки під шахом </w:t>
      </w:r>
    </w:p>
    <w:p w14:paraId="6AD2D1D6" w14:textId="0F3828F7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всі умови виконані, ТО дозволити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proofErr w:type="spellEnd"/>
    </w:p>
    <w:p w14:paraId="7C513901" w14:textId="721F0A5C" w:rsidR="00B839B5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Під час виконання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proofErr w:type="spellEnd"/>
      <w:r w:rsidRPr="008E58BD">
        <w:rPr>
          <w:lang w:val="uk-UA"/>
        </w:rPr>
        <w:t xml:space="preserve">: </w:t>
      </w:r>
    </w:p>
    <w:p w14:paraId="62DD5DF0" w14:textId="082CDB29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2 клітинки вбік </w:t>
      </w:r>
    </w:p>
    <w:p w14:paraId="5C63538F" w14:textId="0C7F1504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Визначити, яка це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отка</w:t>
      </w:r>
      <w:proofErr w:type="spellEnd"/>
      <w:r w:rsidRPr="008E58BD">
        <w:rPr>
          <w:lang w:val="uk-UA"/>
        </w:rPr>
        <w:t xml:space="preserve"> чи довга) </w:t>
      </w:r>
    </w:p>
    <w:p w14:paraId="1C22EB62" w14:textId="64F56306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відповідну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отилежний</w:t>
      </w:r>
      <w:proofErr w:type="spellEnd"/>
      <w:r w:rsidRPr="008E58BD">
        <w:rPr>
          <w:lang w:val="uk-UA"/>
        </w:rPr>
        <w:t xml:space="preserve"> бік від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</w:t>
      </w:r>
    </w:p>
    <w:p w14:paraId="768F1FF7" w14:textId="31316753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Позначити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як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еміщену</w:t>
      </w:r>
      <w:proofErr w:type="spellEnd"/>
    </w:p>
    <w:p w14:paraId="3B78F8CC" w14:textId="4C8A1107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F66E520" w14:textId="08D5291B" w:rsidR="006529E0" w:rsidRPr="008E58BD" w:rsidRDefault="006529E0" w:rsidP="006529E0">
      <w:pPr>
        <w:pStyle w:val="2"/>
        <w:rPr>
          <w:lang w:val="uk-UA"/>
        </w:rPr>
      </w:pPr>
      <w:bookmarkStart w:id="30" w:name="_Toc198430397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визначення можливих ходів для </w:t>
      </w:r>
      <w:proofErr w:type="spellStart"/>
      <w:r w:rsidRPr="008E58BD">
        <w:rPr>
          <w:lang w:val="uk-UA"/>
        </w:rPr>
        <w:t>конк</w:t>
      </w:r>
      <w:r w:rsidR="00010F32">
        <w:rPr>
          <w:lang w:val="uk-UA"/>
        </w:rPr>
        <w:t>p</w:t>
      </w:r>
      <w:r w:rsidRPr="008E58BD">
        <w:rPr>
          <w:lang w:val="uk-UA"/>
        </w:rPr>
        <w:t>етної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30"/>
      <w:proofErr w:type="spellEnd"/>
    </w:p>
    <w:p w14:paraId="2970E6A7" w14:textId="1B3B6354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05E4AE2" w14:textId="723B661C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вказаній позиції </w:t>
      </w:r>
      <m:oMath>
        <m:r>
          <w:rPr>
            <w:rFonts w:ascii="Cambria Math" w:hAnsi="Cambria Math"/>
            <w:lang w:val="uk-UA"/>
          </w:rPr>
          <m:t>(row, col)</m:t>
        </m:r>
      </m:oMath>
    </w:p>
    <w:p w14:paraId="719D4617" w14:textId="61F66FD0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немає,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список</w:t>
      </w:r>
    </w:p>
    <w:p w14:paraId="31BC1E54" w14:textId="767A5187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</w:t>
      </w:r>
      <m:oMath>
        <m:r>
          <w:rPr>
            <w:rFonts w:ascii="Cambria Math" w:hAnsi="Cambria Math"/>
            <w:lang w:val="uk-UA"/>
          </w:rPr>
          <m:t>validMoves = []</m:t>
        </m:r>
      </m:oMath>
    </w:p>
    <w:p w14:paraId="04ED4185" w14:textId="1246CD23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</w:p>
    <w:p w14:paraId="6296DC41" w14:textId="77777777" w:rsidR="00635149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всіх можливих позицій на дошці: </w:t>
      </w:r>
    </w:p>
    <w:p w14:paraId="68F0CB45" w14:textId="77777777" w:rsidR="00635149" w:rsidRPr="008E58BD" w:rsidRDefault="006529E0" w:rsidP="00E7616E">
      <w:pPr>
        <w:pStyle w:val="a3"/>
        <w:numPr>
          <w:ilvl w:val="1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targetRow</m:t>
        </m:r>
      </m:oMath>
      <w:r w:rsidRPr="008E58BD">
        <w:rPr>
          <w:lang w:val="uk-UA"/>
        </w:rPr>
        <w:t xml:space="preserve"> від 0 до 7: </w:t>
      </w:r>
    </w:p>
    <w:p w14:paraId="3FDDF12E" w14:textId="77777777" w:rsidR="00635149" w:rsidRPr="008E58BD" w:rsidRDefault="006529E0" w:rsidP="00E7616E">
      <w:pPr>
        <w:pStyle w:val="a3"/>
        <w:numPr>
          <w:ilvl w:val="2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targetCol</m:t>
        </m:r>
      </m:oMath>
      <w:r w:rsidRPr="008E58BD">
        <w:rPr>
          <w:lang w:val="uk-UA"/>
        </w:rPr>
        <w:t xml:space="preserve"> від 0 до 7: </w:t>
      </w:r>
    </w:p>
    <w:p w14:paraId="704EF81A" w14:textId="1DF78005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(targetRow, targetCol) = (row, col),</m:t>
        </m:r>
      </m:oMath>
      <w:r w:rsidRPr="008E58BD">
        <w:rPr>
          <w:lang w:val="uk-UA"/>
        </w:rPr>
        <w:t xml:space="preserve"> ТО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одовжити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опустити</w:t>
      </w:r>
      <w:proofErr w:type="spellEnd"/>
      <w:r w:rsidRPr="008E58BD">
        <w:rPr>
          <w:lang w:val="uk-UA"/>
        </w:rPr>
        <w:t xml:space="preserve"> поточну позицію) </w:t>
      </w:r>
    </w:p>
    <w:p w14:paraId="30134D1F" w14:textId="77777777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IsValidMove(row, col, targetRow, targetCol, pieceColor),</m:t>
        </m:r>
      </m:oMath>
      <w:r w:rsidRPr="008E58BD">
        <w:rPr>
          <w:lang w:val="uk-UA"/>
        </w:rPr>
        <w:t xml:space="preserve"> ТО: </w:t>
      </w:r>
    </w:p>
    <w:p w14:paraId="2048952D" w14:textId="283C5400" w:rsidR="006529E0" w:rsidRPr="008E58BD" w:rsidRDefault="006529E0" w:rsidP="00E7616E">
      <w:pPr>
        <w:pStyle w:val="a3"/>
        <w:numPr>
          <w:ilvl w:val="4"/>
          <w:numId w:val="35"/>
        </w:numPr>
        <w:rPr>
          <w:lang w:val="uk-UA"/>
        </w:rPr>
      </w:pPr>
      <w:r w:rsidRPr="008E58BD">
        <w:rPr>
          <w:lang w:val="uk-UA"/>
        </w:rPr>
        <w:t xml:space="preserve">Додати </w:t>
      </w:r>
      <m:oMath>
        <m:r>
          <w:rPr>
            <w:rFonts w:ascii="Cambria Math" w:hAnsi="Cambria Math"/>
            <w:lang w:val="uk-UA"/>
          </w:rPr>
          <m:t>(targetRow, targetCol)</m:t>
        </m:r>
      </m:oMath>
      <w:r w:rsidRPr="008E58BD">
        <w:rPr>
          <w:lang w:val="uk-UA"/>
        </w:rPr>
        <w:t xml:space="preserve"> до списку </w:t>
      </w:r>
      <m:oMath>
        <m:r>
          <w:rPr>
            <w:rFonts w:ascii="Cambria Math" w:hAnsi="Cambria Math"/>
            <w:lang w:val="uk-UA"/>
          </w:rPr>
          <m:t>validMoves</m:t>
        </m:r>
      </m:oMath>
    </w:p>
    <w:p w14:paraId="06B9523D" w14:textId="3266ED50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validMoves</m:t>
        </m:r>
      </m:oMath>
    </w:p>
    <w:p w14:paraId="6B4D576D" w14:textId="77777777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7BC0538" w14:textId="20B82DA1" w:rsidR="006529E0" w:rsidRPr="008E58BD" w:rsidRDefault="006529E0" w:rsidP="006529E0">
      <w:pPr>
        <w:pStyle w:val="2"/>
        <w:rPr>
          <w:lang w:val="uk-UA"/>
        </w:rPr>
      </w:pPr>
      <w:bookmarkStart w:id="31" w:name="_Toc198430398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имання</w:t>
      </w:r>
      <w:proofErr w:type="spellEnd"/>
      <w:r w:rsidRPr="008E58BD">
        <w:rPr>
          <w:lang w:val="uk-UA"/>
        </w:rPr>
        <w:t xml:space="preserve"> всіх можливих ходів для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bookmarkEnd w:id="31"/>
      <w:proofErr w:type="spellEnd"/>
    </w:p>
    <w:p w14:paraId="332120B8" w14:textId="7B32E6C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ACBF68B" w14:textId="5226F532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</w:t>
      </w:r>
      <m:oMath>
        <m:r>
          <w:rPr>
            <w:rFonts w:ascii="Cambria Math" w:hAnsi="Cambria Math"/>
            <w:lang w:val="uk-UA"/>
          </w:rPr>
          <m:t>allMoves = []</m:t>
        </m:r>
      </m:oMath>
    </w:p>
    <w:p w14:paraId="015EB99D" w14:textId="0368BF0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startRow</m:t>
        </m:r>
      </m:oMath>
      <w:r w:rsidRPr="008E58BD">
        <w:rPr>
          <w:lang w:val="uk-UA"/>
        </w:rPr>
        <w:t xml:space="preserve"> від 0 до 7: </w:t>
      </w:r>
    </w:p>
    <w:p w14:paraId="1AA06F3A" w14:textId="77777777" w:rsidR="00635149" w:rsidRPr="008E58BD" w:rsidRDefault="006529E0" w:rsidP="00E7616E">
      <w:pPr>
        <w:pStyle w:val="a3"/>
        <w:numPr>
          <w:ilvl w:val="1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w:proofErr w:type="spellStart"/>
      <w:r w:rsidRPr="008E58BD">
        <w:rPr>
          <w:lang w:val="uk-UA"/>
        </w:rPr>
        <w:t>startCol</w:t>
      </w:r>
      <w:proofErr w:type="spellEnd"/>
      <w:r w:rsidRPr="008E58BD">
        <w:rPr>
          <w:lang w:val="uk-UA"/>
        </w:rPr>
        <w:t xml:space="preserve"> від 0 до 7: </w:t>
      </w:r>
    </w:p>
    <w:p w14:paraId="5C6A5953" w14:textId="230E1880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позиції </w:t>
      </w:r>
      <m:oMath>
        <m:r>
          <w:rPr>
            <w:rFonts w:ascii="Cambria Math" w:hAnsi="Cambria Math"/>
            <w:lang w:val="uk-UA"/>
          </w:rPr>
          <m:t>(startRow, startCol)</m:t>
        </m:r>
      </m:oMath>
      <w:r w:rsidRPr="008E58BD">
        <w:rPr>
          <w:lang w:val="uk-UA"/>
        </w:rPr>
        <w:t xml:space="preserve"> </w:t>
      </w:r>
    </w:p>
    <w:p w14:paraId="781A33FB" w14:textId="385F548D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= </w:t>
      </w:r>
      <m:oMath>
        <m:r>
          <w:rPr>
            <w:rFonts w:ascii="Cambria Math" w:hAnsi="Cambria Math"/>
            <w:lang w:val="uk-UA"/>
          </w:rPr>
          <m:t>playerColor</m:t>
        </m:r>
      </m:oMath>
      <w:r w:rsidRPr="008E58BD">
        <w:rPr>
          <w:lang w:val="uk-UA"/>
        </w:rPr>
        <w:t xml:space="preserve">, ТО: </w:t>
      </w:r>
    </w:p>
    <w:p w14:paraId="76FB30B3" w14:textId="17457950" w:rsidR="00635149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цієї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GetValidMovesForPiece()</m:t>
        </m:r>
      </m:oMath>
      <w:r w:rsidRPr="008E58BD">
        <w:rPr>
          <w:lang w:val="uk-UA"/>
        </w:rPr>
        <w:t xml:space="preserve"> </w:t>
      </w:r>
    </w:p>
    <w:p w14:paraId="54805757" w14:textId="77777777" w:rsidR="00B839B5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кожної можливої позиції </w:t>
      </w:r>
      <m:oMath>
        <m:r>
          <w:rPr>
            <w:rFonts w:ascii="Cambria Math" w:hAnsi="Cambria Math"/>
            <w:lang w:val="uk-UA"/>
          </w:rPr>
          <m:t>(endRow, endCol)</m:t>
        </m:r>
      </m:oMath>
      <w:r w:rsidRPr="008E58BD">
        <w:rPr>
          <w:lang w:val="uk-UA"/>
        </w:rPr>
        <w:t xml:space="preserve">: </w:t>
      </w:r>
    </w:p>
    <w:p w14:paraId="6DBD104E" w14:textId="744E2E79" w:rsidR="00B839B5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</w:t>
      </w:r>
      <w:proofErr w:type="spellStart"/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ити</w:t>
      </w:r>
      <w:proofErr w:type="spellEnd"/>
      <w:r w:rsidR="006529E0" w:rsidRPr="008E58BD">
        <w:rPr>
          <w:lang w:val="uk-UA"/>
        </w:rPr>
        <w:t xml:space="preserve"> об'єкт </w:t>
      </w:r>
      <w:proofErr w:type="spellStart"/>
      <w:r w:rsidR="006529E0" w:rsidRPr="008E58BD">
        <w:rPr>
          <w:lang w:val="uk-UA"/>
        </w:rPr>
        <w:t>Move</w:t>
      </w:r>
      <w:proofErr w:type="spellEnd"/>
      <w:r w:rsidR="006529E0" w:rsidRPr="008E58BD">
        <w:rPr>
          <w:lang w:val="uk-UA"/>
        </w:rPr>
        <w:t>(</w:t>
      </w:r>
      <w:proofErr w:type="spellStart"/>
      <w:r w:rsidR="006529E0" w:rsidRPr="008E58BD">
        <w:rPr>
          <w:lang w:val="uk-UA"/>
        </w:rPr>
        <w:t>startRow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startCol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endRow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endCol</w:t>
      </w:r>
      <w:proofErr w:type="spellEnd"/>
      <w:r w:rsidR="006529E0" w:rsidRPr="008E58BD">
        <w:rPr>
          <w:lang w:val="uk-UA"/>
        </w:rPr>
        <w:t xml:space="preserve">) </w:t>
      </w:r>
    </w:p>
    <w:p w14:paraId="4FF92B76" w14:textId="7016EB04" w:rsidR="006529E0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  </w:t>
      </w:r>
      <w:r w:rsidR="006529E0" w:rsidRPr="008E58BD">
        <w:rPr>
          <w:lang w:val="uk-UA"/>
        </w:rPr>
        <w:t xml:space="preserve">Додати </w:t>
      </w:r>
      <w:proofErr w:type="spellStart"/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ений</w:t>
      </w:r>
      <w:proofErr w:type="spellEnd"/>
      <w:r w:rsidR="006529E0" w:rsidRPr="008E58BD">
        <w:rPr>
          <w:lang w:val="uk-UA"/>
        </w:rPr>
        <w:t xml:space="preserve"> хід до списку </w:t>
      </w:r>
      <w:proofErr w:type="spellStart"/>
      <w:r w:rsidR="006529E0" w:rsidRPr="008E58BD">
        <w:rPr>
          <w:lang w:val="uk-UA"/>
        </w:rPr>
        <w:t>allMoves</w:t>
      </w:r>
      <w:proofErr w:type="spellEnd"/>
    </w:p>
    <w:p w14:paraId="584220D1" w14:textId="373B8BEA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allMoves</m:t>
        </m:r>
      </m:oMath>
    </w:p>
    <w:p w14:paraId="18F0F17D" w14:textId="77777777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3C7BC57" w14:textId="5A1C6FC2" w:rsidR="006529E0" w:rsidRPr="008E58BD" w:rsidRDefault="006529E0" w:rsidP="006529E0">
      <w:pPr>
        <w:pStyle w:val="2"/>
        <w:rPr>
          <w:lang w:val="uk-UA"/>
        </w:rPr>
      </w:pPr>
      <w:bookmarkStart w:id="32" w:name="_Toc19843039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зміни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ному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bookmarkEnd w:id="32"/>
      <w:proofErr w:type="spellEnd"/>
    </w:p>
    <w:p w14:paraId="00914806" w14:textId="36A7F228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401C644" w14:textId="67CFF922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подію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адіокнопки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</w:p>
    <w:p w14:paraId="0D5E76C2" w14:textId="627BA126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ініціалізована</w:t>
      </w:r>
      <w:proofErr w:type="spellEnd"/>
      <w:r w:rsidRPr="008E58BD">
        <w:rPr>
          <w:lang w:val="uk-UA"/>
        </w:rPr>
        <w:t xml:space="preserve"> або не в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>, ТО вихід</w:t>
      </w:r>
    </w:p>
    <w:p w14:paraId="7BFE97F6" w14:textId="698F3251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Визначити новий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_playerColor</m:t>
        </m:r>
      </m:oMath>
      <w:r w:rsidRPr="008E58BD">
        <w:rPr>
          <w:lang w:val="uk-UA"/>
        </w:rPr>
        <w:t xml:space="preserve"> (White або Black)</w:t>
      </w:r>
    </w:p>
    <w:p w14:paraId="7118AE00" w14:textId="155270DA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змінився, ТО:</w:t>
      </w:r>
    </w:p>
    <w:p w14:paraId="5AD83D18" w14:textId="32428F2C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Показати діалогове вікно з питанням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поточної позиції</w:t>
      </w:r>
    </w:p>
    <w:p w14:paraId="34ACAEBE" w14:textId="072B643D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_playerColor</m:t>
        </m:r>
      </m:oMath>
    </w:p>
    <w:p w14:paraId="5FB86D83" w14:textId="26B13EBF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_gameLogic.PlayerPlaysBlack</m:t>
        </m:r>
      </m:oMath>
    </w:p>
    <w:p w14:paraId="414E2729" w14:textId="160A7A7A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ігати</w:t>
      </w:r>
      <w:proofErr w:type="spellEnd"/>
      <w:r w:rsidRPr="008E58BD">
        <w:rPr>
          <w:lang w:val="uk-UA"/>
        </w:rPr>
        <w:t xml:space="preserve"> позицію, ТО:</w:t>
      </w:r>
    </w:p>
    <w:p w14:paraId="6E41314C" w14:textId="1FE6122E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InitializeGame</m:t>
        </m:r>
      </m:oMath>
      <w:r w:rsidRPr="008E58BD">
        <w:rPr>
          <w:lang w:val="uk-UA"/>
        </w:rPr>
        <w:t>)</w:t>
      </w:r>
    </w:p>
    <w:p w14:paraId="560D35E8" w14:textId="2FB8D136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дошки</w:t>
      </w:r>
    </w:p>
    <w:p w14:paraId="53D9E484" w14:textId="728D01D9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lastRenderedPageBreak/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за</w:t>
      </w:r>
      <w:r w:rsidR="00010F32">
        <w:rPr>
          <w:lang w:val="uk-UA"/>
        </w:rPr>
        <w:t>p</w:t>
      </w:r>
      <w:r w:rsidRPr="008E58BD">
        <w:rPr>
          <w:lang w:val="uk-UA"/>
        </w:rPr>
        <w:t>аз</w:t>
      </w:r>
      <w:proofErr w:type="spellEnd"/>
      <w:r w:rsidRPr="008E58BD">
        <w:rPr>
          <w:lang w:val="uk-UA"/>
        </w:rPr>
        <w:t xml:space="preserve">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:</w:t>
      </w:r>
    </w:p>
    <w:p w14:paraId="6920709F" w14:textId="7513B40C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(</w:t>
      </w:r>
      <m:oMath>
        <m:r>
          <w:rPr>
            <w:rFonts w:ascii="Cambria Math" w:hAnsi="Cambria Math"/>
            <w:lang w:val="uk-UA"/>
          </w:rPr>
          <m:t>_playerPlaysBlack</m:t>
        </m:r>
      </m:oMath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"white") АБО (НЕ </w:t>
      </w:r>
      <m:oMath>
        <m:r>
          <w:rPr>
            <w:rFonts w:ascii="Cambria Math" w:hAnsi="Cambria Math"/>
            <w:lang w:val="uk-UA"/>
          </w:rPr>
          <m:t xml:space="preserve">_playerPlaysBlack </m:t>
        </m:r>
      </m:oMath>
      <w:r w:rsidRPr="008E58BD"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"black"), ТО:</w:t>
      </w:r>
    </w:p>
    <w:p w14:paraId="1C8D6758" w14:textId="0FEF228E" w:rsidR="006529E0" w:rsidRPr="008E58BD" w:rsidRDefault="006529E0" w:rsidP="00E7616E">
      <w:pPr>
        <w:pStyle w:val="a3"/>
        <w:numPr>
          <w:ilvl w:val="3"/>
          <w:numId w:val="37"/>
        </w:numPr>
        <w:rPr>
          <w:lang w:val="uk-UA"/>
        </w:rPr>
      </w:pPr>
      <w:r w:rsidRPr="008E58BD">
        <w:rPr>
          <w:lang w:val="uk-UA"/>
        </w:rPr>
        <w:t xml:space="preserve"> Викликати </w:t>
      </w:r>
      <m:oMath>
        <m:r>
          <w:rPr>
            <w:rFonts w:ascii="Cambria Math" w:hAnsi="Cambria Math"/>
            <w:lang w:val="uk-UA"/>
          </w:rPr>
          <m:t>_gameLogic.MakeComputerMove()</m:t>
        </m:r>
      </m:oMath>
    </w:p>
    <w:p w14:paraId="51274CBC" w14:textId="05104D4C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</w:p>
    <w:p w14:paraId="6084CFAA" w14:textId="77777777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BF623B3" w14:textId="06AAD272" w:rsidR="006529E0" w:rsidRPr="008E58BD" w:rsidRDefault="00635149" w:rsidP="006529E0">
      <w:pPr>
        <w:pStyle w:val="2"/>
        <w:rPr>
          <w:lang w:val="uk-UA"/>
        </w:rPr>
      </w:pPr>
      <w:bookmarkStart w:id="33" w:name="_Toc198430400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діалогового вікна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</w:t>
      </w:r>
      <w:bookmarkEnd w:id="33"/>
    </w:p>
    <w:p w14:paraId="0CC460DF" w14:textId="6FBA641A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9F3D8B" w14:textId="68917E3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нове вікно </w:t>
      </w:r>
      <m:oMath>
        <m:r>
          <w:rPr>
            <w:rFonts w:ascii="Cambria Math" w:hAnsi="Cambria Math"/>
            <w:lang w:val="uk-UA"/>
          </w:rPr>
          <m:t>PawnPromotionDialog</m:t>
        </m:r>
      </m:oMath>
    </w:p>
    <w:p w14:paraId="7DCBF7FE" w14:textId="52E95143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пішака (</w:t>
      </w:r>
      <m:oMath>
        <m:r>
          <w:rPr>
            <w:rFonts w:ascii="Cambria Math" w:hAnsi="Cambria Math"/>
            <w:lang w:val="uk-UA"/>
          </w:rPr>
          <m:t>PawnColor</m:t>
        </m:r>
      </m:oMath>
      <w:r w:rsidRPr="008E58BD">
        <w:rPr>
          <w:lang w:val="uk-UA"/>
        </w:rPr>
        <w:t>) на основі вхідного па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</w:p>
    <w:p w14:paraId="2325BB05" w14:textId="225C7653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заголовок вікна залежно від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пішака</w:t>
      </w:r>
    </w:p>
    <w:p w14:paraId="46F2FA1D" w14:textId="5F7E416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: </w:t>
      </w:r>
    </w:p>
    <w:p w14:paraId="33D210BD" w14:textId="5167BE3F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панель для </w:t>
      </w:r>
      <w:proofErr w:type="spellStart"/>
      <w:r w:rsidRPr="008E58BD">
        <w:rPr>
          <w:lang w:val="uk-UA"/>
        </w:rPr>
        <w:t>ва</w:t>
      </w:r>
      <w:r w:rsidR="00010F32">
        <w:rPr>
          <w:lang w:val="uk-UA"/>
        </w:rPr>
        <w:t>p</w:t>
      </w:r>
      <w:r w:rsidRPr="008E58BD">
        <w:rPr>
          <w:lang w:val="uk-UA"/>
        </w:rPr>
        <w:t>іантів</w:t>
      </w:r>
      <w:proofErr w:type="spellEnd"/>
      <w:r w:rsidRPr="008E58BD">
        <w:rPr>
          <w:lang w:val="uk-UA"/>
        </w:rPr>
        <w:t xml:space="preserve"> </w:t>
      </w:r>
    </w:p>
    <w:p w14:paraId="6EC93E42" w14:textId="04CF9171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Додати опції для кожного типу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: </w:t>
      </w:r>
    </w:p>
    <w:p w14:paraId="39842045" w14:textId="11132768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queen</w:t>
      </w:r>
      <w:proofErr w:type="spellEnd"/>
      <w:r w:rsidRPr="008E58BD">
        <w:rPr>
          <w:lang w:val="uk-UA"/>
        </w:rPr>
        <w:t xml:space="preserve">) </w:t>
      </w:r>
    </w:p>
    <w:p w14:paraId="77D1DB07" w14:textId="4AD7275B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rook</w:t>
      </w:r>
      <w:proofErr w:type="spellEnd"/>
      <w:r w:rsidRPr="008E58BD">
        <w:rPr>
          <w:lang w:val="uk-UA"/>
        </w:rPr>
        <w:t xml:space="preserve">) </w:t>
      </w:r>
    </w:p>
    <w:p w14:paraId="259F058D" w14:textId="77777777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Слон (</w:t>
      </w:r>
      <w:proofErr w:type="spellStart"/>
      <w:r w:rsidRPr="008E58BD">
        <w:rPr>
          <w:lang w:val="uk-UA"/>
        </w:rPr>
        <w:t>bishop</w:t>
      </w:r>
      <w:proofErr w:type="spellEnd"/>
      <w:r w:rsidRPr="008E58BD">
        <w:rPr>
          <w:lang w:val="uk-UA"/>
        </w:rPr>
        <w:t xml:space="preserve">) </w:t>
      </w:r>
    </w:p>
    <w:p w14:paraId="5917009B" w14:textId="77777777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Кінь (</w:t>
      </w:r>
      <w:proofErr w:type="spellStart"/>
      <w:r w:rsidRPr="008E58BD">
        <w:rPr>
          <w:lang w:val="uk-UA"/>
        </w:rPr>
        <w:t>knight</w:t>
      </w:r>
      <w:proofErr w:type="spellEnd"/>
      <w:r w:rsidRPr="008E58BD">
        <w:rPr>
          <w:lang w:val="uk-UA"/>
        </w:rPr>
        <w:t xml:space="preserve">) </w:t>
      </w:r>
    </w:p>
    <w:p w14:paraId="43B64F9A" w14:textId="77777777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Для кожної опції: </w:t>
      </w:r>
    </w:p>
    <w:p w14:paraId="1998811B" w14:textId="4C6B5A0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візуальне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едставлення</w:t>
      </w:r>
      <w:proofErr w:type="spellEnd"/>
      <w:r w:rsidRPr="008E58BD">
        <w:rPr>
          <w:lang w:val="uk-UA"/>
        </w:rPr>
        <w:t xml:space="preserve"> з іконкою та назвою </w:t>
      </w:r>
    </w:p>
    <w:p w14:paraId="6735517A" w14:textId="7DA09E81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 xml:space="preserve">Додати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</w:t>
      </w:r>
      <w:proofErr w:type="spellEnd"/>
      <w:r w:rsidRPr="008E58BD">
        <w:rPr>
          <w:lang w:val="uk-UA"/>
        </w:rPr>
        <w:t xml:space="preserve"> події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</w:p>
    <w:p w14:paraId="66A55ABF" w14:textId="27CB3067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як </w:t>
      </w:r>
      <w:proofErr w:type="spellStart"/>
      <w:r w:rsidRPr="008E58BD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за замовчуванням </w:t>
      </w:r>
    </w:p>
    <w:p w14:paraId="39EC7039" w14:textId="6C006812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кнопки "OK" та "Відміна"</w:t>
      </w:r>
    </w:p>
    <w:p w14:paraId="2943912E" w14:textId="20136280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Показати діалогове вікно та чекати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</w:p>
    <w:p w14:paraId="319D4AE2" w14:textId="4EE14A6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"OK", ТО: </w:t>
      </w:r>
    </w:p>
    <w:p w14:paraId="6062DE59" w14:textId="275C9805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аний</w:t>
      </w:r>
      <w:proofErr w:type="spellEnd"/>
      <w:r w:rsidRPr="008E58BD">
        <w:rPr>
          <w:lang w:val="uk-UA"/>
        </w:rPr>
        <w:t xml:space="preserve">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(SelectedPieceType)</m:t>
        </m:r>
      </m:oMath>
    </w:p>
    <w:p w14:paraId="7BAEED4A" w14:textId="1D1749F8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"Відміна", ТО: </w:t>
      </w:r>
    </w:p>
    <w:p w14:paraId="704057C9" w14:textId="1AC22B5C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DialogResult = false</m:t>
        </m:r>
      </m:oMath>
    </w:p>
    <w:p w14:paraId="64C5127E" w14:textId="77777777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913836" w14:textId="62F3446F" w:rsidR="006529E0" w:rsidRPr="008E58BD" w:rsidRDefault="00635149" w:rsidP="006529E0">
      <w:pPr>
        <w:pStyle w:val="2"/>
        <w:rPr>
          <w:lang w:val="uk-UA"/>
        </w:rPr>
      </w:pPr>
      <w:bookmarkStart w:id="34" w:name="_Toc198430401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ініціалізації дошки</w:t>
      </w:r>
      <w:bookmarkEnd w:id="34"/>
    </w:p>
    <w:p w14:paraId="19C9EE32" w14:textId="77777777" w:rsidR="00635149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D1D7073" w14:textId="5C0C456D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Очистити дошку від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</w:p>
    <w:p w14:paraId="3D77C6DB" w14:textId="1D974465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635149" w:rsidRPr="008E58BD">
        <w:rPr>
          <w:lang w:val="uk-UA"/>
        </w:rPr>
        <w:t>озставити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фігу</w:t>
      </w:r>
      <w:r>
        <w:rPr>
          <w:lang w:val="uk-UA"/>
        </w:rPr>
        <w:t>p</w:t>
      </w:r>
      <w:r w:rsidR="00635149" w:rsidRPr="008E58BD">
        <w:rPr>
          <w:lang w:val="uk-UA"/>
        </w:rPr>
        <w:t>и</w:t>
      </w:r>
      <w:proofErr w:type="spellEnd"/>
      <w:r w:rsidR="00635149" w:rsidRPr="008E58BD">
        <w:rPr>
          <w:lang w:val="uk-UA"/>
        </w:rPr>
        <w:t xml:space="preserve"> білого </w:t>
      </w:r>
      <w:proofErr w:type="spellStart"/>
      <w:r w:rsidR="00635149" w:rsidRPr="008E58BD">
        <w:rPr>
          <w:lang w:val="uk-UA"/>
        </w:rPr>
        <w:t>кольо</w:t>
      </w:r>
      <w:r>
        <w:rPr>
          <w:lang w:val="uk-UA"/>
        </w:rPr>
        <w:t>p</w:t>
      </w:r>
      <w:r w:rsidR="00635149" w:rsidRPr="008E58BD">
        <w:rPr>
          <w:lang w:val="uk-UA"/>
        </w:rPr>
        <w:t>у</w:t>
      </w:r>
      <w:proofErr w:type="spellEnd"/>
      <w:r w:rsidR="00635149" w:rsidRPr="008E58BD">
        <w:rPr>
          <w:lang w:val="uk-UA"/>
        </w:rPr>
        <w:t xml:space="preserve">: </w:t>
      </w:r>
    </w:p>
    <w:p w14:paraId="08348ACE" w14:textId="3BAA1CC2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a1 та h1 </w:t>
      </w:r>
    </w:p>
    <w:p w14:paraId="4B0614DE" w14:textId="7777777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коней на b1 та g1 </w:t>
      </w:r>
    </w:p>
    <w:p w14:paraId="2873F6D5" w14:textId="7777777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слонів на c1 та f1 </w:t>
      </w:r>
    </w:p>
    <w:p w14:paraId="11AC6ED9" w14:textId="050233D4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на d1 </w:t>
      </w:r>
    </w:p>
    <w:p w14:paraId="161AADF0" w14:textId="2D05B2A4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e1 </w:t>
      </w:r>
    </w:p>
    <w:p w14:paraId="7EBBCC97" w14:textId="303A0B0D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</w:t>
      </w:r>
      <w:proofErr w:type="spellStart"/>
      <w:r w:rsidRPr="008E58BD">
        <w:rPr>
          <w:lang w:val="uk-UA"/>
        </w:rPr>
        <w:t>д</w:t>
      </w:r>
      <w:r w:rsidR="00010F32">
        <w:rPr>
          <w:lang w:val="uk-UA"/>
        </w:rPr>
        <w:t>p</w:t>
      </w:r>
      <w:r w:rsidRPr="008E58BD">
        <w:rPr>
          <w:lang w:val="uk-UA"/>
        </w:rPr>
        <w:t>угий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(від a2 до h2)</w:t>
      </w:r>
    </w:p>
    <w:p w14:paraId="46CF0019" w14:textId="699CE65D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635149" w:rsidRPr="008E58BD">
        <w:rPr>
          <w:lang w:val="uk-UA"/>
        </w:rPr>
        <w:t>озставити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фігу</w:t>
      </w:r>
      <w:r>
        <w:rPr>
          <w:lang w:val="uk-UA"/>
        </w:rPr>
        <w:t>p</w:t>
      </w:r>
      <w:r w:rsidR="00635149" w:rsidRPr="008E58BD">
        <w:rPr>
          <w:lang w:val="uk-UA"/>
        </w:rPr>
        <w:t>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чо</w:t>
      </w:r>
      <w:r>
        <w:rPr>
          <w:lang w:val="uk-UA"/>
        </w:rPr>
        <w:t>p</w:t>
      </w:r>
      <w:r w:rsidR="00635149" w:rsidRPr="008E58BD">
        <w:rPr>
          <w:lang w:val="uk-UA"/>
        </w:rPr>
        <w:t>ного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кольо</w:t>
      </w:r>
      <w:r>
        <w:rPr>
          <w:lang w:val="uk-UA"/>
        </w:rPr>
        <w:t>p</w:t>
      </w:r>
      <w:r w:rsidR="00635149" w:rsidRPr="008E58BD">
        <w:rPr>
          <w:lang w:val="uk-UA"/>
        </w:rPr>
        <w:t>у</w:t>
      </w:r>
      <w:proofErr w:type="spellEnd"/>
      <w:r w:rsidR="00635149" w:rsidRPr="008E58BD">
        <w:rPr>
          <w:lang w:val="uk-UA"/>
        </w:rPr>
        <w:t xml:space="preserve">: </w:t>
      </w:r>
    </w:p>
    <w:p w14:paraId="32AE8B0C" w14:textId="4D9CB9CA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a8 та h8 </w:t>
      </w:r>
    </w:p>
    <w:p w14:paraId="4F73C050" w14:textId="7777777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коней на b8 та g8 </w:t>
      </w:r>
    </w:p>
    <w:p w14:paraId="5C4C9C8E" w14:textId="7777777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слонів на c8 та f8 </w:t>
      </w:r>
    </w:p>
    <w:p w14:paraId="12B129FD" w14:textId="0F76F84B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на d8 </w:t>
      </w:r>
    </w:p>
    <w:p w14:paraId="6B2D3473" w14:textId="002F8793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e8 </w:t>
      </w:r>
    </w:p>
    <w:p w14:paraId="2A633672" w14:textId="1466CEC6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сьомий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(від a7 до h7)</w:t>
      </w:r>
    </w:p>
    <w:p w14:paraId="1D31EBC3" w14:textId="56320ED1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Очистити список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m:oMath>
        <m:r>
          <w:rPr>
            <w:rFonts w:ascii="Cambria Math" w:hAnsi="Cambria Math"/>
            <w:lang w:val="uk-UA"/>
          </w:rPr>
          <m:t xml:space="preserve"> (_movedPieces)</m:t>
        </m:r>
      </m:oMath>
    </w:p>
    <w:p w14:paraId="3000A364" w14:textId="1DE5DC68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Викликати подію оновлення дошки </w:t>
      </w:r>
      <m:oMath>
        <m:r>
          <w:rPr>
            <w:rFonts w:ascii="Cambria Math" w:hAnsi="Cambria Math"/>
            <w:lang w:val="uk-UA"/>
          </w:rPr>
          <m:t>(OnBoardUpdated)</m:t>
        </m:r>
      </m:oMath>
    </w:p>
    <w:p w14:paraId="41BA8C3D" w14:textId="1F2FF02B" w:rsidR="006529E0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801B2AB" w14:textId="77777777" w:rsidR="00A40423" w:rsidRPr="008E58BD" w:rsidRDefault="00A40423" w:rsidP="00A40423">
      <w:pPr>
        <w:ind w:left="709" w:firstLine="0"/>
        <w:rPr>
          <w:lang w:val="uk-UA"/>
        </w:rPr>
      </w:pPr>
    </w:p>
    <w:p w14:paraId="3F67B320" w14:textId="77777777" w:rsidR="002543F4" w:rsidRPr="008E58BD" w:rsidRDefault="002543F4" w:rsidP="002543F4">
      <w:pPr>
        <w:rPr>
          <w:lang w:val="uk-UA"/>
        </w:rPr>
      </w:pPr>
    </w:p>
    <w:p w14:paraId="0695A07B" w14:textId="77777777" w:rsidR="005F5379" w:rsidRPr="008E58BD" w:rsidRDefault="005F5379" w:rsidP="005F5379">
      <w:pPr>
        <w:rPr>
          <w:lang w:val="uk-UA"/>
        </w:rPr>
      </w:pPr>
    </w:p>
    <w:p w14:paraId="0695A07C" w14:textId="161F1F91" w:rsidR="001425A3" w:rsidRPr="008E58BD" w:rsidRDefault="00683350" w:rsidP="00683350">
      <w:pPr>
        <w:pStyle w:val="1"/>
        <w:rPr>
          <w:lang w:val="uk-UA"/>
        </w:rPr>
      </w:pPr>
      <w:bookmarkStart w:id="35" w:name="_Toc198430402"/>
      <w:r w:rsidRPr="008E58BD">
        <w:rPr>
          <w:lang w:val="uk-UA"/>
        </w:rPr>
        <w:lastRenderedPageBreak/>
        <w:t>Опис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5"/>
    </w:p>
    <w:p w14:paraId="0A57EDBC" w14:textId="564EA5F8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36" w:name="_Toc451598113"/>
      <w:bookmarkStart w:id="37" w:name="_Toc451598020"/>
      <w:bookmarkStart w:id="38" w:name="_Toc451592379"/>
      <w:bookmarkStart w:id="39" w:name="_Toc451584044"/>
      <w:bookmarkStart w:id="40" w:name="_Toc419641940"/>
      <w:bookmarkStart w:id="41" w:name="_Toc198430403"/>
      <w:proofErr w:type="spellStart"/>
      <w:r w:rsidRPr="008E58BD">
        <w:rPr>
          <w:lang w:val="uk-UA"/>
        </w:rPr>
        <w:t>Діаг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класів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</w:t>
      </w:r>
      <w:proofErr w:type="spellEnd"/>
      <w:r w:rsidRPr="008E58BD">
        <w:rPr>
          <w:lang w:val="uk-UA"/>
        </w:rPr>
        <w:t xml:space="preserve"> забезпечення</w:t>
      </w:r>
      <w:bookmarkEnd w:id="36"/>
      <w:bookmarkEnd w:id="37"/>
      <w:bookmarkEnd w:id="38"/>
      <w:bookmarkEnd w:id="39"/>
      <w:bookmarkEnd w:id="40"/>
      <w:bookmarkEnd w:id="41"/>
    </w:p>
    <w:p w14:paraId="74B182FF" w14:textId="57D70110" w:rsidR="006A10E3" w:rsidRPr="006A10E3" w:rsidRDefault="006A10E3" w:rsidP="006A10E3">
      <w:pPr>
        <w:keepNext/>
        <w:ind w:firstLine="0"/>
        <w:jc w:val="left"/>
        <w:rPr>
          <w:lang w:val="uk-UA"/>
        </w:rPr>
      </w:pPr>
      <w:proofErr w:type="spellStart"/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</w:t>
      </w:r>
      <w:proofErr w:type="spellEnd"/>
      <w:r w:rsidRPr="006A10E3">
        <w:rPr>
          <w:lang w:val="uk-UA"/>
        </w:rPr>
        <w:t xml:space="preserve"> включає наступні ключові класи:</w:t>
      </w:r>
    </w:p>
    <w:p w14:paraId="58FB605B" w14:textId="13893825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Board</w:t>
      </w:r>
      <w:proofErr w:type="spellEnd"/>
      <w:r w:rsidRPr="006A10E3">
        <w:rPr>
          <w:lang w:val="uk-UA"/>
        </w:rPr>
        <w:t xml:space="preserve"> - базовий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шахову дошку та містить методи для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еві</w:t>
      </w:r>
      <w:r w:rsidR="00010F32">
        <w:rPr>
          <w:lang w:val="uk-UA"/>
        </w:rPr>
        <w:t>p</w:t>
      </w:r>
      <w:r w:rsidRPr="006A10E3">
        <w:rPr>
          <w:lang w:val="uk-UA"/>
        </w:rPr>
        <w:t>ки</w:t>
      </w:r>
      <w:proofErr w:type="spellEnd"/>
      <w:r w:rsidRPr="006A10E3">
        <w:rPr>
          <w:lang w:val="uk-UA"/>
        </w:rPr>
        <w:t xml:space="preserve"> ходів,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еміщення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6A10E3">
        <w:rPr>
          <w:lang w:val="uk-UA"/>
        </w:rPr>
        <w:t xml:space="preserve"> та оцінки позиції.</w:t>
      </w:r>
    </w:p>
    <w:p w14:paraId="3EAC564E" w14:textId="34A521CD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Piece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ок</w:t>
      </w:r>
      <w:r w:rsidR="00010F32">
        <w:rPr>
          <w:lang w:val="uk-UA"/>
        </w:rPr>
        <w:t>p</w:t>
      </w:r>
      <w:r w:rsidRPr="006A10E3">
        <w:rPr>
          <w:lang w:val="uk-UA"/>
        </w:rPr>
        <w:t>ему</w:t>
      </w:r>
      <w:proofErr w:type="spellEnd"/>
      <w:r w:rsidRPr="006A10E3">
        <w:rPr>
          <w:lang w:val="uk-UA"/>
        </w:rPr>
        <w:t xml:space="preserve"> шахову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з властивостями </w:t>
      </w:r>
      <w:proofErr w:type="spellStart"/>
      <w:r w:rsidRPr="006A10E3">
        <w:rPr>
          <w:lang w:val="uk-UA"/>
        </w:rPr>
        <w:t>кольо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та типу, а також методами </w:t>
      </w:r>
      <w:proofErr w:type="spellStart"/>
      <w:r w:rsidRPr="006A10E3">
        <w:rPr>
          <w:lang w:val="uk-UA"/>
        </w:rPr>
        <w:t>от</w:t>
      </w:r>
      <w:r w:rsidR="00010F32">
        <w:rPr>
          <w:lang w:val="uk-UA"/>
        </w:rPr>
        <w:t>p</w:t>
      </w:r>
      <w:r w:rsidRPr="006A10E3">
        <w:rPr>
          <w:lang w:val="uk-UA"/>
        </w:rPr>
        <w:t>имання</w:t>
      </w:r>
      <w:proofErr w:type="spellEnd"/>
      <w:r w:rsidRPr="006A10E3">
        <w:rPr>
          <w:lang w:val="uk-UA"/>
        </w:rPr>
        <w:t xml:space="preserve"> її значення та символьного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едставлення</w:t>
      </w:r>
      <w:proofErr w:type="spellEnd"/>
      <w:r w:rsidRPr="006A10E3">
        <w:rPr>
          <w:lang w:val="uk-UA"/>
        </w:rPr>
        <w:t>.</w:t>
      </w:r>
    </w:p>
    <w:p w14:paraId="7477C09B" w14:textId="79D74E45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GameLogic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коо</w:t>
      </w:r>
      <w:r w:rsidR="00010F32">
        <w:rPr>
          <w:lang w:val="uk-UA"/>
        </w:rPr>
        <w:t>p</w:t>
      </w:r>
      <w:r w:rsidRPr="006A10E3">
        <w:rPr>
          <w:lang w:val="uk-UA"/>
        </w:rPr>
        <w:t>динує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іг</w:t>
      </w:r>
      <w:r w:rsidR="00010F32">
        <w:rPr>
          <w:lang w:val="uk-UA"/>
        </w:rPr>
        <w:t>p</w:t>
      </w:r>
      <w:r w:rsidRPr="006A10E3">
        <w:rPr>
          <w:lang w:val="uk-UA"/>
        </w:rPr>
        <w:t>овий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оцес</w:t>
      </w:r>
      <w:proofErr w:type="spellEnd"/>
      <w:r w:rsidRPr="006A10E3">
        <w:rPr>
          <w:lang w:val="uk-UA"/>
        </w:rPr>
        <w:t xml:space="preserve">, містить </w:t>
      </w:r>
      <w:proofErr w:type="spellStart"/>
      <w:r w:rsidR="00010F32">
        <w:rPr>
          <w:lang w:val="uk-UA"/>
        </w:rPr>
        <w:t>p</w:t>
      </w:r>
      <w:r w:rsidRPr="006A10E3">
        <w:rPr>
          <w:lang w:val="uk-UA"/>
        </w:rPr>
        <w:t>еалізацію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алго</w:t>
      </w:r>
      <w:r w:rsidR="00010F32">
        <w:rPr>
          <w:lang w:val="uk-UA"/>
        </w:rPr>
        <w:t>p</w:t>
      </w:r>
      <w:r w:rsidRPr="006A10E3">
        <w:rPr>
          <w:lang w:val="uk-UA"/>
        </w:rPr>
        <w:t>итмів</w:t>
      </w:r>
      <w:proofErr w:type="spellEnd"/>
      <w:r w:rsidRPr="006A10E3">
        <w:rPr>
          <w:lang w:val="uk-UA"/>
        </w:rPr>
        <w:t xml:space="preserve"> штучного інтелекту (</w:t>
      </w:r>
      <w:proofErr w:type="spellStart"/>
      <w:r w:rsidRPr="006A10E3">
        <w:rPr>
          <w:lang w:val="uk-UA"/>
        </w:rPr>
        <w:t>мінімакс</w:t>
      </w:r>
      <w:proofErr w:type="spellEnd"/>
      <w:r w:rsidRPr="006A10E3">
        <w:rPr>
          <w:lang w:val="uk-UA"/>
        </w:rPr>
        <w:t xml:space="preserve">, альфа-бета), а також </w:t>
      </w:r>
      <w:proofErr w:type="spellStart"/>
      <w:r w:rsidRPr="006A10E3">
        <w:rPr>
          <w:lang w:val="uk-UA"/>
        </w:rPr>
        <w:t>ке</w:t>
      </w:r>
      <w:r w:rsidR="00010F32">
        <w:rPr>
          <w:lang w:val="uk-UA"/>
        </w:rPr>
        <w:t>p</w:t>
      </w:r>
      <w:r w:rsidRPr="006A10E3">
        <w:rPr>
          <w:lang w:val="uk-UA"/>
        </w:rPr>
        <w:t>ує</w:t>
      </w:r>
      <w:proofErr w:type="spellEnd"/>
      <w:r w:rsidRPr="006A10E3">
        <w:rPr>
          <w:lang w:val="uk-UA"/>
        </w:rPr>
        <w:t xml:space="preserve"> подіями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>.</w:t>
      </w:r>
    </w:p>
    <w:p w14:paraId="3124E515" w14:textId="4436AC4A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BoardCell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ок</w:t>
      </w:r>
      <w:r w:rsidR="00010F32">
        <w:rPr>
          <w:lang w:val="uk-UA"/>
        </w:rPr>
        <w:t>p</w:t>
      </w:r>
      <w:r w:rsidRPr="006A10E3">
        <w:rPr>
          <w:lang w:val="uk-UA"/>
        </w:rPr>
        <w:t>ему</w:t>
      </w:r>
      <w:proofErr w:type="spellEnd"/>
      <w:r w:rsidRPr="006A10E3">
        <w:rPr>
          <w:lang w:val="uk-UA"/>
        </w:rPr>
        <w:t xml:space="preserve"> клітинку шахової дошки в </w:t>
      </w:r>
      <w:proofErr w:type="spellStart"/>
      <w:r w:rsidRPr="006A10E3">
        <w:rPr>
          <w:lang w:val="uk-UA"/>
        </w:rPr>
        <w:t>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фейсі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</w:t>
      </w:r>
      <w:proofErr w:type="spellEnd"/>
      <w:r w:rsidRPr="006A10E3">
        <w:rPr>
          <w:lang w:val="uk-UA"/>
        </w:rPr>
        <w:t>.</w:t>
      </w:r>
    </w:p>
    <w:p w14:paraId="6F752A52" w14:textId="1CEEACB1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MainWindow</w:t>
      </w:r>
      <w:proofErr w:type="spellEnd"/>
      <w:r w:rsidRPr="006A10E3">
        <w:rPr>
          <w:lang w:val="uk-UA"/>
        </w:rPr>
        <w:t xml:space="preserve"> - головний клас </w:t>
      </w:r>
      <w:proofErr w:type="spellStart"/>
      <w:r w:rsidRPr="006A10E3">
        <w:rPr>
          <w:lang w:val="uk-UA"/>
        </w:rPr>
        <w:t>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фейсу</w:t>
      </w:r>
      <w:proofErr w:type="spellEnd"/>
      <w:r w:rsidRPr="006A10E3">
        <w:rPr>
          <w:lang w:val="uk-UA"/>
        </w:rPr>
        <w:t xml:space="preserve">, що відповідає за </w:t>
      </w:r>
      <w:proofErr w:type="spellStart"/>
      <w:r w:rsidRPr="006A10E3">
        <w:rPr>
          <w:lang w:val="uk-UA"/>
        </w:rPr>
        <w:t>відоб</w:t>
      </w:r>
      <w:r w:rsidR="00010F32">
        <w:rPr>
          <w:lang w:val="uk-UA"/>
        </w:rPr>
        <w:t>p</w:t>
      </w:r>
      <w:r w:rsidRPr="006A10E3">
        <w:rPr>
          <w:lang w:val="uk-UA"/>
        </w:rPr>
        <w:t>аження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та </w:t>
      </w:r>
      <w:proofErr w:type="spellStart"/>
      <w:r w:rsidRPr="006A10E3">
        <w:rPr>
          <w:lang w:val="uk-UA"/>
        </w:rPr>
        <w:t>об</w:t>
      </w:r>
      <w:r w:rsidR="00010F32">
        <w:rPr>
          <w:lang w:val="uk-UA"/>
        </w:rPr>
        <w:t>p</w:t>
      </w:r>
      <w:r w:rsidRPr="006A10E3">
        <w:rPr>
          <w:lang w:val="uk-UA"/>
        </w:rPr>
        <w:t>обку</w:t>
      </w:r>
      <w:proofErr w:type="spellEnd"/>
      <w:r w:rsidRPr="006A10E3">
        <w:rPr>
          <w:lang w:val="uk-UA"/>
        </w:rPr>
        <w:t xml:space="preserve"> подій </w:t>
      </w:r>
      <w:proofErr w:type="spellStart"/>
      <w:r w:rsidRPr="006A10E3">
        <w:rPr>
          <w:lang w:val="uk-UA"/>
        </w:rPr>
        <w:t>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</w:t>
      </w:r>
      <w:proofErr w:type="spellEnd"/>
      <w:r w:rsidRPr="006A10E3">
        <w:rPr>
          <w:lang w:val="uk-UA"/>
        </w:rPr>
        <w:t>.</w:t>
      </w:r>
    </w:p>
    <w:p w14:paraId="7CE587DE" w14:textId="3CF829DA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Move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хід у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і</w:t>
      </w:r>
      <w:proofErr w:type="spellEnd"/>
      <w:r w:rsidRPr="006A10E3">
        <w:rPr>
          <w:lang w:val="uk-UA"/>
        </w:rPr>
        <w:t xml:space="preserve"> з початковою та кінцевою позиціями.</w:t>
      </w:r>
    </w:p>
    <w:p w14:paraId="0C9A4810" w14:textId="1DD526B3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PawnPromotionDialog</w:t>
      </w:r>
      <w:proofErr w:type="spellEnd"/>
      <w:r w:rsidRPr="006A10E3">
        <w:rPr>
          <w:lang w:val="uk-UA"/>
        </w:rPr>
        <w:t xml:space="preserve"> - діалогове вікно для </w:t>
      </w:r>
      <w:proofErr w:type="spellStart"/>
      <w:r w:rsidRPr="006A10E3">
        <w:rPr>
          <w:lang w:val="uk-UA"/>
        </w:rPr>
        <w:t>вибо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енні</w:t>
      </w:r>
      <w:proofErr w:type="spellEnd"/>
      <w:r w:rsidRPr="006A10E3">
        <w:rPr>
          <w:lang w:val="uk-UA"/>
        </w:rPr>
        <w:t xml:space="preserve"> пішака.</w:t>
      </w:r>
    </w:p>
    <w:p w14:paraId="15CB3D65" w14:textId="77777777" w:rsidR="006A10E3" w:rsidRPr="006A10E3" w:rsidRDefault="006A10E3" w:rsidP="006A10E3">
      <w:pPr>
        <w:keepNext/>
        <w:ind w:firstLine="426"/>
        <w:jc w:val="left"/>
        <w:rPr>
          <w:lang w:val="uk-UA"/>
        </w:rPr>
      </w:pPr>
    </w:p>
    <w:p w14:paraId="4386EFA9" w14:textId="2A99B4AF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</w:t>
      </w:r>
      <w:proofErr w:type="spellEnd"/>
      <w:r w:rsidRPr="006A10E3">
        <w:rPr>
          <w:lang w:val="uk-UA"/>
        </w:rPr>
        <w:t xml:space="preserve"> також включає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</w:t>
      </w:r>
      <w:r w:rsidR="00010F32">
        <w:rPr>
          <w:lang w:val="uk-UA"/>
        </w:rPr>
        <w:t>p</w:t>
      </w:r>
      <w:r w:rsidRPr="006A10E3">
        <w:rPr>
          <w:lang w:val="uk-UA"/>
        </w:rPr>
        <w:t>ахування</w:t>
      </w:r>
      <w:proofErr w:type="spellEnd"/>
      <w:r w:rsidRPr="006A10E3">
        <w:rPr>
          <w:lang w:val="uk-UA"/>
        </w:rPr>
        <w:t>:</w:t>
      </w:r>
    </w:p>
    <w:p w14:paraId="2AA50781" w14:textId="7F0D7909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GameEndType</w:t>
      </w:r>
      <w:proofErr w:type="spellEnd"/>
      <w:r w:rsidRPr="006A10E3">
        <w:rPr>
          <w:lang w:val="uk-UA"/>
        </w:rPr>
        <w:t xml:space="preserve"> - типи </w:t>
      </w:r>
      <w:proofErr w:type="spellStart"/>
      <w:r w:rsidRPr="006A10E3">
        <w:rPr>
          <w:lang w:val="uk-UA"/>
        </w:rPr>
        <w:t>заве</w:t>
      </w:r>
      <w:r w:rsidR="00010F32">
        <w:rPr>
          <w:lang w:val="uk-UA"/>
        </w:rPr>
        <w:t>p</w:t>
      </w:r>
      <w:r w:rsidRPr="006A10E3">
        <w:rPr>
          <w:lang w:val="uk-UA"/>
        </w:rPr>
        <w:t>шення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(мат, пат, тощо)</w:t>
      </w:r>
    </w:p>
    <w:p w14:paraId="181DA2ED" w14:textId="348C957D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MoveFlag</w:t>
      </w:r>
      <w:proofErr w:type="spellEnd"/>
      <w:r w:rsidRPr="006A10E3">
        <w:rPr>
          <w:lang w:val="uk-UA"/>
        </w:rPr>
        <w:t xml:space="preserve"> - типи ходів (звичайний,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ення</w:t>
      </w:r>
      <w:proofErr w:type="spellEnd"/>
      <w:r w:rsidRPr="006A10E3">
        <w:rPr>
          <w:lang w:val="uk-UA"/>
        </w:rPr>
        <w:t xml:space="preserve"> пішака, тощо)</w:t>
      </w:r>
    </w:p>
    <w:p w14:paraId="44002761" w14:textId="2C6D147E" w:rsidR="006A10E3" w:rsidRPr="006A10E3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ComputerDifficulty</w:t>
      </w:r>
      <w:proofErr w:type="spellEnd"/>
      <w:r w:rsidRPr="006A10E3">
        <w:rPr>
          <w:lang w:val="uk-UA"/>
        </w:rPr>
        <w:t xml:space="preserve"> - </w:t>
      </w:r>
      <w:proofErr w:type="spellStart"/>
      <w:r w:rsidR="00010F32">
        <w:rPr>
          <w:lang w:val="uk-UA"/>
        </w:rPr>
        <w:t>p</w:t>
      </w:r>
      <w:r w:rsidRPr="006A10E3">
        <w:rPr>
          <w:lang w:val="uk-UA"/>
        </w:rPr>
        <w:t>івні</w:t>
      </w:r>
      <w:proofErr w:type="spellEnd"/>
      <w:r w:rsidRPr="006A10E3">
        <w:rPr>
          <w:lang w:val="uk-UA"/>
        </w:rPr>
        <w:t xml:space="preserve"> складності </w:t>
      </w:r>
      <w:proofErr w:type="spellStart"/>
      <w:r w:rsidRPr="006A10E3">
        <w:rPr>
          <w:lang w:val="uk-UA"/>
        </w:rPr>
        <w:t>комп'юте</w:t>
      </w:r>
      <w:r w:rsidR="00010F32">
        <w:rPr>
          <w:lang w:val="uk-UA"/>
        </w:rPr>
        <w:t>p</w:t>
      </w:r>
      <w:r w:rsidRPr="006A10E3">
        <w:rPr>
          <w:lang w:val="uk-UA"/>
        </w:rPr>
        <w:t>ного</w:t>
      </w:r>
      <w:proofErr w:type="spellEnd"/>
      <w:r w:rsidRPr="006A10E3">
        <w:rPr>
          <w:lang w:val="uk-UA"/>
        </w:rPr>
        <w:t xml:space="preserve"> опонента</w:t>
      </w:r>
    </w:p>
    <w:p w14:paraId="46836511" w14:textId="6B7B5C48" w:rsidR="00465A35" w:rsidRDefault="006A10E3" w:rsidP="006A10E3">
      <w:pPr>
        <w:keepNext/>
        <w:ind w:firstLine="426"/>
        <w:jc w:val="left"/>
        <w:rPr>
          <w:lang w:val="uk-UA"/>
        </w:rPr>
      </w:pPr>
      <w:proofErr w:type="spellStart"/>
      <w:r w:rsidRPr="006A10E3">
        <w:rPr>
          <w:lang w:val="uk-UA"/>
        </w:rPr>
        <w:t>ChessColor</w:t>
      </w:r>
      <w:proofErr w:type="spellEnd"/>
      <w:r w:rsidRPr="006A10E3">
        <w:rPr>
          <w:lang w:val="uk-UA"/>
        </w:rPr>
        <w:t xml:space="preserve"> - </w:t>
      </w:r>
      <w:proofErr w:type="spellStart"/>
      <w:r w:rsidRPr="006A10E3">
        <w:rPr>
          <w:lang w:val="uk-UA"/>
        </w:rPr>
        <w:t>кольо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авців</w:t>
      </w:r>
      <w:proofErr w:type="spellEnd"/>
    </w:p>
    <w:p w14:paraId="073FBFBA" w14:textId="70B1911E" w:rsidR="00C7454D" w:rsidRDefault="00C7454D" w:rsidP="00C85349">
      <w:pPr>
        <w:keepNext/>
        <w:ind w:firstLine="0"/>
        <w:jc w:val="left"/>
        <w:rPr>
          <w:lang w:val="uk-UA"/>
        </w:rPr>
      </w:pPr>
    </w:p>
    <w:p w14:paraId="0A97AB12" w14:textId="14A4E334" w:rsidR="00870472" w:rsidRDefault="00870472" w:rsidP="00870472">
      <w:r>
        <w:rPr>
          <w:lang w:val="uk-UA"/>
        </w:rPr>
        <w:t>Посилання</w:t>
      </w:r>
      <w:r w:rsidRPr="00870472">
        <w:t xml:space="preserve"> </w:t>
      </w:r>
      <w:r>
        <w:rPr>
          <w:lang w:val="uk-UA"/>
        </w:rPr>
        <w:t>на</w:t>
      </w:r>
      <w:r w:rsidRPr="00870472">
        <w:t xml:space="preserve"> </w:t>
      </w:r>
      <w:proofErr w:type="spellStart"/>
      <w:r>
        <w:rPr>
          <w:lang w:val="uk-UA"/>
        </w:rPr>
        <w:t>діаг</w:t>
      </w:r>
      <w:r w:rsidR="00010F32">
        <w:rPr>
          <w:lang w:val="uk-UA"/>
        </w:rPr>
        <w:t>p</w:t>
      </w:r>
      <w:r>
        <w:rPr>
          <w:lang w:val="uk-UA"/>
        </w:rPr>
        <w:t>аму</w:t>
      </w:r>
      <w:proofErr w:type="spellEnd"/>
      <w:r w:rsidRPr="00870472">
        <w:t xml:space="preserve"> </w:t>
      </w:r>
      <w:r>
        <w:rPr>
          <w:lang w:val="uk-UA"/>
        </w:rPr>
        <w:t>класів:</w:t>
      </w:r>
      <w:r w:rsidRPr="00870472">
        <w:t xml:space="preserve"> </w:t>
      </w:r>
    </w:p>
    <w:p w14:paraId="778A8F47" w14:textId="0AD9929A" w:rsidR="00870472" w:rsidRPr="00870472" w:rsidRDefault="00036D15" w:rsidP="00870472">
      <w:hyperlink r:id="rId8" w:history="1">
        <w:r w:rsidR="00870472" w:rsidRPr="00F45551">
          <w:rPr>
            <w:rStyle w:val="a9"/>
            <w:lang w:val="en-US"/>
          </w:rPr>
          <w:t>https</w:t>
        </w:r>
        <w:r w:rsidR="00870472" w:rsidRPr="00F45551">
          <w:rPr>
            <w:rStyle w:val="a9"/>
          </w:rPr>
          <w:t>://</w:t>
        </w:r>
        <w:r w:rsidR="00870472" w:rsidRPr="00F45551">
          <w:rPr>
            <w:rStyle w:val="a9"/>
            <w:lang w:val="en-US"/>
          </w:rPr>
          <w:t>drive</w:t>
        </w:r>
        <w:r w:rsidR="00870472" w:rsidRPr="00F45551">
          <w:rPr>
            <w:rStyle w:val="a9"/>
          </w:rPr>
          <w:t>.</w:t>
        </w:r>
        <w:r w:rsidR="00870472" w:rsidRPr="00F45551">
          <w:rPr>
            <w:rStyle w:val="a9"/>
            <w:lang w:val="en-US"/>
          </w:rPr>
          <w:t>google</w:t>
        </w:r>
        <w:r w:rsidR="00870472" w:rsidRPr="00F45551">
          <w:rPr>
            <w:rStyle w:val="a9"/>
          </w:rPr>
          <w:t>.</w:t>
        </w:r>
        <w:r w:rsidR="00870472" w:rsidRPr="00F45551">
          <w:rPr>
            <w:rStyle w:val="a9"/>
            <w:lang w:val="en-US"/>
          </w:rPr>
          <w:t>com</w:t>
        </w:r>
        <w:r w:rsidR="00870472" w:rsidRPr="00F45551">
          <w:rPr>
            <w:rStyle w:val="a9"/>
          </w:rPr>
          <w:t>/</w:t>
        </w:r>
        <w:r w:rsidR="00870472" w:rsidRPr="00F45551">
          <w:rPr>
            <w:rStyle w:val="a9"/>
            <w:lang w:val="en-US"/>
          </w:rPr>
          <w:t>file</w:t>
        </w:r>
        <w:r w:rsidR="00870472" w:rsidRPr="00F45551">
          <w:rPr>
            <w:rStyle w:val="a9"/>
          </w:rPr>
          <w:t>/</w:t>
        </w:r>
        <w:r w:rsidR="00870472" w:rsidRPr="00F45551">
          <w:rPr>
            <w:rStyle w:val="a9"/>
            <w:lang w:val="en-US"/>
          </w:rPr>
          <w:t>d</w:t>
        </w:r>
        <w:r w:rsidR="00870472" w:rsidRPr="00F45551">
          <w:rPr>
            <w:rStyle w:val="a9"/>
          </w:rPr>
          <w:t>/1</w:t>
        </w:r>
        <w:proofErr w:type="spellStart"/>
        <w:r w:rsidR="00870472" w:rsidRPr="00F45551">
          <w:rPr>
            <w:rStyle w:val="a9"/>
            <w:lang w:val="en-US"/>
          </w:rPr>
          <w:t>WjNfC</w:t>
        </w:r>
        <w:proofErr w:type="spellEnd"/>
        <w:r w:rsidR="00870472" w:rsidRPr="00F45551">
          <w:rPr>
            <w:rStyle w:val="a9"/>
          </w:rPr>
          <w:t>4</w:t>
        </w:r>
        <w:r w:rsidR="00870472" w:rsidRPr="00F45551">
          <w:rPr>
            <w:rStyle w:val="a9"/>
            <w:lang w:val="en-US"/>
          </w:rPr>
          <w:t>V</w:t>
        </w:r>
        <w:r w:rsidR="00870472" w:rsidRPr="00F45551">
          <w:rPr>
            <w:rStyle w:val="a9"/>
          </w:rPr>
          <w:t>1</w:t>
        </w:r>
        <w:proofErr w:type="spellStart"/>
        <w:r w:rsidR="00870472" w:rsidRPr="00F45551">
          <w:rPr>
            <w:rStyle w:val="a9"/>
            <w:lang w:val="en-US"/>
          </w:rPr>
          <w:t>espuEFVAXva</w:t>
        </w:r>
        <w:proofErr w:type="spellEnd"/>
        <w:r w:rsidR="00870472" w:rsidRPr="00F45551">
          <w:rPr>
            <w:rStyle w:val="a9"/>
          </w:rPr>
          <w:t>0</w:t>
        </w:r>
        <w:proofErr w:type="spellStart"/>
        <w:r w:rsidR="00870472" w:rsidRPr="00F45551">
          <w:rPr>
            <w:rStyle w:val="a9"/>
            <w:lang w:val="en-US"/>
          </w:rPr>
          <w:t>iBPbqutjH</w:t>
        </w:r>
        <w:proofErr w:type="spellEnd"/>
        <w:r w:rsidR="00870472" w:rsidRPr="00F45551">
          <w:rPr>
            <w:rStyle w:val="a9"/>
          </w:rPr>
          <w:t>1</w:t>
        </w:r>
        <w:r w:rsidR="00870472" w:rsidRPr="00F45551">
          <w:rPr>
            <w:rStyle w:val="a9"/>
            <w:lang w:val="en-US"/>
          </w:rPr>
          <w:t>F</w:t>
        </w:r>
        <w:r w:rsidR="00870472" w:rsidRPr="00F45551">
          <w:rPr>
            <w:rStyle w:val="a9"/>
          </w:rPr>
          <w:t>6/</w:t>
        </w:r>
        <w:r w:rsidR="00870472" w:rsidRPr="00F45551">
          <w:rPr>
            <w:rStyle w:val="a9"/>
            <w:lang w:val="en-US"/>
          </w:rPr>
          <w:t>view</w:t>
        </w:r>
        <w:r w:rsidR="00870472" w:rsidRPr="00F45551">
          <w:rPr>
            <w:rStyle w:val="a9"/>
          </w:rPr>
          <w:t>?</w:t>
        </w:r>
        <w:proofErr w:type="spellStart"/>
        <w:r w:rsidR="00870472" w:rsidRPr="00F45551">
          <w:rPr>
            <w:rStyle w:val="a9"/>
            <w:lang w:val="en-US"/>
          </w:rPr>
          <w:t>usp</w:t>
        </w:r>
        <w:proofErr w:type="spellEnd"/>
        <w:r w:rsidR="00870472" w:rsidRPr="00F45551">
          <w:rPr>
            <w:rStyle w:val="a9"/>
          </w:rPr>
          <w:t>=</w:t>
        </w:r>
        <w:r w:rsidR="00870472" w:rsidRPr="00F45551">
          <w:rPr>
            <w:rStyle w:val="a9"/>
            <w:lang w:val="en-US"/>
          </w:rPr>
          <w:t>sharing</w:t>
        </w:r>
      </w:hyperlink>
    </w:p>
    <w:p w14:paraId="70C92E67" w14:textId="4DE5BF6F" w:rsidR="00870472" w:rsidRPr="00870472" w:rsidRDefault="00870472" w:rsidP="00870472">
      <w:pPr>
        <w:rPr>
          <w:i/>
          <w:iCs/>
        </w:rPr>
      </w:pPr>
      <w:r w:rsidRPr="00870472">
        <w:rPr>
          <w:rStyle w:val="fadeinm1hgl8"/>
          <w:i/>
          <w:iCs/>
        </w:rPr>
        <w:t>(</w:t>
      </w:r>
      <w:proofErr w:type="spellStart"/>
      <w:r w:rsidRPr="00870472">
        <w:rPr>
          <w:rStyle w:val="fadeinm1hgl8"/>
          <w:i/>
          <w:iCs/>
        </w:rPr>
        <w:t>ство</w:t>
      </w:r>
      <w:r w:rsidR="00010F32">
        <w:rPr>
          <w:rStyle w:val="fadeinm1hgl8"/>
          <w:i/>
          <w:iCs/>
        </w:rPr>
        <w:t>p</w:t>
      </w:r>
      <w:r w:rsidRPr="00870472">
        <w:rPr>
          <w:rStyle w:val="fadeinm1hgl8"/>
          <w:i/>
          <w:iCs/>
        </w:rPr>
        <w:t>ено</w:t>
      </w:r>
      <w:proofErr w:type="spellEnd"/>
      <w:r w:rsidRPr="00870472">
        <w:rPr>
          <w:rStyle w:val="fadeinm1hgl8"/>
          <w:i/>
          <w:iCs/>
        </w:rPr>
        <w:t xml:space="preserve"> за допомогою diagrams.net)</w:t>
      </w:r>
    </w:p>
    <w:p w14:paraId="6BF5BFAC" w14:textId="3815FF6A" w:rsidR="00C7454D" w:rsidRPr="006A10E3" w:rsidRDefault="00C7454D" w:rsidP="006A10E3">
      <w:pPr>
        <w:keepNext/>
        <w:ind w:firstLine="426"/>
        <w:jc w:val="left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B9E9259" wp14:editId="5D24532A">
            <wp:extent cx="5765125" cy="342306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65" cy="3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66B" w14:textId="2963DE18" w:rsidR="00977318" w:rsidRDefault="00010F32" w:rsidP="00977318">
      <w:pPr>
        <w:pStyle w:val="afd"/>
        <w:ind w:firstLine="0"/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977318" w:rsidRPr="008E58BD">
        <w:rPr>
          <w:lang w:val="uk-UA"/>
        </w:rPr>
        <w:t>исунок</w:t>
      </w:r>
      <w:proofErr w:type="spellEnd"/>
      <w:r w:rsidR="00977318" w:rsidRPr="008E58BD">
        <w:rPr>
          <w:lang w:val="uk-UA"/>
        </w:rPr>
        <w:t xml:space="preserve"> 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STYLEREF 1 \s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4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>.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SEQ Рис. \* ARABIC \s 1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1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 xml:space="preserve"> – </w:t>
      </w:r>
      <w:proofErr w:type="spellStart"/>
      <w:r w:rsidR="00977318" w:rsidRPr="008E58BD">
        <w:rPr>
          <w:lang w:val="uk-UA"/>
        </w:rPr>
        <w:t>Діаг</w:t>
      </w:r>
      <w:r>
        <w:rPr>
          <w:lang w:val="uk-UA"/>
        </w:rPr>
        <w:t>p</w:t>
      </w:r>
      <w:r w:rsidR="00977318" w:rsidRPr="008E58BD">
        <w:rPr>
          <w:lang w:val="uk-UA"/>
        </w:rPr>
        <w:t>ама</w:t>
      </w:r>
      <w:proofErr w:type="spellEnd"/>
      <w:r w:rsidR="00977318" w:rsidRPr="008E58BD">
        <w:rPr>
          <w:lang w:val="uk-UA"/>
        </w:rPr>
        <w:t xml:space="preserve"> класів</w:t>
      </w:r>
    </w:p>
    <w:p w14:paraId="04C80787" w14:textId="3D70B1DC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42" w:name="_Toc451598114"/>
      <w:bookmarkStart w:id="43" w:name="_Toc451598021"/>
      <w:bookmarkStart w:id="44" w:name="_Toc451592380"/>
      <w:bookmarkStart w:id="45" w:name="_Toc451584045"/>
      <w:bookmarkStart w:id="46" w:name="_Toc419641941"/>
      <w:bookmarkStart w:id="47" w:name="_Toc198430404"/>
      <w:r w:rsidRPr="008E58BD">
        <w:rPr>
          <w:lang w:val="uk-UA"/>
        </w:rPr>
        <w:t xml:space="preserve">Опис методів частин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</w:t>
      </w:r>
      <w:proofErr w:type="spellEnd"/>
      <w:r w:rsidRPr="008E58BD">
        <w:rPr>
          <w:lang w:val="uk-UA"/>
        </w:rPr>
        <w:t xml:space="preserve"> забезпечення</w:t>
      </w:r>
      <w:bookmarkEnd w:id="42"/>
      <w:bookmarkEnd w:id="43"/>
      <w:bookmarkEnd w:id="44"/>
      <w:bookmarkEnd w:id="45"/>
      <w:bookmarkEnd w:id="46"/>
      <w:bookmarkEnd w:id="47"/>
    </w:p>
    <w:p w14:paraId="08D574E0" w14:textId="44E088D3" w:rsidR="00977318" w:rsidRPr="008E58BD" w:rsidRDefault="00977318" w:rsidP="008B49A5">
      <w:pPr>
        <w:pStyle w:val="3"/>
        <w:numPr>
          <w:ilvl w:val="2"/>
          <w:numId w:val="5"/>
        </w:numPr>
        <w:spacing w:after="240"/>
        <w:rPr>
          <w:lang w:val="uk-UA"/>
        </w:rPr>
      </w:pPr>
      <w:bookmarkStart w:id="48" w:name="_Toc198430405"/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</w:t>
      </w:r>
      <w:proofErr w:type="spellEnd"/>
      <w:r w:rsidRPr="008E58BD">
        <w:rPr>
          <w:lang w:val="uk-UA"/>
        </w:rPr>
        <w:t xml:space="preserve"> методи</w:t>
      </w:r>
      <w:bookmarkEnd w:id="48"/>
    </w:p>
    <w:p w14:paraId="7FF17D01" w14:textId="24060A7B" w:rsidR="00977318" w:rsidRPr="008E58BD" w:rsidRDefault="00977318" w:rsidP="00977318">
      <w:pPr>
        <w:rPr>
          <w:lang w:val="uk-UA"/>
        </w:rPr>
      </w:pPr>
      <w:r w:rsidRPr="008E58BD">
        <w:rPr>
          <w:lang w:val="uk-UA"/>
        </w:rPr>
        <w:t xml:space="preserve">У таблиці 4.1 наведено </w:t>
      </w:r>
      <w:proofErr w:type="spellStart"/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тні</w:t>
      </w:r>
      <w:proofErr w:type="spellEnd"/>
      <w:r w:rsidR="001862D6" w:rsidRPr="001862D6">
        <w:rPr>
          <w:lang w:val="uk-UA"/>
        </w:rPr>
        <w:t xml:space="preserve"> методи, які </w:t>
      </w:r>
      <w:proofErr w:type="spellStart"/>
      <w:r w:rsidR="001862D6" w:rsidRPr="001862D6">
        <w:rPr>
          <w:lang w:val="uk-UA"/>
        </w:rPr>
        <w:t>вико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истовуються</w:t>
      </w:r>
      <w:proofErr w:type="spellEnd"/>
      <w:r w:rsidR="001862D6" w:rsidRPr="001862D6">
        <w:rPr>
          <w:lang w:val="uk-UA"/>
        </w:rPr>
        <w:t xml:space="preserve"> в </w:t>
      </w:r>
      <w:proofErr w:type="spellStart"/>
      <w:r w:rsidR="001862D6" w:rsidRPr="001862D6">
        <w:rPr>
          <w:lang w:val="uk-UA"/>
        </w:rPr>
        <w:t>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оекті</w:t>
      </w:r>
      <w:proofErr w:type="spellEnd"/>
      <w:r w:rsidR="001862D6" w:rsidRPr="001862D6">
        <w:rPr>
          <w:lang w:val="uk-UA"/>
        </w:rPr>
        <w:t xml:space="preserve"> шахового </w:t>
      </w:r>
      <w:proofErr w:type="spellStart"/>
      <w:r w:rsidR="001862D6" w:rsidRPr="001862D6">
        <w:rPr>
          <w:lang w:val="uk-UA"/>
        </w:rPr>
        <w:t>т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енаже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</w:t>
      </w:r>
      <w:proofErr w:type="spellEnd"/>
      <w:r w:rsidR="001862D6" w:rsidRPr="001862D6">
        <w:rPr>
          <w:lang w:val="uk-UA"/>
        </w:rPr>
        <w:t xml:space="preserve">. Ці методи належать до </w:t>
      </w:r>
      <w:proofErr w:type="spellStart"/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тної</w:t>
      </w:r>
      <w:proofErr w:type="spellEnd"/>
      <w:r w:rsidR="001862D6" w:rsidRPr="001862D6">
        <w:rPr>
          <w:lang w:val="uk-UA"/>
        </w:rPr>
        <w:t xml:space="preserve"> бібліотеки C# та надають базовий функціонал для взаємодії з </w:t>
      </w:r>
      <w:proofErr w:type="spellStart"/>
      <w:r w:rsidR="001862D6" w:rsidRPr="001862D6">
        <w:rPr>
          <w:lang w:val="uk-UA"/>
        </w:rPr>
        <w:t>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истувацьким</w:t>
      </w:r>
      <w:proofErr w:type="spellEnd"/>
      <w:r w:rsidR="001862D6" w:rsidRPr="001862D6">
        <w:rPr>
          <w:lang w:val="uk-UA"/>
        </w:rPr>
        <w:t xml:space="preserve"> </w:t>
      </w:r>
      <w:proofErr w:type="spellStart"/>
      <w:r w:rsidR="001862D6" w:rsidRPr="001862D6">
        <w:rPr>
          <w:lang w:val="uk-UA"/>
        </w:rPr>
        <w:t>інте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фейсом</w:t>
      </w:r>
      <w:proofErr w:type="spellEnd"/>
      <w:r w:rsidR="001862D6" w:rsidRPr="001862D6">
        <w:rPr>
          <w:lang w:val="uk-UA"/>
        </w:rPr>
        <w:t xml:space="preserve">, </w:t>
      </w:r>
      <w:proofErr w:type="spellStart"/>
      <w:r w:rsidR="00010F32">
        <w:rPr>
          <w:lang w:val="uk-UA"/>
        </w:rPr>
        <w:t>p</w:t>
      </w:r>
      <w:r w:rsidR="001862D6" w:rsidRPr="001862D6">
        <w:rPr>
          <w:lang w:val="uk-UA"/>
        </w:rPr>
        <w:t>оботи</w:t>
      </w:r>
      <w:proofErr w:type="spellEnd"/>
      <w:r w:rsidR="001862D6" w:rsidRPr="001862D6">
        <w:rPr>
          <w:lang w:val="uk-UA"/>
        </w:rPr>
        <w:t xml:space="preserve"> з файловою системою та </w:t>
      </w:r>
      <w:proofErr w:type="spellStart"/>
      <w:r w:rsidR="001862D6" w:rsidRPr="001862D6">
        <w:rPr>
          <w:lang w:val="uk-UA"/>
        </w:rPr>
        <w:t>уп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авління</w:t>
      </w:r>
      <w:proofErr w:type="spellEnd"/>
      <w:r w:rsidR="001862D6" w:rsidRPr="001862D6">
        <w:rPr>
          <w:lang w:val="uk-UA"/>
        </w:rPr>
        <w:t xml:space="preserve"> потоками.</w:t>
      </w:r>
    </w:p>
    <w:p w14:paraId="6E558213" w14:textId="4D035739" w:rsidR="00977318" w:rsidRPr="008E58BD" w:rsidRDefault="00977318" w:rsidP="00977318">
      <w:pPr>
        <w:pStyle w:val="afc"/>
        <w:ind w:firstLine="709"/>
      </w:pPr>
      <w:r w:rsidRPr="008E58BD">
        <w:t xml:space="preserve">Таблиця 4.1 – </w:t>
      </w:r>
      <w:proofErr w:type="spellStart"/>
      <w:r w:rsidRPr="008E58BD">
        <w:t>Станда</w:t>
      </w:r>
      <w:r w:rsidR="00010F32">
        <w:t>p</w:t>
      </w:r>
      <w:r w:rsidRPr="008E58BD">
        <w:t>тні</w:t>
      </w:r>
      <w:proofErr w:type="spellEnd"/>
      <w:r w:rsidRPr="008E58BD">
        <w:t xml:space="preserve"> методи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7"/>
        <w:gridCol w:w="2018"/>
        <w:gridCol w:w="1699"/>
        <w:gridCol w:w="1705"/>
        <w:gridCol w:w="1417"/>
        <w:gridCol w:w="1379"/>
      </w:tblGrid>
      <w:tr w:rsidR="00977318" w:rsidRPr="008E58BD" w14:paraId="20384016" w14:textId="77777777" w:rsidTr="000450F0">
        <w:tc>
          <w:tcPr>
            <w:tcW w:w="248" w:type="pct"/>
            <w:vAlign w:val="center"/>
          </w:tcPr>
          <w:p w14:paraId="616C1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0AAFBE5A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4" w:type="pct"/>
            <w:vAlign w:val="center"/>
          </w:tcPr>
          <w:p w14:paraId="13263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62" w:type="pct"/>
            <w:vAlign w:val="center"/>
          </w:tcPr>
          <w:p w14:paraId="3C0D26C0" w14:textId="789078E5" w:rsidR="00977318" w:rsidRPr="000450F0" w:rsidRDefault="00977318" w:rsidP="008D7EFE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865" w:type="pct"/>
            <w:vAlign w:val="center"/>
          </w:tcPr>
          <w:p w14:paraId="5F9476A7" w14:textId="7614163D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19" w:type="pct"/>
            <w:vAlign w:val="center"/>
          </w:tcPr>
          <w:p w14:paraId="5D98DBE1" w14:textId="6F7EE31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00" w:type="pct"/>
            <w:vAlign w:val="center"/>
          </w:tcPr>
          <w:p w14:paraId="4C382034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1CB29D40" w14:textId="77777777" w:rsidTr="000450F0">
        <w:tc>
          <w:tcPr>
            <w:tcW w:w="248" w:type="pct"/>
          </w:tcPr>
          <w:p w14:paraId="7E992553" w14:textId="2E91995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2" w:type="pct"/>
          </w:tcPr>
          <w:p w14:paraId="5439D358" w14:textId="22B4D941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MessageBox</w:t>
            </w:r>
            <w:proofErr w:type="spellEnd"/>
          </w:p>
        </w:tc>
        <w:tc>
          <w:tcPr>
            <w:tcW w:w="1024" w:type="pct"/>
          </w:tcPr>
          <w:p w14:paraId="496DA9EA" w14:textId="0EFF5800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Show</w:t>
            </w:r>
          </w:p>
        </w:tc>
        <w:tc>
          <w:tcPr>
            <w:tcW w:w="862" w:type="pct"/>
          </w:tcPr>
          <w:p w14:paraId="0F1C52C6" w14:textId="4BD85A64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Відоб</w:t>
            </w:r>
            <w:proofErr w:type="spellEnd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 діалогового вікна з повідомленням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истувачу</w:t>
            </w:r>
            <w:proofErr w:type="spellEnd"/>
          </w:p>
        </w:tc>
        <w:tc>
          <w:tcPr>
            <w:tcW w:w="865" w:type="pct"/>
          </w:tcPr>
          <w:p w14:paraId="4CA02476" w14:textId="44E76BCD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message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текст повідомлення,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title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заголовок вікна,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button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кнопки діалогу,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icon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>: іконка вікна</w:t>
            </w:r>
          </w:p>
        </w:tc>
        <w:tc>
          <w:tcPr>
            <w:tcW w:w="719" w:type="pct"/>
          </w:tcPr>
          <w:p w14:paraId="36A394FD" w14:textId="3E97CA3A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  <w:lang w:val="en-US"/>
              </w:rPr>
              <w:t>MessageBoxResult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истувача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(Yes, No, OK, Cancel)</w:t>
            </w:r>
          </w:p>
        </w:tc>
        <w:tc>
          <w:tcPr>
            <w:tcW w:w="700" w:type="pct"/>
          </w:tcPr>
          <w:p w14:paraId="3C978ABF" w14:textId="3A78D9AA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1C37B55C" w14:textId="2B9B87BB" w:rsidR="00A04AA7" w:rsidRDefault="00A04AA7">
      <w:r>
        <w:br w:type="page"/>
      </w:r>
    </w:p>
    <w:p w14:paraId="08B2D68C" w14:textId="120D5E74" w:rsidR="00A04AA7" w:rsidRPr="00A563CF" w:rsidRDefault="00A04AA7" w:rsidP="00A04AA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6"/>
        <w:gridCol w:w="2174"/>
        <w:gridCol w:w="1687"/>
        <w:gridCol w:w="1559"/>
        <w:gridCol w:w="1305"/>
        <w:gridCol w:w="1494"/>
      </w:tblGrid>
      <w:tr w:rsidR="00A04AA7" w:rsidRPr="008E58BD" w14:paraId="592BCF9C" w14:textId="77777777" w:rsidTr="000450F0">
        <w:trPr>
          <w:cantSplit/>
        </w:trPr>
        <w:tc>
          <w:tcPr>
            <w:tcW w:w="248" w:type="pct"/>
            <w:vAlign w:val="center"/>
          </w:tcPr>
          <w:p w14:paraId="34A7F628" w14:textId="50026F5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A9B1B3F" w14:textId="08776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03" w:type="pct"/>
            <w:vAlign w:val="center"/>
          </w:tcPr>
          <w:p w14:paraId="1B711B01" w14:textId="68ACAC6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6" w:type="pct"/>
            <w:vAlign w:val="center"/>
          </w:tcPr>
          <w:p w14:paraId="5D25A40B" w14:textId="1BFA8CB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91" w:type="pct"/>
            <w:vAlign w:val="center"/>
          </w:tcPr>
          <w:p w14:paraId="08131A0F" w14:textId="4C3D5BE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62" w:type="pct"/>
            <w:vAlign w:val="center"/>
          </w:tcPr>
          <w:p w14:paraId="5FDB5FAE" w14:textId="36F4D95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8" w:type="pct"/>
            <w:vAlign w:val="center"/>
          </w:tcPr>
          <w:p w14:paraId="7DF272D2" w14:textId="2004B2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765D5BB" w14:textId="77777777" w:rsidTr="000450F0">
        <w:trPr>
          <w:cantSplit/>
        </w:trPr>
        <w:tc>
          <w:tcPr>
            <w:tcW w:w="248" w:type="pct"/>
            <w:vAlign w:val="center"/>
          </w:tcPr>
          <w:p w14:paraId="455CA1DD" w14:textId="5EBF55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2" w:type="pct"/>
            <w:vAlign w:val="center"/>
          </w:tcPr>
          <w:p w14:paraId="0DBA79C6" w14:textId="6D2D66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45DE5647" w14:textId="01C7D33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Current.Dispatcher.Invoke</w:t>
            </w:r>
            <w:proofErr w:type="spellEnd"/>
          </w:p>
        </w:tc>
        <w:tc>
          <w:tcPr>
            <w:tcW w:w="856" w:type="pct"/>
            <w:vAlign w:val="center"/>
          </w:tcPr>
          <w:p w14:paraId="7DA0C837" w14:textId="5A6FC09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коду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91" w:type="pct"/>
            <w:vAlign w:val="center"/>
          </w:tcPr>
          <w:p w14:paraId="1C2DF1CD" w14:textId="07C71A9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UI</w:t>
            </w:r>
          </w:p>
        </w:tc>
        <w:tc>
          <w:tcPr>
            <w:tcW w:w="662" w:type="pct"/>
            <w:vAlign w:val="center"/>
          </w:tcPr>
          <w:p w14:paraId="29A1F6DA" w14:textId="7C54EB3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8" w:type="pct"/>
            <w:vAlign w:val="center"/>
          </w:tcPr>
          <w:p w14:paraId="4587D792" w14:textId="60D0E3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A04AA7" w:rsidRPr="008E58BD" w14:paraId="2D10EB35" w14:textId="77777777" w:rsidTr="000450F0">
        <w:trPr>
          <w:cantSplit/>
        </w:trPr>
        <w:tc>
          <w:tcPr>
            <w:tcW w:w="248" w:type="pct"/>
            <w:vAlign w:val="center"/>
          </w:tcPr>
          <w:p w14:paraId="4A55B5D2" w14:textId="48A1E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2" w:type="pct"/>
            <w:vAlign w:val="center"/>
          </w:tcPr>
          <w:p w14:paraId="552D0E5F" w14:textId="07190B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3C8D22D6" w14:textId="66E46C6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Current.Dispatcher.InvokeAsync</w:t>
            </w:r>
            <w:proofErr w:type="spellEnd"/>
          </w:p>
        </w:tc>
        <w:tc>
          <w:tcPr>
            <w:tcW w:w="856" w:type="pct"/>
            <w:vAlign w:val="center"/>
          </w:tcPr>
          <w:p w14:paraId="0D7E3ACC" w14:textId="35CACF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коду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91" w:type="pct"/>
            <w:vAlign w:val="center"/>
          </w:tcPr>
          <w:p w14:paraId="3EA2496D" w14:textId="5631553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UI</w:t>
            </w:r>
          </w:p>
        </w:tc>
        <w:tc>
          <w:tcPr>
            <w:tcW w:w="662" w:type="pct"/>
            <w:vAlign w:val="center"/>
          </w:tcPr>
          <w:p w14:paraId="72E79F9B" w14:textId="1D4564B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DispatcherOperation</w:t>
            </w:r>
            <w:proofErr w:type="spellEnd"/>
          </w:p>
        </w:tc>
        <w:tc>
          <w:tcPr>
            <w:tcW w:w="758" w:type="pct"/>
            <w:vAlign w:val="center"/>
          </w:tcPr>
          <w:p w14:paraId="3AE2E250" w14:textId="0A34DF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A04AA7" w:rsidRPr="008E58BD" w14:paraId="0C170A04" w14:textId="77777777" w:rsidTr="000450F0">
        <w:trPr>
          <w:cantSplit/>
        </w:trPr>
        <w:tc>
          <w:tcPr>
            <w:tcW w:w="248" w:type="pct"/>
            <w:vAlign w:val="center"/>
          </w:tcPr>
          <w:p w14:paraId="5E797616" w14:textId="29788F7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2" w:type="pct"/>
            <w:vAlign w:val="center"/>
          </w:tcPr>
          <w:p w14:paraId="74B40B52" w14:textId="11254D8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Task</w:t>
            </w:r>
          </w:p>
        </w:tc>
        <w:tc>
          <w:tcPr>
            <w:tcW w:w="1103" w:type="pct"/>
            <w:vAlign w:val="center"/>
          </w:tcPr>
          <w:p w14:paraId="3A23471E" w14:textId="5F1B365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Run</w:t>
            </w:r>
            <w:proofErr w:type="spellEnd"/>
          </w:p>
        </w:tc>
        <w:tc>
          <w:tcPr>
            <w:tcW w:w="856" w:type="pct"/>
            <w:vAlign w:val="center"/>
          </w:tcPr>
          <w:p w14:paraId="766C2D53" w14:textId="1552D6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запуск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задачі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емому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</w:p>
        </w:tc>
        <w:tc>
          <w:tcPr>
            <w:tcW w:w="791" w:type="pct"/>
            <w:vAlign w:val="center"/>
          </w:tcPr>
          <w:p w14:paraId="2F13CAC8" w14:textId="321CE01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  <w:proofErr w:type="spellEnd"/>
          </w:p>
        </w:tc>
        <w:tc>
          <w:tcPr>
            <w:tcW w:w="662" w:type="pct"/>
            <w:vAlign w:val="center"/>
          </w:tcPr>
          <w:p w14:paraId="2557176D" w14:textId="1536B9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Task: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задачі</w:t>
            </w:r>
            <w:proofErr w:type="spellEnd"/>
          </w:p>
        </w:tc>
        <w:tc>
          <w:tcPr>
            <w:tcW w:w="758" w:type="pct"/>
            <w:vAlign w:val="center"/>
          </w:tcPr>
          <w:p w14:paraId="192A6FFD" w14:textId="6F7D319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System.Threading.Tasks</w:t>
            </w:r>
            <w:proofErr w:type="spellEnd"/>
          </w:p>
        </w:tc>
      </w:tr>
      <w:tr w:rsidR="00A04AA7" w:rsidRPr="008E58BD" w14:paraId="5EF56D51" w14:textId="77777777" w:rsidTr="000450F0">
        <w:trPr>
          <w:cantSplit/>
        </w:trPr>
        <w:tc>
          <w:tcPr>
            <w:tcW w:w="248" w:type="pct"/>
            <w:vAlign w:val="center"/>
          </w:tcPr>
          <w:p w14:paraId="3B5C6408" w14:textId="30E4D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2" w:type="pct"/>
            <w:vAlign w:val="center"/>
          </w:tcPr>
          <w:p w14:paraId="62765CEC" w14:textId="570E87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71D7B7A7" w14:textId="635E93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ReadAllLines</w:t>
            </w:r>
            <w:proofErr w:type="spellEnd"/>
          </w:p>
        </w:tc>
        <w:tc>
          <w:tcPr>
            <w:tcW w:w="856" w:type="pct"/>
            <w:vAlign w:val="center"/>
          </w:tcPr>
          <w:p w14:paraId="7BAD6D69" w14:textId="53CD548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Зчитування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всіх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текстового файлу</w:t>
            </w:r>
          </w:p>
        </w:tc>
        <w:tc>
          <w:tcPr>
            <w:tcW w:w="791" w:type="pct"/>
            <w:vAlign w:val="center"/>
          </w:tcPr>
          <w:p w14:paraId="474B5D24" w14:textId="2168A8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: шлях до файлу</w:t>
            </w:r>
          </w:p>
        </w:tc>
        <w:tc>
          <w:tcPr>
            <w:tcW w:w="662" w:type="pct"/>
            <w:vAlign w:val="center"/>
          </w:tcPr>
          <w:p w14:paraId="3140FBA1" w14:textId="18C35FD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[]: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масив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58" w:type="pct"/>
            <w:vAlign w:val="center"/>
          </w:tcPr>
          <w:p w14:paraId="25022941" w14:textId="6832A02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69518D3F" w14:textId="77777777" w:rsidTr="000450F0">
        <w:trPr>
          <w:cantSplit/>
        </w:trPr>
        <w:tc>
          <w:tcPr>
            <w:tcW w:w="248" w:type="pct"/>
            <w:vAlign w:val="center"/>
          </w:tcPr>
          <w:p w14:paraId="3CEBF0A3" w14:textId="7936598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2" w:type="pct"/>
            <w:vAlign w:val="center"/>
          </w:tcPr>
          <w:p w14:paraId="427B794D" w14:textId="351538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15E961E2" w14:textId="0A1FCA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Exists</w:t>
            </w:r>
            <w:proofErr w:type="spellEnd"/>
          </w:p>
        </w:tc>
        <w:tc>
          <w:tcPr>
            <w:tcW w:w="856" w:type="pct"/>
            <w:vAlign w:val="center"/>
          </w:tcPr>
          <w:p w14:paraId="355CC596" w14:textId="0C638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існування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91" w:type="pct"/>
            <w:vAlign w:val="center"/>
          </w:tcPr>
          <w:p w14:paraId="4314E4F5" w14:textId="50189AC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: шлях до файлу</w:t>
            </w:r>
          </w:p>
        </w:tc>
        <w:tc>
          <w:tcPr>
            <w:tcW w:w="662" w:type="pct"/>
            <w:vAlign w:val="center"/>
          </w:tcPr>
          <w:p w14:paraId="13A06033" w14:textId="6A5C8EF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8" w:type="pct"/>
            <w:vAlign w:val="center"/>
          </w:tcPr>
          <w:p w14:paraId="0A974C2A" w14:textId="32C3EC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4F151081" w14:textId="77777777" w:rsidTr="000450F0">
        <w:trPr>
          <w:cantSplit/>
        </w:trPr>
        <w:tc>
          <w:tcPr>
            <w:tcW w:w="248" w:type="pct"/>
            <w:vAlign w:val="center"/>
          </w:tcPr>
          <w:p w14:paraId="2A178882" w14:textId="214C2B3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2" w:type="pct"/>
            <w:vAlign w:val="center"/>
          </w:tcPr>
          <w:p w14:paraId="63DC9ECB" w14:textId="0223E65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Random</w:t>
            </w:r>
            <w:proofErr w:type="spellEnd"/>
          </w:p>
        </w:tc>
        <w:tc>
          <w:tcPr>
            <w:tcW w:w="1103" w:type="pct"/>
            <w:vAlign w:val="center"/>
          </w:tcPr>
          <w:p w14:paraId="21C4BB19" w14:textId="3648FC1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Next</w:t>
            </w:r>
          </w:p>
        </w:tc>
        <w:tc>
          <w:tcPr>
            <w:tcW w:w="856" w:type="pct"/>
            <w:vAlign w:val="center"/>
          </w:tcPr>
          <w:p w14:paraId="134A7066" w14:textId="3B2291D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Гене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випадкового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числа</w:t>
            </w:r>
          </w:p>
        </w:tc>
        <w:tc>
          <w:tcPr>
            <w:tcW w:w="791" w:type="pct"/>
            <w:vAlign w:val="center"/>
          </w:tcPr>
          <w:p w14:paraId="29C6A304" w14:textId="375E1A1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maxValue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максимальне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виключно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662" w:type="pct"/>
            <w:vAlign w:val="center"/>
          </w:tcPr>
          <w:p w14:paraId="44689F81" w14:textId="301C92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випадкове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число від 0 до maxValue-1</w:t>
            </w:r>
          </w:p>
        </w:tc>
        <w:tc>
          <w:tcPr>
            <w:tcW w:w="758" w:type="pct"/>
            <w:vAlign w:val="center"/>
          </w:tcPr>
          <w:p w14:paraId="7CBBE38A" w14:textId="532327D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A04AA7" w:rsidRPr="008E58BD" w14:paraId="0291198C" w14:textId="77777777" w:rsidTr="000450F0">
        <w:trPr>
          <w:cantSplit/>
        </w:trPr>
        <w:tc>
          <w:tcPr>
            <w:tcW w:w="248" w:type="pct"/>
            <w:vAlign w:val="center"/>
          </w:tcPr>
          <w:p w14:paraId="549CB3D3" w14:textId="06BC62B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2" w:type="pct"/>
            <w:vAlign w:val="center"/>
          </w:tcPr>
          <w:p w14:paraId="1AAB7E85" w14:textId="0423A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StreamWriter</w:t>
            </w:r>
            <w:proofErr w:type="spellEnd"/>
          </w:p>
        </w:tc>
        <w:tc>
          <w:tcPr>
            <w:tcW w:w="1103" w:type="pct"/>
            <w:vAlign w:val="center"/>
          </w:tcPr>
          <w:p w14:paraId="40217820" w14:textId="65CD89C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Write</w:t>
            </w:r>
            <w:proofErr w:type="spellEnd"/>
          </w:p>
        </w:tc>
        <w:tc>
          <w:tcPr>
            <w:tcW w:w="856" w:type="pct"/>
            <w:vAlign w:val="center"/>
          </w:tcPr>
          <w:p w14:paraId="5F0A4C39" w14:textId="192B628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Запис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тексту у файл</w:t>
            </w:r>
          </w:p>
        </w:tc>
        <w:tc>
          <w:tcPr>
            <w:tcW w:w="791" w:type="pct"/>
            <w:vAlign w:val="center"/>
          </w:tcPr>
          <w:p w14:paraId="291B166D" w14:textId="306F70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text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текст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запису</w:t>
            </w:r>
            <w:proofErr w:type="spellEnd"/>
          </w:p>
        </w:tc>
        <w:tc>
          <w:tcPr>
            <w:tcW w:w="662" w:type="pct"/>
            <w:vAlign w:val="center"/>
          </w:tcPr>
          <w:p w14:paraId="0F3826C5" w14:textId="3E31D1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8" w:type="pct"/>
            <w:vAlign w:val="center"/>
          </w:tcPr>
          <w:p w14:paraId="78341EDE" w14:textId="184DE9B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</w:tbl>
    <w:p w14:paraId="3252E450" w14:textId="692463F9" w:rsidR="00A04AA7" w:rsidRDefault="00A04AA7">
      <w:r>
        <w:br w:type="page"/>
      </w:r>
    </w:p>
    <w:p w14:paraId="341C37B3" w14:textId="563734A4" w:rsidR="00A04AA7" w:rsidRPr="00A563CF" w:rsidRDefault="00A04AA7" w:rsidP="00A04AA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174"/>
        <w:gridCol w:w="1689"/>
        <w:gridCol w:w="1417"/>
        <w:gridCol w:w="1448"/>
        <w:gridCol w:w="1492"/>
      </w:tblGrid>
      <w:tr w:rsidR="00A04AA7" w:rsidRPr="008E58BD" w14:paraId="7C085232" w14:textId="77777777" w:rsidTr="000450F0">
        <w:trPr>
          <w:cantSplit/>
        </w:trPr>
        <w:tc>
          <w:tcPr>
            <w:tcW w:w="247" w:type="pct"/>
            <w:vAlign w:val="center"/>
          </w:tcPr>
          <w:p w14:paraId="0896F3F5" w14:textId="0E89472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219B3E1" w14:textId="437C3D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03" w:type="pct"/>
            <w:vAlign w:val="center"/>
          </w:tcPr>
          <w:p w14:paraId="4F168937" w14:textId="10477B8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7" w:type="pct"/>
            <w:vAlign w:val="center"/>
          </w:tcPr>
          <w:p w14:paraId="2E9AF1F3" w14:textId="476267B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19" w:type="pct"/>
            <w:vAlign w:val="center"/>
          </w:tcPr>
          <w:p w14:paraId="0940D17F" w14:textId="60FF34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35" w:type="pct"/>
            <w:vAlign w:val="center"/>
          </w:tcPr>
          <w:p w14:paraId="16B19CED" w14:textId="576C1AF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36DDF4E2" w14:textId="30DAC9C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6B91795" w14:textId="77777777" w:rsidTr="000450F0">
        <w:trPr>
          <w:cantSplit/>
        </w:trPr>
        <w:tc>
          <w:tcPr>
            <w:tcW w:w="247" w:type="pct"/>
            <w:vAlign w:val="center"/>
          </w:tcPr>
          <w:p w14:paraId="7276A1EF" w14:textId="000C4C8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2" w:type="pct"/>
            <w:vAlign w:val="center"/>
          </w:tcPr>
          <w:p w14:paraId="4C2F48B5" w14:textId="72DFB2B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StreamWriter</w:t>
            </w:r>
            <w:proofErr w:type="spellEnd"/>
          </w:p>
        </w:tc>
        <w:tc>
          <w:tcPr>
            <w:tcW w:w="1103" w:type="pct"/>
            <w:vAlign w:val="center"/>
          </w:tcPr>
          <w:p w14:paraId="4D051D65" w14:textId="0AD8567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WriteLine</w:t>
            </w:r>
            <w:proofErr w:type="spellEnd"/>
          </w:p>
        </w:tc>
        <w:tc>
          <w:tcPr>
            <w:tcW w:w="857" w:type="pct"/>
            <w:vAlign w:val="center"/>
          </w:tcPr>
          <w:p w14:paraId="58459D22" w14:textId="205DC2C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Запис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тексту у файл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еходом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19" w:type="pct"/>
            <w:vAlign w:val="center"/>
          </w:tcPr>
          <w:p w14:paraId="01A9FB58" w14:textId="4FF1786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text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текст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запису</w:t>
            </w:r>
            <w:proofErr w:type="spellEnd"/>
          </w:p>
        </w:tc>
        <w:tc>
          <w:tcPr>
            <w:tcW w:w="735" w:type="pct"/>
            <w:vAlign w:val="center"/>
          </w:tcPr>
          <w:p w14:paraId="711C1836" w14:textId="7DA61D7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5DD9C721" w14:textId="68C4D0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2D451877" w14:textId="77777777" w:rsidTr="000450F0">
        <w:trPr>
          <w:cantSplit/>
        </w:trPr>
        <w:tc>
          <w:tcPr>
            <w:tcW w:w="247" w:type="pct"/>
            <w:vAlign w:val="center"/>
          </w:tcPr>
          <w:p w14:paraId="3B323164" w14:textId="618EAE7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2" w:type="pct"/>
            <w:vAlign w:val="center"/>
          </w:tcPr>
          <w:p w14:paraId="0F9D9BE7" w14:textId="39C7094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Parallel</w:t>
            </w:r>
            <w:proofErr w:type="spellEnd"/>
          </w:p>
        </w:tc>
        <w:tc>
          <w:tcPr>
            <w:tcW w:w="1103" w:type="pct"/>
            <w:vAlign w:val="center"/>
          </w:tcPr>
          <w:p w14:paraId="2C72A6D7" w14:textId="23BCD0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ForEach</w:t>
            </w:r>
            <w:proofErr w:type="spellEnd"/>
          </w:p>
        </w:tc>
        <w:tc>
          <w:tcPr>
            <w:tcW w:w="857" w:type="pct"/>
            <w:vAlign w:val="center"/>
          </w:tcPr>
          <w:p w14:paraId="4577493E" w14:textId="2BB18D7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алельне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кожного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</w:p>
        </w:tc>
        <w:tc>
          <w:tcPr>
            <w:tcW w:w="719" w:type="pct"/>
            <w:vAlign w:val="center"/>
          </w:tcPr>
          <w:p w14:paraId="0C419FC6" w14:textId="7E8DE2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source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body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кожного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</w:p>
        </w:tc>
        <w:tc>
          <w:tcPr>
            <w:tcW w:w="735" w:type="pct"/>
            <w:vAlign w:val="center"/>
          </w:tcPr>
          <w:p w14:paraId="4C9B3703" w14:textId="242D13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99A3DE3" w14:textId="7043B2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System.Threading.Tasks</w:t>
            </w:r>
            <w:proofErr w:type="spellEnd"/>
          </w:p>
        </w:tc>
      </w:tr>
      <w:tr w:rsidR="00A04AA7" w:rsidRPr="008E58BD" w14:paraId="11CC166A" w14:textId="77777777" w:rsidTr="000450F0">
        <w:trPr>
          <w:cantSplit/>
        </w:trPr>
        <w:tc>
          <w:tcPr>
            <w:tcW w:w="247" w:type="pct"/>
            <w:vAlign w:val="center"/>
          </w:tcPr>
          <w:p w14:paraId="2048804D" w14:textId="701941B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2" w:type="pct"/>
            <w:vAlign w:val="center"/>
          </w:tcPr>
          <w:p w14:paraId="186ED2C5" w14:textId="13FB2A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ObservableCollection</w:t>
            </w:r>
            <w:proofErr w:type="spellEnd"/>
          </w:p>
        </w:tc>
        <w:tc>
          <w:tcPr>
            <w:tcW w:w="1103" w:type="pct"/>
            <w:vAlign w:val="center"/>
          </w:tcPr>
          <w:p w14:paraId="6E9881A7" w14:textId="259497F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6BB2E10F" w14:textId="509592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сповіщенням</w:t>
            </w:r>
            <w:proofErr w:type="spellEnd"/>
          </w:p>
        </w:tc>
        <w:tc>
          <w:tcPr>
            <w:tcW w:w="719" w:type="pct"/>
            <w:vAlign w:val="center"/>
          </w:tcPr>
          <w:p w14:paraId="4870E892" w14:textId="1521265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2E970713" w14:textId="33C7BC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2F73C2A" w14:textId="109D3A9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  <w:proofErr w:type="spellEnd"/>
          </w:p>
        </w:tc>
      </w:tr>
      <w:tr w:rsidR="00A04AA7" w:rsidRPr="008E58BD" w14:paraId="02432D09" w14:textId="77777777" w:rsidTr="000450F0">
        <w:trPr>
          <w:cantSplit/>
        </w:trPr>
        <w:tc>
          <w:tcPr>
            <w:tcW w:w="247" w:type="pct"/>
            <w:vAlign w:val="center"/>
          </w:tcPr>
          <w:p w14:paraId="52F8A631" w14:textId="7ADDB0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2" w:type="pct"/>
            <w:vAlign w:val="center"/>
          </w:tcPr>
          <w:p w14:paraId="280C8663" w14:textId="25CC3C6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ObservableCollection</w:t>
            </w:r>
            <w:proofErr w:type="spellEnd"/>
          </w:p>
        </w:tc>
        <w:tc>
          <w:tcPr>
            <w:tcW w:w="1103" w:type="pct"/>
            <w:vAlign w:val="center"/>
          </w:tcPr>
          <w:p w14:paraId="038C3C9D" w14:textId="2735905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7" w:type="pct"/>
            <w:vAlign w:val="center"/>
          </w:tcPr>
          <w:p w14:paraId="35FE12CD" w14:textId="4CEEFC1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Очищення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сповіщенням</w:t>
            </w:r>
            <w:proofErr w:type="spellEnd"/>
          </w:p>
        </w:tc>
        <w:tc>
          <w:tcPr>
            <w:tcW w:w="719" w:type="pct"/>
            <w:vAlign w:val="center"/>
          </w:tcPr>
          <w:p w14:paraId="6F240C0D" w14:textId="07492D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735" w:type="pct"/>
            <w:vAlign w:val="center"/>
          </w:tcPr>
          <w:p w14:paraId="54EF36CC" w14:textId="1D696E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816157C" w14:textId="70B4C6F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  <w:proofErr w:type="spellEnd"/>
          </w:p>
        </w:tc>
      </w:tr>
      <w:tr w:rsidR="00A04AA7" w:rsidRPr="008E58BD" w14:paraId="49D185F4" w14:textId="77777777" w:rsidTr="000450F0">
        <w:trPr>
          <w:cantSplit/>
        </w:trPr>
        <w:tc>
          <w:tcPr>
            <w:tcW w:w="247" w:type="pct"/>
            <w:vAlign w:val="center"/>
          </w:tcPr>
          <w:p w14:paraId="2A46BBC8" w14:textId="6242771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2" w:type="pct"/>
            <w:vAlign w:val="center"/>
          </w:tcPr>
          <w:p w14:paraId="769E9F53" w14:textId="2ADF29B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3E5331C8" w14:textId="4E4EF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18A99E99" w14:textId="472F65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до списку</w:t>
            </w:r>
          </w:p>
        </w:tc>
        <w:tc>
          <w:tcPr>
            <w:tcW w:w="719" w:type="pct"/>
            <w:vAlign w:val="center"/>
          </w:tcPr>
          <w:p w14:paraId="3E361E5C" w14:textId="0058F2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3D3793E7" w14:textId="6F5CE00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1831CEA6" w14:textId="590AAB0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A04AA7" w:rsidRPr="008E58BD" w14:paraId="17B67091" w14:textId="77777777" w:rsidTr="000450F0">
        <w:trPr>
          <w:cantSplit/>
        </w:trPr>
        <w:tc>
          <w:tcPr>
            <w:tcW w:w="247" w:type="pct"/>
            <w:vAlign w:val="center"/>
          </w:tcPr>
          <w:p w14:paraId="53A08521" w14:textId="095129C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2" w:type="pct"/>
            <w:vAlign w:val="center"/>
          </w:tcPr>
          <w:p w14:paraId="5020206C" w14:textId="09BB99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7B88BC7A" w14:textId="7D0222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OrderBy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OrderByDescending</w:t>
            </w:r>
            <w:proofErr w:type="spellEnd"/>
          </w:p>
        </w:tc>
        <w:tc>
          <w:tcPr>
            <w:tcW w:w="857" w:type="pct"/>
            <w:vAlign w:val="center"/>
          </w:tcPr>
          <w:p w14:paraId="47B38E14" w14:textId="2D2EE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списку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вказаним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ієм</w:t>
            </w:r>
            <w:proofErr w:type="spellEnd"/>
          </w:p>
        </w:tc>
        <w:tc>
          <w:tcPr>
            <w:tcW w:w="719" w:type="pct"/>
            <w:vAlign w:val="center"/>
          </w:tcPr>
          <w:p w14:paraId="4E5E758C" w14:textId="1B24DD1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keySelector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функція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ключа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  <w:proofErr w:type="spellEnd"/>
          </w:p>
        </w:tc>
        <w:tc>
          <w:tcPr>
            <w:tcW w:w="735" w:type="pct"/>
            <w:vAlign w:val="center"/>
          </w:tcPr>
          <w:p w14:paraId="18D0655C" w14:textId="5074B15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IOrderedEnumerable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&lt;T&gt;: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послідовність</w:t>
            </w:r>
            <w:proofErr w:type="spellEnd"/>
          </w:p>
        </w:tc>
        <w:tc>
          <w:tcPr>
            <w:tcW w:w="757" w:type="pct"/>
            <w:vAlign w:val="center"/>
          </w:tcPr>
          <w:p w14:paraId="0DCD4AAC" w14:textId="5FC2D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A04AA7" w:rsidRPr="008E58BD" w14:paraId="6D767F46" w14:textId="77777777" w:rsidTr="000450F0">
        <w:trPr>
          <w:cantSplit/>
        </w:trPr>
        <w:tc>
          <w:tcPr>
            <w:tcW w:w="247" w:type="pct"/>
            <w:vAlign w:val="center"/>
          </w:tcPr>
          <w:p w14:paraId="57DBEDA0" w14:textId="51B0424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582" w:type="pct"/>
            <w:vAlign w:val="center"/>
          </w:tcPr>
          <w:p w14:paraId="2B37FDE6" w14:textId="71EAF1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103" w:type="pct"/>
            <w:vAlign w:val="center"/>
          </w:tcPr>
          <w:p w14:paraId="1E14342D" w14:textId="5D319B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0822711A" w14:textId="532D9B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множини</w:t>
            </w:r>
            <w:proofErr w:type="spellEnd"/>
          </w:p>
        </w:tc>
        <w:tc>
          <w:tcPr>
            <w:tcW w:w="719" w:type="pct"/>
            <w:vAlign w:val="center"/>
          </w:tcPr>
          <w:p w14:paraId="2C59A240" w14:textId="17AFA5A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05B246BF" w14:textId="4873768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успішність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57" w:type="pct"/>
            <w:vAlign w:val="center"/>
          </w:tcPr>
          <w:p w14:paraId="2350CA88" w14:textId="1095DD2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</w:tbl>
    <w:p w14:paraId="656CE8D8" w14:textId="2F91FC5A" w:rsidR="001862D6" w:rsidRDefault="001862D6">
      <w:r>
        <w:br w:type="page"/>
      </w:r>
    </w:p>
    <w:p w14:paraId="0E8AE071" w14:textId="102C1D82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09CFB9DE" w14:textId="77777777" w:rsidTr="001862D6">
        <w:trPr>
          <w:cantSplit/>
        </w:trPr>
        <w:tc>
          <w:tcPr>
            <w:tcW w:w="247" w:type="pct"/>
            <w:vAlign w:val="center"/>
          </w:tcPr>
          <w:p w14:paraId="2A3528AF" w14:textId="140090B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4669D49" w14:textId="74BBC26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7FACDFF1" w14:textId="621E87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6182C5E" w14:textId="246A7E0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086AE9E5" w14:textId="146E6AD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089B9E35" w14:textId="0E2C2C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55110A94" w14:textId="2900DB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C45C0CE" w14:textId="77777777" w:rsidTr="001862D6">
        <w:trPr>
          <w:cantSplit/>
        </w:trPr>
        <w:tc>
          <w:tcPr>
            <w:tcW w:w="247" w:type="pct"/>
            <w:vAlign w:val="center"/>
          </w:tcPr>
          <w:p w14:paraId="44EFEF95" w14:textId="6050D92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2" w:type="pct"/>
            <w:vAlign w:val="center"/>
          </w:tcPr>
          <w:p w14:paraId="43C6F19C" w14:textId="18A8C1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025" w:type="pct"/>
            <w:vAlign w:val="center"/>
          </w:tcPr>
          <w:p w14:paraId="422FB647" w14:textId="1D192A5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Contains</w:t>
            </w:r>
            <w:proofErr w:type="spellEnd"/>
          </w:p>
        </w:tc>
        <w:tc>
          <w:tcPr>
            <w:tcW w:w="852" w:type="pct"/>
            <w:vAlign w:val="center"/>
          </w:tcPr>
          <w:p w14:paraId="3B709C02" w14:textId="6FD050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наявності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множині</w:t>
            </w:r>
            <w:proofErr w:type="spellEnd"/>
          </w:p>
        </w:tc>
        <w:tc>
          <w:tcPr>
            <w:tcW w:w="731" w:type="pct"/>
            <w:vAlign w:val="center"/>
          </w:tcPr>
          <w:p w14:paraId="6A1DC6E0" w14:textId="777B9F4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  <w:vAlign w:val="center"/>
          </w:tcPr>
          <w:p w14:paraId="13636A87" w14:textId="64B3ED7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  <w:vAlign w:val="center"/>
          </w:tcPr>
          <w:p w14:paraId="67FA66C7" w14:textId="0248D60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1862D6" w:rsidRPr="008E58BD" w14:paraId="5E1479FA" w14:textId="77777777" w:rsidTr="001862D6">
        <w:trPr>
          <w:cantSplit/>
        </w:trPr>
        <w:tc>
          <w:tcPr>
            <w:tcW w:w="247" w:type="pct"/>
            <w:vAlign w:val="center"/>
          </w:tcPr>
          <w:p w14:paraId="0FCDA5AE" w14:textId="3F46A01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582" w:type="pct"/>
            <w:vAlign w:val="center"/>
          </w:tcPr>
          <w:p w14:paraId="5F59B86F" w14:textId="1378168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025" w:type="pct"/>
            <w:vAlign w:val="center"/>
          </w:tcPr>
          <w:p w14:paraId="10056B52" w14:textId="010616A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2" w:type="pct"/>
            <w:vAlign w:val="center"/>
          </w:tcPr>
          <w:p w14:paraId="3AF2D8F8" w14:textId="61A019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Очищення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множини</w:t>
            </w:r>
            <w:proofErr w:type="spellEnd"/>
          </w:p>
        </w:tc>
        <w:tc>
          <w:tcPr>
            <w:tcW w:w="731" w:type="pct"/>
            <w:vAlign w:val="center"/>
          </w:tcPr>
          <w:p w14:paraId="117A7412" w14:textId="55FB4D4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21C37F14" w14:textId="24CF647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63EEE001" w14:textId="434E2F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1862D6" w:rsidRPr="008E58BD" w14:paraId="5AA347B1" w14:textId="77777777" w:rsidTr="001862D6">
        <w:trPr>
          <w:cantSplit/>
        </w:trPr>
        <w:tc>
          <w:tcPr>
            <w:tcW w:w="247" w:type="pct"/>
            <w:vAlign w:val="center"/>
          </w:tcPr>
          <w:p w14:paraId="0F04E17E" w14:textId="2989CE2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2" w:type="pct"/>
            <w:vAlign w:val="center"/>
          </w:tcPr>
          <w:p w14:paraId="494B4DFA" w14:textId="26B5C6D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68FB5A4B" w14:textId="269A1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FirstOrDefault</w:t>
            </w:r>
            <w:proofErr w:type="spellEnd"/>
          </w:p>
        </w:tc>
        <w:tc>
          <w:tcPr>
            <w:tcW w:w="852" w:type="pct"/>
            <w:vAlign w:val="center"/>
          </w:tcPr>
          <w:p w14:paraId="0DC3CD5C" w14:textId="450CF4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Пошук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відповідає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умові</w:t>
            </w:r>
            <w:proofErr w:type="spellEnd"/>
          </w:p>
        </w:tc>
        <w:tc>
          <w:tcPr>
            <w:tcW w:w="731" w:type="pct"/>
            <w:vAlign w:val="center"/>
          </w:tcPr>
          <w:p w14:paraId="2BA9FB4B" w14:textId="2D25C8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пошуку</w:t>
            </w:r>
            <w:proofErr w:type="spellEnd"/>
          </w:p>
        </w:tc>
        <w:tc>
          <w:tcPr>
            <w:tcW w:w="806" w:type="pct"/>
            <w:vAlign w:val="center"/>
          </w:tcPr>
          <w:p w14:paraId="331A40EB" w14:textId="750AEDA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замовчуванням</w:t>
            </w:r>
            <w:proofErr w:type="spellEnd"/>
          </w:p>
        </w:tc>
        <w:tc>
          <w:tcPr>
            <w:tcW w:w="757" w:type="pct"/>
            <w:vAlign w:val="center"/>
          </w:tcPr>
          <w:p w14:paraId="11393497" w14:textId="1DCD51C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4F6F9A2C" w14:textId="77777777" w:rsidTr="001862D6">
        <w:trPr>
          <w:cantSplit/>
        </w:trPr>
        <w:tc>
          <w:tcPr>
            <w:tcW w:w="247" w:type="pct"/>
            <w:vAlign w:val="center"/>
          </w:tcPr>
          <w:p w14:paraId="3E371639" w14:textId="68C7B6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2" w:type="pct"/>
            <w:vAlign w:val="center"/>
          </w:tcPr>
          <w:p w14:paraId="625C5BE0" w14:textId="509F303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0C3D920B" w14:textId="0609899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Any</w:t>
            </w:r>
            <w:proofErr w:type="spellEnd"/>
          </w:p>
        </w:tc>
        <w:tc>
          <w:tcPr>
            <w:tcW w:w="852" w:type="pct"/>
            <w:vAlign w:val="center"/>
          </w:tcPr>
          <w:p w14:paraId="31187887" w14:textId="73BB9F7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наявності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відповідають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умові</w:t>
            </w:r>
            <w:proofErr w:type="spellEnd"/>
          </w:p>
        </w:tc>
        <w:tc>
          <w:tcPr>
            <w:tcW w:w="731" w:type="pct"/>
            <w:vAlign w:val="center"/>
          </w:tcPr>
          <w:p w14:paraId="12D4A64B" w14:textId="3CB9C2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  <w:vAlign w:val="center"/>
          </w:tcPr>
          <w:p w14:paraId="02FC3728" w14:textId="06AAECF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  <w:vAlign w:val="center"/>
          </w:tcPr>
          <w:p w14:paraId="20DCBDF1" w14:textId="1615E0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098619F9" w14:textId="77777777" w:rsidTr="001862D6">
        <w:trPr>
          <w:cantSplit/>
        </w:trPr>
        <w:tc>
          <w:tcPr>
            <w:tcW w:w="247" w:type="pct"/>
            <w:vAlign w:val="center"/>
          </w:tcPr>
          <w:p w14:paraId="321FCD4E" w14:textId="603F30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2" w:type="pct"/>
            <w:vAlign w:val="center"/>
          </w:tcPr>
          <w:p w14:paraId="0913FC83" w14:textId="732ACF5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5ECAD287" w14:textId="4C60BFA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Where</w:t>
            </w:r>
            <w:proofErr w:type="spellEnd"/>
          </w:p>
        </w:tc>
        <w:tc>
          <w:tcPr>
            <w:tcW w:w="852" w:type="pct"/>
            <w:vAlign w:val="center"/>
          </w:tcPr>
          <w:p w14:paraId="25FB73F0" w14:textId="6E7E48F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умовою</w:t>
            </w:r>
            <w:proofErr w:type="spellEnd"/>
          </w:p>
        </w:tc>
        <w:tc>
          <w:tcPr>
            <w:tcW w:w="731" w:type="pct"/>
            <w:vAlign w:val="center"/>
          </w:tcPr>
          <w:p w14:paraId="3A9B916F" w14:textId="2138523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ації</w:t>
            </w:r>
            <w:proofErr w:type="spellEnd"/>
          </w:p>
        </w:tc>
        <w:tc>
          <w:tcPr>
            <w:tcW w:w="806" w:type="pct"/>
            <w:vAlign w:val="center"/>
          </w:tcPr>
          <w:p w14:paraId="7D272198" w14:textId="0CABC3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IEnumerable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&lt;T&gt;: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ована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колекція</w:t>
            </w:r>
            <w:proofErr w:type="spellEnd"/>
          </w:p>
        </w:tc>
        <w:tc>
          <w:tcPr>
            <w:tcW w:w="757" w:type="pct"/>
            <w:vAlign w:val="center"/>
          </w:tcPr>
          <w:p w14:paraId="6140AEFD" w14:textId="4A9D9AA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2E5C8EA8" w14:textId="77777777" w:rsidTr="001862D6">
        <w:trPr>
          <w:cantSplit/>
        </w:trPr>
        <w:tc>
          <w:tcPr>
            <w:tcW w:w="247" w:type="pct"/>
            <w:vAlign w:val="center"/>
          </w:tcPr>
          <w:p w14:paraId="50B95E3E" w14:textId="1B43A64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2" w:type="pct"/>
            <w:vAlign w:val="center"/>
          </w:tcPr>
          <w:p w14:paraId="726157EC" w14:textId="0D4DE96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DispatcherTimer</w:t>
            </w:r>
            <w:proofErr w:type="spellEnd"/>
          </w:p>
        </w:tc>
        <w:tc>
          <w:tcPr>
            <w:tcW w:w="1025" w:type="pct"/>
            <w:vAlign w:val="center"/>
          </w:tcPr>
          <w:p w14:paraId="1B76EC0D" w14:textId="0100BD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</w:t>
            </w:r>
          </w:p>
        </w:tc>
        <w:tc>
          <w:tcPr>
            <w:tcW w:w="852" w:type="pct"/>
            <w:vAlign w:val="center"/>
          </w:tcPr>
          <w:p w14:paraId="3C4A772E" w14:textId="79F4F4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Запуск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  <w:vAlign w:val="center"/>
          </w:tcPr>
          <w:p w14:paraId="0FCAEBFE" w14:textId="315DF1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76CC1F4D" w14:textId="7C0AF07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0FD9B760" w14:textId="4AB7A79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8E58BD" w14:paraId="4C03EF17" w14:textId="77777777" w:rsidTr="001862D6">
        <w:trPr>
          <w:cantSplit/>
        </w:trPr>
        <w:tc>
          <w:tcPr>
            <w:tcW w:w="247" w:type="pct"/>
            <w:vAlign w:val="center"/>
          </w:tcPr>
          <w:p w14:paraId="35D904AF" w14:textId="02A4F71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2" w:type="pct"/>
            <w:vAlign w:val="center"/>
          </w:tcPr>
          <w:p w14:paraId="61956EE9" w14:textId="0DA7FFC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DispatcherTimer</w:t>
            </w:r>
            <w:proofErr w:type="spellEnd"/>
          </w:p>
        </w:tc>
        <w:tc>
          <w:tcPr>
            <w:tcW w:w="1025" w:type="pct"/>
            <w:vAlign w:val="center"/>
          </w:tcPr>
          <w:p w14:paraId="3CCCC978" w14:textId="010C47A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Stop</w:t>
            </w:r>
          </w:p>
        </w:tc>
        <w:tc>
          <w:tcPr>
            <w:tcW w:w="852" w:type="pct"/>
            <w:vAlign w:val="center"/>
          </w:tcPr>
          <w:p w14:paraId="1759DEDB" w14:textId="68D0C6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Зупинка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  <w:vAlign w:val="center"/>
          </w:tcPr>
          <w:p w14:paraId="6DC73E5D" w14:textId="6339E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0FB06894" w14:textId="3EE50AE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DA8B3BA" w14:textId="73DF710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8E58BD" w14:paraId="283B6B1E" w14:textId="77777777" w:rsidTr="001862D6">
        <w:trPr>
          <w:cantSplit/>
        </w:trPr>
        <w:tc>
          <w:tcPr>
            <w:tcW w:w="247" w:type="pct"/>
            <w:vAlign w:val="center"/>
          </w:tcPr>
          <w:p w14:paraId="54B6E5A9" w14:textId="5DFF9C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2" w:type="pct"/>
            <w:vAlign w:val="center"/>
          </w:tcPr>
          <w:p w14:paraId="079555FF" w14:textId="321F7E9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Math</w:t>
            </w:r>
            <w:proofErr w:type="spellEnd"/>
          </w:p>
        </w:tc>
        <w:tc>
          <w:tcPr>
            <w:tcW w:w="1025" w:type="pct"/>
            <w:vAlign w:val="center"/>
          </w:tcPr>
          <w:p w14:paraId="0710C3B3" w14:textId="7D47837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Abs</w:t>
            </w:r>
            <w:proofErr w:type="spellEnd"/>
          </w:p>
        </w:tc>
        <w:tc>
          <w:tcPr>
            <w:tcW w:w="852" w:type="pct"/>
            <w:vAlign w:val="center"/>
          </w:tcPr>
          <w:p w14:paraId="29305603" w14:textId="037A02F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абсолютного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числа</w:t>
            </w:r>
          </w:p>
        </w:tc>
        <w:tc>
          <w:tcPr>
            <w:tcW w:w="731" w:type="pct"/>
            <w:vAlign w:val="center"/>
          </w:tcPr>
          <w:p w14:paraId="3E607C78" w14:textId="1D9E54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числове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  <w:vAlign w:val="center"/>
          </w:tcPr>
          <w:p w14:paraId="1693D718" w14:textId="5E275E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numeric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абсолютне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757" w:type="pct"/>
            <w:vAlign w:val="center"/>
          </w:tcPr>
          <w:p w14:paraId="40AF82D8" w14:textId="2772E93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5F86A6D7" w14:textId="4BBB7646" w:rsidR="001862D6" w:rsidRDefault="001862D6">
      <w:r>
        <w:br w:type="page"/>
      </w:r>
    </w:p>
    <w:p w14:paraId="71B5320B" w14:textId="4FB2B8DD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6D7A2BFC" w14:textId="77777777" w:rsidTr="001862D6">
        <w:trPr>
          <w:cantSplit/>
        </w:trPr>
        <w:tc>
          <w:tcPr>
            <w:tcW w:w="247" w:type="pct"/>
            <w:vAlign w:val="center"/>
          </w:tcPr>
          <w:p w14:paraId="2B1D91F6" w14:textId="261DED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875664F" w14:textId="6539F31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3AE29ECF" w14:textId="7B30D7E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2F32C94" w14:textId="1C6E59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6601DC91" w14:textId="10C1569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7077865B" w14:textId="3802C3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346A4F8A" w14:textId="3CA2B9B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7B3F221" w14:textId="77777777" w:rsidTr="00A563CF">
        <w:trPr>
          <w:cantSplit/>
        </w:trPr>
        <w:tc>
          <w:tcPr>
            <w:tcW w:w="247" w:type="pct"/>
          </w:tcPr>
          <w:p w14:paraId="0F812385" w14:textId="7E68F73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2" w:type="pct"/>
          </w:tcPr>
          <w:p w14:paraId="683C5F9C" w14:textId="1BE18AF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Math</w:t>
            </w:r>
            <w:proofErr w:type="spellEnd"/>
          </w:p>
        </w:tc>
        <w:tc>
          <w:tcPr>
            <w:tcW w:w="1025" w:type="pct"/>
          </w:tcPr>
          <w:p w14:paraId="6F2CC9A6" w14:textId="369E162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Sign</w:t>
            </w:r>
            <w:proofErr w:type="spellEnd"/>
          </w:p>
        </w:tc>
        <w:tc>
          <w:tcPr>
            <w:tcW w:w="852" w:type="pct"/>
          </w:tcPr>
          <w:p w14:paraId="2440C750" w14:textId="5D6E6D9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знаку числа</w:t>
            </w:r>
          </w:p>
        </w:tc>
        <w:tc>
          <w:tcPr>
            <w:tcW w:w="731" w:type="pct"/>
          </w:tcPr>
          <w:p w14:paraId="642B1204" w14:textId="3A5BE5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числове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</w:tcPr>
          <w:p w14:paraId="635F0801" w14:textId="72931B5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: -1, 0 або 1</w:t>
            </w:r>
          </w:p>
        </w:tc>
        <w:tc>
          <w:tcPr>
            <w:tcW w:w="757" w:type="pct"/>
          </w:tcPr>
          <w:p w14:paraId="4FC3056C" w14:textId="108C98D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1C2E037" w14:textId="77777777" w:rsidTr="00A563CF">
        <w:trPr>
          <w:cantSplit/>
        </w:trPr>
        <w:tc>
          <w:tcPr>
            <w:tcW w:w="247" w:type="pct"/>
          </w:tcPr>
          <w:p w14:paraId="303E177A" w14:textId="7CCF7D6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2" w:type="pct"/>
          </w:tcPr>
          <w:p w14:paraId="59177C8F" w14:textId="3F0A3B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EventHandler</w:t>
            </w:r>
            <w:proofErr w:type="spellEnd"/>
          </w:p>
        </w:tc>
        <w:tc>
          <w:tcPr>
            <w:tcW w:w="1025" w:type="pct"/>
          </w:tcPr>
          <w:p w14:paraId="75126099" w14:textId="069F0C6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5D10C7F0" w14:textId="4D22BA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Виклик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731" w:type="pct"/>
          </w:tcPr>
          <w:p w14:paraId="67D333DA" w14:textId="47BCD4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sender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e: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806" w:type="pct"/>
          </w:tcPr>
          <w:p w14:paraId="2C792117" w14:textId="0274A37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3DF7429A" w14:textId="4FAFBB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755672C" w14:textId="77777777" w:rsidTr="00A563CF">
        <w:trPr>
          <w:cantSplit/>
        </w:trPr>
        <w:tc>
          <w:tcPr>
            <w:tcW w:w="247" w:type="pct"/>
          </w:tcPr>
          <w:p w14:paraId="1C6A7842" w14:textId="23ADDC3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2" w:type="pct"/>
          </w:tcPr>
          <w:p w14:paraId="3B942DCE" w14:textId="5FE4F8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3EAE09A8" w14:textId="6E200E4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IsNullOrEmpty</w:t>
            </w:r>
            <w:proofErr w:type="spellEnd"/>
          </w:p>
        </w:tc>
        <w:tc>
          <w:tcPr>
            <w:tcW w:w="852" w:type="pct"/>
          </w:tcPr>
          <w:p w14:paraId="35B5595C" w14:textId="0AD440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null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  <w:proofErr w:type="spellEnd"/>
          </w:p>
        </w:tc>
        <w:tc>
          <w:tcPr>
            <w:tcW w:w="731" w:type="pct"/>
          </w:tcPr>
          <w:p w14:paraId="0931E469" w14:textId="375ECD2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5A143648" w14:textId="36C0D8F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54735374" w14:textId="0E864B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1D772BAE" w14:textId="77777777" w:rsidTr="00A563CF">
        <w:trPr>
          <w:cantSplit/>
        </w:trPr>
        <w:tc>
          <w:tcPr>
            <w:tcW w:w="247" w:type="pct"/>
          </w:tcPr>
          <w:p w14:paraId="18D710F6" w14:textId="50FB00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2" w:type="pct"/>
          </w:tcPr>
          <w:p w14:paraId="0DB27753" w14:textId="48605D7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12986959" w14:textId="33ED98D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IsNullOrWhiteSpace</w:t>
            </w:r>
            <w:proofErr w:type="spellEnd"/>
          </w:p>
        </w:tc>
        <w:tc>
          <w:tcPr>
            <w:tcW w:w="852" w:type="pct"/>
          </w:tcPr>
          <w:p w14:paraId="7C0E25AA" w14:textId="58344F4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null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лише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обіли</w:t>
            </w:r>
            <w:proofErr w:type="spellEnd"/>
          </w:p>
        </w:tc>
        <w:tc>
          <w:tcPr>
            <w:tcW w:w="731" w:type="pct"/>
          </w:tcPr>
          <w:p w14:paraId="45C7DCA6" w14:textId="5111E7B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1F68A9BE" w14:textId="7C0FFF9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0D44A4E9" w14:textId="11E9632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3149CD1" w14:textId="77777777" w:rsidTr="00A563CF">
        <w:trPr>
          <w:cantSplit/>
        </w:trPr>
        <w:tc>
          <w:tcPr>
            <w:tcW w:w="247" w:type="pct"/>
          </w:tcPr>
          <w:p w14:paraId="55E45995" w14:textId="418DC3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2" w:type="pct"/>
          </w:tcPr>
          <w:p w14:paraId="344D87FD" w14:textId="768D55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1D66CD1A" w14:textId="272452F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Substring</w:t>
            </w:r>
            <w:proofErr w:type="spellEnd"/>
          </w:p>
        </w:tc>
        <w:tc>
          <w:tcPr>
            <w:tcW w:w="852" w:type="pct"/>
          </w:tcPr>
          <w:p w14:paraId="0BD73045" w14:textId="01FFC4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731" w:type="pct"/>
          </w:tcPr>
          <w:p w14:paraId="59638807" w14:textId="1266191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startIndex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початковий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length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довжина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опційно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806" w:type="pct"/>
          </w:tcPr>
          <w:p w14:paraId="5A6660E3" w14:textId="58627EE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57" w:type="pct"/>
          </w:tcPr>
          <w:p w14:paraId="249FD755" w14:textId="51D8B0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1953510" w14:textId="77777777" w:rsidTr="00A563CF">
        <w:trPr>
          <w:cantSplit/>
        </w:trPr>
        <w:tc>
          <w:tcPr>
            <w:tcW w:w="247" w:type="pct"/>
          </w:tcPr>
          <w:p w14:paraId="77BB578C" w14:textId="00E5450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2" w:type="pct"/>
          </w:tcPr>
          <w:p w14:paraId="691A82E1" w14:textId="7695BA2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391BD6AB" w14:textId="6913C5E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StartsWith</w:t>
            </w:r>
            <w:proofErr w:type="spellEnd"/>
          </w:p>
        </w:tc>
        <w:tc>
          <w:tcPr>
            <w:tcW w:w="852" w:type="pct"/>
          </w:tcPr>
          <w:p w14:paraId="7C072B4B" w14:textId="51446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початку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731" w:type="pct"/>
          </w:tcPr>
          <w:p w14:paraId="3A14DFE5" w14:textId="5F61732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4DDE3393" w14:textId="3896B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606D7102" w14:textId="3F52FB9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59BD59B" w14:textId="77777777" w:rsidTr="00A563CF">
        <w:trPr>
          <w:cantSplit/>
        </w:trPr>
        <w:tc>
          <w:tcPr>
            <w:tcW w:w="247" w:type="pct"/>
          </w:tcPr>
          <w:p w14:paraId="140D7E93" w14:textId="6D8AF8D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2" w:type="pct"/>
          </w:tcPr>
          <w:p w14:paraId="64BD93FC" w14:textId="07785A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025" w:type="pct"/>
          </w:tcPr>
          <w:p w14:paraId="57E3086E" w14:textId="2F3F005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GetType</w:t>
            </w:r>
            <w:proofErr w:type="spellEnd"/>
          </w:p>
        </w:tc>
        <w:tc>
          <w:tcPr>
            <w:tcW w:w="852" w:type="pct"/>
          </w:tcPr>
          <w:p w14:paraId="3BC754A7" w14:textId="53402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типу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об'єкта</w:t>
            </w:r>
            <w:proofErr w:type="spellEnd"/>
          </w:p>
        </w:tc>
        <w:tc>
          <w:tcPr>
            <w:tcW w:w="731" w:type="pct"/>
          </w:tcPr>
          <w:p w14:paraId="69076BB3" w14:textId="4C14B07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5CBB947B" w14:textId="50C264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Type: тип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об'єкта</w:t>
            </w:r>
            <w:proofErr w:type="spellEnd"/>
          </w:p>
        </w:tc>
        <w:tc>
          <w:tcPr>
            <w:tcW w:w="757" w:type="pct"/>
          </w:tcPr>
          <w:p w14:paraId="233C2673" w14:textId="4C928C7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5018619" w14:textId="77777777" w:rsidTr="00A563CF">
        <w:trPr>
          <w:cantSplit/>
        </w:trPr>
        <w:tc>
          <w:tcPr>
            <w:tcW w:w="247" w:type="pct"/>
          </w:tcPr>
          <w:p w14:paraId="4BD535F7" w14:textId="2D23DB9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2" w:type="pct"/>
          </w:tcPr>
          <w:p w14:paraId="4D842ED4" w14:textId="53AD182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Convert</w:t>
            </w:r>
            <w:proofErr w:type="spellEnd"/>
          </w:p>
        </w:tc>
        <w:tc>
          <w:tcPr>
            <w:tcW w:w="1025" w:type="pct"/>
          </w:tcPr>
          <w:p w14:paraId="63055CA5" w14:textId="3285B07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ToString</w:t>
            </w:r>
            <w:proofErr w:type="spellEnd"/>
          </w:p>
        </w:tc>
        <w:tc>
          <w:tcPr>
            <w:tcW w:w="852" w:type="pct"/>
          </w:tcPr>
          <w:p w14:paraId="5FC019C7" w14:textId="1CA4FA9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31" w:type="pct"/>
          </w:tcPr>
          <w:p w14:paraId="67A9E073" w14:textId="710EE80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тації</w:t>
            </w:r>
            <w:proofErr w:type="spellEnd"/>
          </w:p>
        </w:tc>
        <w:tc>
          <w:tcPr>
            <w:tcW w:w="806" w:type="pct"/>
          </w:tcPr>
          <w:p w14:paraId="7B1490F6" w14:textId="44675C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едставлення</w:t>
            </w:r>
            <w:proofErr w:type="spellEnd"/>
          </w:p>
        </w:tc>
        <w:tc>
          <w:tcPr>
            <w:tcW w:w="757" w:type="pct"/>
          </w:tcPr>
          <w:p w14:paraId="5F0A30DD" w14:textId="65C7230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48C9E0F4" w14:textId="7C618390" w:rsidR="001862D6" w:rsidRDefault="001862D6">
      <w:r>
        <w:br w:type="page"/>
      </w:r>
    </w:p>
    <w:p w14:paraId="44012479" w14:textId="70A07F8C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17A9088B" w14:textId="77777777" w:rsidTr="001862D6">
        <w:trPr>
          <w:cantSplit/>
        </w:trPr>
        <w:tc>
          <w:tcPr>
            <w:tcW w:w="247" w:type="pct"/>
            <w:vAlign w:val="center"/>
          </w:tcPr>
          <w:p w14:paraId="6833D383" w14:textId="3BEB5FA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7462427" w14:textId="4FC193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48E5C4A8" w14:textId="5051507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31B64EBA" w14:textId="2F67527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39F70C6A" w14:textId="5FE8DB2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55A405FD" w14:textId="570C302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0869FB1" w14:textId="467B1F0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2DE28EFC" w14:textId="77777777" w:rsidTr="00A563CF">
        <w:trPr>
          <w:cantSplit/>
        </w:trPr>
        <w:tc>
          <w:tcPr>
            <w:tcW w:w="247" w:type="pct"/>
          </w:tcPr>
          <w:p w14:paraId="080F4FAF" w14:textId="2398483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2" w:type="pct"/>
          </w:tcPr>
          <w:p w14:paraId="4E70AA77" w14:textId="24176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5348726B" w14:textId="304D8F8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SetRow</w:t>
            </w:r>
            <w:proofErr w:type="spellEnd"/>
          </w:p>
        </w:tc>
        <w:tc>
          <w:tcPr>
            <w:tcW w:w="852" w:type="pct"/>
          </w:tcPr>
          <w:p w14:paraId="1D5A4EE3" w14:textId="7FBE82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сітці</w:t>
            </w:r>
            <w:proofErr w:type="spellEnd"/>
          </w:p>
        </w:tc>
        <w:tc>
          <w:tcPr>
            <w:tcW w:w="731" w:type="pct"/>
          </w:tcPr>
          <w:p w14:paraId="2C91100A" w14:textId="029F80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element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UI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806" w:type="pct"/>
          </w:tcPr>
          <w:p w14:paraId="5421249A" w14:textId="51AC8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1686010A" w14:textId="623A66F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System.Windows.Controls</w:t>
            </w:r>
            <w:proofErr w:type="spellEnd"/>
          </w:p>
        </w:tc>
      </w:tr>
      <w:tr w:rsidR="001862D6" w:rsidRPr="000450F0" w14:paraId="5425D5CD" w14:textId="77777777" w:rsidTr="00A563CF">
        <w:trPr>
          <w:cantSplit/>
        </w:trPr>
        <w:tc>
          <w:tcPr>
            <w:tcW w:w="247" w:type="pct"/>
          </w:tcPr>
          <w:p w14:paraId="03698F12" w14:textId="758D6D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2" w:type="pct"/>
          </w:tcPr>
          <w:p w14:paraId="03A25738" w14:textId="4DA012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05F8C33C" w14:textId="10E3798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SetColumn</w:t>
            </w:r>
            <w:proofErr w:type="spellEnd"/>
          </w:p>
        </w:tc>
        <w:tc>
          <w:tcPr>
            <w:tcW w:w="852" w:type="pct"/>
          </w:tcPr>
          <w:p w14:paraId="336677A4" w14:textId="01BA7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стовпця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сітці</w:t>
            </w:r>
            <w:proofErr w:type="spellEnd"/>
          </w:p>
        </w:tc>
        <w:tc>
          <w:tcPr>
            <w:tcW w:w="731" w:type="pct"/>
          </w:tcPr>
          <w:p w14:paraId="7D0893CF" w14:textId="68FD5D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element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UI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стовпця</w:t>
            </w:r>
            <w:proofErr w:type="spellEnd"/>
          </w:p>
        </w:tc>
        <w:tc>
          <w:tcPr>
            <w:tcW w:w="806" w:type="pct"/>
          </w:tcPr>
          <w:p w14:paraId="4D1B661B" w14:textId="5B03749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2F290808" w14:textId="2E9D62E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System.Windows.Controls</w:t>
            </w:r>
            <w:proofErr w:type="spellEnd"/>
          </w:p>
        </w:tc>
      </w:tr>
      <w:tr w:rsidR="001862D6" w:rsidRPr="000450F0" w14:paraId="0CF8FB2B" w14:textId="77777777" w:rsidTr="00A563CF">
        <w:trPr>
          <w:cantSplit/>
        </w:trPr>
        <w:tc>
          <w:tcPr>
            <w:tcW w:w="247" w:type="pct"/>
          </w:tcPr>
          <w:p w14:paraId="508BBE72" w14:textId="66E931A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2" w:type="pct"/>
          </w:tcPr>
          <w:p w14:paraId="1C160C55" w14:textId="1B21E0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OpenFileDialog</w:t>
            </w:r>
            <w:proofErr w:type="spellEnd"/>
          </w:p>
        </w:tc>
        <w:tc>
          <w:tcPr>
            <w:tcW w:w="1025" w:type="pct"/>
          </w:tcPr>
          <w:p w14:paraId="14E3E875" w14:textId="7DA5E8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ShowDialog</w:t>
            </w:r>
            <w:proofErr w:type="spellEnd"/>
          </w:p>
        </w:tc>
        <w:tc>
          <w:tcPr>
            <w:tcW w:w="852" w:type="pct"/>
          </w:tcPr>
          <w:p w14:paraId="0659803D" w14:textId="60BA62D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діалогу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31" w:type="pct"/>
          </w:tcPr>
          <w:p w14:paraId="32994C53" w14:textId="46101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3E11CD6A" w14:textId="376E87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?: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</w:p>
        </w:tc>
        <w:tc>
          <w:tcPr>
            <w:tcW w:w="757" w:type="pct"/>
          </w:tcPr>
          <w:p w14:paraId="4C023D5D" w14:textId="22AD09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EA13769" w14:textId="77777777" w:rsidTr="00A563CF">
        <w:trPr>
          <w:cantSplit/>
        </w:trPr>
        <w:tc>
          <w:tcPr>
            <w:tcW w:w="247" w:type="pct"/>
          </w:tcPr>
          <w:p w14:paraId="36538FE0" w14:textId="634E535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582" w:type="pct"/>
          </w:tcPr>
          <w:p w14:paraId="3EC344E3" w14:textId="4EE0F14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SaveFileDialog</w:t>
            </w:r>
            <w:proofErr w:type="spellEnd"/>
          </w:p>
        </w:tc>
        <w:tc>
          <w:tcPr>
            <w:tcW w:w="1025" w:type="pct"/>
          </w:tcPr>
          <w:p w14:paraId="6436A15D" w14:textId="2695DAA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ShowDialog</w:t>
            </w:r>
            <w:proofErr w:type="spellEnd"/>
          </w:p>
        </w:tc>
        <w:tc>
          <w:tcPr>
            <w:tcW w:w="852" w:type="pct"/>
          </w:tcPr>
          <w:p w14:paraId="1ED95204" w14:textId="3D07251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діалогу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збе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31" w:type="pct"/>
          </w:tcPr>
          <w:p w14:paraId="122C2624" w14:textId="0E1DC0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42BFFFE1" w14:textId="1FC391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?: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</w:p>
        </w:tc>
        <w:tc>
          <w:tcPr>
            <w:tcW w:w="757" w:type="pct"/>
          </w:tcPr>
          <w:p w14:paraId="5AC83B8B" w14:textId="4CA8934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31CD92F" w14:textId="77777777" w:rsidTr="00A563CF">
        <w:trPr>
          <w:cantSplit/>
        </w:trPr>
        <w:tc>
          <w:tcPr>
            <w:tcW w:w="247" w:type="pct"/>
          </w:tcPr>
          <w:p w14:paraId="1099795C" w14:textId="7A2749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582" w:type="pct"/>
          </w:tcPr>
          <w:p w14:paraId="6AD1847A" w14:textId="50325E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Border</w:t>
            </w:r>
            <w:proofErr w:type="spellEnd"/>
          </w:p>
        </w:tc>
        <w:tc>
          <w:tcPr>
            <w:tcW w:w="1025" w:type="pct"/>
          </w:tcPr>
          <w:p w14:paraId="02D43628" w14:textId="376D2D4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SetValue</w:t>
            </w:r>
            <w:proofErr w:type="spellEnd"/>
          </w:p>
        </w:tc>
        <w:tc>
          <w:tcPr>
            <w:tcW w:w="852" w:type="pct"/>
          </w:tcPr>
          <w:p w14:paraId="222E5D7F" w14:textId="726FE2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властивості</w:t>
            </w:r>
            <w:proofErr w:type="spellEnd"/>
          </w:p>
        </w:tc>
        <w:tc>
          <w:tcPr>
            <w:tcW w:w="731" w:type="pct"/>
          </w:tcPr>
          <w:p w14:paraId="67C5971F" w14:textId="4962676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dp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залежності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</w:tcPr>
          <w:p w14:paraId="224363C5" w14:textId="5F25E69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0E573870" w14:textId="4C0CC2B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1862D6" w:rsidRPr="000450F0" w14:paraId="3F31F6AA" w14:textId="77777777" w:rsidTr="00A563CF">
        <w:trPr>
          <w:cantSplit/>
        </w:trPr>
        <w:tc>
          <w:tcPr>
            <w:tcW w:w="247" w:type="pct"/>
          </w:tcPr>
          <w:p w14:paraId="2F19C74B" w14:textId="2097C53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582" w:type="pct"/>
          </w:tcPr>
          <w:p w14:paraId="0AFF610A" w14:textId="7975D92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</w:t>
            </w:r>
            <w:proofErr w:type="spellEnd"/>
          </w:p>
        </w:tc>
        <w:tc>
          <w:tcPr>
            <w:tcW w:w="1025" w:type="pct"/>
          </w:tcPr>
          <w:p w14:paraId="023A797B" w14:textId="39185E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185303AE" w14:textId="02487EF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делегата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диспетче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</w:tcPr>
          <w:p w14:paraId="43C0F332" w14:textId="6DBC8A5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callback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</w:p>
        </w:tc>
        <w:tc>
          <w:tcPr>
            <w:tcW w:w="806" w:type="pct"/>
          </w:tcPr>
          <w:p w14:paraId="5C3E8C7F" w14:textId="354F66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object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</w:p>
        </w:tc>
        <w:tc>
          <w:tcPr>
            <w:tcW w:w="757" w:type="pct"/>
          </w:tcPr>
          <w:p w14:paraId="66A0BAFA" w14:textId="34F81A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0450F0" w14:paraId="01BD8D6C" w14:textId="77777777" w:rsidTr="00A563CF">
        <w:trPr>
          <w:cantSplit/>
        </w:trPr>
        <w:tc>
          <w:tcPr>
            <w:tcW w:w="247" w:type="pct"/>
          </w:tcPr>
          <w:p w14:paraId="704D94BA" w14:textId="2D0DD37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582" w:type="pct"/>
          </w:tcPr>
          <w:p w14:paraId="6B4F9C21" w14:textId="0676B1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Window</w:t>
            </w:r>
            <w:proofErr w:type="spellEnd"/>
          </w:p>
        </w:tc>
        <w:tc>
          <w:tcPr>
            <w:tcW w:w="1025" w:type="pct"/>
          </w:tcPr>
          <w:p w14:paraId="682581DE" w14:textId="127545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Close</w:t>
            </w:r>
            <w:proofErr w:type="spellEnd"/>
          </w:p>
        </w:tc>
        <w:tc>
          <w:tcPr>
            <w:tcW w:w="852" w:type="pct"/>
          </w:tcPr>
          <w:p w14:paraId="01F40070" w14:textId="7242BB6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вікна</w:t>
            </w:r>
            <w:proofErr w:type="spellEnd"/>
          </w:p>
        </w:tc>
        <w:tc>
          <w:tcPr>
            <w:tcW w:w="731" w:type="pct"/>
          </w:tcPr>
          <w:p w14:paraId="08C1738D" w14:textId="59C1A05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007A97CF" w14:textId="742FFAB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7A1E916A" w14:textId="6FB266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781A89B9" w14:textId="2AD74CDC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0AC5064" w14:textId="49A11AF3" w:rsidR="001862D6" w:rsidRPr="000450F0" w:rsidRDefault="001862D6" w:rsidP="001862D6">
      <w:pPr>
        <w:rPr>
          <w:rFonts w:cs="Times New Roman"/>
          <w:lang w:val="uk-UA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5B274025" w14:textId="77777777" w:rsidTr="001862D6">
        <w:trPr>
          <w:cantSplit/>
        </w:trPr>
        <w:tc>
          <w:tcPr>
            <w:tcW w:w="247" w:type="pct"/>
            <w:vAlign w:val="center"/>
          </w:tcPr>
          <w:p w14:paraId="5A02C68F" w14:textId="15E143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37883C88" w14:textId="7DEFE32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00870C6B" w14:textId="76EA2BE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57F424A2" w14:textId="7034A04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4C2E4ACC" w14:textId="7B83C8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26F8414A" w14:textId="4589A4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CED6ACF" w14:textId="349F710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37CD361F" w14:textId="77777777" w:rsidTr="00A563CF">
        <w:trPr>
          <w:cantSplit/>
        </w:trPr>
        <w:tc>
          <w:tcPr>
            <w:tcW w:w="247" w:type="pct"/>
          </w:tcPr>
          <w:p w14:paraId="2C317D2C" w14:textId="2A260BB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582" w:type="pct"/>
          </w:tcPr>
          <w:p w14:paraId="019BD32F" w14:textId="109D606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Thread</w:t>
            </w:r>
            <w:proofErr w:type="spellEnd"/>
          </w:p>
        </w:tc>
        <w:tc>
          <w:tcPr>
            <w:tcW w:w="1025" w:type="pct"/>
          </w:tcPr>
          <w:p w14:paraId="52016F84" w14:textId="008803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Sleep</w:t>
            </w:r>
            <w:proofErr w:type="spellEnd"/>
          </w:p>
        </w:tc>
        <w:tc>
          <w:tcPr>
            <w:tcW w:w="852" w:type="pct"/>
          </w:tcPr>
          <w:p w14:paraId="1C1FF2B3" w14:textId="063FBB3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изупинення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потоку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вказаний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</w:t>
            </w:r>
          </w:p>
        </w:tc>
        <w:tc>
          <w:tcPr>
            <w:tcW w:w="731" w:type="pct"/>
          </w:tcPr>
          <w:p w14:paraId="10AE7082" w14:textId="66304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millisecondsTimeout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час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мілісекундах</w:t>
            </w:r>
            <w:proofErr w:type="spellEnd"/>
          </w:p>
        </w:tc>
        <w:tc>
          <w:tcPr>
            <w:tcW w:w="806" w:type="pct"/>
          </w:tcPr>
          <w:p w14:paraId="0F1ED68A" w14:textId="64B750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2D191F29" w14:textId="678E6A8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</w:t>
            </w:r>
            <w:proofErr w:type="spellEnd"/>
          </w:p>
        </w:tc>
      </w:tr>
      <w:tr w:rsidR="001862D6" w:rsidRPr="000450F0" w14:paraId="42A43D00" w14:textId="77777777" w:rsidTr="00A563CF">
        <w:trPr>
          <w:cantSplit/>
        </w:trPr>
        <w:tc>
          <w:tcPr>
            <w:tcW w:w="247" w:type="pct"/>
          </w:tcPr>
          <w:p w14:paraId="01FB02E4" w14:textId="5D99E7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582" w:type="pct"/>
          </w:tcPr>
          <w:p w14:paraId="15AA8FFD" w14:textId="746461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</w:p>
        </w:tc>
        <w:tc>
          <w:tcPr>
            <w:tcW w:w="1025" w:type="pct"/>
          </w:tcPr>
          <w:p w14:paraId="4B62A85D" w14:textId="4A0A6C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FromMinutes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FromSeconds</w:t>
            </w:r>
            <w:proofErr w:type="spellEnd"/>
          </w:p>
        </w:tc>
        <w:tc>
          <w:tcPr>
            <w:tcW w:w="852" w:type="pct"/>
          </w:tcPr>
          <w:p w14:paraId="22E1E542" w14:textId="1427FD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Ство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31" w:type="pct"/>
          </w:tcPr>
          <w:p w14:paraId="4F24D6EA" w14:textId="577E905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кількість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хвилин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/секунд</w:t>
            </w:r>
          </w:p>
        </w:tc>
        <w:tc>
          <w:tcPr>
            <w:tcW w:w="806" w:type="pct"/>
          </w:tcPr>
          <w:p w14:paraId="5355A2DA" w14:textId="0DA62C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57" w:type="pct"/>
          </w:tcPr>
          <w:p w14:paraId="175568DA" w14:textId="4ED4DB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5DEB41BD" w14:textId="77777777" w:rsidTr="00A563CF">
        <w:trPr>
          <w:cantSplit/>
        </w:trPr>
        <w:tc>
          <w:tcPr>
            <w:tcW w:w="247" w:type="pct"/>
          </w:tcPr>
          <w:p w14:paraId="07196517" w14:textId="56FB02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582" w:type="pct"/>
          </w:tcPr>
          <w:p w14:paraId="7447E224" w14:textId="768CDC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</w:p>
        </w:tc>
        <w:tc>
          <w:tcPr>
            <w:tcW w:w="1025" w:type="pct"/>
          </w:tcPr>
          <w:p w14:paraId="04BB8787" w14:textId="14FC2B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Subtract</w:t>
            </w:r>
            <w:proofErr w:type="spellEnd"/>
          </w:p>
        </w:tc>
        <w:tc>
          <w:tcPr>
            <w:tcW w:w="852" w:type="pct"/>
          </w:tcPr>
          <w:p w14:paraId="294AF0AE" w14:textId="181225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31" w:type="pct"/>
          </w:tcPr>
          <w:p w14:paraId="3B000440" w14:textId="666FF35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ts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</w:p>
        </w:tc>
        <w:tc>
          <w:tcPr>
            <w:tcW w:w="806" w:type="pct"/>
          </w:tcPr>
          <w:p w14:paraId="0AAFD834" w14:textId="4E70026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</w:p>
        </w:tc>
        <w:tc>
          <w:tcPr>
            <w:tcW w:w="757" w:type="pct"/>
          </w:tcPr>
          <w:p w14:paraId="17060B46" w14:textId="0C78FA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127234CA" w14:textId="77777777" w:rsidTr="00A563CF">
        <w:trPr>
          <w:cantSplit/>
        </w:trPr>
        <w:tc>
          <w:tcPr>
            <w:tcW w:w="247" w:type="pct"/>
          </w:tcPr>
          <w:p w14:paraId="4E01383D" w14:textId="183414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582" w:type="pct"/>
          </w:tcPr>
          <w:p w14:paraId="1FD749B7" w14:textId="210B474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DateTime</w:t>
            </w:r>
            <w:proofErr w:type="spellEnd"/>
          </w:p>
        </w:tc>
        <w:tc>
          <w:tcPr>
            <w:tcW w:w="1025" w:type="pct"/>
          </w:tcPr>
          <w:p w14:paraId="2133A4E2" w14:textId="48B9913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Now</w:t>
            </w:r>
            <w:proofErr w:type="spellEnd"/>
          </w:p>
        </w:tc>
        <w:tc>
          <w:tcPr>
            <w:tcW w:w="852" w:type="pct"/>
          </w:tcPr>
          <w:p w14:paraId="55493CCE" w14:textId="5E117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поточного часу і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дати</w:t>
            </w:r>
            <w:proofErr w:type="spellEnd"/>
          </w:p>
        </w:tc>
        <w:tc>
          <w:tcPr>
            <w:tcW w:w="731" w:type="pct"/>
          </w:tcPr>
          <w:p w14:paraId="75AE8858" w14:textId="514099B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43B18C2F" w14:textId="3656466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DateTime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поточний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 і дата</w:t>
            </w:r>
          </w:p>
        </w:tc>
        <w:tc>
          <w:tcPr>
            <w:tcW w:w="757" w:type="pct"/>
          </w:tcPr>
          <w:p w14:paraId="0D5BB66D" w14:textId="26D751A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2E2C1643" w14:textId="77777777" w:rsidTr="00A563CF">
        <w:trPr>
          <w:cantSplit/>
        </w:trPr>
        <w:tc>
          <w:tcPr>
            <w:tcW w:w="247" w:type="pct"/>
          </w:tcPr>
          <w:p w14:paraId="6E31B898" w14:textId="2D646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582" w:type="pct"/>
          </w:tcPr>
          <w:p w14:paraId="04839ADB" w14:textId="7EC445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PropertyChangedEventHandler</w:t>
            </w:r>
            <w:proofErr w:type="spellEnd"/>
          </w:p>
        </w:tc>
        <w:tc>
          <w:tcPr>
            <w:tcW w:w="1025" w:type="pct"/>
          </w:tcPr>
          <w:p w14:paraId="47D86BF2" w14:textId="4ABC8CF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54B1F915" w14:textId="1845D5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Виклик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зміни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властивості</w:t>
            </w:r>
            <w:proofErr w:type="spellEnd"/>
          </w:p>
        </w:tc>
        <w:tc>
          <w:tcPr>
            <w:tcW w:w="731" w:type="pct"/>
          </w:tcPr>
          <w:p w14:paraId="4AAD701F" w14:textId="09A363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sender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e: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806" w:type="pct"/>
          </w:tcPr>
          <w:p w14:paraId="7AB338C3" w14:textId="1729BC4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4895996F" w14:textId="3727A0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System.ComponentModel</w:t>
            </w:r>
            <w:proofErr w:type="spellEnd"/>
          </w:p>
        </w:tc>
      </w:tr>
      <w:tr w:rsidR="001862D6" w:rsidRPr="000450F0" w14:paraId="5D686D9B" w14:textId="77777777" w:rsidTr="00A563CF">
        <w:trPr>
          <w:cantSplit/>
        </w:trPr>
        <w:tc>
          <w:tcPr>
            <w:tcW w:w="247" w:type="pct"/>
          </w:tcPr>
          <w:p w14:paraId="633396C2" w14:textId="06357F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2" w:type="pct"/>
          </w:tcPr>
          <w:p w14:paraId="4D2B70C3" w14:textId="4D58EB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Visibility</w:t>
            </w:r>
            <w:proofErr w:type="spellEnd"/>
          </w:p>
        </w:tc>
        <w:tc>
          <w:tcPr>
            <w:tcW w:w="1025" w:type="pct"/>
          </w:tcPr>
          <w:p w14:paraId="1691C2FB" w14:textId="6745A6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Collapsed</w:t>
            </w:r>
            <w:proofErr w:type="spellEnd"/>
          </w:p>
        </w:tc>
        <w:tc>
          <w:tcPr>
            <w:tcW w:w="852" w:type="pct"/>
          </w:tcPr>
          <w:p w14:paraId="70F1DE5D" w14:textId="13255DA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видимості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31" w:type="pct"/>
          </w:tcPr>
          <w:p w14:paraId="09EC850F" w14:textId="060DC28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51B939E2" w14:textId="58EBB3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Visibility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стан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видимості</w:t>
            </w:r>
            <w:proofErr w:type="spellEnd"/>
          </w:p>
        </w:tc>
        <w:tc>
          <w:tcPr>
            <w:tcW w:w="757" w:type="pct"/>
          </w:tcPr>
          <w:p w14:paraId="49EE7E19" w14:textId="655D3FE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372F747D" w14:textId="3294A937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0C2C799A" w14:textId="24F73E15" w:rsidR="001862D6" w:rsidRPr="000450F0" w:rsidRDefault="001862D6" w:rsidP="001862D6">
      <w:pPr>
        <w:rPr>
          <w:rFonts w:cs="Times New Roman"/>
          <w:lang w:val="uk-UA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2B190D7F" w14:textId="77777777" w:rsidTr="001862D6">
        <w:trPr>
          <w:cantSplit/>
        </w:trPr>
        <w:tc>
          <w:tcPr>
            <w:tcW w:w="247" w:type="pct"/>
            <w:vAlign w:val="center"/>
          </w:tcPr>
          <w:p w14:paraId="00C33894" w14:textId="4DC75E6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C5E2FF3" w14:textId="747CDBD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2462613C" w14:textId="750BE7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6D390593" w14:textId="1C1C32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3F97BCE2" w14:textId="604851A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3B35F3E8" w14:textId="4DB6624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FDAE1E7" w14:textId="5BE3123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612AC5E3" w14:textId="77777777" w:rsidTr="00A563CF">
        <w:trPr>
          <w:cantSplit/>
        </w:trPr>
        <w:tc>
          <w:tcPr>
            <w:tcW w:w="247" w:type="pct"/>
          </w:tcPr>
          <w:p w14:paraId="77F18738" w14:textId="456A1E05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2" w:type="pct"/>
          </w:tcPr>
          <w:p w14:paraId="07DD5B2B" w14:textId="130E852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IValueConverter</w:t>
            </w:r>
            <w:proofErr w:type="spellEnd"/>
          </w:p>
        </w:tc>
        <w:tc>
          <w:tcPr>
            <w:tcW w:w="1025" w:type="pct"/>
          </w:tcPr>
          <w:p w14:paraId="51FF42C8" w14:textId="2F15F843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Convert</w:t>
            </w:r>
            <w:proofErr w:type="spellEnd"/>
          </w:p>
        </w:tc>
        <w:tc>
          <w:tcPr>
            <w:tcW w:w="852" w:type="pct"/>
          </w:tcPr>
          <w:p w14:paraId="48B1DB68" w14:textId="79E9148D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UI</w:t>
            </w:r>
          </w:p>
        </w:tc>
        <w:tc>
          <w:tcPr>
            <w:tcW w:w="731" w:type="pct"/>
          </w:tcPr>
          <w:p w14:paraId="6A3AFC12" w14:textId="6C94C03E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targetType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цільовий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тип,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parameter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амет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culture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культу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806" w:type="pct"/>
          </w:tcPr>
          <w:p w14:paraId="73E52FD4" w14:textId="122A65F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object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757" w:type="pct"/>
          </w:tcPr>
          <w:p w14:paraId="3A68CA6F" w14:textId="38E37794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System.Windows.Data</w:t>
            </w:r>
            <w:proofErr w:type="spellEnd"/>
          </w:p>
        </w:tc>
      </w:tr>
    </w:tbl>
    <w:p w14:paraId="46746695" w14:textId="77777777" w:rsidR="00977318" w:rsidRPr="000450F0" w:rsidRDefault="00977318" w:rsidP="00977318">
      <w:pPr>
        <w:rPr>
          <w:rFonts w:cs="Times New Roman"/>
          <w:lang w:val="uk-UA"/>
        </w:rPr>
      </w:pPr>
    </w:p>
    <w:p w14:paraId="7A904E06" w14:textId="29560DED" w:rsidR="00977318" w:rsidRPr="000450F0" w:rsidRDefault="00977318" w:rsidP="008B49A5">
      <w:pPr>
        <w:pStyle w:val="3"/>
        <w:numPr>
          <w:ilvl w:val="2"/>
          <w:numId w:val="5"/>
        </w:numPr>
        <w:spacing w:after="240"/>
        <w:rPr>
          <w:rFonts w:cs="Times New Roman"/>
          <w:lang w:val="uk-UA"/>
        </w:rPr>
      </w:pPr>
      <w:bookmarkStart w:id="49" w:name="_Toc419641942"/>
      <w:bookmarkStart w:id="50" w:name="_Toc451598115"/>
      <w:bookmarkStart w:id="51" w:name="_Toc451598022"/>
      <w:bookmarkStart w:id="52" w:name="_Toc451592381"/>
      <w:bookmarkStart w:id="53" w:name="_Toc451584046"/>
      <w:bookmarkStart w:id="54" w:name="_Toc198430406"/>
      <w:proofErr w:type="spellStart"/>
      <w:r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Pr="000450F0">
        <w:rPr>
          <w:rFonts w:cs="Times New Roman"/>
          <w:lang w:val="uk-UA"/>
        </w:rPr>
        <w:t>истувацькі</w:t>
      </w:r>
      <w:proofErr w:type="spellEnd"/>
      <w:r w:rsidRPr="000450F0">
        <w:rPr>
          <w:rFonts w:cs="Times New Roman"/>
          <w:lang w:val="uk-UA"/>
        </w:rPr>
        <w:t xml:space="preserve"> </w:t>
      </w:r>
      <w:bookmarkEnd w:id="49"/>
      <w:r w:rsidRPr="000450F0">
        <w:rPr>
          <w:rFonts w:cs="Times New Roman"/>
          <w:lang w:val="uk-UA"/>
        </w:rPr>
        <w:t>методи</w:t>
      </w:r>
      <w:bookmarkEnd w:id="50"/>
      <w:bookmarkEnd w:id="51"/>
      <w:bookmarkEnd w:id="52"/>
      <w:bookmarkEnd w:id="53"/>
      <w:bookmarkEnd w:id="54"/>
    </w:p>
    <w:p w14:paraId="73AB6A51" w14:textId="63933389" w:rsidR="00977318" w:rsidRPr="000450F0" w:rsidRDefault="00977318" w:rsidP="00977318">
      <w:pPr>
        <w:rPr>
          <w:rFonts w:cs="Times New Roman"/>
          <w:lang w:val="uk-UA"/>
        </w:rPr>
      </w:pPr>
      <w:r w:rsidRPr="000450F0">
        <w:rPr>
          <w:rFonts w:cs="Times New Roman"/>
          <w:lang w:val="uk-UA"/>
        </w:rPr>
        <w:t xml:space="preserve">У таблиці 4.2 наведено </w:t>
      </w:r>
      <w:proofErr w:type="spellStart"/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истувацькі</w:t>
      </w:r>
      <w:proofErr w:type="spellEnd"/>
      <w:r w:rsidR="00C85349" w:rsidRPr="000450F0">
        <w:rPr>
          <w:rFonts w:cs="Times New Roman"/>
          <w:lang w:val="uk-UA"/>
        </w:rPr>
        <w:t xml:space="preserve"> методи, які були </w:t>
      </w:r>
      <w:proofErr w:type="spellStart"/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оз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облені</w:t>
      </w:r>
      <w:proofErr w:type="spellEnd"/>
      <w:r w:rsidR="00C85349" w:rsidRPr="000450F0">
        <w:rPr>
          <w:rFonts w:cs="Times New Roman"/>
          <w:lang w:val="uk-UA"/>
        </w:rPr>
        <w:t xml:space="preserve"> в </w:t>
      </w:r>
      <w:proofErr w:type="spellStart"/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амках</w:t>
      </w:r>
      <w:proofErr w:type="spellEnd"/>
      <w:r w:rsidR="00C85349" w:rsidRPr="000450F0">
        <w:rPr>
          <w:rFonts w:cs="Times New Roman"/>
          <w:lang w:val="uk-UA"/>
        </w:rPr>
        <w:t xml:space="preserve"> </w:t>
      </w:r>
      <w:proofErr w:type="spellStart"/>
      <w:r w:rsidR="00C85349" w:rsidRPr="000450F0">
        <w:rPr>
          <w:rFonts w:cs="Times New Roman"/>
          <w:lang w:val="uk-UA"/>
        </w:rPr>
        <w:t>п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оекту</w:t>
      </w:r>
      <w:proofErr w:type="spellEnd"/>
      <w:r w:rsidR="00C85349" w:rsidRPr="000450F0">
        <w:rPr>
          <w:rFonts w:cs="Times New Roman"/>
          <w:lang w:val="uk-UA"/>
        </w:rPr>
        <w:t xml:space="preserve"> шахового </w:t>
      </w:r>
      <w:proofErr w:type="spellStart"/>
      <w:r w:rsidR="00C85349" w:rsidRPr="000450F0">
        <w:rPr>
          <w:rFonts w:cs="Times New Roman"/>
          <w:lang w:val="uk-UA"/>
        </w:rPr>
        <w:t>т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енаже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</w:t>
      </w:r>
      <w:proofErr w:type="spellEnd"/>
      <w:r w:rsidR="00C85349" w:rsidRPr="000450F0">
        <w:rPr>
          <w:rFonts w:cs="Times New Roman"/>
          <w:lang w:val="uk-UA"/>
        </w:rPr>
        <w:t xml:space="preserve">. Ці методи забезпечують логіку </w:t>
      </w:r>
      <w:proofErr w:type="spellStart"/>
      <w:r w:rsidR="00C85349" w:rsidRPr="000450F0">
        <w:rPr>
          <w:rFonts w:cs="Times New Roman"/>
          <w:lang w:val="uk-UA"/>
        </w:rPr>
        <w:t>г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</w:t>
      </w:r>
      <w:proofErr w:type="spellEnd"/>
      <w:r w:rsidR="00C85349" w:rsidRPr="000450F0">
        <w:rPr>
          <w:rFonts w:cs="Times New Roman"/>
          <w:lang w:val="uk-UA"/>
        </w:rPr>
        <w:t xml:space="preserve"> в шахи, </w:t>
      </w:r>
      <w:proofErr w:type="spellStart"/>
      <w:r w:rsidR="00C85349" w:rsidRPr="000450F0">
        <w:rPr>
          <w:rFonts w:cs="Times New Roman"/>
          <w:lang w:val="uk-UA"/>
        </w:rPr>
        <w:t>об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обку</w:t>
      </w:r>
      <w:proofErr w:type="spellEnd"/>
      <w:r w:rsidR="00C85349" w:rsidRPr="000450F0">
        <w:rPr>
          <w:rFonts w:cs="Times New Roman"/>
          <w:lang w:val="uk-UA"/>
        </w:rPr>
        <w:t xml:space="preserve"> ходів, взаємодію з </w:t>
      </w:r>
      <w:proofErr w:type="spellStart"/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истувацьким</w:t>
      </w:r>
      <w:proofErr w:type="spellEnd"/>
      <w:r w:rsidR="00C85349" w:rsidRPr="000450F0">
        <w:rPr>
          <w:rFonts w:cs="Times New Roman"/>
          <w:lang w:val="uk-UA"/>
        </w:rPr>
        <w:t xml:space="preserve"> </w:t>
      </w:r>
      <w:proofErr w:type="spellStart"/>
      <w:r w:rsidR="00C85349" w:rsidRPr="000450F0">
        <w:rPr>
          <w:rFonts w:cs="Times New Roman"/>
          <w:lang w:val="uk-UA"/>
        </w:rPr>
        <w:t>інте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фейсом</w:t>
      </w:r>
      <w:proofErr w:type="spellEnd"/>
      <w:r w:rsidR="00C85349" w:rsidRPr="000450F0">
        <w:rPr>
          <w:rFonts w:cs="Times New Roman"/>
          <w:lang w:val="uk-UA"/>
        </w:rPr>
        <w:t xml:space="preserve"> та функціонал штучного інтелекту.</w:t>
      </w:r>
    </w:p>
    <w:p w14:paraId="121A882F" w14:textId="581D1E35" w:rsidR="00977318" w:rsidRPr="000450F0" w:rsidRDefault="00977318" w:rsidP="00977318">
      <w:pPr>
        <w:pStyle w:val="afc"/>
        <w:numPr>
          <w:ilvl w:val="5"/>
          <w:numId w:val="0"/>
        </w:numPr>
        <w:ind w:firstLine="709"/>
        <w:rPr>
          <w:rFonts w:cs="Times New Roman"/>
        </w:rPr>
      </w:pPr>
      <w:r w:rsidRPr="000450F0">
        <w:rPr>
          <w:rFonts w:cs="Times New Roman"/>
        </w:rPr>
        <w:t xml:space="preserve">Таблиця 4.2 – </w:t>
      </w:r>
      <w:proofErr w:type="spellStart"/>
      <w:r w:rsidRPr="000450F0">
        <w:rPr>
          <w:rFonts w:cs="Times New Roman"/>
        </w:rPr>
        <w:t>Ко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истувацькі</w:t>
      </w:r>
      <w:proofErr w:type="spellEnd"/>
      <w:r w:rsidRPr="000450F0">
        <w:rPr>
          <w:rFonts w:cs="Times New Roman"/>
        </w:rPr>
        <w:t xml:space="preserve"> методи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7"/>
        <w:gridCol w:w="1602"/>
        <w:gridCol w:w="1172"/>
      </w:tblGrid>
      <w:tr w:rsidR="00841DF1" w:rsidRPr="000450F0" w14:paraId="192189DA" w14:textId="77777777" w:rsidTr="00841DF1">
        <w:trPr>
          <w:cantSplit/>
          <w:tblHeader/>
        </w:trPr>
        <w:tc>
          <w:tcPr>
            <w:tcW w:w="279" w:type="pct"/>
            <w:vAlign w:val="center"/>
          </w:tcPr>
          <w:p w14:paraId="1EE735FD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70EE641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01A42010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106EAE21" w14:textId="17F954F0" w:rsidR="00977318" w:rsidRPr="000450F0" w:rsidRDefault="00977318" w:rsidP="008D7EFE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527" w:type="pct"/>
            <w:vAlign w:val="center"/>
          </w:tcPr>
          <w:p w14:paraId="011AD0D4" w14:textId="132CCFA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38" w:type="pct"/>
            <w:vAlign w:val="center"/>
          </w:tcPr>
          <w:p w14:paraId="7CCA13C4" w14:textId="2FAEE75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3" w:type="pct"/>
            <w:vAlign w:val="center"/>
          </w:tcPr>
          <w:p w14:paraId="6F6537FB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67748233" w14:textId="77777777" w:rsidTr="00841DF1">
        <w:trPr>
          <w:cantSplit/>
        </w:trPr>
        <w:tc>
          <w:tcPr>
            <w:tcW w:w="279" w:type="pct"/>
          </w:tcPr>
          <w:p w14:paraId="36B238CD" w14:textId="1A27099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</w:t>
            </w:r>
          </w:p>
        </w:tc>
        <w:tc>
          <w:tcPr>
            <w:tcW w:w="668" w:type="pct"/>
          </w:tcPr>
          <w:p w14:paraId="6E39EAAF" w14:textId="66A811E4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Board</w:t>
            </w:r>
          </w:p>
        </w:tc>
        <w:tc>
          <w:tcPr>
            <w:tcW w:w="1112" w:type="pct"/>
          </w:tcPr>
          <w:p w14:paraId="3EED3017" w14:textId="58C33377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proofErr w:type="spellStart"/>
            <w:r w:rsidRPr="000450F0">
              <w:rPr>
                <w:color w:val="000000" w:themeColor="text1"/>
                <w:sz w:val="22"/>
                <w:szCs w:val="22"/>
              </w:rPr>
              <w:t>InitializeBoard</w:t>
            </w:r>
            <w:proofErr w:type="spellEnd"/>
          </w:p>
        </w:tc>
        <w:tc>
          <w:tcPr>
            <w:tcW w:w="963" w:type="pct"/>
          </w:tcPr>
          <w:p w14:paraId="2C5AA737" w14:textId="62DB1492" w:rsidR="00841DF1" w:rsidRPr="000450F0" w:rsidRDefault="00841DF1" w:rsidP="00841DF1">
            <w:pPr>
              <w:ind w:firstLine="112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Ініціалізація шахової дошки зі </w:t>
            </w:r>
            <w:proofErr w:type="spellStart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станда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тною</w:t>
            </w:r>
            <w:proofErr w:type="spellEnd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 </w:t>
            </w:r>
            <w:proofErr w:type="spellStart"/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озстановкою</w:t>
            </w:r>
            <w:proofErr w:type="spellEnd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 </w:t>
            </w:r>
            <w:proofErr w:type="spellStart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фігу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proofErr w:type="spellEnd"/>
          </w:p>
        </w:tc>
        <w:tc>
          <w:tcPr>
            <w:tcW w:w="527" w:type="pct"/>
          </w:tcPr>
          <w:p w14:paraId="2CCDC00C" w14:textId="5EF0B88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None</w:t>
            </w:r>
            <w:proofErr w:type="spellEnd"/>
          </w:p>
        </w:tc>
        <w:tc>
          <w:tcPr>
            <w:tcW w:w="838" w:type="pct"/>
          </w:tcPr>
          <w:p w14:paraId="6C4D68BE" w14:textId="53E350C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void</w:t>
            </w:r>
            <w:proofErr w:type="spellEnd"/>
          </w:p>
        </w:tc>
        <w:tc>
          <w:tcPr>
            <w:tcW w:w="613" w:type="pct"/>
          </w:tcPr>
          <w:p w14:paraId="70B83FCD" w14:textId="529FD92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Board.cs</w:t>
            </w:r>
            <w:proofErr w:type="spellEnd"/>
          </w:p>
        </w:tc>
      </w:tr>
    </w:tbl>
    <w:p w14:paraId="448ABF55" w14:textId="4B96BEF3" w:rsidR="00841DF1" w:rsidRPr="000450F0" w:rsidRDefault="00841DF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712857D3" w14:textId="678A9FC2" w:rsidR="00AE3FB1" w:rsidRPr="000450F0" w:rsidRDefault="00AE3FB1" w:rsidP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9"/>
        <w:gridCol w:w="1604"/>
        <w:gridCol w:w="1168"/>
      </w:tblGrid>
      <w:tr w:rsidR="00841DF1" w:rsidRPr="000450F0" w14:paraId="6A75342D" w14:textId="77777777" w:rsidTr="00AE3FB1">
        <w:trPr>
          <w:cantSplit/>
        </w:trPr>
        <w:tc>
          <w:tcPr>
            <w:tcW w:w="279" w:type="pct"/>
            <w:vAlign w:val="center"/>
          </w:tcPr>
          <w:p w14:paraId="6CC7664D" w14:textId="65DC6D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38AC97F3" w14:textId="546BB8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504E2868" w14:textId="439D0D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61710388" w14:textId="7C46E68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528" w:type="pct"/>
            <w:vAlign w:val="center"/>
          </w:tcPr>
          <w:p w14:paraId="47A16BDF" w14:textId="380540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6B42055" w14:textId="3C37FC4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74919F3" w14:textId="734C499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7D096217" w14:textId="77777777" w:rsidTr="00AE3FB1">
        <w:trPr>
          <w:cantSplit/>
        </w:trPr>
        <w:tc>
          <w:tcPr>
            <w:tcW w:w="279" w:type="pct"/>
          </w:tcPr>
          <w:p w14:paraId="4D4161BF" w14:textId="595ACA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2</w:t>
            </w:r>
          </w:p>
        </w:tc>
        <w:tc>
          <w:tcPr>
            <w:tcW w:w="668" w:type="pct"/>
          </w:tcPr>
          <w:p w14:paraId="604FCCA1" w14:textId="0B06D5A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706A1A12" w14:textId="203F3B9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SetupPieces</w:t>
            </w:r>
            <w:proofErr w:type="spellEnd"/>
          </w:p>
        </w:tc>
        <w:tc>
          <w:tcPr>
            <w:tcW w:w="963" w:type="pct"/>
          </w:tcPr>
          <w:p w14:paraId="31771FB9" w14:textId="2A7FA35B" w:rsidR="00841DF1" w:rsidRPr="000450F0" w:rsidRDefault="00010F32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озстановка</w:t>
            </w:r>
            <w:proofErr w:type="spellEnd"/>
            <w:r w:rsidR="00841DF1" w:rsidRPr="000450F0">
              <w:rPr>
                <w:lang w:val="uk-UA"/>
              </w:rPr>
              <w:t xml:space="preserve"> </w:t>
            </w:r>
            <w:proofErr w:type="spellStart"/>
            <w:r w:rsidR="00841DF1" w:rsidRPr="000450F0">
              <w:rPr>
                <w:lang w:val="uk-UA"/>
              </w:rPr>
              <w:t>фігу</w:t>
            </w:r>
            <w:r w:rsidRPr="000450F0">
              <w:rPr>
                <w:lang w:val="uk-UA"/>
              </w:rPr>
              <w:t>p</w:t>
            </w:r>
            <w:proofErr w:type="spellEnd"/>
            <w:r w:rsidR="00841DF1" w:rsidRPr="000450F0">
              <w:rPr>
                <w:lang w:val="uk-UA"/>
              </w:rPr>
              <w:t xml:space="preserve"> певного </w:t>
            </w:r>
            <w:proofErr w:type="spellStart"/>
            <w:r w:rsidR="00841DF1" w:rsidRPr="000450F0">
              <w:rPr>
                <w:lang w:val="uk-UA"/>
              </w:rPr>
              <w:t>кольо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у</w:t>
            </w:r>
            <w:proofErr w:type="spellEnd"/>
            <w:r w:rsidR="00841DF1" w:rsidRPr="000450F0">
              <w:rPr>
                <w:lang w:val="uk-UA"/>
              </w:rPr>
              <w:t xml:space="preserve"> на початкові позиції</w:t>
            </w:r>
          </w:p>
        </w:tc>
        <w:tc>
          <w:tcPr>
            <w:tcW w:w="528" w:type="pct"/>
          </w:tcPr>
          <w:p w14:paraId="4208C75C" w14:textId="3559886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("</w:t>
            </w:r>
            <w:proofErr w:type="spellStart"/>
            <w:r w:rsidRPr="000450F0">
              <w:rPr>
                <w:lang w:val="uk-UA"/>
              </w:rPr>
              <w:t>white</w:t>
            </w:r>
            <w:proofErr w:type="spellEnd"/>
            <w:r w:rsidRPr="000450F0">
              <w:rPr>
                <w:lang w:val="uk-UA"/>
              </w:rPr>
              <w:t>" або "</w:t>
            </w:r>
            <w:proofErr w:type="spellStart"/>
            <w:r w:rsidRPr="000450F0">
              <w:rPr>
                <w:lang w:val="uk-UA"/>
              </w:rPr>
              <w:t>black</w:t>
            </w:r>
            <w:proofErr w:type="spellEnd"/>
            <w:r w:rsidRPr="000450F0">
              <w:rPr>
                <w:lang w:val="uk-UA"/>
              </w:rPr>
              <w:t>")</w:t>
            </w:r>
          </w:p>
        </w:tc>
        <w:tc>
          <w:tcPr>
            <w:tcW w:w="839" w:type="pct"/>
          </w:tcPr>
          <w:p w14:paraId="65D4F561" w14:textId="7430531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35D665BA" w14:textId="7CF1A1A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1200DC36" w14:textId="77777777" w:rsidTr="00AE3FB1">
        <w:trPr>
          <w:cantSplit/>
        </w:trPr>
        <w:tc>
          <w:tcPr>
            <w:tcW w:w="279" w:type="pct"/>
          </w:tcPr>
          <w:p w14:paraId="2CA47C2E" w14:textId="5CD46C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3</w:t>
            </w:r>
          </w:p>
        </w:tc>
        <w:tc>
          <w:tcPr>
            <w:tcW w:w="668" w:type="pct"/>
          </w:tcPr>
          <w:p w14:paraId="3D3CA9A8" w14:textId="5C5CC1D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B456DAB" w14:textId="6D842E0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</w:t>
            </w:r>
            <w:proofErr w:type="spellEnd"/>
          </w:p>
        </w:tc>
        <w:tc>
          <w:tcPr>
            <w:tcW w:w="963" w:type="pct"/>
          </w:tcPr>
          <w:p w14:paraId="118D1895" w14:textId="7D90201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Очищення дошки від усіх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</w:p>
        </w:tc>
        <w:tc>
          <w:tcPr>
            <w:tcW w:w="528" w:type="pct"/>
          </w:tcPr>
          <w:p w14:paraId="6CF4CF56" w14:textId="5274B7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39" w:type="pct"/>
          </w:tcPr>
          <w:p w14:paraId="06C313D3" w14:textId="62BECEE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4DC499E" w14:textId="4D14BCE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56CB2FC0" w14:textId="77777777" w:rsidTr="00AE3FB1">
        <w:trPr>
          <w:cantSplit/>
        </w:trPr>
        <w:tc>
          <w:tcPr>
            <w:tcW w:w="279" w:type="pct"/>
          </w:tcPr>
          <w:p w14:paraId="538F0E9F" w14:textId="2F9EBD5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4</w:t>
            </w:r>
          </w:p>
        </w:tc>
        <w:tc>
          <w:tcPr>
            <w:tcW w:w="668" w:type="pct"/>
          </w:tcPr>
          <w:p w14:paraId="3230BA9C" w14:textId="77D3400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1273CC24" w14:textId="7E4CED1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SetPiece</w:t>
            </w:r>
            <w:proofErr w:type="spellEnd"/>
          </w:p>
        </w:tc>
        <w:tc>
          <w:tcPr>
            <w:tcW w:w="963" w:type="pct"/>
          </w:tcPr>
          <w:p w14:paraId="7F6B2FE8" w14:textId="34B5BE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Встановлення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на вказану позицію</w:t>
            </w:r>
          </w:p>
        </w:tc>
        <w:tc>
          <w:tcPr>
            <w:tcW w:w="528" w:type="pct"/>
          </w:tcPr>
          <w:p w14:paraId="4E19C547" w14:textId="2C62C3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позиція, </w:t>
            </w: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</w:p>
        </w:tc>
        <w:tc>
          <w:tcPr>
            <w:tcW w:w="839" w:type="pct"/>
          </w:tcPr>
          <w:p w14:paraId="4DB20125" w14:textId="1F44AF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0E2C5CD" w14:textId="28FAE36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29AC2962" w14:textId="77777777" w:rsidTr="00AE3FB1">
        <w:trPr>
          <w:cantSplit/>
        </w:trPr>
        <w:tc>
          <w:tcPr>
            <w:tcW w:w="279" w:type="pct"/>
          </w:tcPr>
          <w:p w14:paraId="75806863" w14:textId="3BF1B92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5</w:t>
            </w:r>
          </w:p>
        </w:tc>
        <w:tc>
          <w:tcPr>
            <w:tcW w:w="668" w:type="pct"/>
          </w:tcPr>
          <w:p w14:paraId="5A319ACB" w14:textId="435A1BB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3C0C4F43" w14:textId="72E5F49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GetPiece</w:t>
            </w:r>
            <w:proofErr w:type="spellEnd"/>
          </w:p>
        </w:tc>
        <w:tc>
          <w:tcPr>
            <w:tcW w:w="963" w:type="pct"/>
          </w:tcPr>
          <w:p w14:paraId="3F499E4C" w14:textId="1EC0A58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з вказаної позиції</w:t>
            </w:r>
          </w:p>
        </w:tc>
        <w:tc>
          <w:tcPr>
            <w:tcW w:w="528" w:type="pct"/>
          </w:tcPr>
          <w:p w14:paraId="064AA51A" w14:textId="2E34121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>: позиція</w:t>
            </w:r>
          </w:p>
        </w:tc>
        <w:tc>
          <w:tcPr>
            <w:tcW w:w="839" w:type="pct"/>
          </w:tcPr>
          <w:p w14:paraId="78AC819A" w14:textId="2DB2364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?: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 xml:space="preserve"> або </w:t>
            </w:r>
            <w:proofErr w:type="spellStart"/>
            <w:r w:rsidRPr="000450F0">
              <w:rPr>
                <w:lang w:val="uk-UA"/>
              </w:rPr>
              <w:t>null</w:t>
            </w:r>
            <w:proofErr w:type="spellEnd"/>
          </w:p>
        </w:tc>
        <w:tc>
          <w:tcPr>
            <w:tcW w:w="611" w:type="pct"/>
          </w:tcPr>
          <w:p w14:paraId="0CF4E2C4" w14:textId="21B95A2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1508C734" w14:textId="77777777" w:rsidTr="00AE3FB1">
        <w:trPr>
          <w:cantSplit/>
        </w:trPr>
        <w:tc>
          <w:tcPr>
            <w:tcW w:w="279" w:type="pct"/>
          </w:tcPr>
          <w:p w14:paraId="6EC75956" w14:textId="5EC46D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</w:t>
            </w:r>
          </w:p>
        </w:tc>
        <w:tc>
          <w:tcPr>
            <w:tcW w:w="668" w:type="pct"/>
          </w:tcPr>
          <w:p w14:paraId="70BB3931" w14:textId="30B8E15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98DFDDE" w14:textId="3FA9260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GetPieces</w:t>
            </w:r>
            <w:proofErr w:type="spellEnd"/>
          </w:p>
        </w:tc>
        <w:tc>
          <w:tcPr>
            <w:tcW w:w="963" w:type="pct"/>
          </w:tcPr>
          <w:p w14:paraId="37510B3C" w14:textId="4C0BF6B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</w:t>
            </w:r>
            <w:proofErr w:type="spellEnd"/>
            <w:r w:rsidRPr="000450F0">
              <w:rPr>
                <w:lang w:val="uk-UA"/>
              </w:rPr>
              <w:t xml:space="preserve"> копії поточного стану дошки</w:t>
            </w:r>
          </w:p>
        </w:tc>
        <w:tc>
          <w:tcPr>
            <w:tcW w:w="528" w:type="pct"/>
          </w:tcPr>
          <w:p w14:paraId="3B28D19E" w14:textId="1F15CF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39" w:type="pct"/>
          </w:tcPr>
          <w:p w14:paraId="27FE658E" w14:textId="1C02FA2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?[,]: </w:t>
            </w:r>
            <w:proofErr w:type="spellStart"/>
            <w:r w:rsidRPr="000450F0">
              <w:rPr>
                <w:lang w:val="uk-UA"/>
              </w:rPr>
              <w:t>двовимі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ний</w:t>
            </w:r>
            <w:proofErr w:type="spellEnd"/>
            <w:r w:rsidRPr="000450F0">
              <w:rPr>
                <w:lang w:val="uk-UA"/>
              </w:rPr>
              <w:t xml:space="preserve"> масив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</w:p>
        </w:tc>
        <w:tc>
          <w:tcPr>
            <w:tcW w:w="611" w:type="pct"/>
          </w:tcPr>
          <w:p w14:paraId="658AB32E" w14:textId="01FF80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</w:tbl>
    <w:p w14:paraId="1C83D4C6" w14:textId="08866A14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7A032F2" w14:textId="6F59E4D1" w:rsidR="00AE3FB1" w:rsidRPr="000450F0" w:rsidRDefault="00AE3FB1" w:rsidP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0E44EBEF" w14:textId="77777777" w:rsidTr="00AE3FB1">
        <w:trPr>
          <w:cantSplit/>
        </w:trPr>
        <w:tc>
          <w:tcPr>
            <w:tcW w:w="279" w:type="pct"/>
            <w:vAlign w:val="center"/>
          </w:tcPr>
          <w:p w14:paraId="6F88F1F7" w14:textId="30D38AFF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73B788C3" w14:textId="3E88182D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Назва </w:t>
            </w:r>
            <w:proofErr w:type="spellStart"/>
            <w:r w:rsidRPr="000450F0">
              <w:rPr>
                <w:lang w:val="uk-UA" w:eastAsia="en-US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6306A0BE" w14:textId="0614516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10517543" w14:textId="73934514" w:rsidR="00AE3FB1" w:rsidRPr="000450F0" w:rsidRDefault="00AE3FB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 w:eastAsia="en-US"/>
              </w:rPr>
              <w:t>П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изначення</w:t>
            </w:r>
            <w:proofErr w:type="spellEnd"/>
            <w:r w:rsidRPr="000450F0">
              <w:rPr>
                <w:lang w:val="uk-UA" w:eastAsia="en-US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200C55D2" w14:textId="6875EEE2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Опис вхідних </w:t>
            </w:r>
            <w:proofErr w:type="spellStart"/>
            <w:r w:rsidRPr="000450F0">
              <w:rPr>
                <w:lang w:val="uk-UA" w:eastAsia="en-US"/>
              </w:rPr>
              <w:t>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44521E6" w14:textId="2C5716C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Опис вихідних </w:t>
            </w:r>
            <w:proofErr w:type="spellStart"/>
            <w:r w:rsidRPr="000450F0">
              <w:rPr>
                <w:lang w:val="uk-UA" w:eastAsia="en-US"/>
              </w:rPr>
              <w:t>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3B322868" w14:textId="4B3A8BCA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Заголовний файл</w:t>
            </w:r>
          </w:p>
        </w:tc>
      </w:tr>
      <w:tr w:rsidR="00841DF1" w:rsidRPr="000450F0" w14:paraId="6B78D90E" w14:textId="77777777" w:rsidTr="00AE3FB1">
        <w:trPr>
          <w:cantSplit/>
        </w:trPr>
        <w:tc>
          <w:tcPr>
            <w:tcW w:w="279" w:type="pct"/>
          </w:tcPr>
          <w:p w14:paraId="1FC2AA96" w14:textId="41FE296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</w:t>
            </w:r>
          </w:p>
        </w:tc>
        <w:tc>
          <w:tcPr>
            <w:tcW w:w="668" w:type="pct"/>
          </w:tcPr>
          <w:p w14:paraId="0A17003B" w14:textId="4E87D6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F7092B4" w14:textId="4C4FDF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FindKingPosition</w:t>
            </w:r>
            <w:proofErr w:type="spellEnd"/>
          </w:p>
        </w:tc>
        <w:tc>
          <w:tcPr>
            <w:tcW w:w="742" w:type="pct"/>
          </w:tcPr>
          <w:p w14:paraId="0CB8D0DF" w14:textId="229FD80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Знаходження позиції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  <w:r w:rsidRPr="000450F0">
              <w:rPr>
                <w:lang w:val="uk-UA"/>
              </w:rPr>
              <w:t xml:space="preserve"> вказаного </w:t>
            </w:r>
            <w:proofErr w:type="spellStart"/>
            <w:r w:rsidRPr="000450F0">
              <w:rPr>
                <w:lang w:val="uk-UA"/>
              </w:rPr>
              <w:t>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</w:p>
        </w:tc>
        <w:tc>
          <w:tcPr>
            <w:tcW w:w="749" w:type="pct"/>
          </w:tcPr>
          <w:p w14:paraId="2931A772" w14:textId="0E67B44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вихідні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для позиції</w:t>
            </w:r>
          </w:p>
        </w:tc>
        <w:tc>
          <w:tcPr>
            <w:tcW w:w="839" w:type="pct"/>
          </w:tcPr>
          <w:p w14:paraId="70F18F3C" w14:textId="3CDC4A4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</w:t>
            </w:r>
            <w:proofErr w:type="spellEnd"/>
            <w:r w:rsidRPr="000450F0">
              <w:rPr>
                <w:lang w:val="uk-UA"/>
              </w:rPr>
              <w:t xml:space="preserve">: чи знайдено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</w:p>
        </w:tc>
        <w:tc>
          <w:tcPr>
            <w:tcW w:w="611" w:type="pct"/>
          </w:tcPr>
          <w:p w14:paraId="7E10F44B" w14:textId="5FCD17D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0F6FCD6F" w14:textId="77777777" w:rsidTr="00AE3FB1">
        <w:trPr>
          <w:cantSplit/>
        </w:trPr>
        <w:tc>
          <w:tcPr>
            <w:tcW w:w="279" w:type="pct"/>
          </w:tcPr>
          <w:p w14:paraId="43725BB3" w14:textId="5A1884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</w:t>
            </w:r>
          </w:p>
        </w:tc>
        <w:tc>
          <w:tcPr>
            <w:tcW w:w="668" w:type="pct"/>
          </w:tcPr>
          <w:p w14:paraId="1534C1DD" w14:textId="79A4A8B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3FDFAFA" w14:textId="3CE9765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MovePiece</w:t>
            </w:r>
            <w:proofErr w:type="spellEnd"/>
          </w:p>
        </w:tc>
        <w:tc>
          <w:tcPr>
            <w:tcW w:w="742" w:type="pct"/>
          </w:tcPr>
          <w:p w14:paraId="61920B6E" w14:textId="2B99821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еміщення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на дошці</w:t>
            </w:r>
          </w:p>
        </w:tc>
        <w:tc>
          <w:tcPr>
            <w:tcW w:w="749" w:type="pct"/>
          </w:tcPr>
          <w:p w14:paraId="3ACD6728" w14:textId="77E756B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startRow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startCol</w:t>
            </w:r>
            <w:proofErr w:type="spellEnd"/>
            <w:r w:rsidRPr="000450F0">
              <w:rPr>
                <w:lang w:val="uk-UA"/>
              </w:rPr>
              <w:t xml:space="preserve">: початкова позиція, </w:t>
            </w:r>
            <w:proofErr w:type="spellStart"/>
            <w:r w:rsidRPr="000450F0">
              <w:rPr>
                <w:lang w:val="uk-UA"/>
              </w:rPr>
              <w:t>endRow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endCol</w:t>
            </w:r>
            <w:proofErr w:type="spellEnd"/>
            <w:r w:rsidRPr="000450F0">
              <w:rPr>
                <w:lang w:val="uk-UA"/>
              </w:rPr>
              <w:t>: кінцева позиція</w:t>
            </w:r>
          </w:p>
        </w:tc>
        <w:tc>
          <w:tcPr>
            <w:tcW w:w="839" w:type="pct"/>
          </w:tcPr>
          <w:p w14:paraId="74FB4E75" w14:textId="43DAF2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?: захоплена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 xml:space="preserve"> (якщо є)</w:t>
            </w:r>
          </w:p>
        </w:tc>
        <w:tc>
          <w:tcPr>
            <w:tcW w:w="611" w:type="pct"/>
          </w:tcPr>
          <w:p w14:paraId="67FDD20B" w14:textId="335DCCF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0FA5C8AF" w14:textId="77777777" w:rsidTr="00AE3FB1">
        <w:trPr>
          <w:cantSplit/>
        </w:trPr>
        <w:tc>
          <w:tcPr>
            <w:tcW w:w="279" w:type="pct"/>
          </w:tcPr>
          <w:p w14:paraId="358DE78F" w14:textId="308CF633" w:rsidR="00841DF1" w:rsidRPr="000450F0" w:rsidRDefault="00841DF1" w:rsidP="00841DF1">
            <w:pPr>
              <w:ind w:left="-724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668" w:type="pct"/>
          </w:tcPr>
          <w:p w14:paraId="1FF9217B" w14:textId="2ACDD90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33863EEE" w14:textId="360BE99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IsValidMove</w:t>
            </w:r>
            <w:proofErr w:type="spellEnd"/>
          </w:p>
        </w:tc>
        <w:tc>
          <w:tcPr>
            <w:tcW w:w="742" w:type="pct"/>
          </w:tcPr>
          <w:p w14:paraId="402902BC" w14:textId="632CD74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згідно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авил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шахів</w:t>
            </w:r>
          </w:p>
        </w:tc>
        <w:tc>
          <w:tcPr>
            <w:tcW w:w="749" w:type="pct"/>
          </w:tcPr>
          <w:p w14:paraId="005AAAB6" w14:textId="3E036D27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початкова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кінцева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поточний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  <w:proofErr w:type="spellEnd"/>
          </w:p>
        </w:tc>
        <w:tc>
          <w:tcPr>
            <w:tcW w:w="839" w:type="pct"/>
          </w:tcPr>
          <w:p w14:paraId="3153B560" w14:textId="49DB0975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7361F2A0" w14:textId="7306AAA3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1EF494A4" w14:textId="27F70789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4AE8CFD6" w14:textId="43DD4CD8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  <w:r w:rsidRPr="000450F0">
        <w:rPr>
          <w:rFonts w:cs="Times New Roman"/>
          <w:lang w:val="uk-UA"/>
        </w:rPr>
        <w:t xml:space="preserve">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6B9055F3" w14:textId="77777777" w:rsidTr="00FF5489">
        <w:trPr>
          <w:cantSplit/>
        </w:trPr>
        <w:tc>
          <w:tcPr>
            <w:tcW w:w="279" w:type="pct"/>
            <w:vAlign w:val="center"/>
          </w:tcPr>
          <w:p w14:paraId="671E4850" w14:textId="7C065C3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0FC91AA1" w14:textId="091499F9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310F45BE" w14:textId="766397B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1F346CB" w14:textId="10115C9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5CEF9922" w14:textId="7B5D68B9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6ED2A0D0" w14:textId="1434C34B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2170483F" w14:textId="4A0BB0B2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787D33F8" w14:textId="77777777" w:rsidTr="00AE3FB1">
        <w:trPr>
          <w:cantSplit/>
        </w:trPr>
        <w:tc>
          <w:tcPr>
            <w:tcW w:w="279" w:type="pct"/>
          </w:tcPr>
          <w:p w14:paraId="3CD96CF2" w14:textId="61CD26F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10</w:t>
            </w:r>
          </w:p>
        </w:tc>
        <w:tc>
          <w:tcPr>
            <w:tcW w:w="668" w:type="pct"/>
          </w:tcPr>
          <w:p w14:paraId="7C354EA9" w14:textId="165C1C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417A5ED" w14:textId="66B6C8F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IsValidMoveForPiece</w:t>
            </w:r>
            <w:proofErr w:type="spellEnd"/>
          </w:p>
        </w:tc>
        <w:tc>
          <w:tcPr>
            <w:tcW w:w="742" w:type="pct"/>
          </w:tcPr>
          <w:p w14:paraId="3A454ABE" w14:textId="7DD7A5D7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етного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типу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0F51261B" w14:textId="4CC426CB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</w:p>
        </w:tc>
        <w:tc>
          <w:tcPr>
            <w:tcW w:w="839" w:type="pct"/>
          </w:tcPr>
          <w:p w14:paraId="372F8D6F" w14:textId="14FB956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3651BAEF" w14:textId="129E4E0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479D0805" w14:textId="77777777" w:rsidTr="00AE3FB1">
        <w:trPr>
          <w:cantSplit/>
        </w:trPr>
        <w:tc>
          <w:tcPr>
            <w:tcW w:w="279" w:type="pct"/>
          </w:tcPr>
          <w:p w14:paraId="511063E3" w14:textId="5E25422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11</w:t>
            </w:r>
          </w:p>
        </w:tc>
        <w:tc>
          <w:tcPr>
            <w:tcW w:w="668" w:type="pct"/>
          </w:tcPr>
          <w:p w14:paraId="7CD4E316" w14:textId="5668C96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E18CB37" w14:textId="0D038DC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IsValidPawnMove</w:t>
            </w:r>
            <w:proofErr w:type="spellEnd"/>
          </w:p>
        </w:tc>
        <w:tc>
          <w:tcPr>
            <w:tcW w:w="742" w:type="pct"/>
          </w:tcPr>
          <w:p w14:paraId="6838B925" w14:textId="61B9D4D9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пішака</w:t>
            </w:r>
          </w:p>
        </w:tc>
        <w:tc>
          <w:tcPr>
            <w:tcW w:w="749" w:type="pct"/>
          </w:tcPr>
          <w:p w14:paraId="6323BB2C" w14:textId="4F714D1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39" w:type="pct"/>
          </w:tcPr>
          <w:p w14:paraId="6CD0750D" w14:textId="3190FED6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14276D69" w14:textId="228D297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31972B85" w14:textId="77777777" w:rsidTr="00AE3FB1">
        <w:trPr>
          <w:cantSplit/>
        </w:trPr>
        <w:tc>
          <w:tcPr>
            <w:tcW w:w="279" w:type="pct"/>
          </w:tcPr>
          <w:p w14:paraId="556D4983" w14:textId="1C7D80C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12</w:t>
            </w:r>
          </w:p>
        </w:tc>
        <w:tc>
          <w:tcPr>
            <w:tcW w:w="668" w:type="pct"/>
          </w:tcPr>
          <w:p w14:paraId="5CAA1BDA" w14:textId="15C1CFA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4FB5E4E" w14:textId="4748C59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IsValidRookMove</w:t>
            </w:r>
            <w:proofErr w:type="spellEnd"/>
          </w:p>
        </w:tc>
        <w:tc>
          <w:tcPr>
            <w:tcW w:w="742" w:type="pct"/>
          </w:tcPr>
          <w:p w14:paraId="3A5D7D39" w14:textId="378E854C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2F99D7F6" w14:textId="079E0E0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3BFED38E" w14:textId="558DDF1D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3A06CA99" w14:textId="3EB545E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5C2FECFB" w14:textId="77777777" w:rsidTr="00AE3FB1">
        <w:trPr>
          <w:cantSplit/>
        </w:trPr>
        <w:tc>
          <w:tcPr>
            <w:tcW w:w="279" w:type="pct"/>
          </w:tcPr>
          <w:p w14:paraId="3A7AC85A" w14:textId="4B48B8F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13</w:t>
            </w:r>
          </w:p>
        </w:tc>
        <w:tc>
          <w:tcPr>
            <w:tcW w:w="668" w:type="pct"/>
          </w:tcPr>
          <w:p w14:paraId="1364FB51" w14:textId="3FECBF1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40A0501" w14:textId="786B834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IsValidKnightMove</w:t>
            </w:r>
            <w:proofErr w:type="spellEnd"/>
          </w:p>
        </w:tc>
        <w:tc>
          <w:tcPr>
            <w:tcW w:w="742" w:type="pct"/>
          </w:tcPr>
          <w:p w14:paraId="2F6EC225" w14:textId="4FD99DC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коня</w:t>
            </w:r>
          </w:p>
        </w:tc>
        <w:tc>
          <w:tcPr>
            <w:tcW w:w="749" w:type="pct"/>
          </w:tcPr>
          <w:p w14:paraId="471AC38F" w14:textId="07AF5B5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ізниця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ядках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та стовпцях</w:t>
            </w:r>
          </w:p>
        </w:tc>
        <w:tc>
          <w:tcPr>
            <w:tcW w:w="839" w:type="pct"/>
          </w:tcPr>
          <w:p w14:paraId="68CD0EAD" w14:textId="02AD20C2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1DB8F8DD" w14:textId="46CE764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4D3A630B" w14:textId="53F67B8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31EED945" w14:textId="7F9B73DF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7C627323" w14:textId="77777777" w:rsidTr="00CD7A21">
        <w:trPr>
          <w:cantSplit/>
        </w:trPr>
        <w:tc>
          <w:tcPr>
            <w:tcW w:w="279" w:type="pct"/>
            <w:vAlign w:val="center"/>
          </w:tcPr>
          <w:p w14:paraId="2537B42C" w14:textId="537F1188" w:rsidR="00AE3FB1" w:rsidRPr="000450F0" w:rsidRDefault="00AE3FB1" w:rsidP="00AE3FB1">
            <w:pPr>
              <w:pStyle w:val="afa"/>
              <w:rPr>
                <w:lang w:val="uk-UA" w:eastAsia="en-US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6507BB26" w14:textId="74C1654E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74A37F5C" w14:textId="3A58691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F59F577" w14:textId="21C52E5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792AB89C" w14:textId="60D9AD0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6F92577" w14:textId="5FE4B12A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4F1F3C8B" w14:textId="55752E5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1A5BBC57" w14:textId="77777777" w:rsidTr="00AE3FB1">
        <w:trPr>
          <w:cantSplit/>
        </w:trPr>
        <w:tc>
          <w:tcPr>
            <w:tcW w:w="279" w:type="pct"/>
          </w:tcPr>
          <w:p w14:paraId="74C8EFB6" w14:textId="799CB71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14</w:t>
            </w:r>
          </w:p>
        </w:tc>
        <w:tc>
          <w:tcPr>
            <w:tcW w:w="668" w:type="pct"/>
          </w:tcPr>
          <w:p w14:paraId="5BA10769" w14:textId="0C2A009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4BA62F5F" w14:textId="42669E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IsValidBishopMove</w:t>
            </w:r>
            <w:proofErr w:type="spellEnd"/>
          </w:p>
        </w:tc>
        <w:tc>
          <w:tcPr>
            <w:tcW w:w="742" w:type="pct"/>
          </w:tcPr>
          <w:p w14:paraId="41741C63" w14:textId="71124CB4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слона</w:t>
            </w:r>
          </w:p>
        </w:tc>
        <w:tc>
          <w:tcPr>
            <w:tcW w:w="749" w:type="pct"/>
          </w:tcPr>
          <w:p w14:paraId="1E71E9BE" w14:textId="354D8388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1320E775" w14:textId="79BBC581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705C2747" w14:textId="3394E28C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26BF8B9B" w14:textId="77777777" w:rsidTr="00AE3FB1">
        <w:trPr>
          <w:cantSplit/>
        </w:trPr>
        <w:tc>
          <w:tcPr>
            <w:tcW w:w="279" w:type="pct"/>
          </w:tcPr>
          <w:p w14:paraId="2821C8EF" w14:textId="71C3D1E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15</w:t>
            </w:r>
          </w:p>
        </w:tc>
        <w:tc>
          <w:tcPr>
            <w:tcW w:w="668" w:type="pct"/>
          </w:tcPr>
          <w:p w14:paraId="33263F7C" w14:textId="00594C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D5E3689" w14:textId="7CD3488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IsValidQueenMove</w:t>
            </w:r>
            <w:proofErr w:type="spellEnd"/>
          </w:p>
        </w:tc>
        <w:tc>
          <w:tcPr>
            <w:tcW w:w="742" w:type="pct"/>
          </w:tcPr>
          <w:p w14:paraId="025F1258" w14:textId="75082D68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зя</w:t>
            </w:r>
            <w:proofErr w:type="spellEnd"/>
          </w:p>
        </w:tc>
        <w:tc>
          <w:tcPr>
            <w:tcW w:w="749" w:type="pct"/>
          </w:tcPr>
          <w:p w14:paraId="144F7504" w14:textId="397E084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4748D307" w14:textId="3311903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4FD48357" w14:textId="43D6A629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0A8F3D11" w14:textId="77777777" w:rsidTr="00AE3FB1">
        <w:trPr>
          <w:cantSplit/>
        </w:trPr>
        <w:tc>
          <w:tcPr>
            <w:tcW w:w="279" w:type="pct"/>
          </w:tcPr>
          <w:p w14:paraId="54644582" w14:textId="1CB1495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16</w:t>
            </w:r>
          </w:p>
        </w:tc>
        <w:tc>
          <w:tcPr>
            <w:tcW w:w="668" w:type="pct"/>
          </w:tcPr>
          <w:p w14:paraId="25CB5CED" w14:textId="58583FC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5B8BBA1" w14:textId="4C93FB6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IsValidKingMove</w:t>
            </w:r>
            <w:proofErr w:type="spellEnd"/>
          </w:p>
        </w:tc>
        <w:tc>
          <w:tcPr>
            <w:tcW w:w="742" w:type="pct"/>
          </w:tcPr>
          <w:p w14:paraId="1B02C690" w14:textId="7F6F30F2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</w:p>
        </w:tc>
        <w:tc>
          <w:tcPr>
            <w:tcW w:w="749" w:type="pct"/>
          </w:tcPr>
          <w:p w14:paraId="54884932" w14:textId="4E2DBC94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0B6CD690" w14:textId="4BA84C43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69700C28" w14:textId="12827FA8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7736DF6A" w14:textId="77777777" w:rsidTr="00AE3FB1">
        <w:trPr>
          <w:cantSplit/>
        </w:trPr>
        <w:tc>
          <w:tcPr>
            <w:tcW w:w="279" w:type="pct"/>
          </w:tcPr>
          <w:p w14:paraId="1B87BC19" w14:textId="336817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17</w:t>
            </w:r>
          </w:p>
        </w:tc>
        <w:tc>
          <w:tcPr>
            <w:tcW w:w="668" w:type="pct"/>
          </w:tcPr>
          <w:p w14:paraId="4147DB2E" w14:textId="3B5241C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7CB05437" w14:textId="5DB17B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IsValidCastling</w:t>
            </w:r>
            <w:proofErr w:type="spellEnd"/>
          </w:p>
        </w:tc>
        <w:tc>
          <w:tcPr>
            <w:tcW w:w="742" w:type="pct"/>
          </w:tcPr>
          <w:p w14:paraId="139BC063" w14:textId="7B432454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овки</w:t>
            </w:r>
            <w:proofErr w:type="spellEnd"/>
          </w:p>
        </w:tc>
        <w:tc>
          <w:tcPr>
            <w:tcW w:w="749" w:type="pct"/>
          </w:tcPr>
          <w:p w14:paraId="593059EC" w14:textId="28C6933F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2EF6A946" w14:textId="1AA2265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допустима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овка</w:t>
            </w:r>
            <w:proofErr w:type="spellEnd"/>
          </w:p>
        </w:tc>
        <w:tc>
          <w:tcPr>
            <w:tcW w:w="611" w:type="pct"/>
          </w:tcPr>
          <w:p w14:paraId="47C8A38B" w14:textId="0BC8089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7107A462" w14:textId="77777777" w:rsidTr="00AE3FB1">
        <w:trPr>
          <w:cantSplit/>
        </w:trPr>
        <w:tc>
          <w:tcPr>
            <w:tcW w:w="279" w:type="pct"/>
          </w:tcPr>
          <w:p w14:paraId="026F6F7B" w14:textId="13FE5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18</w:t>
            </w:r>
          </w:p>
        </w:tc>
        <w:tc>
          <w:tcPr>
            <w:tcW w:w="668" w:type="pct"/>
          </w:tcPr>
          <w:p w14:paraId="08146308" w14:textId="1EB5F4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1127D6DE" w14:textId="455EF00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IsPathBlocked</w:t>
            </w:r>
            <w:proofErr w:type="spellEnd"/>
          </w:p>
        </w:tc>
        <w:tc>
          <w:tcPr>
            <w:tcW w:w="742" w:type="pct"/>
          </w:tcPr>
          <w:p w14:paraId="406ACC85" w14:textId="740AE25A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є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на шляху ходу</w:t>
            </w:r>
          </w:p>
        </w:tc>
        <w:tc>
          <w:tcPr>
            <w:tcW w:w="749" w:type="pct"/>
          </w:tcPr>
          <w:p w14:paraId="5C34D8A7" w14:textId="2184770E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72686804" w14:textId="2476947F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є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  <w:proofErr w:type="spellEnd"/>
          </w:p>
        </w:tc>
        <w:tc>
          <w:tcPr>
            <w:tcW w:w="611" w:type="pct"/>
          </w:tcPr>
          <w:p w14:paraId="2A6B4A21" w14:textId="0AFCAA94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362CB715" w14:textId="6C78609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1F6BE2" w14:textId="4486534D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6CBFEF6D" w14:textId="77777777" w:rsidTr="00824D56">
        <w:trPr>
          <w:cantSplit/>
        </w:trPr>
        <w:tc>
          <w:tcPr>
            <w:tcW w:w="279" w:type="pct"/>
            <w:vAlign w:val="center"/>
          </w:tcPr>
          <w:p w14:paraId="31F3D606" w14:textId="50971751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26676E6" w14:textId="548CCE5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5FEC43C6" w14:textId="38D4593D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5F0E444" w14:textId="77839EB7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0571B64F" w14:textId="0DA34D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66BB19D" w14:textId="5EBEE824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C89C7BA" w14:textId="75245CFA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67AA543" w14:textId="77777777" w:rsidTr="00824D56">
        <w:trPr>
          <w:cantSplit/>
        </w:trPr>
        <w:tc>
          <w:tcPr>
            <w:tcW w:w="279" w:type="pct"/>
          </w:tcPr>
          <w:p w14:paraId="353141F1" w14:textId="1A28A68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19</w:t>
            </w:r>
          </w:p>
        </w:tc>
        <w:tc>
          <w:tcPr>
            <w:tcW w:w="668" w:type="pct"/>
          </w:tcPr>
          <w:p w14:paraId="3DBB8481" w14:textId="2489CD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DD72D6A" w14:textId="559DB1B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MoveWouldLeaveKingInCheck</w:t>
            </w:r>
            <w:proofErr w:type="spellEnd"/>
          </w:p>
        </w:tc>
        <w:tc>
          <w:tcPr>
            <w:tcW w:w="964" w:type="pct"/>
          </w:tcPr>
          <w:p w14:paraId="22F63292" w14:textId="4E20A7D8" w:rsidR="00841DF1" w:rsidRPr="000450F0" w:rsidRDefault="00841DF1" w:rsidP="00824D56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хід залишить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749" w:type="pct"/>
          </w:tcPr>
          <w:p w14:paraId="59FED691" w14:textId="4F948A8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</w:p>
        </w:tc>
        <w:tc>
          <w:tcPr>
            <w:tcW w:w="839" w:type="pct"/>
          </w:tcPr>
          <w:p w14:paraId="207A561D" w14:textId="3CFD9CC9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буде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611" w:type="pct"/>
          </w:tcPr>
          <w:p w14:paraId="10465D6C" w14:textId="1D34601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5C8F038" w14:textId="77777777" w:rsidTr="00824D56">
        <w:trPr>
          <w:cantSplit/>
        </w:trPr>
        <w:tc>
          <w:tcPr>
            <w:tcW w:w="279" w:type="pct"/>
          </w:tcPr>
          <w:p w14:paraId="196699F0" w14:textId="7D576C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20</w:t>
            </w:r>
          </w:p>
        </w:tc>
        <w:tc>
          <w:tcPr>
            <w:tcW w:w="668" w:type="pct"/>
          </w:tcPr>
          <w:p w14:paraId="102C479C" w14:textId="1DDB3D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DC3E0B9" w14:textId="7ED3FEF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IsPositionUnderAttack</w:t>
            </w:r>
            <w:proofErr w:type="spellEnd"/>
          </w:p>
        </w:tc>
        <w:tc>
          <w:tcPr>
            <w:tcW w:w="964" w:type="pct"/>
          </w:tcPr>
          <w:p w14:paraId="2E90E3C3" w14:textId="0FF4D43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клітинка атакована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вказаного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кольо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  <w:proofErr w:type="spellEnd"/>
          </w:p>
        </w:tc>
        <w:tc>
          <w:tcPr>
            <w:tcW w:w="749" w:type="pct"/>
          </w:tcPr>
          <w:p w14:paraId="077E7F6B" w14:textId="1D04E05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атакуючих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839" w:type="pct"/>
          </w:tcPr>
          <w:p w14:paraId="1AEADB9A" w14:textId="678F966E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клітинка</w:t>
            </w:r>
          </w:p>
        </w:tc>
        <w:tc>
          <w:tcPr>
            <w:tcW w:w="611" w:type="pct"/>
          </w:tcPr>
          <w:p w14:paraId="3EF77178" w14:textId="0A8AE8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3EC327A" w14:textId="77777777" w:rsidTr="00824D56">
        <w:trPr>
          <w:cantSplit/>
        </w:trPr>
        <w:tc>
          <w:tcPr>
            <w:tcW w:w="279" w:type="pct"/>
          </w:tcPr>
          <w:p w14:paraId="59432D03" w14:textId="0DF44E3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21</w:t>
            </w:r>
          </w:p>
        </w:tc>
        <w:tc>
          <w:tcPr>
            <w:tcW w:w="668" w:type="pct"/>
          </w:tcPr>
          <w:p w14:paraId="0122C46E" w14:textId="7069E0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DD65880" w14:textId="28CF1D5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IsDiagonallyAttacked</w:t>
            </w:r>
            <w:proofErr w:type="spellEnd"/>
          </w:p>
        </w:tc>
        <w:tc>
          <w:tcPr>
            <w:tcW w:w="964" w:type="pct"/>
          </w:tcPr>
          <w:p w14:paraId="130DE43F" w14:textId="39847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діагональних атак на клітинку</w:t>
            </w:r>
          </w:p>
        </w:tc>
        <w:tc>
          <w:tcPr>
            <w:tcW w:w="749" w:type="pct"/>
          </w:tcPr>
          <w:p w14:paraId="16F9F747" w14:textId="71A2E644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0E902B56" w14:textId="1168C4C1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діагонально</w:t>
            </w:r>
          </w:p>
        </w:tc>
        <w:tc>
          <w:tcPr>
            <w:tcW w:w="611" w:type="pct"/>
          </w:tcPr>
          <w:p w14:paraId="4BDB377A" w14:textId="7B50D1F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1BC3D2FF" w14:textId="77777777" w:rsidTr="00824D56">
        <w:trPr>
          <w:cantSplit/>
        </w:trPr>
        <w:tc>
          <w:tcPr>
            <w:tcW w:w="279" w:type="pct"/>
          </w:tcPr>
          <w:p w14:paraId="16416D30" w14:textId="6692DC5F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22</w:t>
            </w:r>
          </w:p>
        </w:tc>
        <w:tc>
          <w:tcPr>
            <w:tcW w:w="668" w:type="pct"/>
          </w:tcPr>
          <w:p w14:paraId="67068867" w14:textId="2B1D0FD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0ABB994" w14:textId="14F5711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IsOrthogonallyAttacked</w:t>
            </w:r>
            <w:proofErr w:type="spellEnd"/>
          </w:p>
        </w:tc>
        <w:tc>
          <w:tcPr>
            <w:tcW w:w="964" w:type="pct"/>
          </w:tcPr>
          <w:p w14:paraId="56FB144B" w14:textId="1A97F603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тикальних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та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изонтальних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</w:t>
            </w:r>
          </w:p>
        </w:tc>
        <w:tc>
          <w:tcPr>
            <w:tcW w:w="749" w:type="pct"/>
          </w:tcPr>
          <w:p w14:paraId="79465D8E" w14:textId="516AFBDB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1B8013DD" w14:textId="009AC7E9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атакована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тогонально</w:t>
            </w:r>
            <w:proofErr w:type="spellEnd"/>
          </w:p>
        </w:tc>
        <w:tc>
          <w:tcPr>
            <w:tcW w:w="611" w:type="pct"/>
          </w:tcPr>
          <w:p w14:paraId="1B86C1C1" w14:textId="7004457B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58772489" w14:textId="77777777" w:rsidTr="00824D56">
        <w:trPr>
          <w:cantSplit/>
        </w:trPr>
        <w:tc>
          <w:tcPr>
            <w:tcW w:w="279" w:type="pct"/>
          </w:tcPr>
          <w:p w14:paraId="763CBBB1" w14:textId="6EEA7ED6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23</w:t>
            </w:r>
          </w:p>
        </w:tc>
        <w:tc>
          <w:tcPr>
            <w:tcW w:w="668" w:type="pct"/>
          </w:tcPr>
          <w:p w14:paraId="12F95E48" w14:textId="3510BB0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3A29B3E" w14:textId="5DE3A29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IsKnightAttacked</w:t>
            </w:r>
            <w:proofErr w:type="spellEnd"/>
          </w:p>
        </w:tc>
        <w:tc>
          <w:tcPr>
            <w:tcW w:w="964" w:type="pct"/>
          </w:tcPr>
          <w:p w14:paraId="102A5E03" w14:textId="6C575CC5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 конем на клітинку</w:t>
            </w:r>
          </w:p>
        </w:tc>
        <w:tc>
          <w:tcPr>
            <w:tcW w:w="749" w:type="pct"/>
          </w:tcPr>
          <w:p w14:paraId="44654D51" w14:textId="51E1FEF3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7D53E70D" w14:textId="65FE8D0A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конем</w:t>
            </w:r>
          </w:p>
        </w:tc>
        <w:tc>
          <w:tcPr>
            <w:tcW w:w="611" w:type="pct"/>
          </w:tcPr>
          <w:p w14:paraId="16D3DAA2" w14:textId="717598FD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6D7D8231" w14:textId="77777777" w:rsidTr="00824D56">
        <w:trPr>
          <w:cantSplit/>
        </w:trPr>
        <w:tc>
          <w:tcPr>
            <w:tcW w:w="279" w:type="pct"/>
          </w:tcPr>
          <w:p w14:paraId="5C877E5F" w14:textId="477B1261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24</w:t>
            </w:r>
          </w:p>
        </w:tc>
        <w:tc>
          <w:tcPr>
            <w:tcW w:w="668" w:type="pct"/>
          </w:tcPr>
          <w:p w14:paraId="5507E69D" w14:textId="577CDF7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B2708A7" w14:textId="6C94C17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IsKingInCheck</w:t>
            </w:r>
            <w:proofErr w:type="spellEnd"/>
          </w:p>
        </w:tc>
        <w:tc>
          <w:tcPr>
            <w:tcW w:w="964" w:type="pct"/>
          </w:tcPr>
          <w:p w14:paraId="1383AC90" w14:textId="5BF33C2E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749" w:type="pct"/>
          </w:tcPr>
          <w:p w14:paraId="3D7FC523" w14:textId="2F4EFD56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для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69BAABB9" w14:textId="5708C265" w:rsidR="00841DF1" w:rsidRPr="00AE3FB1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611" w:type="pct"/>
          </w:tcPr>
          <w:p w14:paraId="395ADA82" w14:textId="4748F970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57747927" w14:textId="2A58A968" w:rsidR="00824D56" w:rsidRDefault="00824D56">
      <w:r>
        <w:br w:type="page"/>
      </w:r>
    </w:p>
    <w:p w14:paraId="2667C543" w14:textId="2AD602A7" w:rsidR="00824D56" w:rsidRDefault="00824D56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76202DC7" w14:textId="77777777" w:rsidTr="00E52E28">
        <w:trPr>
          <w:cantSplit/>
        </w:trPr>
        <w:tc>
          <w:tcPr>
            <w:tcW w:w="279" w:type="pct"/>
            <w:vAlign w:val="center"/>
          </w:tcPr>
          <w:p w14:paraId="61E40878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42311682" w14:textId="703950F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47C9029E" w14:textId="7E73F954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05763CAC" w14:textId="46F3A398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24023AB9" w14:textId="0BD7CC3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4939371" w14:textId="3354450D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2C8C0D6D" w14:textId="1AA3AE2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3EBCAFE" w14:textId="63AC811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7D7352F" w14:textId="7D97AF96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4841CB3C" w14:textId="77777777" w:rsidTr="00824D56">
        <w:trPr>
          <w:cantSplit/>
        </w:trPr>
        <w:tc>
          <w:tcPr>
            <w:tcW w:w="279" w:type="pct"/>
          </w:tcPr>
          <w:p w14:paraId="0B9628A7" w14:textId="559623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25</w:t>
            </w:r>
          </w:p>
        </w:tc>
        <w:tc>
          <w:tcPr>
            <w:tcW w:w="668" w:type="pct"/>
          </w:tcPr>
          <w:p w14:paraId="1AA240DF" w14:textId="7BD4B36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D9F794F" w14:textId="29F3A1B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GetValidMovesForPiece</w:t>
            </w:r>
            <w:proofErr w:type="spellEnd"/>
          </w:p>
        </w:tc>
        <w:tc>
          <w:tcPr>
            <w:tcW w:w="964" w:type="pct"/>
          </w:tcPr>
          <w:p w14:paraId="49FDC4C8" w14:textId="2951148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всіх допустимих ходів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27731AE1" w14:textId="13E3127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839" w:type="pct"/>
          </w:tcPr>
          <w:p w14:paraId="05DAE4A3" w14:textId="5A9CBD1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&lt;(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)&gt;: список позицій для ходів</w:t>
            </w:r>
          </w:p>
        </w:tc>
        <w:tc>
          <w:tcPr>
            <w:tcW w:w="611" w:type="pct"/>
          </w:tcPr>
          <w:p w14:paraId="3981EBDA" w14:textId="4A0E941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593E0AD4" w14:textId="77777777" w:rsidTr="00824D56">
        <w:trPr>
          <w:cantSplit/>
        </w:trPr>
        <w:tc>
          <w:tcPr>
            <w:tcW w:w="279" w:type="pct"/>
          </w:tcPr>
          <w:p w14:paraId="4553C29C" w14:textId="2C53F87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26</w:t>
            </w:r>
          </w:p>
        </w:tc>
        <w:tc>
          <w:tcPr>
            <w:tcW w:w="668" w:type="pct"/>
          </w:tcPr>
          <w:p w14:paraId="395DAD9E" w14:textId="2C6EE8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9DA6329" w14:textId="35E70EC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GetAllPossibleMovesForPlayer</w:t>
            </w:r>
            <w:proofErr w:type="spellEnd"/>
          </w:p>
        </w:tc>
        <w:tc>
          <w:tcPr>
            <w:tcW w:w="964" w:type="pct"/>
          </w:tcPr>
          <w:p w14:paraId="2A1AF0CA" w14:textId="5346F71B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всіх можливих ходів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749" w:type="pct"/>
          </w:tcPr>
          <w:p w14:paraId="66944781" w14:textId="01C956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839" w:type="pct"/>
          </w:tcPr>
          <w:p w14:paraId="6187FCB3" w14:textId="306ED21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&gt;: список доступних ходів</w:t>
            </w:r>
          </w:p>
        </w:tc>
        <w:tc>
          <w:tcPr>
            <w:tcW w:w="611" w:type="pct"/>
          </w:tcPr>
          <w:p w14:paraId="38F63AE4" w14:textId="267F0B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932F4AE" w14:textId="77777777" w:rsidTr="00824D56">
        <w:trPr>
          <w:cantSplit/>
        </w:trPr>
        <w:tc>
          <w:tcPr>
            <w:tcW w:w="279" w:type="pct"/>
          </w:tcPr>
          <w:p w14:paraId="72F32066" w14:textId="72F8A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27</w:t>
            </w:r>
          </w:p>
        </w:tc>
        <w:tc>
          <w:tcPr>
            <w:tcW w:w="668" w:type="pct"/>
          </w:tcPr>
          <w:p w14:paraId="742EE056" w14:textId="478536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45614A0A" w14:textId="5C83691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CheckForGameEnd</w:t>
            </w:r>
            <w:proofErr w:type="spellEnd"/>
          </w:p>
        </w:tc>
        <w:tc>
          <w:tcPr>
            <w:tcW w:w="964" w:type="pct"/>
          </w:tcPr>
          <w:p w14:paraId="406232C8" w14:textId="57658C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наявності мату або пату</w:t>
            </w:r>
          </w:p>
        </w:tc>
        <w:tc>
          <w:tcPr>
            <w:tcW w:w="749" w:type="pct"/>
          </w:tcPr>
          <w:p w14:paraId="1242F1A2" w14:textId="75DF51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2D3C9890" w14:textId="2D1DC34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GameEndType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тип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611" w:type="pct"/>
          </w:tcPr>
          <w:p w14:paraId="08B59572" w14:textId="4EDE1BB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56ABA375" w14:textId="77777777" w:rsidTr="00824D56">
        <w:trPr>
          <w:cantSplit/>
        </w:trPr>
        <w:tc>
          <w:tcPr>
            <w:tcW w:w="279" w:type="pct"/>
          </w:tcPr>
          <w:p w14:paraId="6746AB9F" w14:textId="39D99E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28</w:t>
            </w:r>
          </w:p>
        </w:tc>
        <w:tc>
          <w:tcPr>
            <w:tcW w:w="668" w:type="pct"/>
          </w:tcPr>
          <w:p w14:paraId="1D32EBB3" w14:textId="6C9C09D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4588EBF2" w14:textId="3931F9E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EvaluatePosition</w:t>
            </w:r>
            <w:proofErr w:type="spellEnd"/>
          </w:p>
        </w:tc>
        <w:tc>
          <w:tcPr>
            <w:tcW w:w="964" w:type="pct"/>
          </w:tcPr>
          <w:p w14:paraId="30D08C6A" w14:textId="4D4C344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Оцінка поточної позиції</w:t>
            </w:r>
          </w:p>
        </w:tc>
        <w:tc>
          <w:tcPr>
            <w:tcW w:w="749" w:type="pct"/>
          </w:tcPr>
          <w:p w14:paraId="4BA78EC1" w14:textId="7F7E9E8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761C708E" w14:textId="5BB447B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числова оцінка (позитивна -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евага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білих)</w:t>
            </w:r>
          </w:p>
        </w:tc>
        <w:tc>
          <w:tcPr>
            <w:tcW w:w="611" w:type="pct"/>
          </w:tcPr>
          <w:p w14:paraId="3C16EDC0" w14:textId="75A0184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21C4B98C" w14:textId="77777777" w:rsidTr="00824D56">
        <w:trPr>
          <w:cantSplit/>
        </w:trPr>
        <w:tc>
          <w:tcPr>
            <w:tcW w:w="279" w:type="pct"/>
          </w:tcPr>
          <w:p w14:paraId="33918C04" w14:textId="19CF487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29</w:t>
            </w:r>
          </w:p>
        </w:tc>
        <w:tc>
          <w:tcPr>
            <w:tcW w:w="668" w:type="pct"/>
          </w:tcPr>
          <w:p w14:paraId="71B54553" w14:textId="401C92F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231731E" w14:textId="233FDA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IsValidPosition</w:t>
            </w:r>
            <w:proofErr w:type="spellEnd"/>
          </w:p>
        </w:tc>
        <w:tc>
          <w:tcPr>
            <w:tcW w:w="964" w:type="pct"/>
          </w:tcPr>
          <w:p w14:paraId="4E1A2A60" w14:textId="7E88477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чи позиція в межах дошки</w:t>
            </w:r>
          </w:p>
        </w:tc>
        <w:tc>
          <w:tcPr>
            <w:tcW w:w="749" w:type="pct"/>
          </w:tcPr>
          <w:p w14:paraId="5CD894F7" w14:textId="03D3D3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7BD7BDBD" w14:textId="359513D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позиція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валідна</w:t>
            </w:r>
            <w:proofErr w:type="spellEnd"/>
          </w:p>
        </w:tc>
        <w:tc>
          <w:tcPr>
            <w:tcW w:w="611" w:type="pct"/>
          </w:tcPr>
          <w:p w14:paraId="1E96FF16" w14:textId="3326C20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29A1327A" w14:textId="77777777" w:rsidTr="00824D56">
        <w:trPr>
          <w:cantSplit/>
        </w:trPr>
        <w:tc>
          <w:tcPr>
            <w:tcW w:w="279" w:type="pct"/>
          </w:tcPr>
          <w:p w14:paraId="0899D75D" w14:textId="70EE2C6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30</w:t>
            </w:r>
          </w:p>
        </w:tc>
        <w:tc>
          <w:tcPr>
            <w:tcW w:w="668" w:type="pct"/>
          </w:tcPr>
          <w:p w14:paraId="10E7D08C" w14:textId="7C297B0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8384275" w14:textId="5E6183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ClonePieces</w:t>
            </w:r>
            <w:proofErr w:type="spellEnd"/>
          </w:p>
        </w:tc>
        <w:tc>
          <w:tcPr>
            <w:tcW w:w="964" w:type="pct"/>
          </w:tcPr>
          <w:p w14:paraId="115A53CE" w14:textId="1D18A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Глибоке копіювання масиву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749" w:type="pct"/>
          </w:tcPr>
          <w:p w14:paraId="514DBC62" w14:textId="30F3727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source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destination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масиви для копіювання</w:t>
            </w:r>
          </w:p>
        </w:tc>
        <w:tc>
          <w:tcPr>
            <w:tcW w:w="839" w:type="pct"/>
          </w:tcPr>
          <w:p w14:paraId="2E40DE6F" w14:textId="067C308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09A21235" w14:textId="655F76D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0F6F965D" w14:textId="77777777" w:rsidTr="00824D56">
        <w:trPr>
          <w:cantSplit/>
        </w:trPr>
        <w:tc>
          <w:tcPr>
            <w:tcW w:w="279" w:type="pct"/>
          </w:tcPr>
          <w:p w14:paraId="2DED5288" w14:textId="1A5E622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31</w:t>
            </w:r>
          </w:p>
        </w:tc>
        <w:tc>
          <w:tcPr>
            <w:tcW w:w="668" w:type="pct"/>
          </w:tcPr>
          <w:p w14:paraId="0483EE8C" w14:textId="31E95D4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4631ABE" w14:textId="60AC02B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OnBoardUpdated</w:t>
            </w:r>
            <w:proofErr w:type="spellEnd"/>
          </w:p>
        </w:tc>
        <w:tc>
          <w:tcPr>
            <w:tcW w:w="964" w:type="pct"/>
          </w:tcPr>
          <w:p w14:paraId="7905D977" w14:textId="41F23BB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Викликання події оновлення дошки</w:t>
            </w:r>
          </w:p>
        </w:tc>
        <w:tc>
          <w:tcPr>
            <w:tcW w:w="749" w:type="pct"/>
          </w:tcPr>
          <w:p w14:paraId="7074A064" w14:textId="04E8DB2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453A0767" w14:textId="742B550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E3AC39F" w14:textId="3D6AF2A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47FFE080" w14:textId="3E546438" w:rsidR="00824D56" w:rsidRDefault="00824D56">
      <w:r>
        <w:br w:type="page"/>
      </w:r>
    </w:p>
    <w:p w14:paraId="46958A64" w14:textId="4DB00F05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4CB548CF" w14:textId="77777777" w:rsidTr="00D548C8">
        <w:trPr>
          <w:cantSplit/>
        </w:trPr>
        <w:tc>
          <w:tcPr>
            <w:tcW w:w="279" w:type="pct"/>
          </w:tcPr>
          <w:p w14:paraId="185DD67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62F9CC9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2BFEDBBB" w14:textId="242B1853" w:rsidR="00824D56" w:rsidRPr="000450F0" w:rsidRDefault="00824D56" w:rsidP="00824D56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6B405F7C" w14:textId="5B553F2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F9C0DFC" w14:textId="7065E76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40D152CA" w14:textId="1EF8DC42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3961EBD8" w14:textId="0D298A2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CA19CD9" w14:textId="0C682E6C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F0B39CD" w14:textId="7589D5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BB60DF" w14:textId="77777777" w:rsidTr="00824D56">
        <w:trPr>
          <w:cantSplit/>
        </w:trPr>
        <w:tc>
          <w:tcPr>
            <w:tcW w:w="279" w:type="pct"/>
          </w:tcPr>
          <w:p w14:paraId="4CA02B50" w14:textId="4AEB87D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32</w:t>
            </w:r>
          </w:p>
        </w:tc>
        <w:tc>
          <w:tcPr>
            <w:tcW w:w="668" w:type="pct"/>
          </w:tcPr>
          <w:p w14:paraId="37AA87E3" w14:textId="48C6620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242BD18E" w14:textId="7DAA644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Clone</w:t>
            </w:r>
            <w:proofErr w:type="spellEnd"/>
          </w:p>
        </w:tc>
        <w:tc>
          <w:tcPr>
            <w:tcW w:w="964" w:type="pct"/>
          </w:tcPr>
          <w:p w14:paraId="4012F001" w14:textId="3B136BD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копії клітинки</w:t>
            </w:r>
          </w:p>
        </w:tc>
        <w:tc>
          <w:tcPr>
            <w:tcW w:w="749" w:type="pct"/>
          </w:tcPr>
          <w:p w14:paraId="318E31C7" w14:textId="5F62329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371869D9" w14:textId="553B0C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нова ідентична клітинка</w:t>
            </w:r>
          </w:p>
        </w:tc>
        <w:tc>
          <w:tcPr>
            <w:tcW w:w="611" w:type="pct"/>
          </w:tcPr>
          <w:p w14:paraId="3EA17968" w14:textId="5556394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681AF77B" w14:textId="77777777" w:rsidTr="00824D56">
        <w:trPr>
          <w:cantSplit/>
        </w:trPr>
        <w:tc>
          <w:tcPr>
            <w:tcW w:w="279" w:type="pct"/>
          </w:tcPr>
          <w:p w14:paraId="2404F89D" w14:textId="67DF5AE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33</w:t>
            </w:r>
          </w:p>
        </w:tc>
        <w:tc>
          <w:tcPr>
            <w:tcW w:w="668" w:type="pct"/>
          </w:tcPr>
          <w:p w14:paraId="6DC26C95" w14:textId="7EAF96D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56CC9041" w14:textId="313B0C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GetAlgebraicNotation</w:t>
            </w:r>
            <w:proofErr w:type="spellEnd"/>
          </w:p>
        </w:tc>
        <w:tc>
          <w:tcPr>
            <w:tcW w:w="964" w:type="pct"/>
          </w:tcPr>
          <w:p w14:paraId="00C6FED6" w14:textId="5BEA653A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аїчної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нотації для клітинки (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e.g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., "e4")</w:t>
            </w:r>
          </w:p>
        </w:tc>
        <w:tc>
          <w:tcPr>
            <w:tcW w:w="749" w:type="pct"/>
          </w:tcPr>
          <w:p w14:paraId="6D2AF676" w14:textId="6D2C835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243DF8D8" w14:textId="3A3847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нотація</w:t>
            </w:r>
          </w:p>
        </w:tc>
        <w:tc>
          <w:tcPr>
            <w:tcW w:w="611" w:type="pct"/>
          </w:tcPr>
          <w:p w14:paraId="78802BBD" w14:textId="38413DD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4D0BA9EB" w14:textId="77777777" w:rsidTr="00824D56">
        <w:trPr>
          <w:cantSplit/>
        </w:trPr>
        <w:tc>
          <w:tcPr>
            <w:tcW w:w="279" w:type="pct"/>
          </w:tcPr>
          <w:p w14:paraId="2A6BC64B" w14:textId="39EF2BB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34</w:t>
            </w:r>
          </w:p>
        </w:tc>
        <w:tc>
          <w:tcPr>
            <w:tcW w:w="668" w:type="pct"/>
          </w:tcPr>
          <w:p w14:paraId="03A2E745" w14:textId="276BE81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1B8EE223" w14:textId="71B2819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ToString</w:t>
            </w:r>
            <w:proofErr w:type="spellEnd"/>
          </w:p>
        </w:tc>
        <w:tc>
          <w:tcPr>
            <w:tcW w:w="964" w:type="pct"/>
          </w:tcPr>
          <w:p w14:paraId="538628AA" w14:textId="31B9C72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клітинки</w:t>
            </w:r>
          </w:p>
        </w:tc>
        <w:tc>
          <w:tcPr>
            <w:tcW w:w="749" w:type="pct"/>
          </w:tcPr>
          <w:p w14:paraId="5CD2D454" w14:textId="7D78D8E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1F287ACD" w14:textId="3F37053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ядкове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  <w:proofErr w:type="spellEnd"/>
          </w:p>
        </w:tc>
        <w:tc>
          <w:tcPr>
            <w:tcW w:w="611" w:type="pct"/>
          </w:tcPr>
          <w:p w14:paraId="6EFBCD9B" w14:textId="0D6B840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12F6EFA7" w14:textId="77777777" w:rsidTr="00824D56">
        <w:trPr>
          <w:cantSplit/>
        </w:trPr>
        <w:tc>
          <w:tcPr>
            <w:tcW w:w="279" w:type="pct"/>
          </w:tcPr>
          <w:p w14:paraId="79F0AF1B" w14:textId="70B5536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35</w:t>
            </w:r>
          </w:p>
        </w:tc>
        <w:tc>
          <w:tcPr>
            <w:tcW w:w="668" w:type="pct"/>
          </w:tcPr>
          <w:p w14:paraId="217A87B6" w14:textId="774D02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74B50FFB" w14:textId="6062635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OnPropertyChanged</w:t>
            </w:r>
            <w:proofErr w:type="spellEnd"/>
          </w:p>
        </w:tc>
        <w:tc>
          <w:tcPr>
            <w:tcW w:w="964" w:type="pct"/>
          </w:tcPr>
          <w:p w14:paraId="6132F93B" w14:textId="212082C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Сповіщення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зміну властивості</w:t>
            </w:r>
          </w:p>
        </w:tc>
        <w:tc>
          <w:tcPr>
            <w:tcW w:w="749" w:type="pct"/>
          </w:tcPr>
          <w:p w14:paraId="7B903FBF" w14:textId="540FFD6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propertyName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назва властивості</w:t>
            </w:r>
          </w:p>
        </w:tc>
        <w:tc>
          <w:tcPr>
            <w:tcW w:w="839" w:type="pct"/>
          </w:tcPr>
          <w:p w14:paraId="67EA7121" w14:textId="0478E9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2802EAD0" w14:textId="2DAB5CD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7A3E47D6" w14:textId="77777777" w:rsidTr="00824D56">
        <w:trPr>
          <w:cantSplit/>
        </w:trPr>
        <w:tc>
          <w:tcPr>
            <w:tcW w:w="279" w:type="pct"/>
          </w:tcPr>
          <w:p w14:paraId="095D518F" w14:textId="2215568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36</w:t>
            </w:r>
          </w:p>
        </w:tc>
        <w:tc>
          <w:tcPr>
            <w:tcW w:w="668" w:type="pct"/>
          </w:tcPr>
          <w:p w14:paraId="5C0E91CC" w14:textId="27A5829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BooleanToVisibilityConverter</w:t>
            </w:r>
            <w:proofErr w:type="spellEnd"/>
          </w:p>
        </w:tc>
        <w:tc>
          <w:tcPr>
            <w:tcW w:w="890" w:type="pct"/>
          </w:tcPr>
          <w:p w14:paraId="35FC1773" w14:textId="1390876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Convert</w:t>
            </w:r>
            <w:proofErr w:type="spellEnd"/>
          </w:p>
        </w:tc>
        <w:tc>
          <w:tcPr>
            <w:tcW w:w="964" w:type="pct"/>
          </w:tcPr>
          <w:p w14:paraId="231C768A" w14:textId="54C4BC8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булевого значення у видимість</w:t>
            </w:r>
          </w:p>
        </w:tc>
        <w:tc>
          <w:tcPr>
            <w:tcW w:w="749" w:type="pct"/>
          </w:tcPr>
          <w:p w14:paraId="15FC44DB" w14:textId="798127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значення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тації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targetType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parameter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culture</w:t>
            </w:r>
            <w:proofErr w:type="spellEnd"/>
          </w:p>
        </w:tc>
        <w:tc>
          <w:tcPr>
            <w:tcW w:w="839" w:type="pct"/>
          </w:tcPr>
          <w:p w14:paraId="09EA4C4B" w14:textId="7E1DCD4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відповідне значення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Visibility</w:t>
            </w:r>
            <w:proofErr w:type="spellEnd"/>
          </w:p>
        </w:tc>
        <w:tc>
          <w:tcPr>
            <w:tcW w:w="611" w:type="pct"/>
          </w:tcPr>
          <w:p w14:paraId="7C7D9EB4" w14:textId="585823A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  <w:proofErr w:type="spellEnd"/>
          </w:p>
        </w:tc>
      </w:tr>
      <w:tr w:rsidR="00824D56" w:rsidRPr="000450F0" w14:paraId="49BC9FE2" w14:textId="77777777" w:rsidTr="00824D56">
        <w:trPr>
          <w:cantSplit/>
        </w:trPr>
        <w:tc>
          <w:tcPr>
            <w:tcW w:w="279" w:type="pct"/>
          </w:tcPr>
          <w:p w14:paraId="397D9263" w14:textId="485BE2C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37</w:t>
            </w:r>
          </w:p>
        </w:tc>
        <w:tc>
          <w:tcPr>
            <w:tcW w:w="668" w:type="pct"/>
          </w:tcPr>
          <w:p w14:paraId="2165A55A" w14:textId="0817DFD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BooleanToVisibilityConverter</w:t>
            </w:r>
            <w:proofErr w:type="spellEnd"/>
          </w:p>
        </w:tc>
        <w:tc>
          <w:tcPr>
            <w:tcW w:w="890" w:type="pct"/>
          </w:tcPr>
          <w:p w14:paraId="53853447" w14:textId="16F2CBA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ConvertBack</w:t>
            </w:r>
            <w:proofErr w:type="spellEnd"/>
          </w:p>
        </w:tc>
        <w:tc>
          <w:tcPr>
            <w:tcW w:w="964" w:type="pct"/>
          </w:tcPr>
          <w:p w14:paraId="383365AE" w14:textId="4987D3E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видимості у булеве значення</w:t>
            </w:r>
          </w:p>
        </w:tc>
        <w:tc>
          <w:tcPr>
            <w:tcW w:w="749" w:type="pct"/>
          </w:tcPr>
          <w:p w14:paraId="26D08E8B" w14:textId="62B41FD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targetType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parameter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culture</w:t>
            </w:r>
            <w:proofErr w:type="spellEnd"/>
          </w:p>
        </w:tc>
        <w:tc>
          <w:tcPr>
            <w:tcW w:w="839" w:type="pct"/>
          </w:tcPr>
          <w:p w14:paraId="29F9252B" w14:textId="33354E1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булеве значення</w:t>
            </w:r>
          </w:p>
        </w:tc>
        <w:tc>
          <w:tcPr>
            <w:tcW w:w="611" w:type="pct"/>
          </w:tcPr>
          <w:p w14:paraId="56139EB6" w14:textId="1F01DF4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  <w:proofErr w:type="spellEnd"/>
          </w:p>
        </w:tc>
      </w:tr>
    </w:tbl>
    <w:p w14:paraId="0F744395" w14:textId="7A5167F8" w:rsidR="00824D56" w:rsidRDefault="00824D56">
      <w:r>
        <w:br w:type="page"/>
      </w:r>
    </w:p>
    <w:p w14:paraId="200E81D1" w14:textId="16F11466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20160467" w14:textId="77777777" w:rsidTr="008261BE">
        <w:trPr>
          <w:cantSplit/>
        </w:trPr>
        <w:tc>
          <w:tcPr>
            <w:tcW w:w="279" w:type="pct"/>
          </w:tcPr>
          <w:p w14:paraId="0EF4D012" w14:textId="377F5D0D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0DF0A2B" w14:textId="04ECE01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67960656" w14:textId="0E5C776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17DEE9B" w14:textId="09D9CF6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57377039" w14:textId="4033B517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04D9123A" w14:textId="58670A5E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69D0002" w14:textId="272B11E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3925D541" w14:textId="77777777" w:rsidTr="00824D56">
        <w:trPr>
          <w:cantSplit/>
        </w:trPr>
        <w:tc>
          <w:tcPr>
            <w:tcW w:w="279" w:type="pct"/>
          </w:tcPr>
          <w:p w14:paraId="2E327C54" w14:textId="25DEE07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38</w:t>
            </w:r>
          </w:p>
        </w:tc>
        <w:tc>
          <w:tcPr>
            <w:tcW w:w="668" w:type="pct"/>
          </w:tcPr>
          <w:p w14:paraId="61D87888" w14:textId="7254ED0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894E753" w14:textId="3F15CB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InitializeGame</w:t>
            </w:r>
            <w:proofErr w:type="spellEnd"/>
          </w:p>
        </w:tc>
        <w:tc>
          <w:tcPr>
            <w:tcW w:w="964" w:type="pct"/>
          </w:tcPr>
          <w:p w14:paraId="137B46E7" w14:textId="6944D47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нової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7B5BC708" w14:textId="3289B5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AEF8A2D" w14:textId="6814A6E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22949506" w14:textId="7B53BE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785D52E7" w14:textId="77777777" w:rsidTr="00824D56">
        <w:trPr>
          <w:cantSplit/>
        </w:trPr>
        <w:tc>
          <w:tcPr>
            <w:tcW w:w="279" w:type="pct"/>
          </w:tcPr>
          <w:p w14:paraId="26B7CBF4" w14:textId="56AE627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39</w:t>
            </w:r>
          </w:p>
        </w:tc>
        <w:tc>
          <w:tcPr>
            <w:tcW w:w="668" w:type="pct"/>
          </w:tcPr>
          <w:p w14:paraId="7418110D" w14:textId="7B04718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A530F84" w14:textId="748443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LoadGame</w:t>
            </w:r>
            <w:proofErr w:type="spellEnd"/>
          </w:p>
        </w:tc>
        <w:tc>
          <w:tcPr>
            <w:tcW w:w="964" w:type="pct"/>
          </w:tcPr>
          <w:p w14:paraId="3F871518" w14:textId="1DAB3B8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Завантаження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 вказаною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ацією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дошки</w:t>
            </w:r>
          </w:p>
        </w:tc>
        <w:tc>
          <w:tcPr>
            <w:tcW w:w="749" w:type="pct"/>
          </w:tcPr>
          <w:p w14:paraId="3C4100E7" w14:textId="139F72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boardState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стан дошки,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поточний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  <w:proofErr w:type="spellEnd"/>
          </w:p>
        </w:tc>
        <w:tc>
          <w:tcPr>
            <w:tcW w:w="839" w:type="pct"/>
          </w:tcPr>
          <w:p w14:paraId="24CC66D3" w14:textId="7B50334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0917C60" w14:textId="4ECCFE7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21C1B149" w14:textId="77777777" w:rsidTr="00824D56">
        <w:trPr>
          <w:cantSplit/>
        </w:trPr>
        <w:tc>
          <w:tcPr>
            <w:tcW w:w="279" w:type="pct"/>
          </w:tcPr>
          <w:p w14:paraId="3BA0777E" w14:textId="294A1D6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40</w:t>
            </w:r>
          </w:p>
        </w:tc>
        <w:tc>
          <w:tcPr>
            <w:tcW w:w="668" w:type="pct"/>
          </w:tcPr>
          <w:p w14:paraId="1614F86A" w14:textId="1B57B96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3D8AB39B" w14:textId="0F70D0A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GetCurrentBoard</w:t>
            </w:r>
            <w:proofErr w:type="spellEnd"/>
          </w:p>
        </w:tc>
        <w:tc>
          <w:tcPr>
            <w:tcW w:w="964" w:type="pct"/>
          </w:tcPr>
          <w:p w14:paraId="0D190486" w14:textId="7F26B8C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поточного стану дошки як колекції клітинок</w:t>
            </w:r>
          </w:p>
        </w:tc>
        <w:tc>
          <w:tcPr>
            <w:tcW w:w="749" w:type="pct"/>
          </w:tcPr>
          <w:p w14:paraId="13CF3989" w14:textId="562B686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FDF00BC" w14:textId="5A51E20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ObservableCollection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&gt;: клітинки дошки</w:t>
            </w:r>
          </w:p>
        </w:tc>
        <w:tc>
          <w:tcPr>
            <w:tcW w:w="611" w:type="pct"/>
          </w:tcPr>
          <w:p w14:paraId="792BD61B" w14:textId="12583A5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F1C2ACC" w14:textId="77777777" w:rsidTr="00824D56">
        <w:trPr>
          <w:cantSplit/>
        </w:trPr>
        <w:tc>
          <w:tcPr>
            <w:tcW w:w="279" w:type="pct"/>
          </w:tcPr>
          <w:p w14:paraId="107EEE67" w14:textId="5DC3371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41</w:t>
            </w:r>
          </w:p>
        </w:tc>
        <w:tc>
          <w:tcPr>
            <w:tcW w:w="668" w:type="pct"/>
          </w:tcPr>
          <w:p w14:paraId="708C9F1C" w14:textId="2524F6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DC0F021" w14:textId="161CC59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SetComputerMode</w:t>
            </w:r>
            <w:proofErr w:type="spellEnd"/>
          </w:p>
        </w:tc>
        <w:tc>
          <w:tcPr>
            <w:tcW w:w="964" w:type="pct"/>
          </w:tcPr>
          <w:p w14:paraId="4DC8FEAD" w14:textId="058F40D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ежиму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  <w:proofErr w:type="spellEnd"/>
          </w:p>
        </w:tc>
        <w:tc>
          <w:tcPr>
            <w:tcW w:w="749" w:type="pct"/>
          </w:tcPr>
          <w:p w14:paraId="32DF00C6" w14:textId="1AA68E8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isComputerMode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включений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</w:p>
        </w:tc>
        <w:tc>
          <w:tcPr>
            <w:tcW w:w="839" w:type="pct"/>
          </w:tcPr>
          <w:p w14:paraId="302D822C" w14:textId="5A81D99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CE7AE72" w14:textId="428527A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D9D6892" w14:textId="77777777" w:rsidTr="00824D56">
        <w:trPr>
          <w:cantSplit/>
        </w:trPr>
        <w:tc>
          <w:tcPr>
            <w:tcW w:w="279" w:type="pct"/>
          </w:tcPr>
          <w:p w14:paraId="6FD88115" w14:textId="0950366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42</w:t>
            </w:r>
          </w:p>
        </w:tc>
        <w:tc>
          <w:tcPr>
            <w:tcW w:w="668" w:type="pct"/>
          </w:tcPr>
          <w:p w14:paraId="5FDCE6F5" w14:textId="6543A8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3895273C" w14:textId="6F918D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IsPlayerTurn</w:t>
            </w:r>
            <w:proofErr w:type="spellEnd"/>
          </w:p>
        </w:tc>
        <w:tc>
          <w:tcPr>
            <w:tcW w:w="964" w:type="pct"/>
          </w:tcPr>
          <w:p w14:paraId="4D0F07A8" w14:textId="22A9B16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аз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749" w:type="pct"/>
          </w:tcPr>
          <w:p w14:paraId="54A59039" w14:textId="30F9E4D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6E9AAC87" w14:textId="0B2916D0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хід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611" w:type="pct"/>
          </w:tcPr>
          <w:p w14:paraId="3ED99E5F" w14:textId="290B59F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D981E25" w14:textId="77777777" w:rsidTr="00824D56">
        <w:trPr>
          <w:cantSplit/>
        </w:trPr>
        <w:tc>
          <w:tcPr>
            <w:tcW w:w="279" w:type="pct"/>
          </w:tcPr>
          <w:p w14:paraId="394CE208" w14:textId="33870B9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43</w:t>
            </w:r>
          </w:p>
        </w:tc>
        <w:tc>
          <w:tcPr>
            <w:tcW w:w="668" w:type="pct"/>
          </w:tcPr>
          <w:p w14:paraId="558815E3" w14:textId="5ED51FF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60BC7C28" w14:textId="3137F4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</w:t>
            </w:r>
            <w:proofErr w:type="spellEnd"/>
          </w:p>
        </w:tc>
        <w:tc>
          <w:tcPr>
            <w:tcW w:w="964" w:type="pct"/>
          </w:tcPr>
          <w:p w14:paraId="39F3EA71" w14:textId="4AA65F0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Очищення шахової дошки</w:t>
            </w:r>
          </w:p>
        </w:tc>
        <w:tc>
          <w:tcPr>
            <w:tcW w:w="749" w:type="pct"/>
          </w:tcPr>
          <w:p w14:paraId="5D75B7B5" w14:textId="6B97DE0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8157F9C" w14:textId="3C2D16D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BCD49E1" w14:textId="28D148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0D87A7A2" w14:textId="06912A4E" w:rsidR="00824D56" w:rsidRDefault="00824D56">
      <w:r>
        <w:br w:type="page"/>
      </w:r>
    </w:p>
    <w:p w14:paraId="0A10A477" w14:textId="016A455C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65C0E8D6" w14:textId="77777777" w:rsidTr="00824D56">
        <w:trPr>
          <w:cantSplit/>
        </w:trPr>
        <w:tc>
          <w:tcPr>
            <w:tcW w:w="279" w:type="pct"/>
          </w:tcPr>
          <w:p w14:paraId="20047E0A" w14:textId="626425CC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7640133" w14:textId="0EB127F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28EEAE1" w14:textId="3D5768A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FD57C0D" w14:textId="6C361DA4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823" w:type="pct"/>
            <w:vAlign w:val="center"/>
          </w:tcPr>
          <w:p w14:paraId="7C04CF0B" w14:textId="67DB757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5F87E569" w14:textId="3995F5A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7B78D644" w14:textId="758B92F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2C4C1B" w14:textId="77777777" w:rsidTr="00824D56">
        <w:trPr>
          <w:cantSplit/>
        </w:trPr>
        <w:tc>
          <w:tcPr>
            <w:tcW w:w="279" w:type="pct"/>
          </w:tcPr>
          <w:p w14:paraId="4BCEE3BB" w14:textId="7FD0E1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44</w:t>
            </w:r>
          </w:p>
        </w:tc>
        <w:tc>
          <w:tcPr>
            <w:tcW w:w="668" w:type="pct"/>
          </w:tcPr>
          <w:p w14:paraId="5B034C48" w14:textId="0B58CF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28924DB5" w14:textId="690FFF3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TryMovePiece</w:t>
            </w:r>
            <w:proofErr w:type="spellEnd"/>
          </w:p>
        </w:tc>
        <w:tc>
          <w:tcPr>
            <w:tcW w:w="889" w:type="pct"/>
          </w:tcPr>
          <w:p w14:paraId="0FBBF3A5" w14:textId="41EE5D9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виконати хід</w:t>
            </w:r>
          </w:p>
        </w:tc>
        <w:tc>
          <w:tcPr>
            <w:tcW w:w="823" w:type="pct"/>
          </w:tcPr>
          <w:p w14:paraId="387EC115" w14:textId="3A249B2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початкова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кінцева позиція</w:t>
            </w:r>
          </w:p>
        </w:tc>
        <w:tc>
          <w:tcPr>
            <w:tcW w:w="840" w:type="pct"/>
          </w:tcPr>
          <w:p w14:paraId="71C208AF" w14:textId="2961EB9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був хід успішним</w:t>
            </w:r>
          </w:p>
        </w:tc>
        <w:tc>
          <w:tcPr>
            <w:tcW w:w="611" w:type="pct"/>
          </w:tcPr>
          <w:p w14:paraId="3BD41B69" w14:textId="2C98867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2D4F208C" w14:textId="77777777" w:rsidTr="00824D56">
        <w:trPr>
          <w:cantSplit/>
        </w:trPr>
        <w:tc>
          <w:tcPr>
            <w:tcW w:w="279" w:type="pct"/>
          </w:tcPr>
          <w:p w14:paraId="47CB3A47" w14:textId="726BE9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45</w:t>
            </w:r>
          </w:p>
        </w:tc>
        <w:tc>
          <w:tcPr>
            <w:tcW w:w="668" w:type="pct"/>
          </w:tcPr>
          <w:p w14:paraId="5A878896" w14:textId="30DABB8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C8FD7AF" w14:textId="5257FFB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IsPawnPromotion</w:t>
            </w:r>
            <w:proofErr w:type="spellEnd"/>
          </w:p>
        </w:tc>
        <w:tc>
          <w:tcPr>
            <w:tcW w:w="889" w:type="pct"/>
          </w:tcPr>
          <w:p w14:paraId="55520B59" w14:textId="6F03DA5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чи пішак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ебує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823" w:type="pct"/>
          </w:tcPr>
          <w:p w14:paraId="478A26B4" w14:textId="6A384EE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позиція пішака</w:t>
            </w:r>
          </w:p>
        </w:tc>
        <w:tc>
          <w:tcPr>
            <w:tcW w:w="840" w:type="pct"/>
          </w:tcPr>
          <w:p w14:paraId="19FBAB46" w14:textId="38C6386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ібне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611" w:type="pct"/>
          </w:tcPr>
          <w:p w14:paraId="66E654C6" w14:textId="636777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D3E4CE4" w14:textId="77777777" w:rsidTr="00824D56">
        <w:trPr>
          <w:cantSplit/>
        </w:trPr>
        <w:tc>
          <w:tcPr>
            <w:tcW w:w="279" w:type="pct"/>
          </w:tcPr>
          <w:p w14:paraId="1794664F" w14:textId="134F1A1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46</w:t>
            </w:r>
          </w:p>
        </w:tc>
        <w:tc>
          <w:tcPr>
            <w:tcW w:w="668" w:type="pct"/>
          </w:tcPr>
          <w:p w14:paraId="3325A3F1" w14:textId="5CA7F1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60F13B7" w14:textId="31D6F7E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HandlePawnPromotion</w:t>
            </w:r>
            <w:proofErr w:type="spellEnd"/>
          </w:p>
        </w:tc>
        <w:tc>
          <w:tcPr>
            <w:tcW w:w="889" w:type="pct"/>
          </w:tcPr>
          <w:p w14:paraId="4B74320A" w14:textId="4301A28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23" w:type="pct"/>
          </w:tcPr>
          <w:p w14:paraId="43B08C50" w14:textId="4F14376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позиція пішака</w:t>
            </w:r>
          </w:p>
        </w:tc>
        <w:tc>
          <w:tcPr>
            <w:tcW w:w="840" w:type="pct"/>
          </w:tcPr>
          <w:p w14:paraId="6703BB5E" w14:textId="5FD8BE2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успішне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611" w:type="pct"/>
          </w:tcPr>
          <w:p w14:paraId="1537EAFB" w14:textId="33852B7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EF11716" w14:textId="77777777" w:rsidTr="00824D56">
        <w:trPr>
          <w:cantSplit/>
        </w:trPr>
        <w:tc>
          <w:tcPr>
            <w:tcW w:w="279" w:type="pct"/>
          </w:tcPr>
          <w:p w14:paraId="7F5C0C29" w14:textId="16E1143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47</w:t>
            </w:r>
          </w:p>
        </w:tc>
        <w:tc>
          <w:tcPr>
            <w:tcW w:w="668" w:type="pct"/>
          </w:tcPr>
          <w:p w14:paraId="094B71D1" w14:textId="53D1BE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2E5A0836" w14:textId="3074CF6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SwitchPlayer</w:t>
            </w:r>
            <w:proofErr w:type="spellEnd"/>
          </w:p>
        </w:tc>
        <w:tc>
          <w:tcPr>
            <w:tcW w:w="889" w:type="pct"/>
          </w:tcPr>
          <w:p w14:paraId="4EF9DCAD" w14:textId="01DBCDE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емикання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на іншого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823" w:type="pct"/>
          </w:tcPr>
          <w:p w14:paraId="6293C99D" w14:textId="72E4D08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5AAA7409" w14:textId="4F20AFE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8325B9A" w14:textId="3408D0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64D42523" w14:textId="77777777" w:rsidTr="00824D56">
        <w:trPr>
          <w:cantSplit/>
        </w:trPr>
        <w:tc>
          <w:tcPr>
            <w:tcW w:w="279" w:type="pct"/>
          </w:tcPr>
          <w:p w14:paraId="1910D94D" w14:textId="514369F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48</w:t>
            </w:r>
          </w:p>
        </w:tc>
        <w:tc>
          <w:tcPr>
            <w:tcW w:w="668" w:type="pct"/>
          </w:tcPr>
          <w:p w14:paraId="366D21CF" w14:textId="2245E59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3B6DCF1" w14:textId="6E8624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GetMoveNotation</w:t>
            </w:r>
            <w:proofErr w:type="spellEnd"/>
          </w:p>
        </w:tc>
        <w:tc>
          <w:tcPr>
            <w:tcW w:w="889" w:type="pct"/>
          </w:tcPr>
          <w:p w14:paraId="6946BBC0" w14:textId="1AB04EA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Гене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ування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шахової нотації для ходу</w:t>
            </w:r>
          </w:p>
        </w:tc>
        <w:tc>
          <w:tcPr>
            <w:tcW w:w="823" w:type="pct"/>
          </w:tcPr>
          <w:p w14:paraId="599DA96A" w14:textId="02F60A9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capturedPiece</w:t>
            </w:r>
            <w:proofErr w:type="spellEnd"/>
          </w:p>
        </w:tc>
        <w:tc>
          <w:tcPr>
            <w:tcW w:w="840" w:type="pct"/>
          </w:tcPr>
          <w:p w14:paraId="10791A3B" w14:textId="7B2EC24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нотація ходу</w:t>
            </w:r>
          </w:p>
        </w:tc>
        <w:tc>
          <w:tcPr>
            <w:tcW w:w="611" w:type="pct"/>
          </w:tcPr>
          <w:p w14:paraId="10F0114B" w14:textId="6F00DEB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5CE26E15" w14:textId="77777777" w:rsidTr="00824D56">
        <w:trPr>
          <w:cantSplit/>
        </w:trPr>
        <w:tc>
          <w:tcPr>
            <w:tcW w:w="279" w:type="pct"/>
          </w:tcPr>
          <w:p w14:paraId="1AE233F9" w14:textId="0F6D4C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49</w:t>
            </w:r>
          </w:p>
        </w:tc>
        <w:tc>
          <w:tcPr>
            <w:tcW w:w="668" w:type="pct"/>
          </w:tcPr>
          <w:p w14:paraId="72F0914D" w14:textId="6F1AD1A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2031982" w14:textId="72EB14B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MakeComputerMove</w:t>
            </w:r>
            <w:proofErr w:type="spellEnd"/>
          </w:p>
        </w:tc>
        <w:tc>
          <w:tcPr>
            <w:tcW w:w="889" w:type="pct"/>
          </w:tcPr>
          <w:p w14:paraId="1BF63E4F" w14:textId="57740B1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Виконання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  <w:proofErr w:type="spellEnd"/>
          </w:p>
        </w:tc>
        <w:tc>
          <w:tcPr>
            <w:tcW w:w="823" w:type="pct"/>
          </w:tcPr>
          <w:p w14:paraId="50C12B60" w14:textId="2D4BFA4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1DA9D114" w14:textId="56CDA84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6C69F85" w14:textId="2ABD528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2CBB15F4" w14:textId="503F33C3" w:rsidR="00824D56" w:rsidRDefault="00824D56">
      <w:r>
        <w:br w:type="page"/>
      </w:r>
    </w:p>
    <w:p w14:paraId="23B1AD2A" w14:textId="039B5FC2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0ECF00BC" w14:textId="77777777" w:rsidTr="000450F0">
        <w:trPr>
          <w:cantSplit/>
        </w:trPr>
        <w:tc>
          <w:tcPr>
            <w:tcW w:w="279" w:type="pct"/>
          </w:tcPr>
          <w:p w14:paraId="6D326406" w14:textId="46B86621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1342A6C" w14:textId="299AA8C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94C4EF9" w14:textId="2D48B2D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4F7E62D9" w14:textId="15C580F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823" w:type="pct"/>
            <w:vAlign w:val="center"/>
          </w:tcPr>
          <w:p w14:paraId="3EA3081B" w14:textId="2800427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0F7AD585" w14:textId="313EB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765DFD65" w14:textId="1CB1135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29D0000" w14:textId="77777777" w:rsidTr="000450F0">
        <w:trPr>
          <w:cantSplit/>
        </w:trPr>
        <w:tc>
          <w:tcPr>
            <w:tcW w:w="279" w:type="pct"/>
          </w:tcPr>
          <w:p w14:paraId="04EFAC2B" w14:textId="3C1401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50</w:t>
            </w:r>
          </w:p>
        </w:tc>
        <w:tc>
          <w:tcPr>
            <w:tcW w:w="668" w:type="pct"/>
          </w:tcPr>
          <w:p w14:paraId="79ACAEBB" w14:textId="6692F9A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0B83637" w14:textId="2F7FBD7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</w:t>
            </w:r>
            <w:proofErr w:type="spellEnd"/>
          </w:p>
        </w:tc>
        <w:tc>
          <w:tcPr>
            <w:tcW w:w="889" w:type="pct"/>
          </w:tcPr>
          <w:p w14:paraId="6604C69A" w14:textId="7596B09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Визначення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для ШІ</w:t>
            </w:r>
          </w:p>
        </w:tc>
        <w:tc>
          <w:tcPr>
            <w:tcW w:w="823" w:type="pct"/>
          </w:tcPr>
          <w:p w14:paraId="6043EE11" w14:textId="00D3950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список можливих ходів,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difficulty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івень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складності,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максимізуємо оцінку</w:t>
            </w:r>
          </w:p>
        </w:tc>
        <w:tc>
          <w:tcPr>
            <w:tcW w:w="840" w:type="pct"/>
          </w:tcPr>
          <w:p w14:paraId="2910E023" w14:textId="2E5A94E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07737004" w14:textId="22F6742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C343709" w14:textId="77777777" w:rsidTr="000450F0">
        <w:trPr>
          <w:cantSplit/>
        </w:trPr>
        <w:tc>
          <w:tcPr>
            <w:tcW w:w="279" w:type="pct"/>
          </w:tcPr>
          <w:p w14:paraId="6D822391" w14:textId="63D24D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51</w:t>
            </w:r>
          </w:p>
        </w:tc>
        <w:tc>
          <w:tcPr>
            <w:tcW w:w="668" w:type="pct"/>
          </w:tcPr>
          <w:p w14:paraId="349B7061" w14:textId="15EDC84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A331912" w14:textId="5E2995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GetBestMoveMinimax</w:t>
            </w:r>
            <w:proofErr w:type="spellEnd"/>
          </w:p>
        </w:tc>
        <w:tc>
          <w:tcPr>
            <w:tcW w:w="889" w:type="pct"/>
          </w:tcPr>
          <w:p w14:paraId="2555AD98" w14:textId="192EAFD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методом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мінімакс</w:t>
            </w:r>
            <w:proofErr w:type="spellEnd"/>
          </w:p>
        </w:tc>
        <w:tc>
          <w:tcPr>
            <w:tcW w:w="823" w:type="pct"/>
          </w:tcPr>
          <w:p w14:paraId="62F162D4" w14:textId="2AD153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</w:p>
        </w:tc>
        <w:tc>
          <w:tcPr>
            <w:tcW w:w="840" w:type="pct"/>
          </w:tcPr>
          <w:p w14:paraId="61694B36" w14:textId="4E6253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1F773B8C" w14:textId="0C7F549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C402AF4" w14:textId="77777777" w:rsidTr="000450F0">
        <w:trPr>
          <w:cantSplit/>
        </w:trPr>
        <w:tc>
          <w:tcPr>
            <w:tcW w:w="279" w:type="pct"/>
          </w:tcPr>
          <w:p w14:paraId="6D74709E" w14:textId="0BDCAF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52</w:t>
            </w:r>
          </w:p>
        </w:tc>
        <w:tc>
          <w:tcPr>
            <w:tcW w:w="668" w:type="pct"/>
          </w:tcPr>
          <w:p w14:paraId="271148B3" w14:textId="2C4E0CA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D1EB2B3" w14:textId="4947F7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GetBestMoveAlphaBeta</w:t>
            </w:r>
            <w:proofErr w:type="spellEnd"/>
          </w:p>
        </w:tc>
        <w:tc>
          <w:tcPr>
            <w:tcW w:w="889" w:type="pct"/>
          </w:tcPr>
          <w:p w14:paraId="7DBA554A" w14:textId="388BD9A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з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истанням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альфа-бета відсікання</w:t>
            </w:r>
          </w:p>
        </w:tc>
        <w:tc>
          <w:tcPr>
            <w:tcW w:w="823" w:type="pct"/>
          </w:tcPr>
          <w:p w14:paraId="7066F709" w14:textId="4F4325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alpha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beta</w:t>
            </w:r>
            <w:proofErr w:type="spellEnd"/>
          </w:p>
        </w:tc>
        <w:tc>
          <w:tcPr>
            <w:tcW w:w="840" w:type="pct"/>
          </w:tcPr>
          <w:p w14:paraId="391FF78D" w14:textId="071E50B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1A68A9A0" w14:textId="4E6364D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71F094A7" w14:textId="77777777" w:rsidTr="000450F0">
        <w:trPr>
          <w:cantSplit/>
        </w:trPr>
        <w:tc>
          <w:tcPr>
            <w:tcW w:w="279" w:type="pct"/>
          </w:tcPr>
          <w:p w14:paraId="630B1DBA" w14:textId="56200B0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53</w:t>
            </w:r>
          </w:p>
        </w:tc>
        <w:tc>
          <w:tcPr>
            <w:tcW w:w="668" w:type="pct"/>
          </w:tcPr>
          <w:p w14:paraId="3C80427C" w14:textId="2655037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F8367B0" w14:textId="267284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GetBestMoveParallel</w:t>
            </w:r>
            <w:proofErr w:type="spellEnd"/>
          </w:p>
        </w:tc>
        <w:tc>
          <w:tcPr>
            <w:tcW w:w="889" w:type="pct"/>
          </w:tcPr>
          <w:p w14:paraId="0F2DA036" w14:textId="68941FF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алельний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</w:t>
            </w:r>
          </w:p>
        </w:tc>
        <w:tc>
          <w:tcPr>
            <w:tcW w:w="823" w:type="pct"/>
          </w:tcPr>
          <w:p w14:paraId="6467DFDA" w14:textId="78EF6CA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</w:p>
        </w:tc>
        <w:tc>
          <w:tcPr>
            <w:tcW w:w="840" w:type="pct"/>
          </w:tcPr>
          <w:p w14:paraId="00039CCB" w14:textId="6CD278C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25A2CF1F" w14:textId="0539219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376FAB2" w14:textId="77777777" w:rsidTr="000450F0">
        <w:trPr>
          <w:cantSplit/>
        </w:trPr>
        <w:tc>
          <w:tcPr>
            <w:tcW w:w="279" w:type="pct"/>
          </w:tcPr>
          <w:p w14:paraId="14263776" w14:textId="7BCABC6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54</w:t>
            </w:r>
          </w:p>
        </w:tc>
        <w:tc>
          <w:tcPr>
            <w:tcW w:w="668" w:type="pct"/>
          </w:tcPr>
          <w:p w14:paraId="192A6776" w14:textId="2BAAA2B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0ACFD92F" w14:textId="4C323F7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OnBoardUpdated</w:t>
            </w:r>
            <w:proofErr w:type="spellEnd"/>
          </w:p>
        </w:tc>
        <w:tc>
          <w:tcPr>
            <w:tcW w:w="889" w:type="pct"/>
          </w:tcPr>
          <w:p w14:paraId="62CBA635" w14:textId="3EB8CBE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оновлення дошки</w:t>
            </w:r>
          </w:p>
        </w:tc>
        <w:tc>
          <w:tcPr>
            <w:tcW w:w="823" w:type="pct"/>
          </w:tcPr>
          <w:p w14:paraId="39B419B1" w14:textId="5272844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4D4A7E5B" w14:textId="0E4976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DDE47D8" w14:textId="33487DA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0001B225" w14:textId="5C1BD8F5" w:rsidR="00824D56" w:rsidRDefault="00824D56">
      <w:r>
        <w:br w:type="page"/>
      </w:r>
    </w:p>
    <w:p w14:paraId="335F0C98" w14:textId="193AAA2D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2C0B405A" w14:textId="77777777" w:rsidTr="000450F0">
        <w:trPr>
          <w:cantSplit/>
        </w:trPr>
        <w:tc>
          <w:tcPr>
            <w:tcW w:w="279" w:type="pct"/>
          </w:tcPr>
          <w:p w14:paraId="40AAA103" w14:textId="652AA07E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EFCE0C" w14:textId="7FDA798E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6C09A05" w14:textId="7B7646C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5E18ECD" w14:textId="4C7F2A30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19303846" w14:textId="4FED69E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9EB9B30" w14:textId="55A65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0EAD5E67" w14:textId="4C67839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1C6F9792" w14:textId="77777777" w:rsidTr="000450F0">
        <w:trPr>
          <w:cantSplit/>
        </w:trPr>
        <w:tc>
          <w:tcPr>
            <w:tcW w:w="279" w:type="pct"/>
          </w:tcPr>
          <w:p w14:paraId="7EBC5027" w14:textId="7F089A6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55</w:t>
            </w:r>
          </w:p>
        </w:tc>
        <w:tc>
          <w:tcPr>
            <w:tcW w:w="668" w:type="pct"/>
          </w:tcPr>
          <w:p w14:paraId="195BF0D7" w14:textId="0818202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7332791" w14:textId="2095938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OnMoveMade</w:t>
            </w:r>
            <w:proofErr w:type="spellEnd"/>
          </w:p>
        </w:tc>
        <w:tc>
          <w:tcPr>
            <w:tcW w:w="1038" w:type="pct"/>
          </w:tcPr>
          <w:p w14:paraId="0081E01D" w14:textId="2549F12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здійснення ходу</w:t>
            </w:r>
          </w:p>
        </w:tc>
        <w:tc>
          <w:tcPr>
            <w:tcW w:w="674" w:type="pct"/>
          </w:tcPr>
          <w:p w14:paraId="117F6485" w14:textId="6EB9B20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ходу</w:t>
            </w:r>
          </w:p>
        </w:tc>
        <w:tc>
          <w:tcPr>
            <w:tcW w:w="840" w:type="pct"/>
          </w:tcPr>
          <w:p w14:paraId="5F400DB2" w14:textId="591002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75A40AA" w14:textId="5631845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415EEBE" w14:textId="77777777" w:rsidTr="000450F0">
        <w:trPr>
          <w:cantSplit/>
        </w:trPr>
        <w:tc>
          <w:tcPr>
            <w:tcW w:w="279" w:type="pct"/>
          </w:tcPr>
          <w:p w14:paraId="60397409" w14:textId="44AEFCA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56</w:t>
            </w:r>
          </w:p>
        </w:tc>
        <w:tc>
          <w:tcPr>
            <w:tcW w:w="668" w:type="pct"/>
          </w:tcPr>
          <w:p w14:paraId="172568F2" w14:textId="0820A1D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137C011" w14:textId="66EC73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OnGameEnded</w:t>
            </w:r>
            <w:proofErr w:type="spellEnd"/>
          </w:p>
        </w:tc>
        <w:tc>
          <w:tcPr>
            <w:tcW w:w="1038" w:type="pct"/>
          </w:tcPr>
          <w:p w14:paraId="22D00FD7" w14:textId="4CBEE2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Викликає подію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674" w:type="pct"/>
          </w:tcPr>
          <w:p w14:paraId="22FC5F68" w14:textId="3313D51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закінчення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840" w:type="pct"/>
          </w:tcPr>
          <w:p w14:paraId="46E4EA61" w14:textId="4975060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7005DA9" w14:textId="2975BF2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53166D6" w14:textId="77777777" w:rsidTr="000450F0">
        <w:trPr>
          <w:cantSplit/>
        </w:trPr>
        <w:tc>
          <w:tcPr>
            <w:tcW w:w="279" w:type="pct"/>
          </w:tcPr>
          <w:p w14:paraId="759D889C" w14:textId="2532BE8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57</w:t>
            </w:r>
          </w:p>
        </w:tc>
        <w:tc>
          <w:tcPr>
            <w:tcW w:w="668" w:type="pct"/>
          </w:tcPr>
          <w:p w14:paraId="378EB817" w14:textId="26C494A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9392816" w14:textId="5E872F9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OnPawnPromotion</w:t>
            </w:r>
            <w:proofErr w:type="spellEnd"/>
          </w:p>
        </w:tc>
        <w:tc>
          <w:tcPr>
            <w:tcW w:w="1038" w:type="pct"/>
          </w:tcPr>
          <w:p w14:paraId="20C3DD1D" w14:textId="062C7D8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Викликає подію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674" w:type="pct"/>
          </w:tcPr>
          <w:p w14:paraId="15066499" w14:textId="6154B64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840" w:type="pct"/>
          </w:tcPr>
          <w:p w14:paraId="314E0ADD" w14:textId="3D7645D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A038C7D" w14:textId="7D619A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037A710" w14:textId="77777777" w:rsidTr="000450F0">
        <w:trPr>
          <w:cantSplit/>
        </w:trPr>
        <w:tc>
          <w:tcPr>
            <w:tcW w:w="279" w:type="pct"/>
          </w:tcPr>
          <w:p w14:paraId="3F822E84" w14:textId="24685B7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58</w:t>
            </w:r>
          </w:p>
        </w:tc>
        <w:tc>
          <w:tcPr>
            <w:tcW w:w="668" w:type="pct"/>
          </w:tcPr>
          <w:p w14:paraId="003F601D" w14:textId="528A2E7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A56EA11" w14:textId="1A25483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SetPromotionDialogCallback</w:t>
            </w:r>
            <w:proofErr w:type="spellEnd"/>
          </w:p>
        </w:tc>
        <w:tc>
          <w:tcPr>
            <w:tcW w:w="1038" w:type="pct"/>
          </w:tcPr>
          <w:p w14:paraId="135E4421" w14:textId="3D5E0DD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функції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отного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виклику для діалогу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674" w:type="pct"/>
          </w:tcPr>
          <w:p w14:paraId="22685F71" w14:textId="6357F2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promotionCallback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функція діалогу</w:t>
            </w:r>
          </w:p>
        </w:tc>
        <w:tc>
          <w:tcPr>
            <w:tcW w:w="840" w:type="pct"/>
          </w:tcPr>
          <w:p w14:paraId="19223997" w14:textId="3FEFA6E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108231B" w14:textId="67E22B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52459A86" w14:textId="77777777" w:rsidTr="000450F0">
        <w:trPr>
          <w:cantSplit/>
        </w:trPr>
        <w:tc>
          <w:tcPr>
            <w:tcW w:w="279" w:type="pct"/>
          </w:tcPr>
          <w:p w14:paraId="75B0D6B2" w14:textId="6AA51FB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59</w:t>
            </w:r>
          </w:p>
        </w:tc>
        <w:tc>
          <w:tcPr>
            <w:tcW w:w="668" w:type="pct"/>
          </w:tcPr>
          <w:p w14:paraId="1C296AB8" w14:textId="5BBD8B8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BEFD8A7" w14:textId="119EF67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InitializeComponent</w:t>
            </w:r>
            <w:proofErr w:type="spellEnd"/>
          </w:p>
        </w:tc>
        <w:tc>
          <w:tcPr>
            <w:tcW w:w="1038" w:type="pct"/>
          </w:tcPr>
          <w:p w14:paraId="3B576745" w14:textId="1A62EC9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компонентів вікна</w:t>
            </w:r>
          </w:p>
        </w:tc>
        <w:tc>
          <w:tcPr>
            <w:tcW w:w="674" w:type="pct"/>
          </w:tcPr>
          <w:p w14:paraId="23218B6C" w14:textId="601ADB6E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58EE8167" w14:textId="0160F9D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0E73E15" w14:textId="005E19C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441318D6" w14:textId="77777777" w:rsidTr="000450F0">
        <w:trPr>
          <w:cantSplit/>
        </w:trPr>
        <w:tc>
          <w:tcPr>
            <w:tcW w:w="279" w:type="pct"/>
          </w:tcPr>
          <w:p w14:paraId="1395144F" w14:textId="3510C6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60</w:t>
            </w:r>
          </w:p>
        </w:tc>
        <w:tc>
          <w:tcPr>
            <w:tcW w:w="668" w:type="pct"/>
          </w:tcPr>
          <w:p w14:paraId="5938DCC9" w14:textId="5F8CF0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57AECCC" w14:textId="3CE323C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CreateSidePanels</w:t>
            </w:r>
            <w:proofErr w:type="spellEnd"/>
          </w:p>
        </w:tc>
        <w:tc>
          <w:tcPr>
            <w:tcW w:w="1038" w:type="pct"/>
          </w:tcPr>
          <w:p w14:paraId="07DB4FE4" w14:textId="1D7F4B0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бічних панелей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вибо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674" w:type="pct"/>
          </w:tcPr>
          <w:p w14:paraId="03948206" w14:textId="6DDFE3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734CC963" w14:textId="411A096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63D6D76B" w14:textId="1EE6FA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</w:tbl>
    <w:p w14:paraId="718CDAAE" w14:textId="7B0442B8" w:rsidR="00824D56" w:rsidRDefault="00824D56">
      <w:r>
        <w:br w:type="page"/>
      </w:r>
    </w:p>
    <w:p w14:paraId="6D8080E8" w14:textId="047ACEA6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596B47D2" w14:textId="77777777" w:rsidTr="00C34654">
        <w:trPr>
          <w:cantSplit/>
        </w:trPr>
        <w:tc>
          <w:tcPr>
            <w:tcW w:w="279" w:type="pct"/>
          </w:tcPr>
          <w:p w14:paraId="3E06F07D" w14:textId="4858FFF9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B44AF26" w14:textId="369893B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5000014" w14:textId="16685FE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C0FA660" w14:textId="6C58ACFF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2F6EAA09" w14:textId="1471E18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437DEA2B" w14:textId="3C846AA7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08D57B9" w14:textId="582994F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6F4BF93D" w14:textId="77777777" w:rsidTr="00824D56">
        <w:trPr>
          <w:cantSplit/>
        </w:trPr>
        <w:tc>
          <w:tcPr>
            <w:tcW w:w="279" w:type="pct"/>
          </w:tcPr>
          <w:p w14:paraId="4EC470DD" w14:textId="1E138B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61</w:t>
            </w:r>
          </w:p>
        </w:tc>
        <w:tc>
          <w:tcPr>
            <w:tcW w:w="668" w:type="pct"/>
          </w:tcPr>
          <w:p w14:paraId="612AAAF8" w14:textId="6ED9CCF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CEDE062" w14:textId="3498E1D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InitializeSetupPanels</w:t>
            </w:r>
            <w:proofErr w:type="spellEnd"/>
          </w:p>
        </w:tc>
        <w:tc>
          <w:tcPr>
            <w:tcW w:w="1038" w:type="pct"/>
          </w:tcPr>
          <w:p w14:paraId="0CC5E5D9" w14:textId="638F7DE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панелей для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озстановки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674" w:type="pct"/>
          </w:tcPr>
          <w:p w14:paraId="1F0F6BEF" w14:textId="12F3EA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2DAC68D9" w14:textId="3287AEF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4A3F0913" w14:textId="1A4FBD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33580A63" w14:textId="77777777" w:rsidTr="00824D56">
        <w:trPr>
          <w:cantSplit/>
        </w:trPr>
        <w:tc>
          <w:tcPr>
            <w:tcW w:w="279" w:type="pct"/>
          </w:tcPr>
          <w:p w14:paraId="213AB368" w14:textId="001F0E9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62</w:t>
            </w:r>
          </w:p>
        </w:tc>
        <w:tc>
          <w:tcPr>
            <w:tcW w:w="668" w:type="pct"/>
          </w:tcPr>
          <w:p w14:paraId="64016B61" w14:textId="427E9C5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58156D6" w14:textId="0E41141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OnGameLogicBoardUpdated</w:t>
            </w:r>
            <w:proofErr w:type="spellEnd"/>
          </w:p>
        </w:tc>
        <w:tc>
          <w:tcPr>
            <w:tcW w:w="1038" w:type="pct"/>
          </w:tcPr>
          <w:p w14:paraId="6DED071D" w14:textId="552C5AA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обник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оновлення дошки</w:t>
            </w:r>
          </w:p>
        </w:tc>
        <w:tc>
          <w:tcPr>
            <w:tcW w:w="674" w:type="pct"/>
          </w:tcPr>
          <w:p w14:paraId="3936C64B" w14:textId="366221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sender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</w:t>
            </w:r>
          </w:p>
        </w:tc>
        <w:tc>
          <w:tcPr>
            <w:tcW w:w="840" w:type="pct"/>
          </w:tcPr>
          <w:p w14:paraId="0561EE50" w14:textId="22E90ACF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90015FB" w14:textId="615062B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41A6A0FE" w14:textId="77777777" w:rsidTr="00824D56">
        <w:trPr>
          <w:cantSplit/>
        </w:trPr>
        <w:tc>
          <w:tcPr>
            <w:tcW w:w="279" w:type="pct"/>
          </w:tcPr>
          <w:p w14:paraId="09174644" w14:textId="63E702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63</w:t>
            </w:r>
          </w:p>
        </w:tc>
        <w:tc>
          <w:tcPr>
            <w:tcW w:w="668" w:type="pct"/>
          </w:tcPr>
          <w:p w14:paraId="5CEF4B82" w14:textId="305EBA0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330ABE4" w14:textId="3D12AEA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OnGameLogicMoveMade</w:t>
            </w:r>
            <w:proofErr w:type="spellEnd"/>
          </w:p>
        </w:tc>
        <w:tc>
          <w:tcPr>
            <w:tcW w:w="1038" w:type="pct"/>
          </w:tcPr>
          <w:p w14:paraId="5D3F38B8" w14:textId="400CBB9E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здійснення ходу</w:t>
            </w:r>
          </w:p>
        </w:tc>
        <w:tc>
          <w:tcPr>
            <w:tcW w:w="674" w:type="pct"/>
          </w:tcPr>
          <w:p w14:paraId="5D6FE473" w14:textId="1A1C40B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 ходу</w:t>
            </w:r>
          </w:p>
        </w:tc>
        <w:tc>
          <w:tcPr>
            <w:tcW w:w="840" w:type="pct"/>
          </w:tcPr>
          <w:p w14:paraId="289C086A" w14:textId="5FE5C3A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4FB8EEC" w14:textId="0C90475F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841C6D9" w14:textId="77777777" w:rsidTr="00824D56">
        <w:trPr>
          <w:cantSplit/>
        </w:trPr>
        <w:tc>
          <w:tcPr>
            <w:tcW w:w="279" w:type="pct"/>
          </w:tcPr>
          <w:p w14:paraId="46344A57" w14:textId="160ECF9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64</w:t>
            </w:r>
          </w:p>
        </w:tc>
        <w:tc>
          <w:tcPr>
            <w:tcW w:w="668" w:type="pct"/>
          </w:tcPr>
          <w:p w14:paraId="5F14D04F" w14:textId="513ECA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C884556" w14:textId="70D8E67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OnGameLogicGameEnded</w:t>
            </w:r>
            <w:proofErr w:type="spellEnd"/>
          </w:p>
        </w:tc>
        <w:tc>
          <w:tcPr>
            <w:tcW w:w="1038" w:type="pct"/>
          </w:tcPr>
          <w:p w14:paraId="52D8B787" w14:textId="194B15E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</w:t>
            </w:r>
            <w:proofErr w:type="spellStart"/>
            <w:r w:rsidRPr="000450F0">
              <w:rPr>
                <w:lang w:val="uk-UA"/>
              </w:rPr>
              <w:t>заве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шення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74" w:type="pct"/>
          </w:tcPr>
          <w:p w14:paraId="5F05943A" w14:textId="04E6442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 закінчення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74145B45" w14:textId="35239C5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BFE5CFA" w14:textId="3232AF52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33E4AC3" w14:textId="77777777" w:rsidTr="00824D56">
        <w:trPr>
          <w:cantSplit/>
        </w:trPr>
        <w:tc>
          <w:tcPr>
            <w:tcW w:w="279" w:type="pct"/>
          </w:tcPr>
          <w:p w14:paraId="7E03C554" w14:textId="5D7CA9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65</w:t>
            </w:r>
          </w:p>
        </w:tc>
        <w:tc>
          <w:tcPr>
            <w:tcW w:w="668" w:type="pct"/>
          </w:tcPr>
          <w:p w14:paraId="71B624CB" w14:textId="1274875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3AE748E" w14:textId="1B77C3D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OnPawnPromotion</w:t>
            </w:r>
            <w:proofErr w:type="spellEnd"/>
          </w:p>
        </w:tc>
        <w:tc>
          <w:tcPr>
            <w:tcW w:w="1038" w:type="pct"/>
          </w:tcPr>
          <w:p w14:paraId="06BA72AF" w14:textId="276652C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674" w:type="pct"/>
          </w:tcPr>
          <w:p w14:paraId="39CE6A3B" w14:textId="4CC58E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ECE3E4A" w14:textId="62DC7BCD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9386318" w14:textId="3F865252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0584D6A" w14:textId="77777777" w:rsidTr="00824D56">
        <w:trPr>
          <w:cantSplit/>
        </w:trPr>
        <w:tc>
          <w:tcPr>
            <w:tcW w:w="279" w:type="pct"/>
          </w:tcPr>
          <w:p w14:paraId="3050E8E8" w14:textId="1F10EE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66</w:t>
            </w:r>
          </w:p>
        </w:tc>
        <w:tc>
          <w:tcPr>
            <w:tcW w:w="668" w:type="pct"/>
          </w:tcPr>
          <w:p w14:paraId="2B03DF74" w14:textId="6795C9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4EA03071" w14:textId="786E203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ShowPromotionDialog</w:t>
            </w:r>
            <w:proofErr w:type="spellEnd"/>
          </w:p>
        </w:tc>
        <w:tc>
          <w:tcPr>
            <w:tcW w:w="1038" w:type="pct"/>
          </w:tcPr>
          <w:p w14:paraId="726F4DF1" w14:textId="7B6FDD2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Показ діалогу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674" w:type="pct"/>
          </w:tcPr>
          <w:p w14:paraId="330E1029" w14:textId="35EC3A6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pawnColor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840" w:type="pct"/>
          </w:tcPr>
          <w:p w14:paraId="3D8EC73E" w14:textId="2435336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string</w:t>
            </w:r>
            <w:proofErr w:type="spellEnd"/>
            <w:r w:rsidRPr="000450F0">
              <w:rPr>
                <w:lang w:val="uk-UA"/>
              </w:rPr>
              <w:t xml:space="preserve">: тип </w:t>
            </w:r>
            <w:proofErr w:type="spellStart"/>
            <w:r w:rsidRPr="000450F0">
              <w:rPr>
                <w:lang w:val="uk-UA"/>
              </w:rPr>
              <w:t>виб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11" w:type="pct"/>
          </w:tcPr>
          <w:p w14:paraId="297E60E7" w14:textId="618E624B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FA7603C" w14:textId="77777777" w:rsidTr="00824D56">
        <w:trPr>
          <w:cantSplit/>
        </w:trPr>
        <w:tc>
          <w:tcPr>
            <w:tcW w:w="279" w:type="pct"/>
          </w:tcPr>
          <w:p w14:paraId="2507C3B2" w14:textId="2E5DBC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67</w:t>
            </w:r>
          </w:p>
        </w:tc>
        <w:tc>
          <w:tcPr>
            <w:tcW w:w="668" w:type="pct"/>
          </w:tcPr>
          <w:p w14:paraId="35EB3CC3" w14:textId="5D0BB76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1C86C80E" w14:textId="258776D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StartNewGame_Click</w:t>
            </w:r>
            <w:proofErr w:type="spellEnd"/>
          </w:p>
        </w:tc>
        <w:tc>
          <w:tcPr>
            <w:tcW w:w="1038" w:type="pct"/>
          </w:tcPr>
          <w:p w14:paraId="79B571F0" w14:textId="7E0EDD5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"Нова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>"</w:t>
            </w:r>
          </w:p>
        </w:tc>
        <w:tc>
          <w:tcPr>
            <w:tcW w:w="674" w:type="pct"/>
          </w:tcPr>
          <w:p w14:paraId="40E0EE83" w14:textId="2CD8FB5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102AE7D7" w14:textId="2E9DFF6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90CEB2F" w14:textId="7E5D0A68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5EA401F2" w14:textId="54EB95BA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CDBE13A" w14:textId="523D42B7" w:rsidR="00824D56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7D5D1308" w14:textId="77777777" w:rsidTr="00C817C4">
        <w:trPr>
          <w:cantSplit/>
        </w:trPr>
        <w:tc>
          <w:tcPr>
            <w:tcW w:w="279" w:type="pct"/>
          </w:tcPr>
          <w:p w14:paraId="722ABB2D" w14:textId="7C0B917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5BA348" w14:textId="754E5CE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293FDC4" w14:textId="5A4ED1E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527AFE60" w14:textId="7DF12FF3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537D8F3A" w14:textId="52BACF5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12EC828F" w14:textId="61355389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6595D4D" w14:textId="7B63647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ED398C" w14:textId="77777777" w:rsidTr="00824D56">
        <w:trPr>
          <w:cantSplit/>
        </w:trPr>
        <w:tc>
          <w:tcPr>
            <w:tcW w:w="279" w:type="pct"/>
          </w:tcPr>
          <w:p w14:paraId="7C816749" w14:textId="526523C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68</w:t>
            </w:r>
          </w:p>
        </w:tc>
        <w:tc>
          <w:tcPr>
            <w:tcW w:w="668" w:type="pct"/>
          </w:tcPr>
          <w:p w14:paraId="0B644BFE" w14:textId="0D19733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1C3F51D" w14:textId="2465BF2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ClearBoard_Click</w:t>
            </w:r>
            <w:proofErr w:type="spellEnd"/>
          </w:p>
        </w:tc>
        <w:tc>
          <w:tcPr>
            <w:tcW w:w="1038" w:type="pct"/>
          </w:tcPr>
          <w:p w14:paraId="759F28F5" w14:textId="0D19A8F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"Очистити дошку"</w:t>
            </w:r>
          </w:p>
        </w:tc>
        <w:tc>
          <w:tcPr>
            <w:tcW w:w="674" w:type="pct"/>
          </w:tcPr>
          <w:p w14:paraId="75F32D85" w14:textId="5277741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0D264486" w14:textId="2E3C201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101F903D" w14:textId="53A798CC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3B8956D" w14:textId="77777777" w:rsidTr="00824D56">
        <w:trPr>
          <w:cantSplit/>
        </w:trPr>
        <w:tc>
          <w:tcPr>
            <w:tcW w:w="279" w:type="pct"/>
          </w:tcPr>
          <w:p w14:paraId="23972F89" w14:textId="5F9DBB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69</w:t>
            </w:r>
          </w:p>
        </w:tc>
        <w:tc>
          <w:tcPr>
            <w:tcW w:w="668" w:type="pct"/>
          </w:tcPr>
          <w:p w14:paraId="7A076061" w14:textId="413989D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8095045" w14:textId="576936E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SetTwoPlayersMode_Click</w:t>
            </w:r>
            <w:proofErr w:type="spellEnd"/>
          </w:p>
        </w:tc>
        <w:tc>
          <w:tcPr>
            <w:tcW w:w="1038" w:type="pct"/>
          </w:tcPr>
          <w:p w14:paraId="68591140" w14:textId="16FD305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</w:t>
            </w:r>
            <w:proofErr w:type="spellEnd"/>
            <w:r w:rsidRPr="000450F0">
              <w:rPr>
                <w:lang w:val="uk-UA"/>
              </w:rPr>
              <w:t xml:space="preserve"> двох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авців</w:t>
            </w:r>
            <w:proofErr w:type="spellEnd"/>
          </w:p>
        </w:tc>
        <w:tc>
          <w:tcPr>
            <w:tcW w:w="674" w:type="pct"/>
          </w:tcPr>
          <w:p w14:paraId="3BF7A834" w14:textId="1C3A147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26FCB892" w14:textId="37E44D4B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8417F2C" w14:textId="4C760BF7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1E32036" w14:textId="77777777" w:rsidTr="00824D56">
        <w:trPr>
          <w:cantSplit/>
        </w:trPr>
        <w:tc>
          <w:tcPr>
            <w:tcW w:w="279" w:type="pct"/>
          </w:tcPr>
          <w:p w14:paraId="7CB7B1B4" w14:textId="67B5D4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70</w:t>
            </w:r>
          </w:p>
        </w:tc>
        <w:tc>
          <w:tcPr>
            <w:tcW w:w="668" w:type="pct"/>
          </w:tcPr>
          <w:p w14:paraId="2E292F37" w14:textId="45B0AC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D052F50" w14:textId="25C980E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SetComputerMode_Click</w:t>
            </w:r>
            <w:proofErr w:type="spellEnd"/>
          </w:p>
        </w:tc>
        <w:tc>
          <w:tcPr>
            <w:tcW w:w="1038" w:type="pct"/>
          </w:tcPr>
          <w:p w14:paraId="4AF50433" w14:textId="29A7430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з </w:t>
            </w:r>
            <w:proofErr w:type="spellStart"/>
            <w:r w:rsidRPr="000450F0">
              <w:rPr>
                <w:lang w:val="uk-UA"/>
              </w:rPr>
              <w:t>комп'юте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ом</w:t>
            </w:r>
            <w:proofErr w:type="spellEnd"/>
          </w:p>
        </w:tc>
        <w:tc>
          <w:tcPr>
            <w:tcW w:w="674" w:type="pct"/>
          </w:tcPr>
          <w:p w14:paraId="34AF0759" w14:textId="22CAC0D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9B9AD9C" w14:textId="026531E7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23461011" w14:textId="7F382270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07EF44CB" w14:textId="77777777" w:rsidTr="00824D56">
        <w:trPr>
          <w:cantSplit/>
        </w:trPr>
        <w:tc>
          <w:tcPr>
            <w:tcW w:w="279" w:type="pct"/>
          </w:tcPr>
          <w:p w14:paraId="6F920E29" w14:textId="278E13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71</w:t>
            </w:r>
          </w:p>
        </w:tc>
        <w:tc>
          <w:tcPr>
            <w:tcW w:w="668" w:type="pct"/>
          </w:tcPr>
          <w:p w14:paraId="51362D9C" w14:textId="108A685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680971C" w14:textId="28D1FEB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ForceRefreshBoardState</w:t>
            </w:r>
            <w:proofErr w:type="spellEnd"/>
          </w:p>
        </w:tc>
        <w:tc>
          <w:tcPr>
            <w:tcW w:w="1038" w:type="pct"/>
          </w:tcPr>
          <w:p w14:paraId="2E31D40E" w14:textId="115CB49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имусове</w:t>
            </w:r>
            <w:proofErr w:type="spellEnd"/>
            <w:r w:rsidRPr="000450F0">
              <w:rPr>
                <w:lang w:val="uk-UA"/>
              </w:rPr>
              <w:t xml:space="preserve"> оновлення стану дошки і UI</w:t>
            </w:r>
          </w:p>
        </w:tc>
        <w:tc>
          <w:tcPr>
            <w:tcW w:w="674" w:type="pct"/>
          </w:tcPr>
          <w:p w14:paraId="48A0F07B" w14:textId="65AADFE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1367EE4" w14:textId="675CB619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2AED35D" w14:textId="6AC2CFB8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904B2FD" w14:textId="77777777" w:rsidTr="00824D56">
        <w:trPr>
          <w:cantSplit/>
        </w:trPr>
        <w:tc>
          <w:tcPr>
            <w:tcW w:w="279" w:type="pct"/>
          </w:tcPr>
          <w:p w14:paraId="24D75066" w14:textId="4EA7C29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72</w:t>
            </w:r>
          </w:p>
        </w:tc>
        <w:tc>
          <w:tcPr>
            <w:tcW w:w="668" w:type="pct"/>
          </w:tcPr>
          <w:p w14:paraId="73342CE6" w14:textId="14E151F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3AB5736" w14:textId="2312E15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UpdateStatusAndTimers</w:t>
            </w:r>
            <w:proofErr w:type="spellEnd"/>
          </w:p>
        </w:tc>
        <w:tc>
          <w:tcPr>
            <w:tcW w:w="1038" w:type="pct"/>
          </w:tcPr>
          <w:p w14:paraId="4F3D7C92" w14:textId="077E17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Оновлення статусного тексту та </w:t>
            </w:r>
            <w:proofErr w:type="spellStart"/>
            <w:r w:rsidRPr="000450F0">
              <w:rPr>
                <w:lang w:val="uk-UA"/>
              </w:rPr>
              <w:t>тайме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74" w:type="pct"/>
          </w:tcPr>
          <w:p w14:paraId="04E0D199" w14:textId="0E951F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3FD584EB" w14:textId="09E7186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D58F6E5" w14:textId="01A09851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03AEEDC7" w14:textId="77777777" w:rsidTr="00824D56">
        <w:trPr>
          <w:cantSplit/>
        </w:trPr>
        <w:tc>
          <w:tcPr>
            <w:tcW w:w="279" w:type="pct"/>
          </w:tcPr>
          <w:p w14:paraId="39599455" w14:textId="09000D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73</w:t>
            </w:r>
          </w:p>
        </w:tc>
        <w:tc>
          <w:tcPr>
            <w:tcW w:w="668" w:type="pct"/>
          </w:tcPr>
          <w:p w14:paraId="3C9C41EB" w14:textId="6223274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199ACC9" w14:textId="79A6762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SetupPosition_Click</w:t>
            </w:r>
            <w:proofErr w:type="spellEnd"/>
          </w:p>
        </w:tc>
        <w:tc>
          <w:tcPr>
            <w:tcW w:w="1038" w:type="pct"/>
          </w:tcPr>
          <w:p w14:paraId="0F8681C0" w14:textId="7DBF09F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налаштування позиції</w:t>
            </w:r>
          </w:p>
        </w:tc>
        <w:tc>
          <w:tcPr>
            <w:tcW w:w="674" w:type="pct"/>
          </w:tcPr>
          <w:p w14:paraId="362C575A" w14:textId="56480DB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E1FDECD" w14:textId="5B50A0F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7B346C7" w14:textId="3F3D509F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133254CF" w14:textId="0CEC5388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4D4313" w14:textId="2672245D" w:rsidR="00824D56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0450F0" w14:paraId="18B117F3" w14:textId="77777777" w:rsidTr="00824D56">
        <w:trPr>
          <w:cantSplit/>
        </w:trPr>
        <w:tc>
          <w:tcPr>
            <w:tcW w:w="279" w:type="pct"/>
          </w:tcPr>
          <w:p w14:paraId="6DF8EE7D" w14:textId="4FB80322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01E21BF6" w14:textId="5411DE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5A576B3B" w14:textId="4C83E05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66B99F7C" w14:textId="3A811BFC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7A283BD9" w14:textId="4D56717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748CF1EF" w14:textId="5F9F87C0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E2A52A3" w14:textId="2FA96E0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54CFE8A9" w14:textId="77777777" w:rsidTr="00824D56">
        <w:trPr>
          <w:cantSplit/>
        </w:trPr>
        <w:tc>
          <w:tcPr>
            <w:tcW w:w="279" w:type="pct"/>
          </w:tcPr>
          <w:p w14:paraId="5F87F934" w14:textId="2E4AB28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74</w:t>
            </w:r>
          </w:p>
        </w:tc>
        <w:tc>
          <w:tcPr>
            <w:tcW w:w="668" w:type="pct"/>
          </w:tcPr>
          <w:p w14:paraId="7E70202C" w14:textId="02AF21C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E8F217C" w14:textId="13AEE4F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SavePosition_Click</w:t>
            </w:r>
            <w:proofErr w:type="spellEnd"/>
          </w:p>
        </w:tc>
        <w:tc>
          <w:tcPr>
            <w:tcW w:w="964" w:type="pct"/>
          </w:tcPr>
          <w:p w14:paraId="4404624C" w14:textId="096D1E7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Pr="000450F0">
              <w:rPr>
                <w:lang w:val="uk-UA"/>
              </w:rPr>
              <w:t>збе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еження</w:t>
            </w:r>
            <w:proofErr w:type="spellEnd"/>
            <w:r w:rsidRPr="000450F0">
              <w:rPr>
                <w:lang w:val="uk-UA"/>
              </w:rPr>
              <w:t xml:space="preserve"> позиції</w:t>
            </w:r>
          </w:p>
        </w:tc>
        <w:tc>
          <w:tcPr>
            <w:tcW w:w="674" w:type="pct"/>
          </w:tcPr>
          <w:p w14:paraId="773BC5B0" w14:textId="5DB0A64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B1BE719" w14:textId="3CCA5EB8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87D9529" w14:textId="3AA091DC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3A9B3B1" w14:textId="77777777" w:rsidTr="00824D56">
        <w:trPr>
          <w:cantSplit/>
        </w:trPr>
        <w:tc>
          <w:tcPr>
            <w:tcW w:w="279" w:type="pct"/>
          </w:tcPr>
          <w:p w14:paraId="510D647D" w14:textId="3D0876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75</w:t>
            </w:r>
          </w:p>
        </w:tc>
        <w:tc>
          <w:tcPr>
            <w:tcW w:w="668" w:type="pct"/>
          </w:tcPr>
          <w:p w14:paraId="09D4EB5A" w14:textId="08BD5E7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8558A4D" w14:textId="63DE5EC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LoadPosition_Click</w:t>
            </w:r>
            <w:proofErr w:type="spellEnd"/>
          </w:p>
        </w:tc>
        <w:tc>
          <w:tcPr>
            <w:tcW w:w="964" w:type="pct"/>
          </w:tcPr>
          <w:p w14:paraId="14A78511" w14:textId="67C915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завантаження позиції</w:t>
            </w:r>
          </w:p>
        </w:tc>
        <w:tc>
          <w:tcPr>
            <w:tcW w:w="674" w:type="pct"/>
          </w:tcPr>
          <w:p w14:paraId="79A88F86" w14:textId="5311A5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2970A47" w14:textId="3BB649A3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77236B7" w14:textId="5B33C89B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2A356E10" w14:textId="77777777" w:rsidTr="00824D56">
        <w:trPr>
          <w:cantSplit/>
        </w:trPr>
        <w:tc>
          <w:tcPr>
            <w:tcW w:w="279" w:type="pct"/>
          </w:tcPr>
          <w:p w14:paraId="1789F4B2" w14:textId="6CA3CCB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76</w:t>
            </w:r>
          </w:p>
        </w:tc>
        <w:tc>
          <w:tcPr>
            <w:tcW w:w="668" w:type="pct"/>
          </w:tcPr>
          <w:p w14:paraId="227D0351" w14:textId="62F112E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0F50C2C" w14:textId="556EBE9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DifficultyComboBox_SelectionChanged</w:t>
            </w:r>
            <w:proofErr w:type="spellEnd"/>
          </w:p>
        </w:tc>
        <w:tc>
          <w:tcPr>
            <w:tcW w:w="964" w:type="pct"/>
          </w:tcPr>
          <w:p w14:paraId="43E0D458" w14:textId="34C1B43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зміни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івня</w:t>
            </w:r>
            <w:proofErr w:type="spellEnd"/>
            <w:r w:rsidRPr="000450F0">
              <w:rPr>
                <w:lang w:val="uk-UA"/>
              </w:rPr>
              <w:t xml:space="preserve"> складності</w:t>
            </w:r>
          </w:p>
        </w:tc>
        <w:tc>
          <w:tcPr>
            <w:tcW w:w="674" w:type="pct"/>
          </w:tcPr>
          <w:p w14:paraId="233EFE13" w14:textId="6F09138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2A5EB08" w14:textId="3A851EB6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2365A5C" w14:textId="1FF80177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91FD6F6" w14:textId="77777777" w:rsidTr="00824D56">
        <w:trPr>
          <w:cantSplit/>
        </w:trPr>
        <w:tc>
          <w:tcPr>
            <w:tcW w:w="279" w:type="pct"/>
          </w:tcPr>
          <w:p w14:paraId="5F4FC45C" w14:textId="085CECE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77</w:t>
            </w:r>
          </w:p>
        </w:tc>
        <w:tc>
          <w:tcPr>
            <w:tcW w:w="668" w:type="pct"/>
          </w:tcPr>
          <w:p w14:paraId="122CE37A" w14:textId="6FF9160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5F1F81EE" w14:textId="41CE3E7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PlayerColorRadioButton_Checked</w:t>
            </w:r>
            <w:proofErr w:type="spellEnd"/>
          </w:p>
        </w:tc>
        <w:tc>
          <w:tcPr>
            <w:tcW w:w="964" w:type="pct"/>
          </w:tcPr>
          <w:p w14:paraId="56C873A8" w14:textId="369D558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авця</w:t>
            </w:r>
            <w:proofErr w:type="spellEnd"/>
          </w:p>
        </w:tc>
        <w:tc>
          <w:tcPr>
            <w:tcW w:w="674" w:type="pct"/>
          </w:tcPr>
          <w:p w14:paraId="6309D8F5" w14:textId="6F8BAD3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0BD5228C" w14:textId="7EB30A7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A9B0BC9" w14:textId="35A5E5F4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33B2C2C0" w14:textId="77777777" w:rsidTr="00824D56">
        <w:trPr>
          <w:cantSplit/>
        </w:trPr>
        <w:tc>
          <w:tcPr>
            <w:tcW w:w="279" w:type="pct"/>
          </w:tcPr>
          <w:p w14:paraId="7DA9BFEF" w14:textId="387390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78</w:t>
            </w:r>
          </w:p>
        </w:tc>
        <w:tc>
          <w:tcPr>
            <w:tcW w:w="668" w:type="pct"/>
          </w:tcPr>
          <w:p w14:paraId="743531ED" w14:textId="4477227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7C945E9" w14:textId="297337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FlipBoardCheckBox_Checked</w:t>
            </w:r>
            <w:proofErr w:type="spellEnd"/>
          </w:p>
        </w:tc>
        <w:tc>
          <w:tcPr>
            <w:tcW w:w="964" w:type="pct"/>
          </w:tcPr>
          <w:p w14:paraId="3F8BDC61" w14:textId="339ADBC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сії</w:t>
            </w:r>
            <w:proofErr w:type="spellEnd"/>
            <w:r w:rsidRPr="000450F0">
              <w:rPr>
                <w:lang w:val="uk-UA"/>
              </w:rPr>
              <w:t xml:space="preserve"> дошки</w:t>
            </w:r>
          </w:p>
        </w:tc>
        <w:tc>
          <w:tcPr>
            <w:tcW w:w="674" w:type="pct"/>
          </w:tcPr>
          <w:p w14:paraId="73923BD1" w14:textId="1DAA11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C0DC52C" w14:textId="140C8BB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75219C0" w14:textId="40591066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7A074DB" w14:textId="77777777" w:rsidTr="00824D56">
        <w:trPr>
          <w:cantSplit/>
        </w:trPr>
        <w:tc>
          <w:tcPr>
            <w:tcW w:w="279" w:type="pct"/>
          </w:tcPr>
          <w:p w14:paraId="78E2CD2C" w14:textId="33D6EA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79</w:t>
            </w:r>
          </w:p>
        </w:tc>
        <w:tc>
          <w:tcPr>
            <w:tcW w:w="668" w:type="pct"/>
          </w:tcPr>
          <w:p w14:paraId="2FE610AA" w14:textId="56FD7A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81A1104" w14:textId="555911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BoardCell_MouseLeftButtonDown</w:t>
            </w:r>
            <w:proofErr w:type="spellEnd"/>
          </w:p>
        </w:tc>
        <w:tc>
          <w:tcPr>
            <w:tcW w:w="964" w:type="pct"/>
          </w:tcPr>
          <w:p w14:paraId="0B0B9655" w14:textId="531F6B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на клітинку дошки</w:t>
            </w:r>
          </w:p>
        </w:tc>
        <w:tc>
          <w:tcPr>
            <w:tcW w:w="674" w:type="pct"/>
          </w:tcPr>
          <w:p w14:paraId="5692E01E" w14:textId="259C276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BACC34D" w14:textId="2FA3080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DCD4A1A" w14:textId="1C778029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66EEEF9" w14:textId="77777777" w:rsidTr="00824D56">
        <w:trPr>
          <w:cantSplit/>
        </w:trPr>
        <w:tc>
          <w:tcPr>
            <w:tcW w:w="279" w:type="pct"/>
          </w:tcPr>
          <w:p w14:paraId="72BFDEB4" w14:textId="2F7C5E4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80</w:t>
            </w:r>
          </w:p>
        </w:tc>
        <w:tc>
          <w:tcPr>
            <w:tcW w:w="668" w:type="pct"/>
          </w:tcPr>
          <w:p w14:paraId="45CFA656" w14:textId="513A1BF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A2D1053" w14:textId="3D4FBFD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BoardCell_DragEnter</w:t>
            </w:r>
            <w:proofErr w:type="spellEnd"/>
          </w:p>
        </w:tc>
        <w:tc>
          <w:tcPr>
            <w:tcW w:w="964" w:type="pct"/>
          </w:tcPr>
          <w:p w14:paraId="3DD82D40" w14:textId="465BD08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входу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</w:t>
            </w:r>
            <w:proofErr w:type="spellEnd"/>
            <w:r w:rsidRPr="000450F0">
              <w:rPr>
                <w:lang w:val="uk-UA"/>
              </w:rPr>
              <w:t xml:space="preserve"> у клітинку</w:t>
            </w:r>
          </w:p>
        </w:tc>
        <w:tc>
          <w:tcPr>
            <w:tcW w:w="674" w:type="pct"/>
          </w:tcPr>
          <w:p w14:paraId="294CB5B6" w14:textId="408218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7EE3C933" w14:textId="2B802E90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3AAB1AD" w14:textId="6F8725B9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730D0ED1" w14:textId="77F711DD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5C754232" w14:textId="616D26EE" w:rsidR="00074C68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0"/>
        <w:gridCol w:w="1277"/>
        <w:gridCol w:w="1843"/>
        <w:gridCol w:w="1986"/>
        <w:gridCol w:w="1147"/>
        <w:gridCol w:w="1606"/>
        <w:gridCol w:w="1168"/>
      </w:tblGrid>
      <w:tr w:rsidR="00824D56" w:rsidRPr="000450F0" w14:paraId="2B2EB1BA" w14:textId="77777777" w:rsidTr="00074C68">
        <w:trPr>
          <w:cantSplit/>
        </w:trPr>
        <w:tc>
          <w:tcPr>
            <w:tcW w:w="278" w:type="pct"/>
          </w:tcPr>
          <w:p w14:paraId="6D17E412" w14:textId="5FC650C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957642" w14:textId="665E8237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28E69539" w14:textId="52B6662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9" w:type="pct"/>
            <w:vAlign w:val="center"/>
          </w:tcPr>
          <w:p w14:paraId="30F77DFB" w14:textId="20A33C85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00" w:type="pct"/>
            <w:vAlign w:val="center"/>
          </w:tcPr>
          <w:p w14:paraId="21A8CA98" w14:textId="0354CE8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370FCD6" w14:textId="00BCB3C1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00A092DC" w14:textId="599C96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AE8DA3" w14:textId="77777777" w:rsidTr="00074C68">
        <w:trPr>
          <w:cantSplit/>
        </w:trPr>
        <w:tc>
          <w:tcPr>
            <w:tcW w:w="278" w:type="pct"/>
          </w:tcPr>
          <w:p w14:paraId="1FBD19F8" w14:textId="2EBF1B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81</w:t>
            </w:r>
          </w:p>
        </w:tc>
        <w:tc>
          <w:tcPr>
            <w:tcW w:w="668" w:type="pct"/>
          </w:tcPr>
          <w:p w14:paraId="349A0C59" w14:textId="74806A4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14D8703A" w14:textId="7D79DC7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BoardCell_Drop</w:t>
            </w:r>
            <w:proofErr w:type="spellEnd"/>
          </w:p>
        </w:tc>
        <w:tc>
          <w:tcPr>
            <w:tcW w:w="1039" w:type="pct"/>
          </w:tcPr>
          <w:p w14:paraId="4E5615E5" w14:textId="7D95C9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скидання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</w:t>
            </w:r>
            <w:proofErr w:type="spellEnd"/>
            <w:r w:rsidRPr="000450F0">
              <w:rPr>
                <w:lang w:val="uk-UA"/>
              </w:rPr>
              <w:t xml:space="preserve"> на клітинку</w:t>
            </w:r>
          </w:p>
        </w:tc>
        <w:tc>
          <w:tcPr>
            <w:tcW w:w="600" w:type="pct"/>
          </w:tcPr>
          <w:p w14:paraId="5792CE34" w14:textId="0855276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5FD7CD4" w14:textId="358C8E52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8AAA5FC" w14:textId="6C3CAA31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63B6A4F" w14:textId="77777777" w:rsidTr="00074C68">
        <w:trPr>
          <w:cantSplit/>
        </w:trPr>
        <w:tc>
          <w:tcPr>
            <w:tcW w:w="278" w:type="pct"/>
          </w:tcPr>
          <w:p w14:paraId="561CD97F" w14:textId="6E5A01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82</w:t>
            </w:r>
          </w:p>
        </w:tc>
        <w:tc>
          <w:tcPr>
            <w:tcW w:w="668" w:type="pct"/>
          </w:tcPr>
          <w:p w14:paraId="2BD0CA29" w14:textId="0E03F3D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03E84564" w14:textId="48AD1A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PieceSetup_Click</w:t>
            </w:r>
            <w:proofErr w:type="spellEnd"/>
          </w:p>
        </w:tc>
        <w:tc>
          <w:tcPr>
            <w:tcW w:w="1039" w:type="pct"/>
          </w:tcPr>
          <w:p w14:paraId="00BAAD2D" w14:textId="5D39B5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під час налаштування</w:t>
            </w:r>
          </w:p>
        </w:tc>
        <w:tc>
          <w:tcPr>
            <w:tcW w:w="600" w:type="pct"/>
          </w:tcPr>
          <w:p w14:paraId="14925265" w14:textId="6B352D6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C6FA543" w14:textId="49D2A95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223E5FF" w14:textId="31B7C7D3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CEE4AE3" w14:textId="77777777" w:rsidTr="00074C68">
        <w:trPr>
          <w:cantSplit/>
        </w:trPr>
        <w:tc>
          <w:tcPr>
            <w:tcW w:w="278" w:type="pct"/>
          </w:tcPr>
          <w:p w14:paraId="4EB9E64C" w14:textId="7279B3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83</w:t>
            </w:r>
          </w:p>
        </w:tc>
        <w:tc>
          <w:tcPr>
            <w:tcW w:w="668" w:type="pct"/>
          </w:tcPr>
          <w:p w14:paraId="4CC4C5C1" w14:textId="41DDC6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3E35647" w14:textId="74154E9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RemovePieceButton_Click</w:t>
            </w:r>
            <w:proofErr w:type="spellEnd"/>
          </w:p>
        </w:tc>
        <w:tc>
          <w:tcPr>
            <w:tcW w:w="1039" w:type="pct"/>
          </w:tcPr>
          <w:p w14:paraId="3371C17A" w14:textId="2CBB843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кнопки видалення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00" w:type="pct"/>
          </w:tcPr>
          <w:p w14:paraId="2E183D70" w14:textId="754BA88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72F9BC8A" w14:textId="45E8123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1C2E594" w14:textId="73105545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3894687" w14:textId="77777777" w:rsidTr="00074C68">
        <w:trPr>
          <w:cantSplit/>
        </w:trPr>
        <w:tc>
          <w:tcPr>
            <w:tcW w:w="278" w:type="pct"/>
          </w:tcPr>
          <w:p w14:paraId="1613EF99" w14:textId="54A4313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84</w:t>
            </w:r>
          </w:p>
        </w:tc>
        <w:tc>
          <w:tcPr>
            <w:tcW w:w="668" w:type="pct"/>
          </w:tcPr>
          <w:p w14:paraId="15DB708A" w14:textId="3A014CF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1E791B34" w14:textId="5EF2AA3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UpdateBoardUI</w:t>
            </w:r>
            <w:proofErr w:type="spellEnd"/>
          </w:p>
        </w:tc>
        <w:tc>
          <w:tcPr>
            <w:tcW w:w="1039" w:type="pct"/>
          </w:tcPr>
          <w:p w14:paraId="27154ECB" w14:textId="0421D6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Оновлення </w:t>
            </w:r>
            <w:proofErr w:type="spellStart"/>
            <w:r w:rsidRPr="000450F0">
              <w:rPr>
                <w:lang w:val="uk-UA"/>
              </w:rPr>
              <w:t>інте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фейсу</w:t>
            </w:r>
            <w:proofErr w:type="spellEnd"/>
            <w:r w:rsidRPr="000450F0">
              <w:rPr>
                <w:lang w:val="uk-UA"/>
              </w:rPr>
              <w:t xml:space="preserve"> шахової дошки</w:t>
            </w:r>
          </w:p>
        </w:tc>
        <w:tc>
          <w:tcPr>
            <w:tcW w:w="600" w:type="pct"/>
          </w:tcPr>
          <w:p w14:paraId="777C7E5C" w14:textId="04673D8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7E088D99" w14:textId="07B0FF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292D224A" w14:textId="2C354B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30178BD" w14:textId="77777777" w:rsidTr="00074C68">
        <w:trPr>
          <w:cantSplit/>
        </w:trPr>
        <w:tc>
          <w:tcPr>
            <w:tcW w:w="278" w:type="pct"/>
          </w:tcPr>
          <w:p w14:paraId="747EFAD9" w14:textId="1399577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85</w:t>
            </w:r>
          </w:p>
        </w:tc>
        <w:tc>
          <w:tcPr>
            <w:tcW w:w="668" w:type="pct"/>
          </w:tcPr>
          <w:p w14:paraId="466A4666" w14:textId="7CBCABB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61BA2B9" w14:textId="6D15977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FlipBoardDisplay</w:t>
            </w:r>
            <w:proofErr w:type="spellEnd"/>
          </w:p>
        </w:tc>
        <w:tc>
          <w:tcPr>
            <w:tcW w:w="1039" w:type="pct"/>
          </w:tcPr>
          <w:p w14:paraId="1D3E9416" w14:textId="30336C5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</w:t>
            </w:r>
            <w:proofErr w:type="spellEnd"/>
            <w:r w:rsidRPr="000450F0">
              <w:rPr>
                <w:lang w:val="uk-UA"/>
              </w:rPr>
              <w:t xml:space="preserve"> дошки</w:t>
            </w:r>
          </w:p>
        </w:tc>
        <w:tc>
          <w:tcPr>
            <w:tcW w:w="600" w:type="pct"/>
          </w:tcPr>
          <w:p w14:paraId="04C3D3A8" w14:textId="53B4A17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79B8854" w14:textId="53A2AC8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4C9F67A" w14:textId="22C21C5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34421AF" w14:textId="77777777" w:rsidTr="00074C68">
        <w:trPr>
          <w:cantSplit/>
        </w:trPr>
        <w:tc>
          <w:tcPr>
            <w:tcW w:w="278" w:type="pct"/>
          </w:tcPr>
          <w:p w14:paraId="0DBF4882" w14:textId="0BC56F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86</w:t>
            </w:r>
          </w:p>
        </w:tc>
        <w:tc>
          <w:tcPr>
            <w:tcW w:w="668" w:type="pct"/>
          </w:tcPr>
          <w:p w14:paraId="7E4D53ED" w14:textId="3043EED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799ADD8" w14:textId="392EA9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UpdateStatusText</w:t>
            </w:r>
            <w:proofErr w:type="spellEnd"/>
          </w:p>
        </w:tc>
        <w:tc>
          <w:tcPr>
            <w:tcW w:w="1039" w:type="pct"/>
          </w:tcPr>
          <w:p w14:paraId="5DAF3652" w14:textId="4E2426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</w:t>
            </w:r>
          </w:p>
        </w:tc>
        <w:tc>
          <w:tcPr>
            <w:tcW w:w="600" w:type="pct"/>
          </w:tcPr>
          <w:p w14:paraId="25C3D590" w14:textId="5BF56F1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4E4ACC2" w14:textId="71B4ADC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33C47834" w14:textId="3B7ADFD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30DF889A" w14:textId="77777777" w:rsidTr="00074C68">
        <w:trPr>
          <w:cantSplit/>
        </w:trPr>
        <w:tc>
          <w:tcPr>
            <w:tcW w:w="278" w:type="pct"/>
          </w:tcPr>
          <w:p w14:paraId="7AA46554" w14:textId="73EA186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87</w:t>
            </w:r>
          </w:p>
        </w:tc>
        <w:tc>
          <w:tcPr>
            <w:tcW w:w="668" w:type="pct"/>
          </w:tcPr>
          <w:p w14:paraId="0FD031B1" w14:textId="76B693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10F159D" w14:textId="554AAF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ClearHighlights</w:t>
            </w:r>
            <w:proofErr w:type="spellEnd"/>
          </w:p>
        </w:tc>
        <w:tc>
          <w:tcPr>
            <w:tcW w:w="1039" w:type="pct"/>
          </w:tcPr>
          <w:p w14:paraId="7ABCF85B" w14:textId="2D491D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всіх підсвічувань клітинок дошки</w:t>
            </w:r>
          </w:p>
        </w:tc>
        <w:tc>
          <w:tcPr>
            <w:tcW w:w="600" w:type="pct"/>
          </w:tcPr>
          <w:p w14:paraId="3E90B079" w14:textId="6906591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FCEDDB5" w14:textId="339580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E1C5B18" w14:textId="09748B3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C63A879" w14:textId="77777777" w:rsidTr="00074C68">
        <w:trPr>
          <w:cantSplit/>
        </w:trPr>
        <w:tc>
          <w:tcPr>
            <w:tcW w:w="278" w:type="pct"/>
          </w:tcPr>
          <w:p w14:paraId="18DF5C0B" w14:textId="570C7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88</w:t>
            </w:r>
          </w:p>
        </w:tc>
        <w:tc>
          <w:tcPr>
            <w:tcW w:w="668" w:type="pct"/>
          </w:tcPr>
          <w:p w14:paraId="4BDAC911" w14:textId="1527AE3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3607E6C" w14:textId="2E53BC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ShowValidMovesForPiece</w:t>
            </w:r>
            <w:proofErr w:type="spellEnd"/>
          </w:p>
        </w:tc>
        <w:tc>
          <w:tcPr>
            <w:tcW w:w="1039" w:type="pct"/>
          </w:tcPr>
          <w:p w14:paraId="47DEC8A1" w14:textId="26DC26A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</w:t>
            </w:r>
            <w:proofErr w:type="spellEnd"/>
            <w:r w:rsidRPr="000450F0">
              <w:rPr>
                <w:lang w:val="uk-UA"/>
              </w:rPr>
              <w:t xml:space="preserve"> допустимих ходів для </w:t>
            </w: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00" w:type="pct"/>
          </w:tcPr>
          <w:p w14:paraId="48C3A8B2" w14:textId="28E8FE1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позиція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152B9733" w14:textId="66781D3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4542D89" w14:textId="29051D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5E07617E" w14:textId="1FC89E3E" w:rsidR="00824D56" w:rsidRDefault="00824D56">
      <w:r>
        <w:br w:type="page"/>
      </w:r>
    </w:p>
    <w:p w14:paraId="6E6B7D66" w14:textId="20AF1E65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8E58BD" w14:paraId="6CD9DDC0" w14:textId="77777777" w:rsidTr="003B1505">
        <w:trPr>
          <w:cantSplit/>
        </w:trPr>
        <w:tc>
          <w:tcPr>
            <w:tcW w:w="279" w:type="pct"/>
          </w:tcPr>
          <w:p w14:paraId="2B3FDA37" w14:textId="64526D7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BA349D2" w14:textId="18734A7B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5253CEF6" w14:textId="19FD00CA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4378CC1" w14:textId="6F44597E" w:rsidR="00824D56" w:rsidRPr="00AE3FB1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121FBCB4" w14:textId="0E288031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6971124" w14:textId="20A61D98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4C79846B" w14:textId="6BEB5790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42F245EF" w14:textId="77777777" w:rsidTr="00824D56">
        <w:trPr>
          <w:cantSplit/>
        </w:trPr>
        <w:tc>
          <w:tcPr>
            <w:tcW w:w="279" w:type="pct"/>
          </w:tcPr>
          <w:p w14:paraId="2D4F2C50" w14:textId="445C8BC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89</w:t>
            </w:r>
          </w:p>
        </w:tc>
        <w:tc>
          <w:tcPr>
            <w:tcW w:w="668" w:type="pct"/>
          </w:tcPr>
          <w:p w14:paraId="5163BDFF" w14:textId="2D6AA6A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A7CBDAB" w14:textId="6F886D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PlacePieceInSetupMode</w:t>
            </w:r>
            <w:proofErr w:type="spellEnd"/>
          </w:p>
        </w:tc>
        <w:tc>
          <w:tcPr>
            <w:tcW w:w="964" w:type="pct"/>
          </w:tcPr>
          <w:p w14:paraId="1E8547C1" w14:textId="60D7C918" w:rsidR="00841DF1" w:rsidRPr="00AE3FB1" w:rsidRDefault="00010F32" w:rsidP="00AE3FB1">
            <w:pPr>
              <w:pStyle w:val="afa"/>
              <w:rPr>
                <w:lang w:val="uk-UA"/>
              </w:rPr>
            </w:pP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озміщення</w:t>
            </w:r>
            <w:proofErr w:type="spellEnd"/>
            <w:r w:rsidR="00841DF1" w:rsidRPr="00AE3FB1">
              <w:rPr>
                <w:lang w:val="uk-UA"/>
              </w:rPr>
              <w:t xml:space="preserve"> </w:t>
            </w:r>
            <w:proofErr w:type="spellStart"/>
            <w:r w:rsidR="00841DF1" w:rsidRPr="00AE3FB1">
              <w:rPr>
                <w:lang w:val="uk-UA"/>
              </w:rPr>
              <w:t>фігу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и</w:t>
            </w:r>
            <w:proofErr w:type="spellEnd"/>
            <w:r w:rsidR="00841DF1" w:rsidRPr="00AE3FB1">
              <w:rPr>
                <w:lang w:val="uk-UA"/>
              </w:rPr>
              <w:t xml:space="preserve"> в </w:t>
            </w: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ежимі</w:t>
            </w:r>
            <w:proofErr w:type="spellEnd"/>
            <w:r w:rsidR="00841DF1" w:rsidRPr="00AE3FB1">
              <w:rPr>
                <w:lang w:val="uk-UA"/>
              </w:rPr>
              <w:t xml:space="preserve"> налаштування</w:t>
            </w:r>
          </w:p>
        </w:tc>
        <w:tc>
          <w:tcPr>
            <w:tcW w:w="674" w:type="pct"/>
          </w:tcPr>
          <w:p w14:paraId="7A1E69B0" w14:textId="33493E8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clickedCell</w:t>
            </w:r>
            <w:proofErr w:type="spellEnd"/>
            <w:r w:rsidRPr="00AE3FB1">
              <w:rPr>
                <w:lang w:val="uk-UA"/>
              </w:rPr>
              <w:t xml:space="preserve">: клітинка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840" w:type="pct"/>
          </w:tcPr>
          <w:p w14:paraId="7BC97613" w14:textId="31A0AEF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AC3C1E4" w14:textId="7C6432C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EF311A9" w14:textId="77777777" w:rsidTr="00824D56">
        <w:trPr>
          <w:cantSplit/>
        </w:trPr>
        <w:tc>
          <w:tcPr>
            <w:tcW w:w="279" w:type="pct"/>
          </w:tcPr>
          <w:p w14:paraId="4E236201" w14:textId="2AFD1D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90</w:t>
            </w:r>
          </w:p>
        </w:tc>
        <w:tc>
          <w:tcPr>
            <w:tcW w:w="668" w:type="pct"/>
          </w:tcPr>
          <w:p w14:paraId="3E73AEBC" w14:textId="4B68CC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7032B20" w14:textId="0E808C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CanPlacePiece</w:t>
            </w:r>
            <w:proofErr w:type="spellEnd"/>
          </w:p>
        </w:tc>
        <w:tc>
          <w:tcPr>
            <w:tcW w:w="964" w:type="pct"/>
          </w:tcPr>
          <w:p w14:paraId="4F9A59BE" w14:textId="212D07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еві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ка</w:t>
            </w:r>
            <w:proofErr w:type="spellEnd"/>
            <w:r w:rsidRPr="00AE3FB1">
              <w:rPr>
                <w:lang w:val="uk-UA"/>
              </w:rPr>
              <w:t xml:space="preserve"> чи можна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озмістити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(обмеження кількості)</w:t>
            </w:r>
          </w:p>
        </w:tc>
        <w:tc>
          <w:tcPr>
            <w:tcW w:w="674" w:type="pct"/>
          </w:tcPr>
          <w:p w14:paraId="6F71B63F" w14:textId="447EE39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78698220" w14:textId="1BDA248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bool</w:t>
            </w:r>
            <w:proofErr w:type="spellEnd"/>
            <w:r w:rsidRPr="00AE3FB1">
              <w:rPr>
                <w:lang w:val="uk-UA"/>
              </w:rPr>
              <w:t xml:space="preserve">: чи дозволено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611" w:type="pct"/>
          </w:tcPr>
          <w:p w14:paraId="02B1ED8E" w14:textId="5B5EEAE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03290BC2" w14:textId="77777777" w:rsidTr="00824D56">
        <w:trPr>
          <w:cantSplit/>
        </w:trPr>
        <w:tc>
          <w:tcPr>
            <w:tcW w:w="279" w:type="pct"/>
          </w:tcPr>
          <w:p w14:paraId="2E896FE5" w14:textId="6365D2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91</w:t>
            </w:r>
          </w:p>
        </w:tc>
        <w:tc>
          <w:tcPr>
            <w:tcW w:w="668" w:type="pct"/>
          </w:tcPr>
          <w:p w14:paraId="6996788F" w14:textId="5438BA9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C9BF405" w14:textId="1F5AA8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GetLocalizedPieceType</w:t>
            </w:r>
            <w:proofErr w:type="spellEnd"/>
          </w:p>
        </w:tc>
        <w:tc>
          <w:tcPr>
            <w:tcW w:w="964" w:type="pct"/>
          </w:tcPr>
          <w:p w14:paraId="15ED3724" w14:textId="2D6C94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674" w:type="pct"/>
          </w:tcPr>
          <w:p w14:paraId="486912F4" w14:textId="2D084D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0209014C" w14:textId="3A843D1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11" w:type="pct"/>
          </w:tcPr>
          <w:p w14:paraId="2E836E3E" w14:textId="7E2792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096ACB9" w14:textId="77777777" w:rsidTr="00824D56">
        <w:trPr>
          <w:cantSplit/>
        </w:trPr>
        <w:tc>
          <w:tcPr>
            <w:tcW w:w="279" w:type="pct"/>
          </w:tcPr>
          <w:p w14:paraId="6475D839" w14:textId="4F27B8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92</w:t>
            </w:r>
          </w:p>
        </w:tc>
        <w:tc>
          <w:tcPr>
            <w:tcW w:w="668" w:type="pct"/>
          </w:tcPr>
          <w:p w14:paraId="17F4EB29" w14:textId="41D6682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9EE4AC7" w14:textId="59671FA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HighlightSelectedPieceBorder</w:t>
            </w:r>
            <w:proofErr w:type="spellEnd"/>
          </w:p>
        </w:tc>
        <w:tc>
          <w:tcPr>
            <w:tcW w:w="964" w:type="pct"/>
          </w:tcPr>
          <w:p w14:paraId="35B787B0" w14:textId="33F61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Підсвічування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в панелі налаштувань</w:t>
            </w:r>
          </w:p>
        </w:tc>
        <w:tc>
          <w:tcPr>
            <w:tcW w:w="674" w:type="pct"/>
          </w:tcPr>
          <w:p w14:paraId="5CDD4B25" w14:textId="03BA5B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selectedBorder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амка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3098ACF9" w14:textId="483DDDF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6C30A0D3" w14:textId="0878CD2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AED5A5D" w14:textId="77777777" w:rsidTr="00824D56">
        <w:trPr>
          <w:cantSplit/>
        </w:trPr>
        <w:tc>
          <w:tcPr>
            <w:tcW w:w="279" w:type="pct"/>
          </w:tcPr>
          <w:p w14:paraId="5C59CE09" w14:textId="1D643B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93</w:t>
            </w:r>
          </w:p>
        </w:tc>
        <w:tc>
          <w:tcPr>
            <w:tcW w:w="668" w:type="pct"/>
          </w:tcPr>
          <w:p w14:paraId="7C421445" w14:textId="293827F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0E109594" w14:textId="6A614A8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SetBoardColors</w:t>
            </w:r>
            <w:proofErr w:type="spellEnd"/>
          </w:p>
        </w:tc>
        <w:tc>
          <w:tcPr>
            <w:tcW w:w="964" w:type="pct"/>
          </w:tcPr>
          <w:p w14:paraId="2D4701A5" w14:textId="5A4999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Встановлення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  <w:r w:rsidRPr="00AE3FB1">
              <w:rPr>
                <w:lang w:val="uk-UA"/>
              </w:rPr>
              <w:t xml:space="preserve"> клітинок дошки</w:t>
            </w:r>
          </w:p>
        </w:tc>
        <w:tc>
          <w:tcPr>
            <w:tcW w:w="674" w:type="pct"/>
          </w:tcPr>
          <w:p w14:paraId="1816D73C" w14:textId="3CFAD68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lightColor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darkColor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для світлих і темних клітинок</w:t>
            </w:r>
          </w:p>
        </w:tc>
        <w:tc>
          <w:tcPr>
            <w:tcW w:w="840" w:type="pct"/>
          </w:tcPr>
          <w:p w14:paraId="3F4BC66E" w14:textId="3D24F43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9083530" w14:textId="4DBA8C1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22AD6E44" w14:textId="1C07ED63" w:rsidR="00824D56" w:rsidRDefault="00824D56">
      <w:r>
        <w:br w:type="page"/>
      </w:r>
    </w:p>
    <w:p w14:paraId="772A9E2B" w14:textId="1A405818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824D56" w:rsidRPr="008E58BD" w14:paraId="700FE241" w14:textId="77777777" w:rsidTr="00074C68">
        <w:trPr>
          <w:cantSplit/>
        </w:trPr>
        <w:tc>
          <w:tcPr>
            <w:tcW w:w="353" w:type="pct"/>
          </w:tcPr>
          <w:p w14:paraId="14195CED" w14:textId="499597C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2C0EBB2D" w14:textId="55BE5F9D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C2F8756" w14:textId="0366DD49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5667CDDA" w14:textId="242EDC86" w:rsidR="00824D56" w:rsidRPr="00AE3FB1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6750F557" w14:textId="689B42ED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27E0FFF2" w14:textId="5386F8FC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0" w:type="pct"/>
            <w:vAlign w:val="center"/>
          </w:tcPr>
          <w:p w14:paraId="7DC7AB9F" w14:textId="71B97019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6159CDCC" w14:textId="77777777" w:rsidTr="00074C68">
        <w:trPr>
          <w:cantSplit/>
        </w:trPr>
        <w:tc>
          <w:tcPr>
            <w:tcW w:w="353" w:type="pct"/>
          </w:tcPr>
          <w:p w14:paraId="5255E77D" w14:textId="089E51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94</w:t>
            </w:r>
          </w:p>
        </w:tc>
        <w:tc>
          <w:tcPr>
            <w:tcW w:w="594" w:type="pct"/>
          </w:tcPr>
          <w:p w14:paraId="449E7FE0" w14:textId="3CA6F6C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F9C8992" w14:textId="6C56EA6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UpdateMoveHistory</w:t>
            </w:r>
            <w:proofErr w:type="spellEnd"/>
          </w:p>
        </w:tc>
        <w:tc>
          <w:tcPr>
            <w:tcW w:w="964" w:type="pct"/>
          </w:tcPr>
          <w:p w14:paraId="03566DAD" w14:textId="40C9750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</w:t>
            </w:r>
          </w:p>
        </w:tc>
        <w:tc>
          <w:tcPr>
            <w:tcW w:w="749" w:type="pct"/>
          </w:tcPr>
          <w:p w14:paraId="25BA2BD7" w14:textId="0818CA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  <w:r w:rsidRPr="00AE3FB1">
              <w:rPr>
                <w:lang w:val="uk-UA"/>
              </w:rPr>
              <w:t xml:space="preserve">: хід для додавання в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ію</w:t>
            </w:r>
            <w:proofErr w:type="spellEnd"/>
          </w:p>
        </w:tc>
        <w:tc>
          <w:tcPr>
            <w:tcW w:w="840" w:type="pct"/>
          </w:tcPr>
          <w:p w14:paraId="72308E1A" w14:textId="2D048D0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4BC861B9" w14:textId="22A2A3C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2073783" w14:textId="77777777" w:rsidTr="00074C68">
        <w:trPr>
          <w:cantSplit/>
        </w:trPr>
        <w:tc>
          <w:tcPr>
            <w:tcW w:w="353" w:type="pct"/>
          </w:tcPr>
          <w:p w14:paraId="6EEB2C3E" w14:textId="5470D9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95</w:t>
            </w:r>
          </w:p>
        </w:tc>
        <w:tc>
          <w:tcPr>
            <w:tcW w:w="594" w:type="pct"/>
          </w:tcPr>
          <w:p w14:paraId="4F0D393D" w14:textId="085B0B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4959B698" w14:textId="27CA79F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ClearMoveHistory</w:t>
            </w:r>
            <w:proofErr w:type="spellEnd"/>
          </w:p>
        </w:tc>
        <w:tc>
          <w:tcPr>
            <w:tcW w:w="964" w:type="pct"/>
          </w:tcPr>
          <w:p w14:paraId="11BED278" w14:textId="5D041F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Очищення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</w:t>
            </w:r>
          </w:p>
        </w:tc>
        <w:tc>
          <w:tcPr>
            <w:tcW w:w="749" w:type="pct"/>
          </w:tcPr>
          <w:p w14:paraId="609CF2A0" w14:textId="4CECBF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0014C456" w14:textId="316C39F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37BCD369" w14:textId="1FF8735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F478D5A" w14:textId="77777777" w:rsidTr="00074C68">
        <w:trPr>
          <w:cantSplit/>
        </w:trPr>
        <w:tc>
          <w:tcPr>
            <w:tcW w:w="353" w:type="pct"/>
          </w:tcPr>
          <w:p w14:paraId="5D5718CA" w14:textId="196D12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96</w:t>
            </w:r>
          </w:p>
        </w:tc>
        <w:tc>
          <w:tcPr>
            <w:tcW w:w="594" w:type="pct"/>
          </w:tcPr>
          <w:p w14:paraId="715EF304" w14:textId="0870EF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29DE766" w14:textId="6F9183E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UpdateMoveHistoryFromLoaded</w:t>
            </w:r>
            <w:proofErr w:type="spellEnd"/>
          </w:p>
        </w:tc>
        <w:tc>
          <w:tcPr>
            <w:tcW w:w="964" w:type="pct"/>
          </w:tcPr>
          <w:p w14:paraId="5EC31323" w14:textId="4C3648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 з завантажених даних</w:t>
            </w:r>
          </w:p>
        </w:tc>
        <w:tc>
          <w:tcPr>
            <w:tcW w:w="749" w:type="pct"/>
          </w:tcPr>
          <w:p w14:paraId="7CC212CF" w14:textId="1F3F713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loadedHistory</w:t>
            </w:r>
            <w:proofErr w:type="spellEnd"/>
            <w:r w:rsidRPr="00AE3FB1">
              <w:rPr>
                <w:lang w:val="uk-UA"/>
              </w:rPr>
              <w:t xml:space="preserve">: завантажена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ія</w:t>
            </w:r>
            <w:proofErr w:type="spellEnd"/>
          </w:p>
        </w:tc>
        <w:tc>
          <w:tcPr>
            <w:tcW w:w="840" w:type="pct"/>
          </w:tcPr>
          <w:p w14:paraId="3C587B06" w14:textId="4342B7D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9745758" w14:textId="7193683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AD12ADD" w14:textId="77777777" w:rsidTr="00074C68">
        <w:trPr>
          <w:cantSplit/>
        </w:trPr>
        <w:tc>
          <w:tcPr>
            <w:tcW w:w="353" w:type="pct"/>
          </w:tcPr>
          <w:p w14:paraId="19682C8F" w14:textId="3F1270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97</w:t>
            </w:r>
          </w:p>
        </w:tc>
        <w:tc>
          <w:tcPr>
            <w:tcW w:w="594" w:type="pct"/>
          </w:tcPr>
          <w:p w14:paraId="4C823627" w14:textId="4184327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A644598" w14:textId="079088F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InitializeGame</w:t>
            </w:r>
            <w:proofErr w:type="spellEnd"/>
          </w:p>
        </w:tc>
        <w:tc>
          <w:tcPr>
            <w:tcW w:w="964" w:type="pct"/>
          </w:tcPr>
          <w:p w14:paraId="33CEA060" w14:textId="510F4A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49" w:type="pct"/>
          </w:tcPr>
          <w:p w14:paraId="18EB59A5" w14:textId="093718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17DACF75" w14:textId="21C2A03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40557E0A" w14:textId="42886EF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4230144F" w14:textId="77777777" w:rsidTr="00074C68">
        <w:trPr>
          <w:cantSplit/>
        </w:trPr>
        <w:tc>
          <w:tcPr>
            <w:tcW w:w="353" w:type="pct"/>
          </w:tcPr>
          <w:p w14:paraId="3EC472C3" w14:textId="0714BFB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98</w:t>
            </w:r>
          </w:p>
        </w:tc>
        <w:tc>
          <w:tcPr>
            <w:tcW w:w="594" w:type="pct"/>
          </w:tcPr>
          <w:p w14:paraId="11738BD1" w14:textId="420A75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18C796C3" w14:textId="2659731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InitializeBoardUI</w:t>
            </w:r>
            <w:proofErr w:type="spellEnd"/>
          </w:p>
        </w:tc>
        <w:tc>
          <w:tcPr>
            <w:tcW w:w="964" w:type="pct"/>
          </w:tcPr>
          <w:p w14:paraId="3BEF7568" w14:textId="5A018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</w:t>
            </w:r>
            <w:proofErr w:type="spellStart"/>
            <w:r w:rsidRPr="00AE3FB1">
              <w:rPr>
                <w:lang w:val="uk-UA"/>
              </w:rPr>
              <w:t>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фейсу</w:t>
            </w:r>
            <w:proofErr w:type="spellEnd"/>
            <w:r w:rsidRPr="00AE3FB1">
              <w:rPr>
                <w:lang w:val="uk-UA"/>
              </w:rPr>
              <w:t xml:space="preserve"> дошки</w:t>
            </w:r>
          </w:p>
        </w:tc>
        <w:tc>
          <w:tcPr>
            <w:tcW w:w="749" w:type="pct"/>
          </w:tcPr>
          <w:p w14:paraId="6C77E3F4" w14:textId="472C2A4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E710B4A" w14:textId="045DBDA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61CAF544" w14:textId="1B4198C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B6B724F" w14:textId="77777777" w:rsidTr="00074C68">
        <w:trPr>
          <w:cantSplit/>
        </w:trPr>
        <w:tc>
          <w:tcPr>
            <w:tcW w:w="353" w:type="pct"/>
          </w:tcPr>
          <w:p w14:paraId="6C388BFF" w14:textId="3E8F778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99</w:t>
            </w:r>
          </w:p>
        </w:tc>
        <w:tc>
          <w:tcPr>
            <w:tcW w:w="594" w:type="pct"/>
          </w:tcPr>
          <w:p w14:paraId="505FAAAD" w14:textId="20E8DFA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1237E33" w14:textId="20D8648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CreatePieceSetupButton</w:t>
            </w:r>
            <w:proofErr w:type="spellEnd"/>
          </w:p>
        </w:tc>
        <w:tc>
          <w:tcPr>
            <w:tcW w:w="964" w:type="pct"/>
          </w:tcPr>
          <w:p w14:paraId="49AD2BB7" w14:textId="7E62BDC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кнопки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749" w:type="pct"/>
          </w:tcPr>
          <w:p w14:paraId="1372E65F" w14:textId="6A5E889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pieceColor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panel</w:t>
            </w:r>
            <w:proofErr w:type="spellEnd"/>
            <w:r w:rsidRPr="00AE3FB1">
              <w:rPr>
                <w:lang w:val="uk-UA"/>
              </w:rPr>
              <w:t xml:space="preserve">: панель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840" w:type="pct"/>
          </w:tcPr>
          <w:p w14:paraId="39FC961D" w14:textId="3206357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A17BAF1" w14:textId="333D5F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5ABF862C" w14:textId="77777777" w:rsidTr="00074C68">
        <w:trPr>
          <w:cantSplit/>
        </w:trPr>
        <w:tc>
          <w:tcPr>
            <w:tcW w:w="353" w:type="pct"/>
          </w:tcPr>
          <w:p w14:paraId="5DC9AC98" w14:textId="54810D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100</w:t>
            </w:r>
          </w:p>
        </w:tc>
        <w:tc>
          <w:tcPr>
            <w:tcW w:w="594" w:type="pct"/>
          </w:tcPr>
          <w:p w14:paraId="1CEF38AC" w14:textId="76009A2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05DDA6E" w14:textId="1026046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SaveCurrentSetupToGameLogic</w:t>
            </w:r>
            <w:proofErr w:type="spellEnd"/>
          </w:p>
        </w:tc>
        <w:tc>
          <w:tcPr>
            <w:tcW w:w="964" w:type="pct"/>
          </w:tcPr>
          <w:p w14:paraId="4B916D6D" w14:textId="69A96B3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Збе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еження</w:t>
            </w:r>
            <w:proofErr w:type="spellEnd"/>
            <w:r w:rsidRPr="00AE3FB1">
              <w:rPr>
                <w:lang w:val="uk-UA"/>
              </w:rPr>
              <w:t xml:space="preserve"> поточної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</w:t>
            </w:r>
            <w:proofErr w:type="spellEnd"/>
            <w:r w:rsidRPr="00AE3FB1">
              <w:rPr>
                <w:lang w:val="uk-UA"/>
              </w:rPr>
              <w:t xml:space="preserve"> в </w:t>
            </w:r>
            <w:proofErr w:type="spellStart"/>
            <w:r w:rsidRPr="00AE3FB1">
              <w:rPr>
                <w:lang w:val="uk-UA"/>
              </w:rPr>
              <w:t>GameLogic</w:t>
            </w:r>
            <w:proofErr w:type="spellEnd"/>
          </w:p>
        </w:tc>
        <w:tc>
          <w:tcPr>
            <w:tcW w:w="749" w:type="pct"/>
          </w:tcPr>
          <w:p w14:paraId="251FC2AB" w14:textId="6CE4A13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E7BEC51" w14:textId="1A0919A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0325C33C" w14:textId="6A2962A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7F58EB9E" w14:textId="11540B7B" w:rsidR="00074C68" w:rsidRDefault="00074C68">
      <w:r>
        <w:br w:type="page"/>
      </w:r>
    </w:p>
    <w:p w14:paraId="6049238E" w14:textId="72AE032C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074C68" w:rsidRPr="008E58BD" w14:paraId="25DF9A83" w14:textId="77777777" w:rsidTr="00D70E1D">
        <w:trPr>
          <w:cantSplit/>
        </w:trPr>
        <w:tc>
          <w:tcPr>
            <w:tcW w:w="353" w:type="pct"/>
          </w:tcPr>
          <w:p w14:paraId="2F816C26" w14:textId="4F7491C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131EB01F" w14:textId="23568AD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B573F39" w14:textId="4A19EA65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D213CC1" w14:textId="19ADB55B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7F24AA27" w14:textId="1F5EE78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3CA085B1" w14:textId="145D123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0" w:type="pct"/>
            <w:vAlign w:val="center"/>
          </w:tcPr>
          <w:p w14:paraId="7535A3F3" w14:textId="75EE9CC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757AE0F5" w14:textId="77777777" w:rsidTr="00074C68">
        <w:trPr>
          <w:cantSplit/>
        </w:trPr>
        <w:tc>
          <w:tcPr>
            <w:tcW w:w="353" w:type="pct"/>
          </w:tcPr>
          <w:p w14:paraId="7A019D1A" w14:textId="50BA4B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101</w:t>
            </w:r>
          </w:p>
        </w:tc>
        <w:tc>
          <w:tcPr>
            <w:tcW w:w="594" w:type="pct"/>
          </w:tcPr>
          <w:p w14:paraId="2AF4E2D0" w14:textId="15EA90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FADFC7D" w14:textId="62AC89B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TryMove</w:t>
            </w:r>
            <w:proofErr w:type="spellEnd"/>
          </w:p>
        </w:tc>
        <w:tc>
          <w:tcPr>
            <w:tcW w:w="964" w:type="pct"/>
          </w:tcPr>
          <w:p w14:paraId="20BC005C" w14:textId="6F8AC67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оба</w:t>
            </w:r>
            <w:proofErr w:type="spellEnd"/>
            <w:r w:rsidRPr="00AE3FB1">
              <w:rPr>
                <w:lang w:val="uk-UA"/>
              </w:rPr>
              <w:t xml:space="preserve"> виконати хід в </w:t>
            </w:r>
            <w:proofErr w:type="spellStart"/>
            <w:r w:rsidRPr="00AE3FB1">
              <w:rPr>
                <w:lang w:val="uk-UA"/>
              </w:rPr>
              <w:t>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фейсі</w:t>
            </w:r>
            <w:proofErr w:type="spellEnd"/>
          </w:p>
        </w:tc>
        <w:tc>
          <w:tcPr>
            <w:tcW w:w="749" w:type="pct"/>
          </w:tcPr>
          <w:p w14:paraId="67667EB2" w14:textId="07EB75B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startCell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endCell</w:t>
            </w:r>
            <w:proofErr w:type="spellEnd"/>
            <w:r w:rsidRPr="00AE3FB1">
              <w:rPr>
                <w:lang w:val="uk-UA"/>
              </w:rPr>
              <w:t>: початкова та кінцева клітинки</w:t>
            </w:r>
          </w:p>
        </w:tc>
        <w:tc>
          <w:tcPr>
            <w:tcW w:w="840" w:type="pct"/>
          </w:tcPr>
          <w:p w14:paraId="6217521F" w14:textId="6F1073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33B658D6" w14:textId="65207DC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D58B5D6" w14:textId="77777777" w:rsidTr="00074C68">
        <w:trPr>
          <w:cantSplit/>
        </w:trPr>
        <w:tc>
          <w:tcPr>
            <w:tcW w:w="353" w:type="pct"/>
          </w:tcPr>
          <w:p w14:paraId="7719557A" w14:textId="2A8677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102</w:t>
            </w:r>
          </w:p>
        </w:tc>
        <w:tc>
          <w:tcPr>
            <w:tcW w:w="594" w:type="pct"/>
          </w:tcPr>
          <w:p w14:paraId="21F127E0" w14:textId="03A0E15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B938E46" w14:textId="4DF1EF1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LoadGameFromFile</w:t>
            </w:r>
            <w:proofErr w:type="spellEnd"/>
          </w:p>
        </w:tc>
        <w:tc>
          <w:tcPr>
            <w:tcW w:w="964" w:type="pct"/>
          </w:tcPr>
          <w:p w14:paraId="26C5DB5D" w14:textId="55ABD0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Завантаження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 файлу</w:t>
            </w:r>
          </w:p>
        </w:tc>
        <w:tc>
          <w:tcPr>
            <w:tcW w:w="749" w:type="pct"/>
          </w:tcPr>
          <w:p w14:paraId="0F7D40A7" w14:textId="613BF5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lines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ядки</w:t>
            </w:r>
            <w:proofErr w:type="spellEnd"/>
            <w:r w:rsidRPr="00AE3FB1">
              <w:rPr>
                <w:lang w:val="uk-UA"/>
              </w:rPr>
              <w:t xml:space="preserve"> файлу з даними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5325ED2E" w14:textId="3E3562B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7108E57C" w14:textId="2119833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03C2CCA6" w14:textId="77777777" w:rsidTr="00074C68">
        <w:trPr>
          <w:cantSplit/>
        </w:trPr>
        <w:tc>
          <w:tcPr>
            <w:tcW w:w="353" w:type="pct"/>
          </w:tcPr>
          <w:p w14:paraId="5E6AE9B8" w14:textId="6ACBA2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103</w:t>
            </w:r>
          </w:p>
        </w:tc>
        <w:tc>
          <w:tcPr>
            <w:tcW w:w="594" w:type="pct"/>
          </w:tcPr>
          <w:p w14:paraId="46950EFC" w14:textId="211E758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F6CBCE6" w14:textId="2890C6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ParseBoardRow</w:t>
            </w:r>
            <w:proofErr w:type="spellEnd"/>
          </w:p>
        </w:tc>
        <w:tc>
          <w:tcPr>
            <w:tcW w:w="964" w:type="pct"/>
          </w:tcPr>
          <w:p w14:paraId="6997BE36" w14:textId="5A6693E6" w:rsidR="00841DF1" w:rsidRPr="00AE3FB1" w:rsidRDefault="00010F32" w:rsidP="00AE3FB1">
            <w:pPr>
              <w:pStyle w:val="afa"/>
              <w:rPr>
                <w:lang w:val="uk-UA"/>
              </w:rPr>
            </w:pP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озбі</w:t>
            </w:r>
            <w:r>
              <w:rPr>
                <w:lang w:val="uk-UA"/>
              </w:rPr>
              <w:t>p</w:t>
            </w:r>
            <w:proofErr w:type="spellEnd"/>
            <w:r w:rsidR="00841DF1" w:rsidRPr="00AE3FB1"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ядка</w:t>
            </w:r>
            <w:proofErr w:type="spellEnd"/>
            <w:r w:rsidR="00841DF1" w:rsidRPr="00AE3FB1">
              <w:rPr>
                <w:lang w:val="uk-UA"/>
              </w:rPr>
              <w:t xml:space="preserve"> даних дошки з файлу</w:t>
            </w:r>
          </w:p>
        </w:tc>
        <w:tc>
          <w:tcPr>
            <w:tcW w:w="749" w:type="pct"/>
          </w:tcPr>
          <w:p w14:paraId="7D6904B7" w14:textId="2A59A55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line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ядок</w:t>
            </w:r>
            <w:proofErr w:type="spellEnd"/>
            <w:r w:rsidRPr="00AE3FB1">
              <w:rPr>
                <w:lang w:val="uk-UA"/>
              </w:rPr>
              <w:t xml:space="preserve"> з файлу, </w:t>
            </w: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: індекс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ядка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boardState</w:t>
            </w:r>
            <w:proofErr w:type="spellEnd"/>
            <w:r w:rsidRPr="00AE3FB1">
              <w:rPr>
                <w:lang w:val="uk-UA"/>
              </w:rPr>
              <w:t>: стан дошки для заповнення</w:t>
            </w:r>
          </w:p>
        </w:tc>
        <w:tc>
          <w:tcPr>
            <w:tcW w:w="840" w:type="pct"/>
          </w:tcPr>
          <w:p w14:paraId="40E6DE49" w14:textId="3DA1B0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73EA6F75" w14:textId="7EF3385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3C81379" w14:textId="77777777" w:rsidTr="00074C68">
        <w:trPr>
          <w:cantSplit/>
        </w:trPr>
        <w:tc>
          <w:tcPr>
            <w:tcW w:w="353" w:type="pct"/>
          </w:tcPr>
          <w:p w14:paraId="3875FF96" w14:textId="53C4C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104</w:t>
            </w:r>
          </w:p>
        </w:tc>
        <w:tc>
          <w:tcPr>
            <w:tcW w:w="594" w:type="pct"/>
          </w:tcPr>
          <w:p w14:paraId="21DB0100" w14:textId="3F21BE9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9C218DE" w14:textId="0C986A7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DecodePieceOldFormat</w:t>
            </w:r>
            <w:proofErr w:type="spellEnd"/>
          </w:p>
        </w:tc>
        <w:tc>
          <w:tcPr>
            <w:tcW w:w="964" w:type="pct"/>
          </w:tcPr>
          <w:p w14:paraId="5640DB82" w14:textId="122F9B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Декодування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зі </w:t>
            </w:r>
            <w:proofErr w:type="spellStart"/>
            <w:r w:rsidRPr="00AE3FB1">
              <w:rPr>
                <w:lang w:val="uk-UA"/>
              </w:rPr>
              <w:t>ста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файлу</w:t>
            </w:r>
          </w:p>
        </w:tc>
        <w:tc>
          <w:tcPr>
            <w:tcW w:w="749" w:type="pct"/>
          </w:tcPr>
          <w:p w14:paraId="1131E26C" w14:textId="697C83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code</w:t>
            </w:r>
            <w:proofErr w:type="spellEnd"/>
            <w:r w:rsidRPr="00AE3FB1">
              <w:rPr>
                <w:lang w:val="uk-UA"/>
              </w:rPr>
              <w:t xml:space="preserve">: код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41C7F4B1" w14:textId="5E000D4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?: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або </w:t>
            </w:r>
            <w:proofErr w:type="spellStart"/>
            <w:r w:rsidRPr="00AE3FB1">
              <w:rPr>
                <w:lang w:val="uk-UA"/>
              </w:rPr>
              <w:t>null</w:t>
            </w:r>
            <w:proofErr w:type="spellEnd"/>
            <w:r w:rsidRPr="00AE3FB1">
              <w:rPr>
                <w:lang w:val="uk-UA"/>
              </w:rPr>
              <w:t xml:space="preserve"> для </w:t>
            </w:r>
            <w:proofErr w:type="spellStart"/>
            <w:r w:rsidRPr="00AE3FB1">
              <w:rPr>
                <w:lang w:val="uk-UA"/>
              </w:rPr>
              <w:t>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610" w:type="pct"/>
          </w:tcPr>
          <w:p w14:paraId="2F0311A1" w14:textId="28DA4CF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BAD7B1B" w14:textId="77777777" w:rsidTr="00074C68">
        <w:trPr>
          <w:cantSplit/>
        </w:trPr>
        <w:tc>
          <w:tcPr>
            <w:tcW w:w="353" w:type="pct"/>
          </w:tcPr>
          <w:p w14:paraId="6A2781F8" w14:textId="59C66A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105</w:t>
            </w:r>
          </w:p>
        </w:tc>
        <w:tc>
          <w:tcPr>
            <w:tcW w:w="594" w:type="pct"/>
          </w:tcPr>
          <w:p w14:paraId="08B20580" w14:textId="2BE43C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089C363" w14:textId="6DE39A8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DecodePieceNewFormat</w:t>
            </w:r>
            <w:proofErr w:type="spellEnd"/>
          </w:p>
        </w:tc>
        <w:tc>
          <w:tcPr>
            <w:tcW w:w="964" w:type="pct"/>
          </w:tcPr>
          <w:p w14:paraId="3019762C" w14:textId="328EAA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Декодування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 нового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файлу</w:t>
            </w:r>
          </w:p>
        </w:tc>
        <w:tc>
          <w:tcPr>
            <w:tcW w:w="749" w:type="pct"/>
          </w:tcPr>
          <w:p w14:paraId="5BD73B37" w14:textId="5AC6F3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code</w:t>
            </w:r>
            <w:proofErr w:type="spellEnd"/>
            <w:r w:rsidRPr="00AE3FB1">
              <w:rPr>
                <w:lang w:val="uk-UA"/>
              </w:rPr>
              <w:t xml:space="preserve">: код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6B07A6E3" w14:textId="6224FEB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?: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або </w:t>
            </w:r>
            <w:proofErr w:type="spellStart"/>
            <w:r w:rsidRPr="00AE3FB1">
              <w:rPr>
                <w:lang w:val="uk-UA"/>
              </w:rPr>
              <w:t>null</w:t>
            </w:r>
            <w:proofErr w:type="spellEnd"/>
            <w:r w:rsidRPr="00AE3FB1">
              <w:rPr>
                <w:lang w:val="uk-UA"/>
              </w:rPr>
              <w:t xml:space="preserve"> для </w:t>
            </w:r>
            <w:proofErr w:type="spellStart"/>
            <w:r w:rsidRPr="00AE3FB1">
              <w:rPr>
                <w:lang w:val="uk-UA"/>
              </w:rPr>
              <w:t>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610" w:type="pct"/>
          </w:tcPr>
          <w:p w14:paraId="1F9A409D" w14:textId="78E4ABD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51BB90E4" w14:textId="77777777" w:rsidTr="00074C68">
        <w:trPr>
          <w:cantSplit/>
        </w:trPr>
        <w:tc>
          <w:tcPr>
            <w:tcW w:w="353" w:type="pct"/>
          </w:tcPr>
          <w:p w14:paraId="6E6E1307" w14:textId="77A13D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106</w:t>
            </w:r>
          </w:p>
        </w:tc>
        <w:tc>
          <w:tcPr>
            <w:tcW w:w="594" w:type="pct"/>
          </w:tcPr>
          <w:p w14:paraId="0FDCD8A0" w14:textId="7FB9D03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66F26F4" w14:textId="1676E4E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InitializeTimers</w:t>
            </w:r>
            <w:proofErr w:type="spellEnd"/>
          </w:p>
        </w:tc>
        <w:tc>
          <w:tcPr>
            <w:tcW w:w="964" w:type="pct"/>
          </w:tcPr>
          <w:p w14:paraId="1136144B" w14:textId="6A38D1B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шахових годинників</w:t>
            </w:r>
          </w:p>
        </w:tc>
        <w:tc>
          <w:tcPr>
            <w:tcW w:w="749" w:type="pct"/>
          </w:tcPr>
          <w:p w14:paraId="62B536D1" w14:textId="20D2BBE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5D04EB42" w14:textId="4F7FD6B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0C21C12" w14:textId="765C70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61B51A48" w14:textId="7CF520C9" w:rsidR="00074C68" w:rsidRDefault="00074C68">
      <w:r>
        <w:br w:type="page"/>
      </w:r>
    </w:p>
    <w:p w14:paraId="62F7B362" w14:textId="6054A5D7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135"/>
        <w:gridCol w:w="1701"/>
        <w:gridCol w:w="1560"/>
        <w:gridCol w:w="1843"/>
        <w:gridCol w:w="1479"/>
        <w:gridCol w:w="1164"/>
      </w:tblGrid>
      <w:tr w:rsidR="00074C68" w:rsidRPr="008E58BD" w14:paraId="13F12B0C" w14:textId="77777777" w:rsidTr="00074C68">
        <w:trPr>
          <w:cantSplit/>
        </w:trPr>
        <w:tc>
          <w:tcPr>
            <w:tcW w:w="353" w:type="pct"/>
          </w:tcPr>
          <w:p w14:paraId="2C9F756A" w14:textId="1E41D41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7C681D33" w14:textId="4819271B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135287C" w14:textId="07FE17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F5EF9BC" w14:textId="668ACD84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964" w:type="pct"/>
            <w:vAlign w:val="center"/>
          </w:tcPr>
          <w:p w14:paraId="699F6F38" w14:textId="3177958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247AB3F4" w14:textId="63C13C7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12564DBE" w14:textId="17DBE15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074C68" w:rsidRPr="008E58BD" w14:paraId="4563CD67" w14:textId="77777777" w:rsidTr="00074C68">
        <w:trPr>
          <w:cantSplit/>
        </w:trPr>
        <w:tc>
          <w:tcPr>
            <w:tcW w:w="353" w:type="pct"/>
          </w:tcPr>
          <w:p w14:paraId="79D185B0" w14:textId="53656DD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107</w:t>
            </w:r>
          </w:p>
        </w:tc>
        <w:tc>
          <w:tcPr>
            <w:tcW w:w="594" w:type="pct"/>
          </w:tcPr>
          <w:p w14:paraId="760298A3" w14:textId="7533DC6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CA68E0A" w14:textId="619B02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CreateTimer</w:t>
            </w:r>
            <w:proofErr w:type="spellEnd"/>
          </w:p>
        </w:tc>
        <w:tc>
          <w:tcPr>
            <w:tcW w:w="816" w:type="pct"/>
          </w:tcPr>
          <w:p w14:paraId="7CA3F3F7" w14:textId="47E5348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з вказаним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обником</w:t>
            </w:r>
            <w:proofErr w:type="spellEnd"/>
          </w:p>
        </w:tc>
        <w:tc>
          <w:tcPr>
            <w:tcW w:w="964" w:type="pct"/>
          </w:tcPr>
          <w:p w14:paraId="38D33EDF" w14:textId="4CE5F8D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tickHandler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тіків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</w:p>
        </w:tc>
        <w:tc>
          <w:tcPr>
            <w:tcW w:w="774" w:type="pct"/>
          </w:tcPr>
          <w:p w14:paraId="1B1FB978" w14:textId="4636B8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DispatcherTimer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ений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609" w:type="pct"/>
          </w:tcPr>
          <w:p w14:paraId="2B1AFCDF" w14:textId="20740DB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06ECCF1" w14:textId="77777777" w:rsidTr="00074C68">
        <w:trPr>
          <w:cantSplit/>
        </w:trPr>
        <w:tc>
          <w:tcPr>
            <w:tcW w:w="353" w:type="pct"/>
          </w:tcPr>
          <w:p w14:paraId="70B85E20" w14:textId="1F3E6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108</w:t>
            </w:r>
          </w:p>
        </w:tc>
        <w:tc>
          <w:tcPr>
            <w:tcW w:w="594" w:type="pct"/>
          </w:tcPr>
          <w:p w14:paraId="6BFFE889" w14:textId="3924385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388B3CC" w14:textId="3D91697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StartTimers</w:t>
            </w:r>
            <w:proofErr w:type="spellEnd"/>
          </w:p>
        </w:tc>
        <w:tc>
          <w:tcPr>
            <w:tcW w:w="816" w:type="pct"/>
          </w:tcPr>
          <w:p w14:paraId="3E6685D5" w14:textId="0E89007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Запуск шахових годинників</w:t>
            </w:r>
          </w:p>
        </w:tc>
        <w:tc>
          <w:tcPr>
            <w:tcW w:w="964" w:type="pct"/>
          </w:tcPr>
          <w:p w14:paraId="7E29055B" w14:textId="38E361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6BF711E" w14:textId="06299CA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9634584" w14:textId="056C6C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8D70301" w14:textId="77777777" w:rsidTr="00074C68">
        <w:trPr>
          <w:cantSplit/>
        </w:trPr>
        <w:tc>
          <w:tcPr>
            <w:tcW w:w="353" w:type="pct"/>
          </w:tcPr>
          <w:p w14:paraId="4B177D18" w14:textId="2B9865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109</w:t>
            </w:r>
          </w:p>
        </w:tc>
        <w:tc>
          <w:tcPr>
            <w:tcW w:w="594" w:type="pct"/>
          </w:tcPr>
          <w:p w14:paraId="5F26E812" w14:textId="1082459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2A1D905" w14:textId="70B4893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StopTimers</w:t>
            </w:r>
            <w:proofErr w:type="spellEnd"/>
          </w:p>
        </w:tc>
        <w:tc>
          <w:tcPr>
            <w:tcW w:w="816" w:type="pct"/>
          </w:tcPr>
          <w:p w14:paraId="460F96E4" w14:textId="590121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Зупинка шахових годинників</w:t>
            </w:r>
          </w:p>
        </w:tc>
        <w:tc>
          <w:tcPr>
            <w:tcW w:w="964" w:type="pct"/>
          </w:tcPr>
          <w:p w14:paraId="5F1C8F41" w14:textId="1B72FF5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65B09610" w14:textId="25B98F4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279E1C4" w14:textId="5AB99FB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DD5CA14" w14:textId="77777777" w:rsidTr="00074C68">
        <w:trPr>
          <w:cantSplit/>
        </w:trPr>
        <w:tc>
          <w:tcPr>
            <w:tcW w:w="353" w:type="pct"/>
          </w:tcPr>
          <w:p w14:paraId="397F0407" w14:textId="1E31B1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110</w:t>
            </w:r>
          </w:p>
        </w:tc>
        <w:tc>
          <w:tcPr>
            <w:tcW w:w="594" w:type="pct"/>
          </w:tcPr>
          <w:p w14:paraId="58CA4241" w14:textId="73635E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25C9CEA" w14:textId="463C897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ResetTimers</w:t>
            </w:r>
            <w:proofErr w:type="spellEnd"/>
          </w:p>
        </w:tc>
        <w:tc>
          <w:tcPr>
            <w:tcW w:w="816" w:type="pct"/>
          </w:tcPr>
          <w:p w14:paraId="15FCAD07" w14:textId="1B71F0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Скидання шахових годинників</w:t>
            </w:r>
          </w:p>
        </w:tc>
        <w:tc>
          <w:tcPr>
            <w:tcW w:w="964" w:type="pct"/>
          </w:tcPr>
          <w:p w14:paraId="1986AE3A" w14:textId="7D188BD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ED6A1E3" w14:textId="31B8F97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6B0D71DB" w14:textId="20462B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D9B27E3" w14:textId="77777777" w:rsidTr="00074C68">
        <w:trPr>
          <w:cantSplit/>
        </w:trPr>
        <w:tc>
          <w:tcPr>
            <w:tcW w:w="353" w:type="pct"/>
          </w:tcPr>
          <w:p w14:paraId="35E53BBC" w14:textId="3EF285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111</w:t>
            </w:r>
          </w:p>
        </w:tc>
        <w:tc>
          <w:tcPr>
            <w:tcW w:w="594" w:type="pct"/>
          </w:tcPr>
          <w:p w14:paraId="363174C3" w14:textId="7905103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2593209" w14:textId="524C3E5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WhiteTimerTick</w:t>
            </w:r>
            <w:proofErr w:type="spellEnd"/>
          </w:p>
        </w:tc>
        <w:tc>
          <w:tcPr>
            <w:tcW w:w="816" w:type="pct"/>
          </w:tcPr>
          <w:p w14:paraId="52E14AE6" w14:textId="22EEFF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білих</w:t>
            </w:r>
          </w:p>
        </w:tc>
        <w:tc>
          <w:tcPr>
            <w:tcW w:w="964" w:type="pct"/>
          </w:tcPr>
          <w:p w14:paraId="28034C46" w14:textId="1CFA54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2191D06E" w14:textId="66B580A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1F5CBDF" w14:textId="5C165EB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0F7DE33" w14:textId="77777777" w:rsidTr="00074C68">
        <w:trPr>
          <w:cantSplit/>
        </w:trPr>
        <w:tc>
          <w:tcPr>
            <w:tcW w:w="353" w:type="pct"/>
          </w:tcPr>
          <w:p w14:paraId="5CF223CF" w14:textId="613D5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112</w:t>
            </w:r>
          </w:p>
        </w:tc>
        <w:tc>
          <w:tcPr>
            <w:tcW w:w="594" w:type="pct"/>
          </w:tcPr>
          <w:p w14:paraId="50549D3B" w14:textId="091CC3F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920C2E3" w14:textId="2F96AE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BlackTimerTick</w:t>
            </w:r>
            <w:proofErr w:type="spellEnd"/>
          </w:p>
        </w:tc>
        <w:tc>
          <w:tcPr>
            <w:tcW w:w="816" w:type="pct"/>
          </w:tcPr>
          <w:p w14:paraId="58E1723A" w14:textId="1C3E44C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чо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них</w:t>
            </w:r>
            <w:proofErr w:type="spellEnd"/>
          </w:p>
        </w:tc>
        <w:tc>
          <w:tcPr>
            <w:tcW w:w="964" w:type="pct"/>
          </w:tcPr>
          <w:p w14:paraId="5BE80D42" w14:textId="0D2C3D6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70519648" w14:textId="11E3E10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04FF4B49" w14:textId="6E3C1E4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3378C9F" w14:textId="77777777" w:rsidTr="00074C68">
        <w:trPr>
          <w:cantSplit/>
        </w:trPr>
        <w:tc>
          <w:tcPr>
            <w:tcW w:w="353" w:type="pct"/>
          </w:tcPr>
          <w:p w14:paraId="2757E5E0" w14:textId="13639D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113</w:t>
            </w:r>
          </w:p>
        </w:tc>
        <w:tc>
          <w:tcPr>
            <w:tcW w:w="594" w:type="pct"/>
          </w:tcPr>
          <w:p w14:paraId="721A976A" w14:textId="6FAF912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12FC3EF" w14:textId="3D6054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UpdateTimeLeft</w:t>
            </w:r>
            <w:proofErr w:type="spellEnd"/>
          </w:p>
        </w:tc>
        <w:tc>
          <w:tcPr>
            <w:tcW w:w="816" w:type="pct"/>
          </w:tcPr>
          <w:p w14:paraId="207C5635" w14:textId="19EF8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залишеного часу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авця</w:t>
            </w:r>
            <w:proofErr w:type="spellEnd"/>
          </w:p>
        </w:tc>
        <w:tc>
          <w:tcPr>
            <w:tcW w:w="964" w:type="pct"/>
          </w:tcPr>
          <w:p w14:paraId="5D03F370" w14:textId="32680B3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timeLeft</w:t>
            </w:r>
            <w:proofErr w:type="spellEnd"/>
            <w:r w:rsidRPr="00AE3FB1">
              <w:rPr>
                <w:lang w:val="uk-UA"/>
              </w:rPr>
              <w:t xml:space="preserve">: посилання на час, </w:t>
            </w:r>
            <w:proofErr w:type="spellStart"/>
            <w:r w:rsidRPr="00AE3FB1">
              <w:rPr>
                <w:lang w:val="uk-UA"/>
              </w:rPr>
              <w:t>textBlock</w:t>
            </w:r>
            <w:proofErr w:type="spellEnd"/>
            <w:r w:rsidRPr="00AE3FB1">
              <w:rPr>
                <w:lang w:val="uk-UA"/>
              </w:rPr>
              <w:t xml:space="preserve">: текстовий блок для </w:t>
            </w:r>
            <w:proofErr w:type="spellStart"/>
            <w:r w:rsidRPr="00AE3FB1">
              <w:rPr>
                <w:lang w:val="uk-UA"/>
              </w:rPr>
              <w:t>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gameOverMessage</w:t>
            </w:r>
            <w:proofErr w:type="spellEnd"/>
            <w:r w:rsidRPr="00AE3FB1">
              <w:rPr>
                <w:lang w:val="uk-UA"/>
              </w:rPr>
              <w:t xml:space="preserve">: повідомлення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</w:t>
            </w:r>
            <w:proofErr w:type="spellEnd"/>
            <w:r w:rsidRPr="00AE3FB1">
              <w:rPr>
                <w:lang w:val="uk-UA"/>
              </w:rPr>
              <w:t xml:space="preserve"> кінець часу</w:t>
            </w:r>
          </w:p>
        </w:tc>
        <w:tc>
          <w:tcPr>
            <w:tcW w:w="774" w:type="pct"/>
          </w:tcPr>
          <w:p w14:paraId="7B9F0044" w14:textId="38420D0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DDA1A81" w14:textId="58FA51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2C5BAF08" w14:textId="54568059" w:rsidR="00074C68" w:rsidRDefault="00074C68">
      <w:r>
        <w:br w:type="page"/>
      </w:r>
    </w:p>
    <w:p w14:paraId="1586CA40" w14:textId="4EAA7961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277"/>
        <w:gridCol w:w="1560"/>
        <w:gridCol w:w="1560"/>
        <w:gridCol w:w="1843"/>
        <w:gridCol w:w="1479"/>
        <w:gridCol w:w="1164"/>
      </w:tblGrid>
      <w:tr w:rsidR="00074C68" w:rsidRPr="008E58BD" w14:paraId="62C222F9" w14:textId="77777777" w:rsidTr="00074C68">
        <w:trPr>
          <w:cantSplit/>
        </w:trPr>
        <w:tc>
          <w:tcPr>
            <w:tcW w:w="353" w:type="pct"/>
          </w:tcPr>
          <w:p w14:paraId="5F55988B" w14:textId="02C120F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1C9ECED" w14:textId="779EBB11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6A933788" w14:textId="1F7B8280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CC64AED" w14:textId="6A644EA0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964" w:type="pct"/>
            <w:vAlign w:val="center"/>
          </w:tcPr>
          <w:p w14:paraId="4E353CDD" w14:textId="210C500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6B6CD129" w14:textId="0B522B1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48A0FACB" w14:textId="33B09C5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4EC57235" w14:textId="77777777" w:rsidTr="00074C68">
        <w:trPr>
          <w:cantSplit/>
        </w:trPr>
        <w:tc>
          <w:tcPr>
            <w:tcW w:w="353" w:type="pct"/>
          </w:tcPr>
          <w:p w14:paraId="065E4301" w14:textId="160B2B2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114</w:t>
            </w:r>
          </w:p>
        </w:tc>
        <w:tc>
          <w:tcPr>
            <w:tcW w:w="668" w:type="pct"/>
          </w:tcPr>
          <w:p w14:paraId="693D42AB" w14:textId="45839ED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6E339AFF" w14:textId="6572250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UpdateTimersDisplay</w:t>
            </w:r>
            <w:proofErr w:type="spellEnd"/>
          </w:p>
        </w:tc>
        <w:tc>
          <w:tcPr>
            <w:tcW w:w="816" w:type="pct"/>
          </w:tcPr>
          <w:p w14:paraId="4CCE12A9" w14:textId="00F733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964" w:type="pct"/>
          </w:tcPr>
          <w:p w14:paraId="18AEB823" w14:textId="0866E35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1DAC8EC" w14:textId="6E2B57B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15AADAC" w14:textId="0FD0F7A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66ABB95D" w14:textId="77777777" w:rsidTr="00074C68">
        <w:trPr>
          <w:cantSplit/>
        </w:trPr>
        <w:tc>
          <w:tcPr>
            <w:tcW w:w="353" w:type="pct"/>
          </w:tcPr>
          <w:p w14:paraId="59C74D8A" w14:textId="5EB971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115</w:t>
            </w:r>
          </w:p>
        </w:tc>
        <w:tc>
          <w:tcPr>
            <w:tcW w:w="668" w:type="pct"/>
          </w:tcPr>
          <w:p w14:paraId="4DF6853E" w14:textId="0B57238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05627AC3" w14:textId="28FB788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SetProperty</w:t>
            </w:r>
            <w:proofErr w:type="spellEnd"/>
          </w:p>
        </w:tc>
        <w:tc>
          <w:tcPr>
            <w:tcW w:w="816" w:type="pct"/>
          </w:tcPr>
          <w:p w14:paraId="2E0C3926" w14:textId="33A745E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Встановлення властивості з повідомленням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</w:t>
            </w:r>
            <w:proofErr w:type="spellEnd"/>
            <w:r w:rsidRPr="00AE3FB1">
              <w:rPr>
                <w:lang w:val="uk-UA"/>
              </w:rPr>
              <w:t xml:space="preserve"> зміну</w:t>
            </w:r>
          </w:p>
        </w:tc>
        <w:tc>
          <w:tcPr>
            <w:tcW w:w="964" w:type="pct"/>
          </w:tcPr>
          <w:p w14:paraId="25F92406" w14:textId="2C9B7F6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field</w:t>
            </w:r>
            <w:proofErr w:type="spellEnd"/>
            <w:r w:rsidRPr="00AE3FB1">
              <w:rPr>
                <w:lang w:val="uk-UA"/>
              </w:rPr>
              <w:t xml:space="preserve">: поле для зміни, </w:t>
            </w:r>
            <w:proofErr w:type="spellStart"/>
            <w:r w:rsidRPr="00AE3FB1">
              <w:rPr>
                <w:lang w:val="uk-UA"/>
              </w:rPr>
              <w:t>newValue</w:t>
            </w:r>
            <w:proofErr w:type="spellEnd"/>
            <w:r w:rsidRPr="00AE3FB1">
              <w:rPr>
                <w:lang w:val="uk-UA"/>
              </w:rPr>
              <w:t xml:space="preserve">: нове значення, </w:t>
            </w:r>
            <w:proofErr w:type="spellStart"/>
            <w:r w:rsidRPr="00AE3FB1">
              <w:rPr>
                <w:lang w:val="uk-UA"/>
              </w:rPr>
              <w:t>propertyName</w:t>
            </w:r>
            <w:proofErr w:type="spellEnd"/>
            <w:r w:rsidRPr="00AE3FB1">
              <w:rPr>
                <w:lang w:val="uk-UA"/>
              </w:rPr>
              <w:t>: назва властивості</w:t>
            </w:r>
          </w:p>
        </w:tc>
        <w:tc>
          <w:tcPr>
            <w:tcW w:w="774" w:type="pct"/>
          </w:tcPr>
          <w:p w14:paraId="61E7BD04" w14:textId="64739A3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24B1D32" w14:textId="41EF025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F0D3F28" w14:textId="77777777" w:rsidTr="00074C68">
        <w:trPr>
          <w:cantSplit/>
        </w:trPr>
        <w:tc>
          <w:tcPr>
            <w:tcW w:w="353" w:type="pct"/>
          </w:tcPr>
          <w:p w14:paraId="4A7C149D" w14:textId="093AD5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116</w:t>
            </w:r>
          </w:p>
        </w:tc>
        <w:tc>
          <w:tcPr>
            <w:tcW w:w="668" w:type="pct"/>
          </w:tcPr>
          <w:p w14:paraId="152FB2F7" w14:textId="3123F53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61F15EBB" w14:textId="4B81F3C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OnPropertyChanged</w:t>
            </w:r>
            <w:proofErr w:type="spellEnd"/>
          </w:p>
        </w:tc>
        <w:tc>
          <w:tcPr>
            <w:tcW w:w="816" w:type="pct"/>
          </w:tcPr>
          <w:p w14:paraId="03CC2433" w14:textId="5371DB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Викликання події зміни властивості</w:t>
            </w:r>
          </w:p>
        </w:tc>
        <w:tc>
          <w:tcPr>
            <w:tcW w:w="964" w:type="pct"/>
          </w:tcPr>
          <w:p w14:paraId="49955A18" w14:textId="5208595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propertyName</w:t>
            </w:r>
            <w:proofErr w:type="spellEnd"/>
            <w:r w:rsidRPr="00AE3FB1">
              <w:rPr>
                <w:lang w:val="uk-UA"/>
              </w:rPr>
              <w:t>: назва зміненої властивості</w:t>
            </w:r>
          </w:p>
        </w:tc>
        <w:tc>
          <w:tcPr>
            <w:tcW w:w="774" w:type="pct"/>
          </w:tcPr>
          <w:p w14:paraId="01AE32F3" w14:textId="25597EA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2E53ACB" w14:textId="755DCC0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AADFAB8" w14:textId="77777777" w:rsidTr="00074C68">
        <w:trPr>
          <w:cantSplit/>
        </w:trPr>
        <w:tc>
          <w:tcPr>
            <w:tcW w:w="353" w:type="pct"/>
          </w:tcPr>
          <w:p w14:paraId="755270BD" w14:textId="2A68005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117</w:t>
            </w:r>
          </w:p>
        </w:tc>
        <w:tc>
          <w:tcPr>
            <w:tcW w:w="668" w:type="pct"/>
          </w:tcPr>
          <w:p w14:paraId="76BC0329" w14:textId="72E178B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25D22984" w14:textId="4EE216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ShowConfirmation</w:t>
            </w:r>
            <w:proofErr w:type="spellEnd"/>
          </w:p>
        </w:tc>
        <w:tc>
          <w:tcPr>
            <w:tcW w:w="816" w:type="pct"/>
          </w:tcPr>
          <w:p w14:paraId="0A8F7CE8" w14:textId="7397D0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Показ діалогу </w:t>
            </w:r>
            <w:proofErr w:type="spellStart"/>
            <w:r w:rsidRPr="00AE3FB1">
              <w:rPr>
                <w:lang w:val="uk-UA"/>
              </w:rPr>
              <w:t>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  <w:proofErr w:type="spellEnd"/>
          </w:p>
        </w:tc>
        <w:tc>
          <w:tcPr>
            <w:tcW w:w="964" w:type="pct"/>
          </w:tcPr>
          <w:p w14:paraId="3DB77C7D" w14:textId="04C55BD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message</w:t>
            </w:r>
            <w:proofErr w:type="spellEnd"/>
            <w:r w:rsidRPr="00AE3FB1">
              <w:rPr>
                <w:lang w:val="uk-UA"/>
              </w:rPr>
              <w:t>: повідомлення</w:t>
            </w:r>
          </w:p>
        </w:tc>
        <w:tc>
          <w:tcPr>
            <w:tcW w:w="774" w:type="pct"/>
          </w:tcPr>
          <w:p w14:paraId="432FA7B1" w14:textId="3235FA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bool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езультат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  <w:proofErr w:type="spellEnd"/>
          </w:p>
        </w:tc>
        <w:tc>
          <w:tcPr>
            <w:tcW w:w="609" w:type="pct"/>
          </w:tcPr>
          <w:p w14:paraId="16411ACD" w14:textId="72C3B32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4BA91528" w14:textId="77777777" w:rsidTr="00074C68">
        <w:trPr>
          <w:cantSplit/>
        </w:trPr>
        <w:tc>
          <w:tcPr>
            <w:tcW w:w="353" w:type="pct"/>
          </w:tcPr>
          <w:p w14:paraId="538A317C" w14:textId="58BDB1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118</w:t>
            </w:r>
          </w:p>
        </w:tc>
        <w:tc>
          <w:tcPr>
            <w:tcW w:w="668" w:type="pct"/>
          </w:tcPr>
          <w:p w14:paraId="77994613" w14:textId="0042A72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4E22338C" w14:textId="18131F3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GetPieceTypeName</w:t>
            </w:r>
            <w:proofErr w:type="spellEnd"/>
          </w:p>
        </w:tc>
        <w:tc>
          <w:tcPr>
            <w:tcW w:w="816" w:type="pct"/>
          </w:tcPr>
          <w:p w14:paraId="11206A63" w14:textId="79DFF0F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964" w:type="pct"/>
          </w:tcPr>
          <w:p w14:paraId="239E1A5A" w14:textId="0112C41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0365C5FE" w14:textId="1116549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назва типу</w:t>
            </w:r>
          </w:p>
        </w:tc>
        <w:tc>
          <w:tcPr>
            <w:tcW w:w="609" w:type="pct"/>
          </w:tcPr>
          <w:p w14:paraId="726945D6" w14:textId="20B7846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22449616" w14:textId="77777777" w:rsidTr="00074C68">
        <w:trPr>
          <w:cantSplit/>
        </w:trPr>
        <w:tc>
          <w:tcPr>
            <w:tcW w:w="353" w:type="pct"/>
          </w:tcPr>
          <w:p w14:paraId="1CA71337" w14:textId="3B5F97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119</w:t>
            </w:r>
          </w:p>
        </w:tc>
        <w:tc>
          <w:tcPr>
            <w:tcW w:w="668" w:type="pct"/>
          </w:tcPr>
          <w:p w14:paraId="5098E545" w14:textId="5D3FE31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14A05C10" w14:textId="76F6FA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ToAlgebraicNotation</w:t>
            </w:r>
            <w:proofErr w:type="spellEnd"/>
          </w:p>
        </w:tc>
        <w:tc>
          <w:tcPr>
            <w:tcW w:w="816" w:type="pct"/>
          </w:tcPr>
          <w:p w14:paraId="66F89D0A" w14:textId="370DFBB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аїчної</w:t>
            </w:r>
            <w:proofErr w:type="spellEnd"/>
            <w:r w:rsidRPr="00AE3FB1">
              <w:rPr>
                <w:lang w:val="uk-UA"/>
              </w:rPr>
              <w:t xml:space="preserve"> нотації для ходу</w:t>
            </w:r>
          </w:p>
        </w:tc>
        <w:tc>
          <w:tcPr>
            <w:tcW w:w="964" w:type="pct"/>
          </w:tcPr>
          <w:p w14:paraId="6AAD708E" w14:textId="09CEF09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1AC3F551" w14:textId="4689C3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</w:t>
            </w:r>
            <w:proofErr w:type="spellEnd"/>
            <w:r w:rsidRPr="00AE3FB1">
              <w:rPr>
                <w:lang w:val="uk-UA"/>
              </w:rPr>
              <w:t xml:space="preserve"> нотація ходу</w:t>
            </w:r>
          </w:p>
        </w:tc>
        <w:tc>
          <w:tcPr>
            <w:tcW w:w="609" w:type="pct"/>
          </w:tcPr>
          <w:p w14:paraId="6AA6F652" w14:textId="15FBE74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2A47D557" w14:textId="77777777" w:rsidTr="00074C68">
        <w:trPr>
          <w:cantSplit/>
        </w:trPr>
        <w:tc>
          <w:tcPr>
            <w:tcW w:w="353" w:type="pct"/>
          </w:tcPr>
          <w:p w14:paraId="52CEE287" w14:textId="7BE3E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120</w:t>
            </w:r>
          </w:p>
        </w:tc>
        <w:tc>
          <w:tcPr>
            <w:tcW w:w="668" w:type="pct"/>
          </w:tcPr>
          <w:p w14:paraId="65D53B05" w14:textId="710B014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404610D3" w14:textId="4E3D681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ToString</w:t>
            </w:r>
            <w:proofErr w:type="spellEnd"/>
          </w:p>
        </w:tc>
        <w:tc>
          <w:tcPr>
            <w:tcW w:w="816" w:type="pct"/>
          </w:tcPr>
          <w:p w14:paraId="5B00389B" w14:textId="3126728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  <w:r w:rsidRPr="00AE3FB1">
              <w:rPr>
                <w:lang w:val="uk-UA"/>
              </w:rPr>
              <w:t xml:space="preserve"> ходу</w:t>
            </w:r>
          </w:p>
        </w:tc>
        <w:tc>
          <w:tcPr>
            <w:tcW w:w="964" w:type="pct"/>
          </w:tcPr>
          <w:p w14:paraId="328876DD" w14:textId="4133A18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3844CCFC" w14:textId="5E97987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4278AB13" w14:textId="36BAA3D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</w:tbl>
    <w:p w14:paraId="0183B0AB" w14:textId="341D525C" w:rsidR="00074C68" w:rsidRDefault="00074C68">
      <w:r>
        <w:br w:type="page"/>
      </w:r>
    </w:p>
    <w:p w14:paraId="63ED5CC7" w14:textId="367CF789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0E0B677" w14:textId="77777777" w:rsidTr="00074C68">
        <w:trPr>
          <w:cantSplit/>
        </w:trPr>
        <w:tc>
          <w:tcPr>
            <w:tcW w:w="353" w:type="pct"/>
          </w:tcPr>
          <w:p w14:paraId="59820B82" w14:textId="6EF45EE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D0060A7" w14:textId="02DACBA9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4288CC1F" w14:textId="1EC3B444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150B9901" w14:textId="3EB8D79F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78F989BC" w14:textId="5C3C38F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1825F15A" w14:textId="608ECF6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2A8CD82" w14:textId="3EF0DB7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1C07B7E8" w14:textId="77777777" w:rsidTr="00074C68">
        <w:trPr>
          <w:cantSplit/>
        </w:trPr>
        <w:tc>
          <w:tcPr>
            <w:tcW w:w="353" w:type="pct"/>
          </w:tcPr>
          <w:p w14:paraId="09A90425" w14:textId="312B9B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121</w:t>
            </w:r>
          </w:p>
        </w:tc>
        <w:tc>
          <w:tcPr>
            <w:tcW w:w="668" w:type="pct"/>
          </w:tcPr>
          <w:p w14:paraId="3410BED5" w14:textId="7101689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0175BE7C" w14:textId="5E1629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GetSquareNotation</w:t>
            </w:r>
            <w:proofErr w:type="spellEnd"/>
          </w:p>
        </w:tc>
        <w:tc>
          <w:tcPr>
            <w:tcW w:w="889" w:type="pct"/>
          </w:tcPr>
          <w:p w14:paraId="1D194B01" w14:textId="2C9FA02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позиції на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аїчну</w:t>
            </w:r>
            <w:proofErr w:type="spellEnd"/>
            <w:r w:rsidRPr="00AE3FB1">
              <w:rPr>
                <w:lang w:val="uk-UA"/>
              </w:rPr>
              <w:t xml:space="preserve"> нотацію</w:t>
            </w:r>
          </w:p>
        </w:tc>
        <w:tc>
          <w:tcPr>
            <w:tcW w:w="891" w:type="pct"/>
          </w:tcPr>
          <w:p w14:paraId="6E5F226E" w14:textId="1FB1F30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динати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774" w:type="pct"/>
          </w:tcPr>
          <w:p w14:paraId="52B8BCB9" w14:textId="021F8A6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</w:t>
            </w:r>
            <w:proofErr w:type="spellEnd"/>
            <w:r w:rsidRPr="00AE3FB1">
              <w:rPr>
                <w:lang w:val="uk-UA"/>
              </w:rPr>
              <w:t xml:space="preserve"> нотація</w:t>
            </w:r>
          </w:p>
        </w:tc>
        <w:tc>
          <w:tcPr>
            <w:tcW w:w="609" w:type="pct"/>
          </w:tcPr>
          <w:p w14:paraId="142CF6E0" w14:textId="2209B2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6DCDB2B7" w14:textId="77777777" w:rsidTr="00074C68">
        <w:trPr>
          <w:cantSplit/>
        </w:trPr>
        <w:tc>
          <w:tcPr>
            <w:tcW w:w="353" w:type="pct"/>
          </w:tcPr>
          <w:p w14:paraId="4D4B049F" w14:textId="69240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122</w:t>
            </w:r>
          </w:p>
        </w:tc>
        <w:tc>
          <w:tcPr>
            <w:tcW w:w="668" w:type="pct"/>
          </w:tcPr>
          <w:p w14:paraId="51FD25A5" w14:textId="25B6E0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779A1BA1" w14:textId="73BFBDC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Clone</w:t>
            </w:r>
            <w:proofErr w:type="spellEnd"/>
          </w:p>
        </w:tc>
        <w:tc>
          <w:tcPr>
            <w:tcW w:w="889" w:type="pct"/>
          </w:tcPr>
          <w:p w14:paraId="6E22F6E2" w14:textId="0ABFBAE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глибокої копії ходу</w:t>
            </w:r>
          </w:p>
        </w:tc>
        <w:tc>
          <w:tcPr>
            <w:tcW w:w="891" w:type="pct"/>
          </w:tcPr>
          <w:p w14:paraId="4E661EA2" w14:textId="6764DE8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3EB2014C" w14:textId="23B9281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  <w:r w:rsidRPr="00AE3FB1">
              <w:rPr>
                <w:lang w:val="uk-UA"/>
              </w:rPr>
              <w:t>: копія ходу</w:t>
            </w:r>
          </w:p>
        </w:tc>
        <w:tc>
          <w:tcPr>
            <w:tcW w:w="609" w:type="pct"/>
          </w:tcPr>
          <w:p w14:paraId="4DE88F49" w14:textId="11441F2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19462058" w14:textId="77777777" w:rsidTr="00074C68">
        <w:trPr>
          <w:cantSplit/>
        </w:trPr>
        <w:tc>
          <w:tcPr>
            <w:tcW w:w="353" w:type="pct"/>
          </w:tcPr>
          <w:p w14:paraId="477F11DC" w14:textId="7D6AD2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123</w:t>
            </w:r>
          </w:p>
        </w:tc>
        <w:tc>
          <w:tcPr>
            <w:tcW w:w="668" w:type="pct"/>
          </w:tcPr>
          <w:p w14:paraId="70DD0E1E" w14:textId="061AB4C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6B7395FF" w14:textId="4996BB6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Clone</w:t>
            </w:r>
            <w:proofErr w:type="spellEnd"/>
          </w:p>
        </w:tc>
        <w:tc>
          <w:tcPr>
            <w:tcW w:w="889" w:type="pct"/>
          </w:tcPr>
          <w:p w14:paraId="4C4E56A4" w14:textId="3404FD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копії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745EA6EB" w14:textId="52B3E3A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6E36814D" w14:textId="0985CAD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: нова ідентична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</w:p>
        </w:tc>
        <w:tc>
          <w:tcPr>
            <w:tcW w:w="609" w:type="pct"/>
          </w:tcPr>
          <w:p w14:paraId="3C0B5199" w14:textId="09D855F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07B165FE" w14:textId="77777777" w:rsidTr="00074C68">
        <w:trPr>
          <w:cantSplit/>
        </w:trPr>
        <w:tc>
          <w:tcPr>
            <w:tcW w:w="353" w:type="pct"/>
          </w:tcPr>
          <w:p w14:paraId="3B333A51" w14:textId="4B67509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124</w:t>
            </w:r>
          </w:p>
        </w:tc>
        <w:tc>
          <w:tcPr>
            <w:tcW w:w="668" w:type="pct"/>
          </w:tcPr>
          <w:p w14:paraId="3750FFC1" w14:textId="558C1CA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39707025" w14:textId="7B34246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ToString</w:t>
            </w:r>
            <w:proofErr w:type="spellEnd"/>
          </w:p>
        </w:tc>
        <w:tc>
          <w:tcPr>
            <w:tcW w:w="889" w:type="pct"/>
          </w:tcPr>
          <w:p w14:paraId="298B1DE6" w14:textId="30C45CC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5906CDF4" w14:textId="47AA4C2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7517FBD4" w14:textId="36F83C6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3424ED53" w14:textId="58CD9B6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3E3AA42A" w14:textId="77777777" w:rsidTr="00074C68">
        <w:trPr>
          <w:cantSplit/>
        </w:trPr>
        <w:tc>
          <w:tcPr>
            <w:tcW w:w="353" w:type="pct"/>
          </w:tcPr>
          <w:p w14:paraId="14077467" w14:textId="62D0B0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125</w:t>
            </w:r>
          </w:p>
        </w:tc>
        <w:tc>
          <w:tcPr>
            <w:tcW w:w="668" w:type="pct"/>
          </w:tcPr>
          <w:p w14:paraId="7D094ADD" w14:textId="7B1B097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6889EA02" w14:textId="574679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GetUnicodeSymbol</w:t>
            </w:r>
            <w:proofErr w:type="spellEnd"/>
          </w:p>
        </w:tc>
        <w:tc>
          <w:tcPr>
            <w:tcW w:w="889" w:type="pct"/>
          </w:tcPr>
          <w:p w14:paraId="0DE333F5" w14:textId="1687E5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символу для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604D00B0" w14:textId="1BA2CF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520531B" w14:textId="50114D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</w:t>
            </w:r>
          </w:p>
        </w:tc>
        <w:tc>
          <w:tcPr>
            <w:tcW w:w="609" w:type="pct"/>
          </w:tcPr>
          <w:p w14:paraId="4420ED41" w14:textId="42DF192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1F4EB3E8" w14:textId="77777777" w:rsidTr="00074C68">
        <w:trPr>
          <w:cantSplit/>
        </w:trPr>
        <w:tc>
          <w:tcPr>
            <w:tcW w:w="353" w:type="pct"/>
          </w:tcPr>
          <w:p w14:paraId="22384CA7" w14:textId="03D5E04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126</w:t>
            </w:r>
          </w:p>
        </w:tc>
        <w:tc>
          <w:tcPr>
            <w:tcW w:w="668" w:type="pct"/>
          </w:tcPr>
          <w:p w14:paraId="64E16E6B" w14:textId="3F0A43E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3755F136" w14:textId="07DC10F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GetValue</w:t>
            </w:r>
            <w:proofErr w:type="spellEnd"/>
          </w:p>
        </w:tc>
        <w:tc>
          <w:tcPr>
            <w:tcW w:w="889" w:type="pct"/>
          </w:tcPr>
          <w:p w14:paraId="7713857F" w14:textId="403ACF8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мате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іальної</w:t>
            </w:r>
            <w:proofErr w:type="spellEnd"/>
            <w:r w:rsidRPr="00AE3FB1">
              <w:rPr>
                <w:lang w:val="uk-UA"/>
              </w:rPr>
              <w:t xml:space="preserve"> цінності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42F55405" w14:textId="20F2C48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8A51975" w14:textId="1C6AC8A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int</w:t>
            </w:r>
            <w:proofErr w:type="spellEnd"/>
            <w:r w:rsidRPr="00AE3FB1">
              <w:rPr>
                <w:lang w:val="uk-UA"/>
              </w:rPr>
              <w:t>: числова цінність</w:t>
            </w:r>
          </w:p>
        </w:tc>
        <w:tc>
          <w:tcPr>
            <w:tcW w:w="609" w:type="pct"/>
          </w:tcPr>
          <w:p w14:paraId="50CE8EF2" w14:textId="479FDB4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42F3A584" w14:textId="77777777" w:rsidTr="00074C68">
        <w:trPr>
          <w:cantSplit/>
        </w:trPr>
        <w:tc>
          <w:tcPr>
            <w:tcW w:w="353" w:type="pct"/>
          </w:tcPr>
          <w:p w14:paraId="4218A697" w14:textId="5AABD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127</w:t>
            </w:r>
          </w:p>
        </w:tc>
        <w:tc>
          <w:tcPr>
            <w:tcW w:w="668" w:type="pct"/>
          </w:tcPr>
          <w:p w14:paraId="46BBBB0F" w14:textId="0EB961B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2B03FDE0" w14:textId="78E7215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GetLocalizedTypeName</w:t>
            </w:r>
            <w:proofErr w:type="spellEnd"/>
          </w:p>
        </w:tc>
        <w:tc>
          <w:tcPr>
            <w:tcW w:w="889" w:type="pct"/>
          </w:tcPr>
          <w:p w14:paraId="532F4288" w14:textId="6AB6C25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5718322C" w14:textId="00098D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649A8DC" w14:textId="098F77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62DFE8D2" w14:textId="5FF031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531C3D3F" w14:textId="77777777" w:rsidTr="00074C68">
        <w:trPr>
          <w:cantSplit/>
        </w:trPr>
        <w:tc>
          <w:tcPr>
            <w:tcW w:w="353" w:type="pct"/>
          </w:tcPr>
          <w:p w14:paraId="46DA83B0" w14:textId="1CB14F7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128</w:t>
            </w:r>
          </w:p>
        </w:tc>
        <w:tc>
          <w:tcPr>
            <w:tcW w:w="668" w:type="pct"/>
          </w:tcPr>
          <w:p w14:paraId="47FAE130" w14:textId="594238C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7E9DB7A4" w14:textId="5C89457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GetLocalizedColorName</w:t>
            </w:r>
            <w:proofErr w:type="spellEnd"/>
          </w:p>
        </w:tc>
        <w:tc>
          <w:tcPr>
            <w:tcW w:w="889" w:type="pct"/>
          </w:tcPr>
          <w:p w14:paraId="039AFA2E" w14:textId="31E11E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</w:p>
        </w:tc>
        <w:tc>
          <w:tcPr>
            <w:tcW w:w="891" w:type="pct"/>
          </w:tcPr>
          <w:p w14:paraId="6B7C63E4" w14:textId="04AC96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1E110FFA" w14:textId="6C0C111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0F9E9DE6" w14:textId="25F7F63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</w:tbl>
    <w:p w14:paraId="32CF5E35" w14:textId="585DEC85" w:rsidR="00074C68" w:rsidRDefault="00074C68">
      <w:r>
        <w:br w:type="page"/>
      </w:r>
    </w:p>
    <w:p w14:paraId="26479F48" w14:textId="2D11707F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EE14323" w14:textId="77777777" w:rsidTr="00B25F53">
        <w:trPr>
          <w:cantSplit/>
        </w:trPr>
        <w:tc>
          <w:tcPr>
            <w:tcW w:w="353" w:type="pct"/>
          </w:tcPr>
          <w:p w14:paraId="3ADEE150" w14:textId="08687A2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1376A031" w14:textId="2E6961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48EC4161" w14:textId="1BC1A05D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A950E51" w14:textId="7FE1FFC7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3352F85E" w14:textId="19610ED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110EF7CE" w14:textId="6B44ACC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6456285" w14:textId="43688FB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6D5251B2" w14:textId="77777777" w:rsidTr="00074C68">
        <w:trPr>
          <w:cantSplit/>
        </w:trPr>
        <w:tc>
          <w:tcPr>
            <w:tcW w:w="353" w:type="pct"/>
          </w:tcPr>
          <w:p w14:paraId="474564A6" w14:textId="34ADA6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129</w:t>
            </w:r>
          </w:p>
        </w:tc>
        <w:tc>
          <w:tcPr>
            <w:tcW w:w="668" w:type="pct"/>
          </w:tcPr>
          <w:p w14:paraId="4C330A3F" w14:textId="04EB76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5D1CF9D6" w14:textId="581F710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GetLocalizedName</w:t>
            </w:r>
            <w:proofErr w:type="spellEnd"/>
          </w:p>
        </w:tc>
        <w:tc>
          <w:tcPr>
            <w:tcW w:w="889" w:type="pct"/>
          </w:tcPr>
          <w:p w14:paraId="3BA9769C" w14:textId="265D924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повної локалізованої назви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6F381FC7" w14:textId="3BC0DF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727FEB7" w14:textId="713FB30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3463A233" w14:textId="33C48F1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4CD14ED2" w14:textId="77777777" w:rsidTr="00074C68">
        <w:trPr>
          <w:cantSplit/>
        </w:trPr>
        <w:tc>
          <w:tcPr>
            <w:tcW w:w="353" w:type="pct"/>
          </w:tcPr>
          <w:p w14:paraId="682A7029" w14:textId="16B1C3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130</w:t>
            </w:r>
          </w:p>
        </w:tc>
        <w:tc>
          <w:tcPr>
            <w:tcW w:w="668" w:type="pct"/>
          </w:tcPr>
          <w:p w14:paraId="3F1DC909" w14:textId="3C9CC8B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74B62693" w14:textId="65CDED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InitializeComponent</w:t>
            </w:r>
            <w:proofErr w:type="spellEnd"/>
          </w:p>
        </w:tc>
        <w:tc>
          <w:tcPr>
            <w:tcW w:w="889" w:type="pct"/>
          </w:tcPr>
          <w:p w14:paraId="0AF2BA1C" w14:textId="282F5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компонентів діалогу</w:t>
            </w:r>
          </w:p>
        </w:tc>
        <w:tc>
          <w:tcPr>
            <w:tcW w:w="891" w:type="pct"/>
          </w:tcPr>
          <w:p w14:paraId="1CDA7C72" w14:textId="3B57883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4E4E4B4" w14:textId="2810E70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5C268536" w14:textId="2B7C54A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3D235E6A" w14:textId="77777777" w:rsidTr="00074C68">
        <w:trPr>
          <w:cantSplit/>
        </w:trPr>
        <w:tc>
          <w:tcPr>
            <w:tcW w:w="353" w:type="pct"/>
          </w:tcPr>
          <w:p w14:paraId="65044AF8" w14:textId="5BC88B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131</w:t>
            </w:r>
          </w:p>
        </w:tc>
        <w:tc>
          <w:tcPr>
            <w:tcW w:w="668" w:type="pct"/>
          </w:tcPr>
          <w:p w14:paraId="70BCE76E" w14:textId="37A3FD4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1A0750EA" w14:textId="2937C5C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InitializePromotionOptions</w:t>
            </w:r>
            <w:proofErr w:type="spellEnd"/>
          </w:p>
        </w:tc>
        <w:tc>
          <w:tcPr>
            <w:tcW w:w="889" w:type="pct"/>
          </w:tcPr>
          <w:p w14:paraId="25B7CE7E" w14:textId="254FC64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опцій для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891" w:type="pct"/>
          </w:tcPr>
          <w:p w14:paraId="17797511" w14:textId="3B36A8D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298CD6FB" w14:textId="3AF729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B2031CE" w14:textId="36FD09B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325FBA4A" w14:textId="77777777" w:rsidTr="00074C68">
        <w:trPr>
          <w:cantSplit/>
        </w:trPr>
        <w:tc>
          <w:tcPr>
            <w:tcW w:w="353" w:type="pct"/>
          </w:tcPr>
          <w:p w14:paraId="46FD1D12" w14:textId="246AD0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132</w:t>
            </w:r>
          </w:p>
        </w:tc>
        <w:tc>
          <w:tcPr>
            <w:tcW w:w="668" w:type="pct"/>
          </w:tcPr>
          <w:p w14:paraId="77511321" w14:textId="30DB227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7C57BFC9" w14:textId="61C554C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AddPieceOption</w:t>
            </w:r>
            <w:proofErr w:type="spellEnd"/>
          </w:p>
        </w:tc>
        <w:tc>
          <w:tcPr>
            <w:tcW w:w="889" w:type="pct"/>
          </w:tcPr>
          <w:p w14:paraId="4D658A50" w14:textId="6DE0DE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Додавання опції </w:t>
            </w:r>
            <w:proofErr w:type="spellStart"/>
            <w:r w:rsidRPr="00AE3FB1">
              <w:rPr>
                <w:lang w:val="uk-UA"/>
              </w:rPr>
              <w:t>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у діалозі</w:t>
            </w:r>
          </w:p>
        </w:tc>
        <w:tc>
          <w:tcPr>
            <w:tcW w:w="891" w:type="pct"/>
          </w:tcPr>
          <w:p w14:paraId="4B78087C" w14:textId="1AE737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panel</w:t>
            </w:r>
            <w:proofErr w:type="spellEnd"/>
            <w:r w:rsidRPr="00AE3FB1">
              <w:rPr>
                <w:lang w:val="uk-UA"/>
              </w:rPr>
              <w:t xml:space="preserve">: панель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fontFamily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ш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ифт</w:t>
            </w:r>
            <w:proofErr w:type="spellEnd"/>
          </w:p>
        </w:tc>
        <w:tc>
          <w:tcPr>
            <w:tcW w:w="774" w:type="pct"/>
          </w:tcPr>
          <w:p w14:paraId="56EA6CB0" w14:textId="48BDB1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A588E80" w14:textId="303FD29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46B303F5" w14:textId="77777777" w:rsidTr="00074C68">
        <w:trPr>
          <w:cantSplit/>
        </w:trPr>
        <w:tc>
          <w:tcPr>
            <w:tcW w:w="353" w:type="pct"/>
          </w:tcPr>
          <w:p w14:paraId="63990664" w14:textId="1B7EC1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133</w:t>
            </w:r>
          </w:p>
        </w:tc>
        <w:tc>
          <w:tcPr>
            <w:tcW w:w="668" w:type="pct"/>
          </w:tcPr>
          <w:p w14:paraId="00970E23" w14:textId="68DC976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3E060618" w14:textId="71A844E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GetPieceLocalizedName</w:t>
            </w:r>
            <w:proofErr w:type="spellEnd"/>
          </w:p>
        </w:tc>
        <w:tc>
          <w:tcPr>
            <w:tcW w:w="889" w:type="pct"/>
          </w:tcPr>
          <w:p w14:paraId="08249519" w14:textId="1E2CA40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7E789EDE" w14:textId="65E1B08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7473B317" w14:textId="4595745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15AA70B8" w14:textId="119C018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23508BEC" w14:textId="77777777" w:rsidTr="00074C68">
        <w:trPr>
          <w:cantSplit/>
        </w:trPr>
        <w:tc>
          <w:tcPr>
            <w:tcW w:w="353" w:type="pct"/>
          </w:tcPr>
          <w:p w14:paraId="4E9DEAB6" w14:textId="28F2363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134</w:t>
            </w:r>
          </w:p>
        </w:tc>
        <w:tc>
          <w:tcPr>
            <w:tcW w:w="668" w:type="pct"/>
          </w:tcPr>
          <w:p w14:paraId="1B4232BE" w14:textId="6F167D9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55A168B5" w14:textId="4CDE2BF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Option_Checked</w:t>
            </w:r>
            <w:proofErr w:type="spellEnd"/>
          </w:p>
        </w:tc>
        <w:tc>
          <w:tcPr>
            <w:tcW w:w="889" w:type="pct"/>
          </w:tcPr>
          <w:p w14:paraId="2C3ABEBF" w14:textId="2D44FC5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опції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</w:p>
        </w:tc>
        <w:tc>
          <w:tcPr>
            <w:tcW w:w="891" w:type="pct"/>
          </w:tcPr>
          <w:p w14:paraId="64B47ACE" w14:textId="50C21A2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7AD80D5E" w14:textId="5D0F466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D85DBDD" w14:textId="2E0C939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</w:tbl>
    <w:p w14:paraId="35B47AB4" w14:textId="56F36190" w:rsidR="00074C68" w:rsidRDefault="00074C68">
      <w:r>
        <w:br w:type="page"/>
      </w:r>
    </w:p>
    <w:p w14:paraId="51F2B8D3" w14:textId="2C3BEF48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58C94AD7" w14:textId="77777777" w:rsidTr="00E5062F">
        <w:trPr>
          <w:cantSplit/>
        </w:trPr>
        <w:tc>
          <w:tcPr>
            <w:tcW w:w="353" w:type="pct"/>
          </w:tcPr>
          <w:p w14:paraId="2ADEF910" w14:textId="1675ED71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705AC2F" w14:textId="7A1E2358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3FAB6AF4" w14:textId="713ED81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E32F15A" w14:textId="3DB9C620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7361D3F2" w14:textId="21C6181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0B0CEB58" w14:textId="3F795A3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9AD4F56" w14:textId="3FC7AEE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20CECD05" w14:textId="77777777" w:rsidTr="00074C68">
        <w:trPr>
          <w:cantSplit/>
        </w:trPr>
        <w:tc>
          <w:tcPr>
            <w:tcW w:w="353" w:type="pct"/>
          </w:tcPr>
          <w:p w14:paraId="5443CFB2" w14:textId="3386EE3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135</w:t>
            </w:r>
          </w:p>
        </w:tc>
        <w:tc>
          <w:tcPr>
            <w:tcW w:w="668" w:type="pct"/>
          </w:tcPr>
          <w:p w14:paraId="4883C03F" w14:textId="5A6D45B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01730FE6" w14:textId="2D193F6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OkButton_Click</w:t>
            </w:r>
            <w:proofErr w:type="spellEnd"/>
          </w:p>
        </w:tc>
        <w:tc>
          <w:tcPr>
            <w:tcW w:w="889" w:type="pct"/>
          </w:tcPr>
          <w:p w14:paraId="3635AA52" w14:textId="46E85F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натискання кнопки "OK"</w:t>
            </w:r>
          </w:p>
        </w:tc>
        <w:tc>
          <w:tcPr>
            <w:tcW w:w="891" w:type="pct"/>
          </w:tcPr>
          <w:p w14:paraId="43D3D55F" w14:textId="5B5C3D5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30AD6AB0" w14:textId="72AB442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07E2BF3A" w14:textId="2F630C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5D27CAF9" w14:textId="77777777" w:rsidTr="00074C68">
        <w:trPr>
          <w:cantSplit/>
        </w:trPr>
        <w:tc>
          <w:tcPr>
            <w:tcW w:w="353" w:type="pct"/>
          </w:tcPr>
          <w:p w14:paraId="0A141E93" w14:textId="05E06D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136</w:t>
            </w:r>
          </w:p>
        </w:tc>
        <w:tc>
          <w:tcPr>
            <w:tcW w:w="668" w:type="pct"/>
          </w:tcPr>
          <w:p w14:paraId="40E59F4E" w14:textId="0DC8CD9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441D4C20" w14:textId="6B849B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CancelButton_Click</w:t>
            </w:r>
            <w:proofErr w:type="spellEnd"/>
          </w:p>
        </w:tc>
        <w:tc>
          <w:tcPr>
            <w:tcW w:w="889" w:type="pct"/>
          </w:tcPr>
          <w:p w14:paraId="32FE4AD5" w14:textId="4E264E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натискання кнопки "Відміна"</w:t>
            </w:r>
          </w:p>
        </w:tc>
        <w:tc>
          <w:tcPr>
            <w:tcW w:w="891" w:type="pct"/>
          </w:tcPr>
          <w:p w14:paraId="608993BC" w14:textId="1B715AA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18F582A5" w14:textId="2961B57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DA1A446" w14:textId="247C67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0331EB9C" w14:textId="77777777" w:rsidTr="00074C68">
        <w:trPr>
          <w:cantSplit/>
        </w:trPr>
        <w:tc>
          <w:tcPr>
            <w:tcW w:w="353" w:type="pct"/>
          </w:tcPr>
          <w:p w14:paraId="3A6DF859" w14:textId="53AC08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137</w:t>
            </w:r>
          </w:p>
        </w:tc>
        <w:tc>
          <w:tcPr>
            <w:tcW w:w="668" w:type="pct"/>
          </w:tcPr>
          <w:p w14:paraId="27DD537D" w14:textId="09CB235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70D89E20" w14:textId="5116DAB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Convert</w:t>
            </w:r>
            <w:proofErr w:type="spellEnd"/>
          </w:p>
        </w:tc>
        <w:tc>
          <w:tcPr>
            <w:tcW w:w="889" w:type="pct"/>
          </w:tcPr>
          <w:p w14:paraId="413728E9" w14:textId="3789E2B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</w:t>
            </w:r>
            <w:proofErr w:type="spellEnd"/>
            <w:r w:rsidRPr="00AE3FB1">
              <w:rPr>
                <w:lang w:val="uk-UA"/>
              </w:rPr>
              <w:t xml:space="preserve"> даних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у візуальне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891" w:type="pct"/>
          </w:tcPr>
          <w:p w14:paraId="7C295313" w14:textId="7AFE1BA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values</w:t>
            </w:r>
            <w:proofErr w:type="spellEnd"/>
            <w:r w:rsidRPr="00AE3FB1">
              <w:rPr>
                <w:lang w:val="uk-UA"/>
              </w:rPr>
              <w:t>: масив значень (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та тип), </w:t>
            </w:r>
            <w:proofErr w:type="spellStart"/>
            <w:r w:rsidRPr="00AE3FB1">
              <w:rPr>
                <w:lang w:val="uk-UA"/>
              </w:rPr>
              <w:t>targetType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parameter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culture</w:t>
            </w:r>
            <w:proofErr w:type="spellEnd"/>
          </w:p>
        </w:tc>
        <w:tc>
          <w:tcPr>
            <w:tcW w:w="774" w:type="pct"/>
          </w:tcPr>
          <w:p w14:paraId="5864F756" w14:textId="5F513F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object</w:t>
            </w:r>
            <w:proofErr w:type="spellEnd"/>
            <w:r w:rsidRPr="00AE3FB1">
              <w:rPr>
                <w:lang w:val="uk-UA"/>
              </w:rPr>
              <w:t xml:space="preserve">: візуальне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34718CC3" w14:textId="493A2A4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1B98D89E" w14:textId="77777777" w:rsidTr="00074C68">
        <w:trPr>
          <w:cantSplit/>
        </w:trPr>
        <w:tc>
          <w:tcPr>
            <w:tcW w:w="353" w:type="pct"/>
          </w:tcPr>
          <w:p w14:paraId="19622A0C" w14:textId="5773AE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138</w:t>
            </w:r>
          </w:p>
        </w:tc>
        <w:tc>
          <w:tcPr>
            <w:tcW w:w="668" w:type="pct"/>
          </w:tcPr>
          <w:p w14:paraId="65F3C308" w14:textId="0C03928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538DFE58" w14:textId="0019274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GetUnicodeSymbol</w:t>
            </w:r>
            <w:proofErr w:type="spellEnd"/>
          </w:p>
        </w:tc>
        <w:tc>
          <w:tcPr>
            <w:tcW w:w="889" w:type="pct"/>
          </w:tcPr>
          <w:p w14:paraId="09635A27" w14:textId="331EADD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символу для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43863806" w14:textId="2AF09DB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0F201E51" w14:textId="74748A5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символ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</w:p>
        </w:tc>
        <w:tc>
          <w:tcPr>
            <w:tcW w:w="609" w:type="pct"/>
          </w:tcPr>
          <w:p w14:paraId="5E37BEA0" w14:textId="35ECD4F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1413FE9A" w14:textId="77777777" w:rsidTr="00074C68">
        <w:trPr>
          <w:cantSplit/>
        </w:trPr>
        <w:tc>
          <w:tcPr>
            <w:tcW w:w="353" w:type="pct"/>
          </w:tcPr>
          <w:p w14:paraId="41BEC6DB" w14:textId="59B411E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139</w:t>
            </w:r>
          </w:p>
        </w:tc>
        <w:tc>
          <w:tcPr>
            <w:tcW w:w="668" w:type="pct"/>
          </w:tcPr>
          <w:p w14:paraId="4EDF87A4" w14:textId="6C20A26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70636E60" w14:textId="3B02A2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ConvertBack</w:t>
            </w:r>
            <w:proofErr w:type="spellEnd"/>
          </w:p>
        </w:tc>
        <w:tc>
          <w:tcPr>
            <w:tcW w:w="889" w:type="pct"/>
          </w:tcPr>
          <w:p w14:paraId="318E43E0" w14:textId="6B38C79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Зво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отна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</w:t>
            </w:r>
            <w:proofErr w:type="spellEnd"/>
            <w:r w:rsidRPr="00AE3FB1">
              <w:rPr>
                <w:lang w:val="uk-UA"/>
              </w:rPr>
              <w:t xml:space="preserve"> (не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еалізована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891" w:type="pct"/>
          </w:tcPr>
          <w:p w14:paraId="39CEAA8A" w14:textId="2B7C61A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value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targetTypes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parameter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culture</w:t>
            </w:r>
            <w:proofErr w:type="spellEnd"/>
          </w:p>
        </w:tc>
        <w:tc>
          <w:tcPr>
            <w:tcW w:w="774" w:type="pct"/>
          </w:tcPr>
          <w:p w14:paraId="48713285" w14:textId="362BA95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object</w:t>
            </w:r>
            <w:proofErr w:type="spellEnd"/>
            <w:r w:rsidRPr="00AE3FB1">
              <w:rPr>
                <w:lang w:val="uk-UA"/>
              </w:rPr>
              <w:t xml:space="preserve">[]: масив </w:t>
            </w:r>
            <w:proofErr w:type="spellStart"/>
            <w:r w:rsidRPr="00AE3FB1">
              <w:rPr>
                <w:lang w:val="uk-UA"/>
              </w:rPr>
              <w:t>сконве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тованих</w:t>
            </w:r>
            <w:proofErr w:type="spellEnd"/>
            <w:r w:rsidRPr="00AE3FB1">
              <w:rPr>
                <w:lang w:val="uk-UA"/>
              </w:rPr>
              <w:t xml:space="preserve"> значень</w:t>
            </w:r>
          </w:p>
        </w:tc>
        <w:tc>
          <w:tcPr>
            <w:tcW w:w="609" w:type="pct"/>
          </w:tcPr>
          <w:p w14:paraId="39ABEF9C" w14:textId="44FEB2D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7AC66850" w14:textId="77777777" w:rsidTr="00074C68">
        <w:trPr>
          <w:cantSplit/>
        </w:trPr>
        <w:tc>
          <w:tcPr>
            <w:tcW w:w="353" w:type="pct"/>
          </w:tcPr>
          <w:p w14:paraId="5C131D19" w14:textId="7A2035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140</w:t>
            </w:r>
          </w:p>
        </w:tc>
        <w:tc>
          <w:tcPr>
            <w:tcW w:w="668" w:type="pct"/>
          </w:tcPr>
          <w:p w14:paraId="64503C25" w14:textId="40A4F3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MoveEventArgs</w:t>
            </w:r>
            <w:proofErr w:type="spellEnd"/>
          </w:p>
        </w:tc>
        <w:tc>
          <w:tcPr>
            <w:tcW w:w="816" w:type="pct"/>
          </w:tcPr>
          <w:p w14:paraId="75203F24" w14:textId="22A21A5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712330E6" w14:textId="7B52E2F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ходу</w:t>
            </w:r>
          </w:p>
        </w:tc>
        <w:tc>
          <w:tcPr>
            <w:tcW w:w="891" w:type="pct"/>
          </w:tcPr>
          <w:p w14:paraId="6E17EC40" w14:textId="24AC504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startCol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moveNotation</w:t>
            </w:r>
            <w:proofErr w:type="spellEnd"/>
          </w:p>
        </w:tc>
        <w:tc>
          <w:tcPr>
            <w:tcW w:w="774" w:type="pct"/>
          </w:tcPr>
          <w:p w14:paraId="26CF4777" w14:textId="17C9A64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78F56F94" w14:textId="47817CC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</w:tbl>
    <w:p w14:paraId="3062948B" w14:textId="25676EA6" w:rsidR="00074C68" w:rsidRDefault="00074C68">
      <w:r>
        <w:br w:type="page"/>
      </w:r>
    </w:p>
    <w:p w14:paraId="0C0C94A6" w14:textId="7E246A79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DCA0D87" w14:textId="77777777" w:rsidTr="006A01DF">
        <w:trPr>
          <w:cantSplit/>
        </w:trPr>
        <w:tc>
          <w:tcPr>
            <w:tcW w:w="353" w:type="pct"/>
          </w:tcPr>
          <w:p w14:paraId="2E27D313" w14:textId="42D4A8D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D94B0E" w14:textId="7FA57542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5321390B" w14:textId="099056F3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C96367C" w14:textId="1772A8C7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69B50491" w14:textId="3C10A54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607D207D" w14:textId="2B91EB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3B54583E" w14:textId="1DD0CCE5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5D165B8F" w14:textId="77777777" w:rsidTr="00074C68">
        <w:trPr>
          <w:cantSplit/>
        </w:trPr>
        <w:tc>
          <w:tcPr>
            <w:tcW w:w="353" w:type="pct"/>
          </w:tcPr>
          <w:p w14:paraId="53895C44" w14:textId="4D9D3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141</w:t>
            </w:r>
          </w:p>
        </w:tc>
        <w:tc>
          <w:tcPr>
            <w:tcW w:w="668" w:type="pct"/>
          </w:tcPr>
          <w:p w14:paraId="57A57FE8" w14:textId="22DA97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GameEndEventArgs</w:t>
            </w:r>
            <w:proofErr w:type="spellEnd"/>
          </w:p>
        </w:tc>
        <w:tc>
          <w:tcPr>
            <w:tcW w:w="816" w:type="pct"/>
          </w:tcPr>
          <w:p w14:paraId="0328D402" w14:textId="6C2D6FF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5059F358" w14:textId="0ED8066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</w:t>
            </w:r>
            <w:proofErr w:type="spellStart"/>
            <w:r w:rsidRPr="00AE3FB1">
              <w:rPr>
                <w:lang w:val="uk-UA"/>
              </w:rPr>
              <w:t>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25D94DAA" w14:textId="3658540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endType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winnerColor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еможця</w:t>
            </w:r>
            <w:proofErr w:type="spellEnd"/>
          </w:p>
        </w:tc>
        <w:tc>
          <w:tcPr>
            <w:tcW w:w="774" w:type="pct"/>
          </w:tcPr>
          <w:p w14:paraId="1C85434F" w14:textId="08A817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3F73EB4A" w14:textId="6357DF4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  <w:tr w:rsidR="00AE3FB1" w:rsidRPr="008E58BD" w14:paraId="00F3CD9C" w14:textId="77777777" w:rsidTr="00074C68">
        <w:trPr>
          <w:cantSplit/>
        </w:trPr>
        <w:tc>
          <w:tcPr>
            <w:tcW w:w="353" w:type="pct"/>
          </w:tcPr>
          <w:p w14:paraId="5B6C22C9" w14:textId="3D1CD5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142</w:t>
            </w:r>
          </w:p>
        </w:tc>
        <w:tc>
          <w:tcPr>
            <w:tcW w:w="668" w:type="pct"/>
          </w:tcPr>
          <w:p w14:paraId="5E7F691C" w14:textId="16487F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PawnPromotionEventArgs</w:t>
            </w:r>
            <w:proofErr w:type="spellEnd"/>
          </w:p>
        </w:tc>
        <w:tc>
          <w:tcPr>
            <w:tcW w:w="816" w:type="pct"/>
          </w:tcPr>
          <w:p w14:paraId="58F04D2F" w14:textId="6DAA9A1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15CDE123" w14:textId="340A68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891" w:type="pct"/>
          </w:tcPr>
          <w:p w14:paraId="1642C61F" w14:textId="208A666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col</w:t>
            </w:r>
            <w:proofErr w:type="spellEnd"/>
            <w:r w:rsidRPr="00AE3FB1">
              <w:rPr>
                <w:lang w:val="uk-UA"/>
              </w:rPr>
              <w:t xml:space="preserve">: позиція, </w:t>
            </w:r>
            <w:proofErr w:type="spellStart"/>
            <w:r w:rsidRPr="00AE3FB1">
              <w:rPr>
                <w:lang w:val="uk-UA"/>
              </w:rPr>
              <w:t>pawnColor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774" w:type="pct"/>
          </w:tcPr>
          <w:p w14:paraId="1AB754E7" w14:textId="77161BC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0640D9E5" w14:textId="2A492C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</w:tbl>
    <w:p w14:paraId="7BB3B990" w14:textId="77777777" w:rsidR="00977318" w:rsidRPr="008E58BD" w:rsidRDefault="00977318" w:rsidP="00977318">
      <w:pPr>
        <w:rPr>
          <w:lang w:val="uk-UA"/>
        </w:rPr>
      </w:pPr>
    </w:p>
    <w:p w14:paraId="0695A083" w14:textId="77777777" w:rsidR="00781BE3" w:rsidRPr="008E58BD" w:rsidRDefault="00781BE3" w:rsidP="00781BE3">
      <w:pPr>
        <w:rPr>
          <w:lang w:val="uk-UA"/>
        </w:rPr>
      </w:pPr>
    </w:p>
    <w:p w14:paraId="0695A084" w14:textId="0F8739F3" w:rsidR="00781BE3" w:rsidRPr="008E58BD" w:rsidRDefault="00781BE3" w:rsidP="00781BE3">
      <w:pPr>
        <w:pStyle w:val="1"/>
        <w:rPr>
          <w:lang w:val="uk-UA"/>
        </w:rPr>
      </w:pPr>
      <w:bookmarkStart w:id="55" w:name="_Toc198430407"/>
      <w:r w:rsidRPr="008E58BD">
        <w:rPr>
          <w:lang w:val="uk-UA"/>
        </w:rPr>
        <w:lastRenderedPageBreak/>
        <w:t>Тестування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55"/>
    </w:p>
    <w:p w14:paraId="1AB6EE77" w14:textId="77777777" w:rsidR="00977318" w:rsidRPr="00C85349" w:rsidRDefault="00977318" w:rsidP="00977318">
      <w:pPr>
        <w:pStyle w:val="2"/>
        <w:ind w:left="0" w:firstLine="709"/>
        <w:rPr>
          <w:lang w:val="uk-UA"/>
        </w:rPr>
      </w:pPr>
      <w:bookmarkStart w:id="56" w:name="_Toc420418070"/>
      <w:bookmarkStart w:id="57" w:name="_Toc198430408"/>
      <w:r w:rsidRPr="00C85349">
        <w:rPr>
          <w:lang w:val="uk-UA"/>
        </w:rPr>
        <w:t>План тестування</w:t>
      </w:r>
      <w:bookmarkEnd w:id="56"/>
      <w:bookmarkEnd w:id="57"/>
    </w:p>
    <w:p w14:paraId="76E70958" w14:textId="48193532" w:rsidR="00977318" w:rsidRDefault="00945103" w:rsidP="00977318">
      <w:r w:rsidRPr="00010F32">
        <w:rPr>
          <w:lang w:val="uk-UA"/>
        </w:rPr>
        <w:t>Цей план тестування п</w:t>
      </w:r>
      <w:r w:rsidR="00010F32">
        <w:t>p</w:t>
      </w:r>
      <w:proofErr w:type="spellStart"/>
      <w:r w:rsidRPr="00010F32">
        <w:rPr>
          <w:lang w:val="uk-UA"/>
        </w:rPr>
        <w:t>ог</w:t>
      </w:r>
      <w:proofErr w:type="spellEnd"/>
      <w:r w:rsidR="00010F32">
        <w:t>p</w:t>
      </w:r>
      <w:proofErr w:type="spellStart"/>
      <w:r w:rsidRPr="00010F32">
        <w:rPr>
          <w:lang w:val="uk-UA"/>
        </w:rPr>
        <w:t>амного</w:t>
      </w:r>
      <w:proofErr w:type="spellEnd"/>
      <w:r w:rsidRPr="00010F32">
        <w:rPr>
          <w:lang w:val="uk-UA"/>
        </w:rPr>
        <w:t xml:space="preserve"> забезпечення </w:t>
      </w:r>
      <w:r w:rsidR="00010F32">
        <w:t>p</w:t>
      </w:r>
      <w:proofErr w:type="spellStart"/>
      <w:r w:rsidRPr="00010F32">
        <w:rPr>
          <w:lang w:val="uk-UA"/>
        </w:rPr>
        <w:t>оз</w:t>
      </w:r>
      <w:proofErr w:type="spellEnd"/>
      <w:r w:rsidR="00010F32">
        <w:t>p</w:t>
      </w:r>
      <w:proofErr w:type="spellStart"/>
      <w:r w:rsidRPr="00010F32">
        <w:rPr>
          <w:lang w:val="uk-UA"/>
        </w:rPr>
        <w:t>облений</w:t>
      </w:r>
      <w:proofErr w:type="spellEnd"/>
      <w:r w:rsidRPr="00010F32">
        <w:rPr>
          <w:lang w:val="uk-UA"/>
        </w:rPr>
        <w:t xml:space="preserve"> з метою </w:t>
      </w:r>
      <w:proofErr w:type="spellStart"/>
      <w:r w:rsidRPr="00010F32">
        <w:rPr>
          <w:lang w:val="uk-UA"/>
        </w:rPr>
        <w:t>пе</w:t>
      </w:r>
      <w:proofErr w:type="spellEnd"/>
      <w:r w:rsidR="00010F32">
        <w:t>p</w:t>
      </w:r>
      <w:proofErr w:type="spellStart"/>
      <w:r w:rsidRPr="00010F32">
        <w:rPr>
          <w:lang w:val="uk-UA"/>
        </w:rPr>
        <w:t>еві</w:t>
      </w:r>
      <w:proofErr w:type="spellEnd"/>
      <w:r w:rsidR="00010F32">
        <w:t>p</w:t>
      </w:r>
      <w:proofErr w:type="spellStart"/>
      <w:r w:rsidRPr="00010F32">
        <w:rPr>
          <w:lang w:val="uk-UA"/>
        </w:rPr>
        <w:t>ки</w:t>
      </w:r>
      <w:proofErr w:type="spellEnd"/>
      <w:r w:rsidRPr="00010F32">
        <w:rPr>
          <w:lang w:val="uk-UA"/>
        </w:rPr>
        <w:t xml:space="preserve"> функціональності та стабільності </w:t>
      </w:r>
      <w:r w:rsidR="00010F32">
        <w:t>p</w:t>
      </w:r>
      <w:proofErr w:type="spellStart"/>
      <w:r w:rsidRPr="00010F32">
        <w:rPr>
          <w:lang w:val="uk-UA"/>
        </w:rPr>
        <w:t>оботи</w:t>
      </w:r>
      <w:proofErr w:type="spellEnd"/>
      <w:r w:rsidRPr="00010F32">
        <w:rPr>
          <w:lang w:val="uk-UA"/>
        </w:rPr>
        <w:t xml:space="preserve"> шахового т</w:t>
      </w:r>
      <w:r w:rsidR="00010F32">
        <w:t>p</w:t>
      </w:r>
      <w:proofErr w:type="spellStart"/>
      <w:r w:rsidRPr="00010F32">
        <w:rPr>
          <w:lang w:val="uk-UA"/>
        </w:rPr>
        <w:t>енаже</w:t>
      </w:r>
      <w:proofErr w:type="spellEnd"/>
      <w:r w:rsidR="00010F32">
        <w:t>p</w:t>
      </w:r>
      <w:r w:rsidRPr="00010F32">
        <w:rPr>
          <w:lang w:val="uk-UA"/>
        </w:rPr>
        <w:t xml:space="preserve">а </w:t>
      </w:r>
      <w:proofErr w:type="spellStart"/>
      <w:r>
        <w:t>ChessTrainer</w:t>
      </w:r>
      <w:proofErr w:type="spellEnd"/>
      <w:r w:rsidRPr="00010F32">
        <w:rPr>
          <w:lang w:val="uk-UA"/>
        </w:rPr>
        <w:t xml:space="preserve">. Він визначає </w:t>
      </w:r>
      <w:proofErr w:type="spellStart"/>
      <w:r w:rsidRPr="00010F32">
        <w:rPr>
          <w:lang w:val="uk-UA"/>
        </w:rPr>
        <w:t>ст</w:t>
      </w:r>
      <w:proofErr w:type="spellEnd"/>
      <w:r w:rsidR="00010F32">
        <w:t>p</w:t>
      </w:r>
      <w:proofErr w:type="spellStart"/>
      <w:r w:rsidRPr="00010F32">
        <w:rPr>
          <w:lang w:val="uk-UA"/>
        </w:rPr>
        <w:t>атегію</w:t>
      </w:r>
      <w:proofErr w:type="spellEnd"/>
      <w:r w:rsidRPr="00010F32">
        <w:rPr>
          <w:lang w:val="uk-UA"/>
        </w:rPr>
        <w:t xml:space="preserve"> тестування, цілі, завдання та методи, які будуть вико</w:t>
      </w:r>
      <w:r w:rsidR="00010F32">
        <w:t>p</w:t>
      </w:r>
      <w:proofErr w:type="spellStart"/>
      <w:r w:rsidRPr="00010F32">
        <w:rPr>
          <w:lang w:val="uk-UA"/>
        </w:rPr>
        <w:t>истовуватись</w:t>
      </w:r>
      <w:proofErr w:type="spellEnd"/>
      <w:r w:rsidRPr="00010F32">
        <w:rPr>
          <w:lang w:val="uk-UA"/>
        </w:rPr>
        <w:t xml:space="preserve"> під час п</w:t>
      </w:r>
      <w:r w:rsidR="00010F32">
        <w:t>p</w:t>
      </w:r>
      <w:proofErr w:type="spellStart"/>
      <w:r w:rsidRPr="00010F32">
        <w:rPr>
          <w:lang w:val="uk-UA"/>
        </w:rPr>
        <w:t>оцесу</w:t>
      </w:r>
      <w:proofErr w:type="spellEnd"/>
      <w:r w:rsidRPr="00010F32">
        <w:rPr>
          <w:lang w:val="uk-UA"/>
        </w:rPr>
        <w:t xml:space="preserve"> тестування. Тестування буде мануального типу з </w:t>
      </w:r>
      <w:r w:rsidR="00010F32">
        <w:t>p</w:t>
      </w:r>
      <w:proofErr w:type="spellStart"/>
      <w:r w:rsidRPr="00010F32">
        <w:rPr>
          <w:lang w:val="uk-UA"/>
        </w:rPr>
        <w:t>учною</w:t>
      </w:r>
      <w:proofErr w:type="spellEnd"/>
      <w:r w:rsidRPr="00010F32">
        <w:rPr>
          <w:lang w:val="uk-UA"/>
        </w:rPr>
        <w:t xml:space="preserve"> </w:t>
      </w:r>
      <w:r w:rsidR="00010F32">
        <w:t>p</w:t>
      </w:r>
      <w:proofErr w:type="spellStart"/>
      <w:r w:rsidRPr="00010F32">
        <w:rPr>
          <w:lang w:val="uk-UA"/>
        </w:rPr>
        <w:t>оз</w:t>
      </w:r>
      <w:proofErr w:type="spellEnd"/>
      <w:r w:rsidR="00010F32">
        <w:t>p</w:t>
      </w:r>
      <w:proofErr w:type="spellStart"/>
      <w:r w:rsidRPr="00010F32">
        <w:rPr>
          <w:lang w:val="uk-UA"/>
        </w:rPr>
        <w:t>обкою</w:t>
      </w:r>
      <w:proofErr w:type="spellEnd"/>
      <w:r w:rsidRPr="00010F32">
        <w:rPr>
          <w:lang w:val="uk-UA"/>
        </w:rPr>
        <w:t xml:space="preserve"> тестових випадків, </w:t>
      </w:r>
      <w:proofErr w:type="spellStart"/>
      <w:r w:rsidRPr="00010F32">
        <w:rPr>
          <w:lang w:val="uk-UA"/>
        </w:rPr>
        <w:t>сп</w:t>
      </w:r>
      <w:proofErr w:type="spellEnd"/>
      <w:r w:rsidR="00010F32">
        <w:t>p</w:t>
      </w:r>
      <w:proofErr w:type="spellStart"/>
      <w:r w:rsidRPr="00010F32">
        <w:rPr>
          <w:lang w:val="uk-UA"/>
        </w:rPr>
        <w:t>ямованих</w:t>
      </w:r>
      <w:proofErr w:type="spellEnd"/>
      <w:r w:rsidRPr="00010F32">
        <w:rPr>
          <w:lang w:val="uk-UA"/>
        </w:rPr>
        <w:t xml:space="preserve"> на </w:t>
      </w:r>
      <w:proofErr w:type="spellStart"/>
      <w:r w:rsidRPr="00010F32">
        <w:rPr>
          <w:lang w:val="uk-UA"/>
        </w:rPr>
        <w:t>пе</w:t>
      </w:r>
      <w:proofErr w:type="spellEnd"/>
      <w:r w:rsidR="00010F32">
        <w:t>p</w:t>
      </w:r>
      <w:proofErr w:type="spellStart"/>
      <w:r w:rsidRPr="00010F32">
        <w:rPr>
          <w:lang w:val="uk-UA"/>
        </w:rPr>
        <w:t>еві</w:t>
      </w:r>
      <w:proofErr w:type="spellEnd"/>
      <w:r w:rsidR="00010F32">
        <w:t>p</w:t>
      </w:r>
      <w:r w:rsidRPr="00010F32">
        <w:rPr>
          <w:lang w:val="uk-UA"/>
        </w:rPr>
        <w:t>ку всіх основних функцій п</w:t>
      </w:r>
      <w:r w:rsidR="00010F32">
        <w:t>p</w:t>
      </w:r>
      <w:proofErr w:type="spellStart"/>
      <w:r w:rsidRPr="00010F32">
        <w:rPr>
          <w:lang w:val="uk-UA"/>
        </w:rPr>
        <w:t>ог</w:t>
      </w:r>
      <w:proofErr w:type="spellEnd"/>
      <w:r w:rsidR="00010F32">
        <w:t>p</w:t>
      </w:r>
      <w:proofErr w:type="spellStart"/>
      <w:r w:rsidRPr="00010F32">
        <w:rPr>
          <w:lang w:val="uk-UA"/>
        </w:rPr>
        <w:t>ами</w:t>
      </w:r>
      <w:proofErr w:type="spellEnd"/>
      <w:r w:rsidRPr="00010F32">
        <w:rPr>
          <w:lang w:val="uk-UA"/>
        </w:rPr>
        <w:t xml:space="preserve"> та виключних ситуацій.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ог</w:t>
      </w:r>
      <w:r w:rsidR="00010F32">
        <w:t>p</w:t>
      </w:r>
      <w:r>
        <w:t>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на </w:t>
      </w:r>
      <w:proofErr w:type="spellStart"/>
      <w:r>
        <w:t>виключні</w:t>
      </w:r>
      <w:proofErr w:type="spellEnd"/>
      <w:r>
        <w:t xml:space="preserve"> </w:t>
      </w:r>
      <w:proofErr w:type="spellStart"/>
      <w:r>
        <w:t>ситуації</w:t>
      </w:r>
      <w:proofErr w:type="spellEnd"/>
      <w:r>
        <w:t xml:space="preserve"> та </w:t>
      </w:r>
      <w:proofErr w:type="spellStart"/>
      <w:r>
        <w:t>основний</w:t>
      </w:r>
      <w:proofErr w:type="spellEnd"/>
      <w:r>
        <w:t xml:space="preserve"> </w:t>
      </w:r>
      <w:proofErr w:type="spellStart"/>
      <w:r>
        <w:t>функціонал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ог</w:t>
      </w:r>
      <w:r w:rsidR="00010F32">
        <w:t>p</w:t>
      </w:r>
      <w:r>
        <w:t>ами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оведено</w:t>
      </w:r>
      <w:proofErr w:type="spellEnd"/>
      <w:r>
        <w:t xml:space="preserve"> за </w:t>
      </w:r>
      <w:proofErr w:type="spellStart"/>
      <w:r>
        <w:t>наступним</w:t>
      </w:r>
      <w:proofErr w:type="spellEnd"/>
      <w:r>
        <w:t xml:space="preserve"> планом.</w:t>
      </w:r>
    </w:p>
    <w:p w14:paraId="31DD9D11" w14:textId="77777777" w:rsidR="00945103" w:rsidRPr="00C85349" w:rsidRDefault="00945103" w:rsidP="00977318">
      <w:pPr>
        <w:rPr>
          <w:lang w:val="uk-UA"/>
        </w:rPr>
      </w:pPr>
    </w:p>
    <w:p w14:paraId="297BA56A" w14:textId="3B2FD8BB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введених значень</w:t>
      </w:r>
    </w:p>
    <w:p w14:paraId="07859B5E" w14:textId="66BD5F3D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</w:t>
      </w:r>
      <w:proofErr w:type="spellStart"/>
      <w:r w:rsidRPr="00F02B25">
        <w:rPr>
          <w:szCs w:val="28"/>
          <w:lang w:val="uk-UA"/>
        </w:rPr>
        <w:t>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</w:t>
      </w:r>
      <w:proofErr w:type="spellEnd"/>
      <w:r w:rsidRPr="00F02B25">
        <w:rPr>
          <w:szCs w:val="28"/>
          <w:lang w:val="uk-UA"/>
        </w:rPr>
        <w:t xml:space="preserve"> символів</w:t>
      </w:r>
    </w:p>
    <w:p w14:paraId="2BA6200B" w14:textId="1573166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замалих та завеликих значень</w:t>
      </w:r>
    </w:p>
    <w:p w14:paraId="1F2816FF" w14:textId="6E7A570D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ектної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</w:t>
      </w:r>
      <w:proofErr w:type="spellStart"/>
      <w:r w:rsidRPr="00F02B25">
        <w:rPr>
          <w:szCs w:val="28"/>
          <w:lang w:val="uk-UA"/>
        </w:rPr>
        <w:t>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</w:t>
      </w:r>
      <w:proofErr w:type="spellEnd"/>
      <w:r w:rsidRPr="00F02B25">
        <w:rPr>
          <w:szCs w:val="28"/>
          <w:lang w:val="uk-UA"/>
        </w:rPr>
        <w:t xml:space="preserve"> позицій</w:t>
      </w:r>
    </w:p>
    <w:p w14:paraId="6006F5AC" w14:textId="4B4BEFB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ами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відсутності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оля</w:t>
      </w:r>
      <w:proofErr w:type="spellEnd"/>
    </w:p>
    <w:p w14:paraId="060BBACE" w14:textId="26A9E82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конст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укто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</w:t>
      </w:r>
      <w:proofErr w:type="spellEnd"/>
      <w:r w:rsidRPr="00F02B25">
        <w:rPr>
          <w:szCs w:val="28"/>
          <w:lang w:val="uk-UA"/>
        </w:rPr>
        <w:t xml:space="preserve"> на </w:t>
      </w:r>
      <w:proofErr w:type="spellStart"/>
      <w:r w:rsidRPr="00F02B25">
        <w:rPr>
          <w:szCs w:val="28"/>
          <w:lang w:val="uk-UA"/>
        </w:rPr>
        <w:t>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авильній</w:t>
      </w:r>
      <w:proofErr w:type="spellEnd"/>
      <w:r w:rsidRPr="00F02B25">
        <w:rPr>
          <w:szCs w:val="28"/>
          <w:lang w:val="uk-UA"/>
        </w:rPr>
        <w:t xml:space="preserve"> позиції</w:t>
      </w:r>
    </w:p>
    <w:p w14:paraId="0B0A12DB" w14:textId="7FB18DD1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на </w:t>
      </w:r>
      <w:proofErr w:type="spellStart"/>
      <w:r w:rsidRPr="00F02B25">
        <w:rPr>
          <w:szCs w:val="28"/>
          <w:lang w:val="uk-UA"/>
        </w:rPr>
        <w:t>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</w:t>
      </w:r>
      <w:proofErr w:type="spellEnd"/>
      <w:r w:rsidRPr="00F02B25">
        <w:rPr>
          <w:szCs w:val="28"/>
          <w:lang w:val="uk-UA"/>
        </w:rPr>
        <w:t xml:space="preserve"> збалансованій позиції</w:t>
      </w:r>
    </w:p>
    <w:p w14:paraId="1C8220DF" w14:textId="77CDC6B9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іг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ових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ежимів</w:t>
      </w:r>
      <w:proofErr w:type="spellEnd"/>
    </w:p>
    <w:p w14:paraId="4733BF29" w14:textId="6AE9BE8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з </w:t>
      </w:r>
      <w:proofErr w:type="spellStart"/>
      <w:r w:rsidRPr="00F02B25">
        <w:rPr>
          <w:szCs w:val="28"/>
          <w:lang w:val="uk-UA"/>
        </w:rPr>
        <w:t>комп'юте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ом</w:t>
      </w:r>
      <w:proofErr w:type="spellEnd"/>
    </w:p>
    <w:p w14:paraId="273971EB" w14:textId="617D0F0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для двох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авців</w:t>
      </w:r>
      <w:proofErr w:type="spellEnd"/>
    </w:p>
    <w:p w14:paraId="61D41F08" w14:textId="5E45945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аналізу</w:t>
      </w:r>
    </w:p>
    <w:p w14:paraId="21B76DDE" w14:textId="425C4A1C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proofErr w:type="spellEnd"/>
      <w:r w:rsidRPr="00F02B25">
        <w:rPr>
          <w:szCs w:val="28"/>
          <w:lang w:val="uk-UA"/>
        </w:rPr>
        <w:t xml:space="preserve"> та завантаження </w:t>
      </w:r>
      <w:proofErr w:type="spellStart"/>
      <w:r w:rsidRPr="00F02B25">
        <w:rPr>
          <w:szCs w:val="28"/>
          <w:lang w:val="uk-UA"/>
        </w:rPr>
        <w:t>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proofErr w:type="spellEnd"/>
    </w:p>
    <w:p w14:paraId="14FEB013" w14:textId="39E8A89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proofErr w:type="spellEnd"/>
    </w:p>
    <w:p w14:paraId="09B574E4" w14:textId="173B659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завантаження</w:t>
      </w:r>
    </w:p>
    <w:p w14:paraId="1151F3D9" w14:textId="14168052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шахового годинника</w:t>
      </w:r>
    </w:p>
    <w:p w14:paraId="100474F9" w14:textId="4F60154D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відліку часу</w:t>
      </w:r>
    </w:p>
    <w:p w14:paraId="16081D39" w14:textId="22D934E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зупинки та відновлення годинника</w:t>
      </w:r>
    </w:p>
    <w:p w14:paraId="5055BFFD" w14:textId="2A898FE3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визначення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езультату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proofErr w:type="spellEnd"/>
    </w:p>
    <w:p w14:paraId="04B3342A" w14:textId="67B76CB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lastRenderedPageBreak/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мату</w:t>
      </w:r>
    </w:p>
    <w:p w14:paraId="69E4EE45" w14:textId="23A253E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шаху</w:t>
      </w:r>
    </w:p>
    <w:p w14:paraId="0E95C40E" w14:textId="5065739A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пату</w:t>
      </w:r>
    </w:p>
    <w:p w14:paraId="228F11A6" w14:textId="1A54595F" w:rsidR="00F02B25" w:rsidRPr="00F02B25" w:rsidRDefault="00F02B25" w:rsidP="00C103AA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ind w:left="0" w:firstLine="709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функціональності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</w:p>
    <w:p w14:paraId="65A4C87F" w14:textId="38D9DDAF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откої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</w:p>
    <w:p w14:paraId="7DAC9D01" w14:textId="4416AE55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довгої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</w:p>
    <w:p w14:paraId="62102CA4" w14:textId="3B7DBB99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</w:p>
    <w:p w14:paraId="218D8465" w14:textId="058A51D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Pr="00F02B25">
        <w:rPr>
          <w:szCs w:val="28"/>
          <w:lang w:val="uk-UA"/>
        </w:rPr>
        <w:t xml:space="preserve"> після ходу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олем</w:t>
      </w:r>
      <w:proofErr w:type="spellEnd"/>
    </w:p>
    <w:p w14:paraId="4D1CD0FC" w14:textId="1754AB9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шах</w:t>
      </w:r>
    </w:p>
    <w:p w14:paraId="658A3986" w14:textId="1D3B2839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визначення нічиєї</w:t>
      </w:r>
    </w:p>
    <w:p w14:paraId="02CDABB1" w14:textId="0EEA3021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пат</w:t>
      </w:r>
    </w:p>
    <w:p w14:paraId="274048E5" w14:textId="6950B925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недостатність </w:t>
      </w:r>
      <w:proofErr w:type="spellStart"/>
      <w:r w:rsidRPr="00F02B25">
        <w:rPr>
          <w:szCs w:val="28"/>
          <w:lang w:val="uk-UA"/>
        </w:rPr>
        <w:t>мате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іалу</w:t>
      </w:r>
      <w:proofErr w:type="spellEnd"/>
    </w:p>
    <w:p w14:paraId="68393762" w14:textId="24A662B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авило</w:t>
      </w:r>
      <w:proofErr w:type="spellEnd"/>
      <w:r w:rsidRPr="00F02B25">
        <w:rPr>
          <w:szCs w:val="28"/>
          <w:lang w:val="uk-UA"/>
        </w:rPr>
        <w:t xml:space="preserve"> 50 ходів</w:t>
      </w:r>
    </w:p>
    <w:p w14:paraId="760E924D" w14:textId="7499CD82" w:rsidR="00F02B25" w:rsidRPr="00945103" w:rsidRDefault="00F02B25" w:rsidP="00945103">
      <w:pPr>
        <w:widowControl w:val="0"/>
        <w:autoSpaceDE w:val="0"/>
        <w:autoSpaceDN w:val="0"/>
        <w:adjustRightInd w:val="0"/>
        <w:ind w:left="708" w:firstLine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і) Тестування функції </w:t>
      </w:r>
      <w:proofErr w:type="spellStart"/>
      <w:r w:rsidRPr="00945103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оту</w:t>
      </w:r>
      <w:proofErr w:type="spellEnd"/>
      <w:r w:rsidRPr="00945103">
        <w:rPr>
          <w:szCs w:val="28"/>
          <w:lang w:val="uk-UA"/>
        </w:rPr>
        <w:t xml:space="preserve"> дошки</w:t>
      </w:r>
    </w:p>
    <w:p w14:paraId="280F7CCD" w14:textId="5856779D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ієнтації</w:t>
      </w:r>
      <w:proofErr w:type="spellEnd"/>
      <w:r w:rsidRPr="00F02B25">
        <w:rPr>
          <w:szCs w:val="28"/>
          <w:lang w:val="uk-UA"/>
        </w:rPr>
        <w:t xml:space="preserve"> дошки</w:t>
      </w:r>
    </w:p>
    <w:p w14:paraId="75337C71" w14:textId="01D948A3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відоб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аження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динат</w:t>
      </w:r>
      <w:proofErr w:type="spellEnd"/>
    </w:p>
    <w:p w14:paraId="5339EF30" w14:textId="4F0C6F0C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й) Тестування </w:t>
      </w:r>
      <w:proofErr w:type="spellStart"/>
      <w:r w:rsidRPr="00945103">
        <w:rPr>
          <w:szCs w:val="28"/>
          <w:lang w:val="uk-UA"/>
        </w:rPr>
        <w:t>відоб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аження</w:t>
      </w:r>
      <w:proofErr w:type="spellEnd"/>
      <w:r w:rsidRPr="00945103">
        <w:rPr>
          <w:szCs w:val="28"/>
          <w:lang w:val="uk-UA"/>
        </w:rPr>
        <w:t xml:space="preserve"> </w:t>
      </w:r>
      <w:proofErr w:type="spellStart"/>
      <w:r w:rsidRPr="00945103">
        <w:rPr>
          <w:szCs w:val="28"/>
          <w:lang w:val="uk-UA"/>
        </w:rPr>
        <w:t>істо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ії</w:t>
      </w:r>
      <w:proofErr w:type="spellEnd"/>
      <w:r w:rsidRPr="00945103">
        <w:rPr>
          <w:szCs w:val="28"/>
          <w:lang w:val="uk-UA"/>
        </w:rPr>
        <w:t xml:space="preserve"> ходів</w:t>
      </w:r>
    </w:p>
    <w:p w14:paraId="7099F341" w14:textId="25C5686A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запису </w:t>
      </w:r>
      <w:proofErr w:type="spellStart"/>
      <w:r w:rsidRPr="00F02B25">
        <w:rPr>
          <w:szCs w:val="28"/>
          <w:lang w:val="uk-UA"/>
        </w:rPr>
        <w:t>істо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ії</w:t>
      </w:r>
      <w:proofErr w:type="spellEnd"/>
      <w:r w:rsidRPr="00F02B25">
        <w:rPr>
          <w:szCs w:val="28"/>
          <w:lang w:val="uk-UA"/>
        </w:rPr>
        <w:t xml:space="preserve"> ходів</w:t>
      </w:r>
    </w:p>
    <w:p w14:paraId="5D15F741" w14:textId="101B4F71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шахової нотації</w:t>
      </w:r>
    </w:p>
    <w:p w14:paraId="2EBB4F28" w14:textId="7CFBEEF4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к) Тестування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оботи</w:t>
      </w:r>
      <w:proofErr w:type="spellEnd"/>
      <w:r w:rsidRPr="00945103">
        <w:rPr>
          <w:szCs w:val="28"/>
          <w:lang w:val="uk-UA"/>
        </w:rPr>
        <w:t xml:space="preserve"> штучного інтелекту на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ізних</w:t>
      </w:r>
      <w:proofErr w:type="spellEnd"/>
      <w:r w:rsidRPr="00945103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івнях</w:t>
      </w:r>
      <w:proofErr w:type="spellEnd"/>
      <w:r w:rsidRPr="00945103">
        <w:rPr>
          <w:szCs w:val="28"/>
          <w:lang w:val="uk-UA"/>
        </w:rPr>
        <w:t xml:space="preserve"> складності</w:t>
      </w:r>
    </w:p>
    <w:p w14:paraId="62D88380" w14:textId="06AB17BF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AI на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</w:t>
      </w:r>
      <w:proofErr w:type="spellEnd"/>
      <w:r w:rsidRPr="00F02B25">
        <w:rPr>
          <w:szCs w:val="28"/>
          <w:lang w:val="uk-UA"/>
        </w:rPr>
        <w:t xml:space="preserve"> "</w:t>
      </w:r>
      <w:proofErr w:type="spellStart"/>
      <w:r w:rsidRPr="00F02B25">
        <w:rPr>
          <w:szCs w:val="28"/>
          <w:lang w:val="uk-UA"/>
        </w:rPr>
        <w:t>Random</w:t>
      </w:r>
      <w:proofErr w:type="spellEnd"/>
      <w:r w:rsidRPr="00F02B25">
        <w:rPr>
          <w:szCs w:val="28"/>
          <w:lang w:val="uk-UA"/>
        </w:rPr>
        <w:t>"</w:t>
      </w:r>
    </w:p>
    <w:p w14:paraId="2739BAC4" w14:textId="19CFED40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AI на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</w:t>
      </w:r>
      <w:proofErr w:type="spellEnd"/>
      <w:r w:rsidRPr="00F02B25">
        <w:rPr>
          <w:szCs w:val="28"/>
          <w:lang w:val="uk-UA"/>
        </w:rPr>
        <w:t xml:space="preserve"> "</w:t>
      </w:r>
      <w:proofErr w:type="spellStart"/>
      <w:r w:rsidRPr="00F02B25">
        <w:rPr>
          <w:szCs w:val="28"/>
          <w:lang w:val="uk-UA"/>
        </w:rPr>
        <w:t>Expert</w:t>
      </w:r>
      <w:proofErr w:type="spellEnd"/>
      <w:r w:rsidRPr="00F02B25">
        <w:rPr>
          <w:szCs w:val="28"/>
          <w:lang w:val="uk-UA"/>
        </w:rPr>
        <w:t>"</w:t>
      </w:r>
    </w:p>
    <w:p w14:paraId="6CBEAEF1" w14:textId="7170D4FF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л) Тестування </w:t>
      </w:r>
      <w:proofErr w:type="spellStart"/>
      <w:r w:rsidRPr="00945103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ення</w:t>
      </w:r>
      <w:proofErr w:type="spellEnd"/>
      <w:r w:rsidRPr="00945103">
        <w:rPr>
          <w:szCs w:val="28"/>
          <w:lang w:val="uk-UA"/>
        </w:rPr>
        <w:t xml:space="preserve"> пішака</w:t>
      </w:r>
    </w:p>
    <w:p w14:paraId="6A4A472A" w14:textId="4ABB66D5" w:rsidR="00F02B25" w:rsidRPr="00F02B25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діалогу </w:t>
      </w:r>
      <w:proofErr w:type="spellStart"/>
      <w:r w:rsidRPr="00F02B25">
        <w:rPr>
          <w:szCs w:val="28"/>
          <w:lang w:val="uk-UA"/>
        </w:rPr>
        <w:t>вибо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фігу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</w:p>
    <w:p w14:paraId="09C9B1D0" w14:textId="5A8283E7" w:rsidR="00977318" w:rsidRPr="00945103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ення</w:t>
      </w:r>
      <w:proofErr w:type="spellEnd"/>
    </w:p>
    <w:p w14:paraId="19B73A94" w14:textId="6A91B364" w:rsidR="00977318" w:rsidRPr="00C85349" w:rsidRDefault="00977318" w:rsidP="00977318">
      <w:pPr>
        <w:pStyle w:val="a3"/>
        <w:widowControl w:val="0"/>
        <w:autoSpaceDE w:val="0"/>
        <w:autoSpaceDN w:val="0"/>
        <w:adjustRightInd w:val="0"/>
        <w:ind w:left="1500" w:firstLine="0"/>
        <w:rPr>
          <w:szCs w:val="28"/>
          <w:lang w:val="uk-UA"/>
        </w:rPr>
      </w:pPr>
    </w:p>
    <w:p w14:paraId="254EF438" w14:textId="77777777" w:rsidR="00977318" w:rsidRPr="00C85349" w:rsidRDefault="00977318" w:rsidP="00977318">
      <w:pPr>
        <w:rPr>
          <w:lang w:val="uk-UA"/>
        </w:rPr>
      </w:pPr>
      <w:r w:rsidRPr="00C85349">
        <w:rPr>
          <w:lang w:val="uk-UA"/>
        </w:rPr>
        <w:br w:type="page"/>
      </w:r>
    </w:p>
    <w:p w14:paraId="353BAF22" w14:textId="32B75251" w:rsidR="00977318" w:rsidRPr="00C85349" w:rsidRDefault="00977318" w:rsidP="005F5F19">
      <w:pPr>
        <w:pStyle w:val="2"/>
        <w:ind w:left="0" w:firstLine="709"/>
        <w:rPr>
          <w:lang w:val="uk-UA"/>
        </w:rPr>
      </w:pPr>
      <w:bookmarkStart w:id="58" w:name="_Toc420418071"/>
      <w:bookmarkStart w:id="59" w:name="_Toc198430409"/>
      <w:proofErr w:type="spellStart"/>
      <w:r w:rsidRPr="00C85349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иклади</w:t>
      </w:r>
      <w:proofErr w:type="spellEnd"/>
      <w:r w:rsidRPr="00C85349">
        <w:rPr>
          <w:lang w:val="uk-UA"/>
        </w:rPr>
        <w:t xml:space="preserve"> тестування</w:t>
      </w:r>
      <w:bookmarkEnd w:id="58"/>
      <w:bookmarkEnd w:id="59"/>
    </w:p>
    <w:p w14:paraId="3D585700" w14:textId="65629A6F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  <w:r w:rsidRPr="00945103">
        <w:rPr>
          <w:lang w:val="uk-UA"/>
        </w:rPr>
        <w:t xml:space="preserve">Для </w:t>
      </w:r>
      <w:proofErr w:type="spellStart"/>
      <w:r w:rsidRPr="00945103">
        <w:rPr>
          <w:lang w:val="uk-UA"/>
        </w:rPr>
        <w:t>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ки</w:t>
      </w:r>
      <w:proofErr w:type="spellEnd"/>
      <w:r w:rsidRPr="00945103">
        <w:rPr>
          <w:lang w:val="uk-UA"/>
        </w:rPr>
        <w:t xml:space="preserve"> очікуваних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еальних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езультатів</w:t>
      </w:r>
      <w:proofErr w:type="spellEnd"/>
      <w:r w:rsidRPr="00945103">
        <w:rPr>
          <w:lang w:val="uk-UA"/>
        </w:rPr>
        <w:t xml:space="preserve"> поведінки згідно з планом тестування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отестуємо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ко</w:t>
      </w:r>
      <w:r w:rsidR="00010F32">
        <w:rPr>
          <w:lang w:val="uk-UA"/>
        </w:rPr>
        <w:t>p</w:t>
      </w:r>
      <w:r w:rsidRPr="00945103">
        <w:rPr>
          <w:lang w:val="uk-UA"/>
        </w:rPr>
        <w:t>ектність</w:t>
      </w:r>
      <w:proofErr w:type="spellEnd"/>
      <w:r w:rsidRPr="00945103">
        <w:rPr>
          <w:lang w:val="uk-UA"/>
        </w:rPr>
        <w:t xml:space="preserve"> та стабільність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оботи</w:t>
      </w:r>
      <w:proofErr w:type="spellEnd"/>
      <w:r w:rsidRPr="00945103">
        <w:rPr>
          <w:lang w:val="uk-UA"/>
        </w:rPr>
        <w:t xml:space="preserve"> шахового </w:t>
      </w:r>
      <w:proofErr w:type="spellStart"/>
      <w:r w:rsidRPr="00945103">
        <w:rPr>
          <w:lang w:val="uk-UA"/>
        </w:rPr>
        <w:t>т</w:t>
      </w:r>
      <w:r w:rsidR="00010F32">
        <w:rPr>
          <w:lang w:val="uk-UA"/>
        </w:rPr>
        <w:t>p</w:t>
      </w:r>
      <w:r w:rsidRPr="00945103">
        <w:rPr>
          <w:lang w:val="uk-UA"/>
        </w:rPr>
        <w:t>енаже</w:t>
      </w:r>
      <w:r w:rsidR="00010F32">
        <w:rPr>
          <w:lang w:val="uk-UA"/>
        </w:rPr>
        <w:t>p</w:t>
      </w:r>
      <w:r w:rsidRPr="00945103">
        <w:rPr>
          <w:lang w:val="uk-UA"/>
        </w:rPr>
        <w:t>а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ChessTrainer</w:t>
      </w:r>
      <w:proofErr w:type="spellEnd"/>
      <w:r w:rsidRPr="00945103">
        <w:rPr>
          <w:lang w:val="uk-UA"/>
        </w:rPr>
        <w:t xml:space="preserve">. Таблиці 5.1 і 5.2 </w:t>
      </w:r>
      <w:proofErr w:type="spellStart"/>
      <w:r w:rsidRPr="00945103">
        <w:rPr>
          <w:lang w:val="uk-UA"/>
        </w:rPr>
        <w:t>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ують</w:t>
      </w:r>
      <w:proofErr w:type="spellEnd"/>
      <w:r w:rsidRPr="00945103">
        <w:rPr>
          <w:lang w:val="uk-UA"/>
        </w:rPr>
        <w:t xml:space="preserve"> тестування обмежень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</w:t>
      </w:r>
      <w:proofErr w:type="spellEnd"/>
      <w:r w:rsidRPr="00945103">
        <w:rPr>
          <w:lang w:val="uk-UA"/>
        </w:rPr>
        <w:t xml:space="preserve"> налаштуванні шахової позиції. У таблиці 5.3 наведено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иклад</w:t>
      </w:r>
      <w:proofErr w:type="spellEnd"/>
      <w:r w:rsidRPr="00945103">
        <w:rPr>
          <w:lang w:val="uk-UA"/>
        </w:rPr>
        <w:t xml:space="preserve"> тестування захисту від </w:t>
      </w:r>
      <w:proofErr w:type="spellStart"/>
      <w:r w:rsidRPr="00945103">
        <w:rPr>
          <w:lang w:val="uk-UA"/>
        </w:rPr>
        <w:t>ство</w:t>
      </w:r>
      <w:r w:rsidR="00010F32">
        <w:rPr>
          <w:lang w:val="uk-UA"/>
        </w:rPr>
        <w:t>p</w:t>
      </w:r>
      <w:r w:rsidRPr="00945103">
        <w:rPr>
          <w:lang w:val="uk-UA"/>
        </w:rPr>
        <w:t>ення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неко</w:t>
      </w:r>
      <w:r w:rsidR="00010F32">
        <w:rPr>
          <w:lang w:val="uk-UA"/>
        </w:rPr>
        <w:t>p</w:t>
      </w:r>
      <w:r w:rsidRPr="00945103">
        <w:rPr>
          <w:lang w:val="uk-UA"/>
        </w:rPr>
        <w:t>ектних</w:t>
      </w:r>
      <w:proofErr w:type="spellEnd"/>
      <w:r w:rsidRPr="00945103">
        <w:rPr>
          <w:lang w:val="uk-UA"/>
        </w:rPr>
        <w:t xml:space="preserve"> позицій. Таблиці 5.4 і 5.5 показують, як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>ама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еагує</w:t>
      </w:r>
      <w:proofErr w:type="spellEnd"/>
      <w:r w:rsidRPr="00945103">
        <w:rPr>
          <w:lang w:val="uk-UA"/>
        </w:rPr>
        <w:t xml:space="preserve"> на спеціальні випадки шахової позиції. Таблиці 5.6, 5.7 і 5.8 </w:t>
      </w:r>
      <w:proofErr w:type="spellStart"/>
      <w:r w:rsidRPr="00945103">
        <w:rPr>
          <w:lang w:val="uk-UA"/>
        </w:rPr>
        <w:t>відоб</w:t>
      </w:r>
      <w:r w:rsidR="00010F32">
        <w:rPr>
          <w:lang w:val="uk-UA"/>
        </w:rPr>
        <w:t>p</w:t>
      </w:r>
      <w:r w:rsidRPr="00945103">
        <w:rPr>
          <w:lang w:val="uk-UA"/>
        </w:rPr>
        <w:t>ажають</w:t>
      </w:r>
      <w:proofErr w:type="spellEnd"/>
      <w:r w:rsidRPr="00945103">
        <w:rPr>
          <w:lang w:val="uk-UA"/>
        </w:rPr>
        <w:t xml:space="preserve"> тестування основних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ежимів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г</w:t>
      </w:r>
      <w:r w:rsidR="00010F32">
        <w:rPr>
          <w:lang w:val="uk-UA"/>
        </w:rPr>
        <w:t>p</w:t>
      </w:r>
      <w:r w:rsidRPr="00945103">
        <w:rPr>
          <w:lang w:val="uk-UA"/>
        </w:rPr>
        <w:t>и</w:t>
      </w:r>
      <w:proofErr w:type="spellEnd"/>
      <w:r w:rsidRPr="00945103">
        <w:rPr>
          <w:lang w:val="uk-UA"/>
        </w:rPr>
        <w:t xml:space="preserve">. У таблицях 5.9 та 5.10 </w:t>
      </w:r>
      <w:proofErr w:type="spellStart"/>
      <w:r w:rsidRPr="00945103">
        <w:rPr>
          <w:lang w:val="uk-UA"/>
        </w:rPr>
        <w:t>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ено</w:t>
      </w:r>
      <w:proofErr w:type="spellEnd"/>
      <w:r w:rsidRPr="00945103">
        <w:rPr>
          <w:lang w:val="uk-UA"/>
        </w:rPr>
        <w:t xml:space="preserve"> функціональність </w:t>
      </w:r>
      <w:proofErr w:type="spellStart"/>
      <w:r w:rsidRPr="00945103">
        <w:rPr>
          <w:lang w:val="uk-UA"/>
        </w:rPr>
        <w:t>збе</w:t>
      </w:r>
      <w:r w:rsidR="00010F32">
        <w:rPr>
          <w:lang w:val="uk-UA"/>
        </w:rPr>
        <w:t>p</w:t>
      </w:r>
      <w:r w:rsidRPr="00945103">
        <w:rPr>
          <w:lang w:val="uk-UA"/>
        </w:rPr>
        <w:t>еження</w:t>
      </w:r>
      <w:proofErr w:type="spellEnd"/>
      <w:r w:rsidRPr="00945103">
        <w:rPr>
          <w:lang w:val="uk-UA"/>
        </w:rPr>
        <w:t xml:space="preserve"> та завантаження позиції. Таблиця 5.11 </w:t>
      </w:r>
      <w:proofErr w:type="spellStart"/>
      <w:r w:rsidRPr="00945103">
        <w:rPr>
          <w:lang w:val="uk-UA"/>
        </w:rPr>
        <w:t>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ує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оботу</w:t>
      </w:r>
      <w:proofErr w:type="spellEnd"/>
      <w:r w:rsidRPr="00945103">
        <w:rPr>
          <w:lang w:val="uk-UA"/>
        </w:rPr>
        <w:t xml:space="preserve"> шахового годинника. Таблиці 5.12-5.14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исвячені</w:t>
      </w:r>
      <w:proofErr w:type="spellEnd"/>
      <w:r w:rsidRPr="00945103">
        <w:rPr>
          <w:lang w:val="uk-UA"/>
        </w:rPr>
        <w:t xml:space="preserve"> тестуванню базових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авил</w:t>
      </w:r>
      <w:proofErr w:type="spellEnd"/>
      <w:r w:rsidRPr="00945103">
        <w:rPr>
          <w:lang w:val="uk-UA"/>
        </w:rPr>
        <w:t xml:space="preserve"> шахів. Таблиці 5.15-5.20 охоплюють спеціальні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авила</w:t>
      </w:r>
      <w:proofErr w:type="spellEnd"/>
      <w:r w:rsidRPr="00945103">
        <w:rPr>
          <w:lang w:val="uk-UA"/>
        </w:rPr>
        <w:t xml:space="preserve">, такі як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окі</w:t>
      </w:r>
      <w:r w:rsidR="00010F32">
        <w:rPr>
          <w:lang w:val="uk-UA"/>
        </w:rPr>
        <w:t>p</w:t>
      </w:r>
      <w:r w:rsidRPr="00945103">
        <w:rPr>
          <w:lang w:val="uk-UA"/>
        </w:rPr>
        <w:t>овка</w:t>
      </w:r>
      <w:proofErr w:type="spellEnd"/>
      <w:r w:rsidRPr="0094510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ізні</w:t>
      </w:r>
      <w:proofErr w:type="spellEnd"/>
      <w:r w:rsidRPr="00945103">
        <w:rPr>
          <w:lang w:val="uk-UA"/>
        </w:rPr>
        <w:t xml:space="preserve"> види нічиєї. Таблиці 5.21-5.25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озглядають</w:t>
      </w:r>
      <w:proofErr w:type="spellEnd"/>
      <w:r w:rsidRPr="00945103">
        <w:rPr>
          <w:lang w:val="uk-UA"/>
        </w:rPr>
        <w:t xml:space="preserve"> додаткову функціональність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>ами</w:t>
      </w:r>
      <w:proofErr w:type="spellEnd"/>
      <w:r w:rsidRPr="0094510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оботу</w:t>
      </w:r>
      <w:proofErr w:type="spellEnd"/>
      <w:r w:rsidRPr="00945103">
        <w:rPr>
          <w:lang w:val="uk-UA"/>
        </w:rPr>
        <w:t xml:space="preserve"> штучного інтелекту на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ізних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івнях</w:t>
      </w:r>
      <w:proofErr w:type="spellEnd"/>
      <w:r w:rsidRPr="00945103">
        <w:rPr>
          <w:lang w:val="uk-UA"/>
        </w:rPr>
        <w:t xml:space="preserve"> складності.</w:t>
      </w:r>
    </w:p>
    <w:p w14:paraId="7AC1467D" w14:textId="77777777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</w:p>
    <w:p w14:paraId="0691C61E" w14:textId="4D70667C" w:rsidR="00977318" w:rsidRPr="00C85349" w:rsidRDefault="00977318" w:rsidP="00A6697C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 xml:space="preserve">Таблиця </w:t>
      </w:r>
      <w:r w:rsidR="005F5F19" w:rsidRPr="00C85349">
        <w:rPr>
          <w:lang w:val="uk-UA"/>
        </w:rPr>
        <w:t>5</w:t>
      </w:r>
      <w:r w:rsidRPr="00C85349">
        <w:rPr>
          <w:lang w:val="uk-UA"/>
        </w:rPr>
        <w:t>.1</w:t>
      </w:r>
      <w:r w:rsidR="005F5F19" w:rsidRPr="00C85349">
        <w:rPr>
          <w:lang w:val="uk-UA"/>
        </w:rPr>
        <w:t xml:space="preserve"> – </w:t>
      </w:r>
      <w:proofErr w:type="spellStart"/>
      <w:r w:rsidR="009E3A09">
        <w:t>Тестування</w:t>
      </w:r>
      <w:proofErr w:type="spellEnd"/>
      <w:r w:rsidR="009E3A09">
        <w:t xml:space="preserve"> </w:t>
      </w:r>
      <w:proofErr w:type="spellStart"/>
      <w:r w:rsidR="009E3A09">
        <w:t>введення</w:t>
      </w:r>
      <w:proofErr w:type="spellEnd"/>
      <w:r w:rsidR="009E3A09">
        <w:t xml:space="preserve"> </w:t>
      </w:r>
      <w:proofErr w:type="spellStart"/>
      <w:r w:rsidR="009E3A09">
        <w:t>неко</w:t>
      </w:r>
      <w:r w:rsidR="00010F32">
        <w:t>p</w:t>
      </w:r>
      <w:r w:rsidR="009E3A09">
        <w:t>ектних</w:t>
      </w:r>
      <w:proofErr w:type="spellEnd"/>
      <w:r w:rsidR="009E3A09">
        <w:t xml:space="preserve"> </w:t>
      </w:r>
      <w:proofErr w:type="spellStart"/>
      <w:r w:rsidR="009E3A09">
        <w:t>символів</w:t>
      </w:r>
      <w:proofErr w:type="spellEnd"/>
      <w:r w:rsidR="009E3A09">
        <w:t xml:space="preserve"> у </w:t>
      </w:r>
      <w:proofErr w:type="spellStart"/>
      <w:r w:rsidR="009E3A09">
        <w:t>діалозі</w:t>
      </w:r>
      <w:proofErr w:type="spellEnd"/>
      <w:r w:rsidR="009E3A09">
        <w:t xml:space="preserve"> </w:t>
      </w:r>
      <w:proofErr w:type="spellStart"/>
      <w:r w:rsidR="009E3A09">
        <w:t>конст</w:t>
      </w:r>
      <w:r w:rsidR="00010F32">
        <w:t>p</w:t>
      </w:r>
      <w:r w:rsidR="009E3A09">
        <w:t>укто</w:t>
      </w:r>
      <w:r w:rsidR="00010F32">
        <w:t>p</w:t>
      </w:r>
      <w:r w:rsidR="009E3A09">
        <w:t>а</w:t>
      </w:r>
      <w:proofErr w:type="spellEnd"/>
      <w:r w:rsidR="009E3A09">
        <w:t xml:space="preserve"> </w:t>
      </w:r>
      <w:proofErr w:type="spellStart"/>
      <w:r w:rsidR="009E3A09">
        <w:t>позицій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77318" w:rsidRPr="0060635C" w14:paraId="23460B7F" w14:textId="77777777" w:rsidTr="008D7EFE">
        <w:tc>
          <w:tcPr>
            <w:tcW w:w="4926" w:type="dxa"/>
            <w:vAlign w:val="center"/>
          </w:tcPr>
          <w:p w14:paraId="216A1330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D6EEB4E" w14:textId="54880787" w:rsidR="00977318" w:rsidRPr="00C85349" w:rsidRDefault="00353881" w:rsidP="008D7EFE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введення </w:t>
            </w:r>
            <w:proofErr w:type="spellStart"/>
            <w:r>
              <w:t>неко</w:t>
            </w:r>
            <w:r w:rsidR="00010F32">
              <w:t>p</w:t>
            </w:r>
            <w:r>
              <w:t>ектних</w:t>
            </w:r>
            <w:proofErr w:type="spellEnd"/>
            <w:r>
              <w:t xml:space="preserve"> символів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</w:t>
            </w:r>
            <w:proofErr w:type="spellStart"/>
            <w:r>
              <w:t>ство</w:t>
            </w:r>
            <w:r w:rsidR="00010F32">
              <w:t>p</w:t>
            </w:r>
            <w:r>
              <w:t>енні</w:t>
            </w:r>
            <w:proofErr w:type="spellEnd"/>
            <w:r>
              <w:t xml:space="preserve"> позиції</w:t>
            </w:r>
          </w:p>
        </w:tc>
      </w:tr>
      <w:tr w:rsidR="00977318" w:rsidRPr="00C85349" w14:paraId="459AD83D" w14:textId="77777777" w:rsidTr="008D7EFE">
        <w:tc>
          <w:tcPr>
            <w:tcW w:w="4926" w:type="dxa"/>
            <w:vAlign w:val="center"/>
          </w:tcPr>
          <w:p w14:paraId="5133B9DD" w14:textId="2C01AE6D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86E2C00" w14:textId="5A70EF4D" w:rsidR="00977318" w:rsidRPr="00C85349" w:rsidRDefault="009E3A09" w:rsidP="008D7EFE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77318" w:rsidRPr="00C85349" w14:paraId="67026749" w14:textId="77777777" w:rsidTr="008D7EFE">
        <w:tc>
          <w:tcPr>
            <w:tcW w:w="4926" w:type="dxa"/>
            <w:vAlign w:val="center"/>
          </w:tcPr>
          <w:p w14:paraId="606666A3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37C6A2F" w14:textId="39C7F926" w:rsidR="00977318" w:rsidRPr="00C85349" w:rsidRDefault="009E3A09" w:rsidP="008D7EFE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встановити 5 </w:t>
            </w:r>
            <w:proofErr w:type="spellStart"/>
            <w:r>
              <w:t>фе</w:t>
            </w:r>
            <w:r w:rsidR="00010F32">
              <w:t>p</w:t>
            </w:r>
            <w:r>
              <w:t>зів</w:t>
            </w:r>
            <w:proofErr w:type="spellEnd"/>
            <w:r>
              <w:t xml:space="preserve"> одного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  <w:r>
              <w:t xml:space="preserve"> на дошку</w:t>
            </w:r>
          </w:p>
        </w:tc>
      </w:tr>
      <w:tr w:rsidR="00977318" w:rsidRPr="00C85349" w14:paraId="14FB9F30" w14:textId="77777777" w:rsidTr="008D7EFE">
        <w:tc>
          <w:tcPr>
            <w:tcW w:w="4926" w:type="dxa"/>
            <w:vAlign w:val="center"/>
          </w:tcPr>
          <w:p w14:paraId="62415008" w14:textId="76EEA78B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C693802" w14:textId="77777777" w:rsidR="009E3A09" w:rsidRDefault="009E3A09" w:rsidP="008D7EFE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0EE970CA" w14:textId="2F0FAFDC" w:rsidR="009E3A09" w:rsidRDefault="009E3A09" w:rsidP="008D7EFE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білого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</w:p>
          <w:p w14:paraId="7EA82E0D" w14:textId="7B3A26E8" w:rsidR="00977318" w:rsidRPr="00C85349" w:rsidRDefault="009E3A09" w:rsidP="008D7EFE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на дошці 5 білих </w:t>
            </w:r>
            <w:proofErr w:type="spellStart"/>
            <w:r>
              <w:t>фе</w:t>
            </w:r>
            <w:r w:rsidR="00010F32">
              <w:t>p</w:t>
            </w:r>
            <w:r>
              <w:t>зів</w:t>
            </w:r>
            <w:proofErr w:type="spellEnd"/>
          </w:p>
        </w:tc>
      </w:tr>
      <w:tr w:rsidR="00977318" w:rsidRPr="0060635C" w14:paraId="747F856B" w14:textId="77777777" w:rsidTr="008D7EFE">
        <w:tc>
          <w:tcPr>
            <w:tcW w:w="4926" w:type="dxa"/>
            <w:vAlign w:val="center"/>
          </w:tcPr>
          <w:p w14:paraId="1416AEA9" w14:textId="1C2D6673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ED5FC2" w14:textId="1B8B62C3" w:rsidR="00977318" w:rsidRPr="00C85349" w:rsidRDefault="009E3A09" w:rsidP="008D7EFE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евищення</w:t>
            </w:r>
            <w:proofErr w:type="spellEnd"/>
            <w:r>
              <w:t xml:space="preserve"> допустимої кількості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</w:p>
        </w:tc>
      </w:tr>
    </w:tbl>
    <w:p w14:paraId="3E665E92" w14:textId="597BB3B5" w:rsidR="00977318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60635C" w14:paraId="4D70658F" w14:textId="77777777" w:rsidTr="000F78C6">
        <w:tc>
          <w:tcPr>
            <w:tcW w:w="4926" w:type="dxa"/>
            <w:vAlign w:val="center"/>
          </w:tcPr>
          <w:p w14:paraId="26CD3141" w14:textId="3F564E2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8E75338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Видано повідомлення "</w:t>
            </w:r>
            <w:proofErr w:type="spellStart"/>
            <w:r>
              <w:t>Maximum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Queen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reached</w:t>
            </w:r>
            <w:proofErr w:type="spellEnd"/>
            <w:r>
              <w:t xml:space="preserve"> (5/1)!"</w:t>
            </w:r>
          </w:p>
        </w:tc>
      </w:tr>
    </w:tbl>
    <w:p w14:paraId="5DE1497D" w14:textId="77777777" w:rsidR="00945103" w:rsidRPr="00945103" w:rsidRDefault="00945103" w:rsidP="00977318">
      <w:pPr>
        <w:rPr>
          <w:lang w:val="en-US"/>
        </w:rPr>
      </w:pPr>
    </w:p>
    <w:p w14:paraId="2EE796C7" w14:textId="4A1BB004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2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обмежень</w:t>
      </w:r>
      <w:proofErr w:type="spellEnd"/>
      <w:r>
        <w:t xml:space="preserve"> на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фігу</w:t>
      </w:r>
      <w:r w:rsidR="00010F32">
        <w:t>p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354082A3" w14:textId="77777777" w:rsidTr="000F78C6">
        <w:tc>
          <w:tcPr>
            <w:tcW w:w="4926" w:type="dxa"/>
            <w:vAlign w:val="center"/>
          </w:tcPr>
          <w:p w14:paraId="059010B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2DEB7DE" w14:textId="54C70511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обмеження на </w:t>
            </w:r>
            <w:proofErr w:type="spellStart"/>
            <w:r w:rsidR="00010F32">
              <w:t>p</w:t>
            </w:r>
            <w:r>
              <w:t>озташування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  <w:r>
              <w:t xml:space="preserve"> в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і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4BE7CD7F" w14:textId="77777777" w:rsidTr="000F78C6">
        <w:tc>
          <w:tcPr>
            <w:tcW w:w="4926" w:type="dxa"/>
            <w:vAlign w:val="center"/>
          </w:tcPr>
          <w:p w14:paraId="06E06988" w14:textId="26869FE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A3D475E" w14:textId="3A6E3E81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4F1ECA1" w14:textId="77777777" w:rsidTr="000F78C6">
        <w:tc>
          <w:tcPr>
            <w:tcW w:w="4926" w:type="dxa"/>
            <w:vAlign w:val="center"/>
          </w:tcPr>
          <w:p w14:paraId="16C34D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D865183" w14:textId="2880AD8F" w:rsidR="009E3A09" w:rsidRPr="00C85349" w:rsidRDefault="009E3A09" w:rsidP="000F78C6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більше 8 пішаків одного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</w:p>
        </w:tc>
      </w:tr>
      <w:tr w:rsidR="009E3A09" w:rsidRPr="009E3A09" w14:paraId="57238D9A" w14:textId="77777777" w:rsidTr="000F78C6">
        <w:tc>
          <w:tcPr>
            <w:tcW w:w="4926" w:type="dxa"/>
            <w:vAlign w:val="center"/>
          </w:tcPr>
          <w:p w14:paraId="500F8E64" w14:textId="67B9B2C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EC0E8D0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12ADE770" w14:textId="4C5BF1DE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білого пішака</w:t>
            </w:r>
          </w:p>
          <w:p w14:paraId="06466F2C" w14:textId="77B0E93C" w:rsidR="009E3A09" w:rsidRPr="00C85349" w:rsidRDefault="009E3A09" w:rsidP="000F78C6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на дошці 9 білих пішаків</w:t>
            </w:r>
          </w:p>
        </w:tc>
      </w:tr>
      <w:tr w:rsidR="009E3A09" w:rsidRPr="0060635C" w14:paraId="1ADB0649" w14:textId="77777777" w:rsidTr="000F78C6">
        <w:tc>
          <w:tcPr>
            <w:tcW w:w="4926" w:type="dxa"/>
            <w:vAlign w:val="center"/>
          </w:tcPr>
          <w:p w14:paraId="09FC23A4" w14:textId="2082219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8F00420" w14:textId="6FC58556" w:rsidR="009E3A09" w:rsidRPr="00C85349" w:rsidRDefault="009E3A09" w:rsidP="000F78C6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евищення</w:t>
            </w:r>
            <w:proofErr w:type="spellEnd"/>
            <w:r>
              <w:t xml:space="preserve"> максимальної кількості пішаків</w:t>
            </w:r>
          </w:p>
        </w:tc>
      </w:tr>
      <w:tr w:rsidR="009E3A09" w:rsidRPr="009E3A09" w14:paraId="4D1E7F04" w14:textId="77777777" w:rsidTr="000F78C6">
        <w:tc>
          <w:tcPr>
            <w:tcW w:w="4926" w:type="dxa"/>
            <w:vAlign w:val="center"/>
          </w:tcPr>
          <w:p w14:paraId="5F8CDD02" w14:textId="23FE218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07824C" w14:textId="506E6549" w:rsidR="009E3A09" w:rsidRPr="00C85349" w:rsidRDefault="009E3A09" w:rsidP="000F78C6">
            <w:pPr>
              <w:ind w:firstLine="0"/>
              <w:rPr>
                <w:noProof/>
              </w:rPr>
            </w:pPr>
            <w:r>
              <w:t xml:space="preserve">Після </w:t>
            </w:r>
            <w:proofErr w:type="spellStart"/>
            <w:r w:rsidR="00010F32">
              <w:t>p</w:t>
            </w:r>
            <w:r>
              <w:t>озміщення</w:t>
            </w:r>
            <w:proofErr w:type="spellEnd"/>
            <w:r>
              <w:t xml:space="preserve"> 8-го пішака система блокує можливість додавання 9-го</w:t>
            </w:r>
          </w:p>
        </w:tc>
      </w:tr>
    </w:tbl>
    <w:p w14:paraId="345C2FD1" w14:textId="77777777" w:rsidR="009E3A09" w:rsidRDefault="009E3A09" w:rsidP="009E3A09">
      <w:pPr>
        <w:widowControl w:val="0"/>
        <w:autoSpaceDE w:val="0"/>
        <w:autoSpaceDN w:val="0"/>
        <w:adjustRightInd w:val="0"/>
        <w:rPr>
          <w:lang w:val="uk-UA"/>
        </w:rPr>
      </w:pPr>
    </w:p>
    <w:p w14:paraId="63115698" w14:textId="7CBCECCE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3</w:t>
      </w:r>
      <w:r w:rsidRPr="00C85349">
        <w:rPr>
          <w:lang w:val="uk-UA"/>
        </w:rPr>
        <w:t xml:space="preserve"> –</w:t>
      </w:r>
      <w:r w:rsidRPr="009E3A09"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позиції</w:t>
      </w:r>
      <w:proofErr w:type="spellEnd"/>
      <w:r>
        <w:t xml:space="preserve"> без </w:t>
      </w:r>
      <w:proofErr w:type="spellStart"/>
      <w:r>
        <w:t>ко</w:t>
      </w:r>
      <w:r w:rsidR="00010F32">
        <w:t>p</w:t>
      </w:r>
      <w:r>
        <w:t>оля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655E7945" w14:textId="77777777" w:rsidTr="000F78C6">
        <w:tc>
          <w:tcPr>
            <w:tcW w:w="4926" w:type="dxa"/>
            <w:vAlign w:val="center"/>
          </w:tcPr>
          <w:p w14:paraId="2B33F49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33A0F02" w14:textId="1B7C372F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</w:t>
            </w:r>
            <w:proofErr w:type="spellStart"/>
            <w:r>
              <w:t>сп</w:t>
            </w:r>
            <w:r w:rsidR="00010F32">
              <w:t>p</w:t>
            </w:r>
            <w:r>
              <w:t>обу</w:t>
            </w:r>
            <w:proofErr w:type="spellEnd"/>
            <w:r>
              <w:t xml:space="preserve"> </w:t>
            </w:r>
            <w:proofErr w:type="spellStart"/>
            <w:r>
              <w:t>заве</w:t>
            </w:r>
            <w:r w:rsidR="00010F32">
              <w:t>p</w:t>
            </w:r>
            <w:r>
              <w:t>шення</w:t>
            </w:r>
            <w:proofErr w:type="spellEnd"/>
            <w:r>
              <w:t xml:space="preserve"> налаштування позиції без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  <w:tr w:rsidR="009E3A09" w:rsidRPr="00C85349" w14:paraId="0D79F46A" w14:textId="77777777" w:rsidTr="000F78C6">
        <w:tc>
          <w:tcPr>
            <w:tcW w:w="4926" w:type="dxa"/>
            <w:vAlign w:val="center"/>
          </w:tcPr>
          <w:p w14:paraId="745F3916" w14:textId="1E7DA7E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41DFCDA" w14:textId="5CAF7CF1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169EB53" w14:textId="77777777" w:rsidTr="000F78C6">
        <w:tc>
          <w:tcPr>
            <w:tcW w:w="4926" w:type="dxa"/>
            <w:vAlign w:val="center"/>
          </w:tcPr>
          <w:p w14:paraId="1AA2495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EE48FB5" w14:textId="46CBC0D4" w:rsidR="009E3A09" w:rsidRPr="00C85349" w:rsidRDefault="009E3A09" w:rsidP="000F78C6">
            <w:pPr>
              <w:ind w:firstLine="0"/>
            </w:pPr>
            <w:r>
              <w:t xml:space="preserve">Позиція без білого або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</w:tbl>
    <w:p w14:paraId="42C6449C" w14:textId="4B42E3A5" w:rsidR="00945103" w:rsidRDefault="00945103">
      <w:r>
        <w:br w:type="page"/>
      </w:r>
    </w:p>
    <w:p w14:paraId="60241C03" w14:textId="5F2BAB3A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</w:t>
      </w:r>
      <w:r>
        <w:t>.</w:t>
      </w:r>
      <w:r>
        <w:rPr>
          <w:lang w:val="uk-UA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9E3A09" w14:paraId="76C67595" w14:textId="77777777" w:rsidTr="000F78C6">
        <w:tc>
          <w:tcPr>
            <w:tcW w:w="4926" w:type="dxa"/>
            <w:vAlign w:val="center"/>
          </w:tcPr>
          <w:p w14:paraId="57757717" w14:textId="3068DC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DF2466A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41EE456A" w14:textId="77777777" w:rsidR="009E3A09" w:rsidRDefault="009E3A09" w:rsidP="000F78C6">
            <w:pPr>
              <w:ind w:firstLine="0"/>
            </w:pPr>
            <w:r>
              <w:t>2. Очистити дошку</w:t>
            </w:r>
          </w:p>
          <w:p w14:paraId="0DE1AA38" w14:textId="1BE5FBE8" w:rsidR="009E3A09" w:rsidRDefault="009E3A09" w:rsidP="000F78C6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без одного з </w:t>
            </w:r>
            <w:proofErr w:type="spellStart"/>
            <w:r>
              <w:t>ко</w:t>
            </w:r>
            <w:r w:rsidR="00010F32">
              <w:t>p</w:t>
            </w:r>
            <w:r>
              <w:t>олів</w:t>
            </w:r>
            <w:proofErr w:type="spellEnd"/>
          </w:p>
          <w:p w14:paraId="16091DBC" w14:textId="601E8503" w:rsidR="009E3A09" w:rsidRPr="00C85349" w:rsidRDefault="009E3A09" w:rsidP="000F78C6">
            <w:pPr>
              <w:ind w:firstLine="0"/>
            </w:pPr>
            <w:r>
              <w:t>4. Натиснути "</w:t>
            </w:r>
            <w:proofErr w:type="spellStart"/>
            <w:r>
              <w:t>Finish</w:t>
            </w:r>
            <w:proofErr w:type="spellEnd"/>
            <w:r>
              <w:t xml:space="preserve"> </w:t>
            </w:r>
            <w:proofErr w:type="spellStart"/>
            <w:r>
              <w:t>Setup</w:t>
            </w:r>
            <w:proofErr w:type="spellEnd"/>
            <w:r>
              <w:t>"</w:t>
            </w:r>
          </w:p>
        </w:tc>
      </w:tr>
      <w:tr w:rsidR="009E3A09" w:rsidRPr="0060635C" w14:paraId="01166A04" w14:textId="77777777" w:rsidTr="000F78C6">
        <w:tc>
          <w:tcPr>
            <w:tcW w:w="4926" w:type="dxa"/>
            <w:vAlign w:val="center"/>
          </w:tcPr>
          <w:p w14:paraId="3699CF7D" w14:textId="014BCB9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B9B9B7" w14:textId="51437CF0" w:rsidR="009E3A09" w:rsidRPr="00C85349" w:rsidRDefault="009E3A09" w:rsidP="000F78C6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помилку: відсутній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</w:p>
        </w:tc>
      </w:tr>
      <w:tr w:rsidR="009E3A09" w:rsidRPr="0060635C" w14:paraId="6EAF60D3" w14:textId="77777777" w:rsidTr="000F78C6">
        <w:tc>
          <w:tcPr>
            <w:tcW w:w="4926" w:type="dxa"/>
            <w:vAlign w:val="center"/>
          </w:tcPr>
          <w:p w14:paraId="53EDC856" w14:textId="17717E3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42B5D83" w14:textId="77C7EE2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Видано повідомлення "</w:t>
            </w:r>
            <w:proofErr w:type="spellStart"/>
            <w:r>
              <w:t>Both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black</w:t>
            </w:r>
            <w:proofErr w:type="spellEnd"/>
            <w:r>
              <w:t xml:space="preserve"> </w:t>
            </w:r>
            <w:proofErr w:type="spellStart"/>
            <w:r>
              <w:t>kings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present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the </w:t>
            </w:r>
            <w:proofErr w:type="spellStart"/>
            <w:r>
              <w:t>board</w:t>
            </w:r>
            <w:proofErr w:type="spellEnd"/>
            <w:r>
              <w:t>."</w:t>
            </w:r>
          </w:p>
        </w:tc>
      </w:tr>
    </w:tbl>
    <w:p w14:paraId="0695A087" w14:textId="4FA34608" w:rsidR="00781BE3" w:rsidRDefault="00781BE3" w:rsidP="00781BE3">
      <w:pPr>
        <w:rPr>
          <w:lang w:val="en-US"/>
        </w:rPr>
      </w:pPr>
    </w:p>
    <w:p w14:paraId="5341A828" w14:textId="3B35ADA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en-US"/>
        </w:rPr>
        <w:t>4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 w:rsidRPr="00010F32">
        <w:rPr>
          <w:lang w:val="en-US"/>
        </w:rPr>
        <w:t xml:space="preserve"> </w:t>
      </w:r>
      <w:proofErr w:type="spellStart"/>
      <w:r>
        <w:t>конст</w:t>
      </w:r>
      <w:proofErr w:type="spellEnd"/>
      <w:r w:rsidR="00010F32" w:rsidRPr="00010F32">
        <w:rPr>
          <w:lang w:val="en-US"/>
        </w:rPr>
        <w:t>p</w:t>
      </w:r>
      <w:proofErr w:type="spellStart"/>
      <w:r>
        <w:t>укто</w:t>
      </w:r>
      <w:proofErr w:type="spellEnd"/>
      <w:r w:rsidR="00010F32" w:rsidRPr="00010F32">
        <w:rPr>
          <w:lang w:val="en-US"/>
        </w:rPr>
        <w:t>p</w:t>
      </w:r>
      <w:r>
        <w:t>а</w:t>
      </w:r>
      <w:r w:rsidRPr="00010F32">
        <w:rPr>
          <w:lang w:val="en-US"/>
        </w:rPr>
        <w:t xml:space="preserve"> </w:t>
      </w:r>
      <w:r>
        <w:t>з</w:t>
      </w:r>
      <w:r w:rsidRPr="00010F32">
        <w:rPr>
          <w:lang w:val="en-US"/>
        </w:rPr>
        <w:t xml:space="preserve"> </w:t>
      </w:r>
      <w:r>
        <w:t>ко</w:t>
      </w:r>
      <w:r w:rsidR="00010F32" w:rsidRPr="00010F32">
        <w:rPr>
          <w:lang w:val="en-US"/>
        </w:rPr>
        <w:t>p</w:t>
      </w:r>
      <w:proofErr w:type="spellStart"/>
      <w:r>
        <w:t>олем</w:t>
      </w:r>
      <w:proofErr w:type="spellEnd"/>
      <w:r w:rsidRPr="00010F32">
        <w:rPr>
          <w:lang w:val="en-US"/>
        </w:rPr>
        <w:t xml:space="preserve"> </w:t>
      </w:r>
      <w:proofErr w:type="spellStart"/>
      <w:r>
        <w:t>під</w:t>
      </w:r>
      <w:proofErr w:type="spellEnd"/>
      <w:r w:rsidRPr="00010F32">
        <w:rPr>
          <w:lang w:val="en-US"/>
        </w:rPr>
        <w:t xml:space="preserve"> </w:t>
      </w:r>
      <w:r>
        <w:t>шахом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558C5A62" w14:textId="77777777" w:rsidTr="000F78C6">
        <w:tc>
          <w:tcPr>
            <w:tcW w:w="4926" w:type="dxa"/>
            <w:vAlign w:val="center"/>
          </w:tcPr>
          <w:p w14:paraId="18DCF91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04D0381" w14:textId="6228DEBD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</w:t>
            </w:r>
            <w:proofErr w:type="spellStart"/>
            <w:r>
              <w:t>неп</w:t>
            </w:r>
            <w:r w:rsidR="00010F32">
              <w:t>p</w:t>
            </w:r>
            <w:r>
              <w:t>авильну</w:t>
            </w:r>
            <w:proofErr w:type="spellEnd"/>
            <w:r>
              <w:t xml:space="preserve"> початкову позицію</w:t>
            </w:r>
          </w:p>
        </w:tc>
      </w:tr>
      <w:tr w:rsidR="009E3A09" w:rsidRPr="00C85349" w14:paraId="784819F8" w14:textId="77777777" w:rsidTr="000F78C6">
        <w:tc>
          <w:tcPr>
            <w:tcW w:w="4926" w:type="dxa"/>
            <w:vAlign w:val="center"/>
          </w:tcPr>
          <w:p w14:paraId="04743873" w14:textId="1AA078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9A634E4" w14:textId="7EC1078C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EBACE20" w14:textId="77777777" w:rsidTr="000F78C6">
        <w:tc>
          <w:tcPr>
            <w:tcW w:w="4926" w:type="dxa"/>
            <w:vAlign w:val="center"/>
          </w:tcPr>
          <w:p w14:paraId="011924C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CA48623" w14:textId="1E94EBCE" w:rsidR="009E3A09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E3A09">
              <w:t>озташування</w:t>
            </w:r>
            <w:proofErr w:type="spellEnd"/>
            <w:r w:rsidR="009E3A09">
              <w:t xml:space="preserve"> з </w:t>
            </w:r>
            <w:proofErr w:type="spellStart"/>
            <w:r w:rsidR="009E3A09">
              <w:t>ко</w:t>
            </w:r>
            <w:r>
              <w:t>p</w:t>
            </w:r>
            <w:r w:rsidR="009E3A09">
              <w:t>олями</w:t>
            </w:r>
            <w:proofErr w:type="spellEnd"/>
            <w:r w:rsidR="009E3A09">
              <w:t xml:space="preserve"> </w:t>
            </w:r>
            <w:proofErr w:type="spellStart"/>
            <w:r w:rsidR="009E3A09">
              <w:t>по</w:t>
            </w:r>
            <w:r>
              <w:t>p</w:t>
            </w:r>
            <w:r w:rsidR="009E3A09">
              <w:t>уч</w:t>
            </w:r>
            <w:proofErr w:type="spellEnd"/>
          </w:p>
        </w:tc>
      </w:tr>
      <w:tr w:rsidR="009E3A09" w:rsidRPr="009E3A09" w14:paraId="33132B79" w14:textId="77777777" w:rsidTr="000F78C6">
        <w:tc>
          <w:tcPr>
            <w:tcW w:w="4926" w:type="dxa"/>
            <w:vAlign w:val="center"/>
          </w:tcPr>
          <w:p w14:paraId="2F8265A9" w14:textId="3CAAE8B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B28B6F5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167D24D4" w14:textId="2D9CD49D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білого і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на сусідніх клітинах</w:t>
            </w:r>
          </w:p>
          <w:p w14:paraId="4B8471EB" w14:textId="468C7BFB" w:rsidR="009E3A09" w:rsidRPr="00C85349" w:rsidRDefault="009E3A09" w:rsidP="000F78C6">
            <w:pPr>
              <w:ind w:firstLine="0"/>
            </w:pPr>
            <w:r>
              <w:t>3. Натиснути "</w:t>
            </w:r>
            <w:proofErr w:type="spellStart"/>
            <w:r>
              <w:t>Finish</w:t>
            </w:r>
            <w:proofErr w:type="spellEnd"/>
            <w:r>
              <w:t xml:space="preserve"> </w:t>
            </w:r>
            <w:proofErr w:type="spellStart"/>
            <w:r>
              <w:t>Setup</w:t>
            </w:r>
            <w:proofErr w:type="spellEnd"/>
            <w:r>
              <w:t>"</w:t>
            </w:r>
          </w:p>
        </w:tc>
      </w:tr>
      <w:tr w:rsidR="009E3A09" w:rsidRPr="0060635C" w14:paraId="7B6C768B" w14:textId="77777777" w:rsidTr="000F78C6">
        <w:tc>
          <w:tcPr>
            <w:tcW w:w="4926" w:type="dxa"/>
            <w:vAlign w:val="center"/>
          </w:tcPr>
          <w:p w14:paraId="01779867" w14:textId="1DA2CCB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41E59EB" w14:textId="03F78B4D" w:rsidR="009E3A09" w:rsidRPr="00C85349" w:rsidRDefault="009E3A09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иймає</w:t>
            </w:r>
            <w:proofErr w:type="spellEnd"/>
            <w:r>
              <w:t xml:space="preserve"> </w:t>
            </w:r>
            <w:proofErr w:type="spellStart"/>
            <w:r>
              <w:t>неко</w:t>
            </w:r>
            <w:r w:rsidR="00010F32">
              <w:t>p</w:t>
            </w:r>
            <w:r>
              <w:t>ектну</w:t>
            </w:r>
            <w:proofErr w:type="spellEnd"/>
            <w:r>
              <w:t xml:space="preserve"> позицію, але показує, що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під шахом</w:t>
            </w:r>
          </w:p>
        </w:tc>
      </w:tr>
      <w:tr w:rsidR="009E3A09" w:rsidRPr="009E3A09" w14:paraId="6CBBDFFF" w14:textId="77777777" w:rsidTr="000F78C6">
        <w:tc>
          <w:tcPr>
            <w:tcW w:w="4926" w:type="dxa"/>
            <w:vAlign w:val="center"/>
          </w:tcPr>
          <w:p w14:paraId="0B0CA690" w14:textId="36BD2C2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F5EA3B9" w14:textId="488C7C1B" w:rsidR="009E3A09" w:rsidRPr="00C85349" w:rsidRDefault="009E3A09" w:rsidP="000F78C6">
            <w:pPr>
              <w:ind w:firstLine="0"/>
              <w:rPr>
                <w:noProof/>
              </w:rPr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починається з </w:t>
            </w:r>
            <w:proofErr w:type="spellStart"/>
            <w:r>
              <w:t>неко</w:t>
            </w:r>
            <w:r w:rsidR="00010F32">
              <w:t>p</w:t>
            </w:r>
            <w:r>
              <w:t>ектною</w:t>
            </w:r>
            <w:proofErr w:type="spellEnd"/>
            <w:r>
              <w:t xml:space="preserve"> позицією, але </w:t>
            </w:r>
            <w:proofErr w:type="spellStart"/>
            <w:r>
              <w:t>відоб</w:t>
            </w:r>
            <w:r w:rsidR="00010F32">
              <w:t>p</w:t>
            </w:r>
            <w:r>
              <w:t>ажає</w:t>
            </w:r>
            <w:proofErr w:type="spellEnd"/>
            <w:r>
              <w:t xml:space="preserve"> шаховий стан</w:t>
            </w:r>
          </w:p>
        </w:tc>
      </w:tr>
    </w:tbl>
    <w:p w14:paraId="45C28A55" w14:textId="2A0A56C6" w:rsidR="009E3A09" w:rsidRPr="009E3A09" w:rsidRDefault="009E3A09" w:rsidP="00781BE3"/>
    <w:p w14:paraId="7E5DEF52" w14:textId="4A67AB16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Pr="009E3A09">
        <w:t>5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г</w:t>
      </w:r>
      <w:r w:rsidR="00010F32">
        <w:t>p</w:t>
      </w:r>
      <w:r>
        <w:t>и</w:t>
      </w:r>
      <w:proofErr w:type="spellEnd"/>
      <w:r>
        <w:t xml:space="preserve"> на </w:t>
      </w:r>
      <w:proofErr w:type="spellStart"/>
      <w:r>
        <w:t>неп</w:t>
      </w:r>
      <w:r w:rsidR="00010F32">
        <w:t>p</w:t>
      </w:r>
      <w:r>
        <w:t>авильно</w:t>
      </w:r>
      <w:proofErr w:type="spellEnd"/>
      <w:r>
        <w:t xml:space="preserve"> </w:t>
      </w:r>
      <w:proofErr w:type="spellStart"/>
      <w:r>
        <w:t>збалансованій</w:t>
      </w:r>
      <w:proofErr w:type="spellEnd"/>
      <w:r>
        <w:t xml:space="preserve"> </w:t>
      </w:r>
      <w:proofErr w:type="spellStart"/>
      <w:r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7BA29357" w14:textId="77777777" w:rsidTr="000F78C6">
        <w:tc>
          <w:tcPr>
            <w:tcW w:w="4926" w:type="dxa"/>
            <w:vAlign w:val="center"/>
          </w:tcPr>
          <w:p w14:paraId="74B31C3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164F4F51" w14:textId="25F6008D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позицію з великою </w:t>
            </w:r>
            <w:proofErr w:type="spellStart"/>
            <w:r>
              <w:t>пе</w:t>
            </w:r>
            <w:r w:rsidR="00010F32">
              <w:t>p</w:t>
            </w:r>
            <w:r>
              <w:t>евагою</w:t>
            </w:r>
            <w:proofErr w:type="spellEnd"/>
            <w:r>
              <w:t xml:space="preserve"> одного з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C85349" w14:paraId="590ADEA9" w14:textId="77777777" w:rsidTr="000F78C6">
        <w:tc>
          <w:tcPr>
            <w:tcW w:w="4926" w:type="dxa"/>
            <w:vAlign w:val="center"/>
          </w:tcPr>
          <w:p w14:paraId="26FB644C" w14:textId="4270FF3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437C79" w14:textId="6A8A9EAE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60635C" w14:paraId="1BF7C345" w14:textId="77777777" w:rsidTr="000F78C6">
        <w:tc>
          <w:tcPr>
            <w:tcW w:w="4926" w:type="dxa"/>
            <w:vAlign w:val="center"/>
          </w:tcPr>
          <w:p w14:paraId="110CD5C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4723213" w14:textId="57A6BA5D" w:rsidR="009E3A09" w:rsidRPr="00C85349" w:rsidRDefault="009E3A09" w:rsidP="000F78C6">
            <w:pPr>
              <w:ind w:firstLine="0"/>
            </w:pPr>
            <w:r>
              <w:t xml:space="preserve">Позиція де білі мають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і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 xml:space="preserve">, а 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тільки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  <w:tr w:rsidR="009E3A09" w:rsidRPr="00C85349" w14:paraId="6741FCC9" w14:textId="77777777" w:rsidTr="000F78C6">
        <w:tc>
          <w:tcPr>
            <w:tcW w:w="4926" w:type="dxa"/>
            <w:vAlign w:val="center"/>
          </w:tcPr>
          <w:p w14:paraId="0B0AE2AB" w14:textId="1DECCF6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3C701D2" w14:textId="6C25B061" w:rsidR="009E3A09" w:rsidRDefault="009E3A09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позицію з білим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та </w:t>
            </w:r>
            <w:proofErr w:type="spellStart"/>
            <w:r>
              <w:t>фе</w:t>
            </w:r>
            <w:r w:rsidR="00010F32">
              <w:t>p</w:t>
            </w:r>
            <w:r>
              <w:t>зем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оти</w:t>
            </w:r>
            <w:proofErr w:type="spellEnd"/>
            <w:r>
              <w:t xml:space="preserve">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  <w:p w14:paraId="251C2BA5" w14:textId="14CE25D1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Заве</w:t>
            </w:r>
            <w:r w:rsidR="00010F32">
              <w:t>p</w:t>
            </w:r>
            <w:r>
              <w:t>шити</w:t>
            </w:r>
            <w:proofErr w:type="spellEnd"/>
            <w:r>
              <w:t xml:space="preserve"> налаштування</w:t>
            </w:r>
          </w:p>
          <w:p w14:paraId="28A1EE5C" w14:textId="286DF7C7" w:rsidR="009E3A09" w:rsidRPr="00C85349" w:rsidRDefault="009E3A09" w:rsidP="000F78C6">
            <w:pPr>
              <w:ind w:firstLine="0"/>
            </w:pPr>
            <w:r>
              <w:t xml:space="preserve">3.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поставити мат</w:t>
            </w:r>
          </w:p>
        </w:tc>
      </w:tr>
      <w:tr w:rsidR="009E3A09" w:rsidRPr="00C85349" w14:paraId="0F2604DC" w14:textId="77777777" w:rsidTr="000F78C6">
        <w:tc>
          <w:tcPr>
            <w:tcW w:w="4926" w:type="dxa"/>
            <w:vAlign w:val="center"/>
          </w:tcPr>
          <w:p w14:paraId="698BA227" w14:textId="01F54142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CD8AB07" w14:textId="2158A10F" w:rsidR="009E3A09" w:rsidRPr="00C85349" w:rsidRDefault="009E3A09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визначає мат та </w:t>
            </w:r>
            <w:proofErr w:type="spellStart"/>
            <w:r>
              <w:t>заве</w:t>
            </w:r>
            <w:r w:rsidR="00010F32">
              <w:t>p</w:t>
            </w:r>
            <w:r>
              <w:t>шення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тії</w:t>
            </w:r>
            <w:proofErr w:type="spellEnd"/>
          </w:p>
        </w:tc>
      </w:tr>
      <w:tr w:rsidR="009E3A09" w:rsidRPr="0060635C" w14:paraId="46CFB518" w14:textId="77777777" w:rsidTr="000F78C6">
        <w:tc>
          <w:tcPr>
            <w:tcW w:w="4926" w:type="dxa"/>
            <w:vAlign w:val="center"/>
          </w:tcPr>
          <w:p w14:paraId="4095332E" w14:textId="4C5D16A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6D93B96" w14:textId="686E829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Після постановки мату з'являється повідомлення "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won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checkmate</w:t>
            </w:r>
            <w:proofErr w:type="spellEnd"/>
            <w:r>
              <w:t>!"</w:t>
            </w:r>
          </w:p>
        </w:tc>
      </w:tr>
    </w:tbl>
    <w:p w14:paraId="69AFBD06" w14:textId="4E974453" w:rsidR="009E3A09" w:rsidRPr="009E3A09" w:rsidRDefault="009E3A09" w:rsidP="00781BE3">
      <w:pPr>
        <w:rPr>
          <w:lang w:val="uk-UA"/>
        </w:rPr>
      </w:pPr>
    </w:p>
    <w:p w14:paraId="53DFF78C" w14:textId="2E3DD53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uk-UA"/>
        </w:rPr>
        <w:t>6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 xml:space="preserve">Тестування </w:t>
      </w:r>
      <w:r w:rsidR="00010F32">
        <w:t>p</w:t>
      </w:r>
      <w:proofErr w:type="spellStart"/>
      <w:r w:rsidRPr="00010F32">
        <w:rPr>
          <w:lang w:val="uk-UA"/>
        </w:rPr>
        <w:t>ежиму</w:t>
      </w:r>
      <w:proofErr w:type="spellEnd"/>
      <w:r w:rsidRPr="00010F32">
        <w:rPr>
          <w:lang w:val="uk-UA"/>
        </w:rPr>
        <w:t xml:space="preserve"> г</w:t>
      </w:r>
      <w:r w:rsidR="00010F32">
        <w:t>p</w:t>
      </w:r>
      <w:r w:rsidRPr="00010F32">
        <w:rPr>
          <w:lang w:val="uk-UA"/>
        </w:rPr>
        <w:t xml:space="preserve">и з </w:t>
      </w:r>
      <w:proofErr w:type="spellStart"/>
      <w:r w:rsidRPr="00010F32">
        <w:rPr>
          <w:lang w:val="uk-UA"/>
        </w:rPr>
        <w:t>комп'юте</w:t>
      </w:r>
      <w:proofErr w:type="spellEnd"/>
      <w:r w:rsidR="00010F32">
        <w:t>p</w:t>
      </w:r>
      <w:proofErr w:type="spellStart"/>
      <w:r w:rsidRPr="00010F32">
        <w:rPr>
          <w:lang w:val="uk-UA"/>
        </w:rPr>
        <w:t>ом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6DB70E69" w14:textId="77777777" w:rsidTr="000F78C6">
        <w:tc>
          <w:tcPr>
            <w:tcW w:w="4926" w:type="dxa"/>
            <w:vAlign w:val="center"/>
          </w:tcPr>
          <w:p w14:paraId="52288AE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8659FF9" w14:textId="282E0CE8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E3A09" w:rsidRPr="009E3A09" w14:paraId="29D30178" w14:textId="77777777" w:rsidTr="000F78C6">
        <w:tc>
          <w:tcPr>
            <w:tcW w:w="4926" w:type="dxa"/>
            <w:vAlign w:val="center"/>
          </w:tcPr>
          <w:p w14:paraId="22B0D532" w14:textId="516EC93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4EFAD29" w14:textId="4C4E1FBD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60635C" w14:paraId="2CD4D337" w14:textId="77777777" w:rsidTr="000F78C6">
        <w:tc>
          <w:tcPr>
            <w:tcW w:w="4926" w:type="dxa"/>
            <w:vAlign w:val="center"/>
          </w:tcPr>
          <w:p w14:paraId="1EEC30F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1E2095" w14:textId="6F86508E" w:rsidR="009E3A09" w:rsidRPr="00C85349" w:rsidRDefault="009E3A09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  <w:r>
              <w:t xml:space="preserve">, </w:t>
            </w: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  <w:r>
              <w:t xml:space="preserve">, </w:t>
            </w: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</w:t>
            </w:r>
          </w:p>
        </w:tc>
      </w:tr>
      <w:tr w:rsidR="009E3A09" w:rsidRPr="009E3A09" w14:paraId="566D78F0" w14:textId="77777777" w:rsidTr="000F78C6">
        <w:tc>
          <w:tcPr>
            <w:tcW w:w="4926" w:type="dxa"/>
            <w:vAlign w:val="center"/>
          </w:tcPr>
          <w:p w14:paraId="7BB7ABB6" w14:textId="778B081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AA3DAA2" w14:textId="77777777" w:rsidR="009E3A09" w:rsidRDefault="009E3A09" w:rsidP="000F78C6">
            <w:pPr>
              <w:ind w:firstLine="0"/>
            </w:pPr>
            <w:r>
              <w:t>1. Натиснути "</w:t>
            </w:r>
            <w:proofErr w:type="spellStart"/>
            <w:r>
              <w:t>Computer</w:t>
            </w:r>
            <w:proofErr w:type="spellEnd"/>
            <w:r>
              <w:t xml:space="preserve"> </w:t>
            </w:r>
            <w:proofErr w:type="spellStart"/>
            <w:r>
              <w:t>Mode</w:t>
            </w:r>
            <w:proofErr w:type="spellEnd"/>
            <w:r>
              <w:t>"</w:t>
            </w:r>
          </w:p>
          <w:p w14:paraId="38836498" w14:textId="5E37E24F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"</w:t>
            </w:r>
            <w:proofErr w:type="spellStart"/>
            <w:r>
              <w:t>Play</w:t>
            </w:r>
            <w:proofErr w:type="spellEnd"/>
            <w:r>
              <w:t xml:space="preserve">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>"</w:t>
            </w:r>
          </w:p>
          <w:p w14:paraId="55AA97CA" w14:textId="76898696" w:rsidR="009E3A09" w:rsidRDefault="009E3A09" w:rsidP="000F78C6">
            <w:pPr>
              <w:ind w:firstLine="0"/>
            </w:pPr>
            <w:r>
              <w:t xml:space="preserve">3.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Easy</w:t>
            </w:r>
            <w:proofErr w:type="spellEnd"/>
            <w:r>
              <w:t>"</w:t>
            </w:r>
          </w:p>
          <w:p w14:paraId="23ED01DE" w14:textId="4ED868CB" w:rsidR="009E3A09" w:rsidRPr="00C85349" w:rsidRDefault="009E3A09" w:rsidP="000F78C6">
            <w:pPr>
              <w:ind w:firstLine="0"/>
            </w:pPr>
            <w:r>
              <w:t xml:space="preserve">4.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</w:tc>
      </w:tr>
    </w:tbl>
    <w:p w14:paraId="681DF508" w14:textId="2AF6233A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60635C" w14:paraId="5D4A283B" w14:textId="77777777" w:rsidTr="000F78C6">
        <w:tc>
          <w:tcPr>
            <w:tcW w:w="4926" w:type="dxa"/>
            <w:vAlign w:val="center"/>
          </w:tcPr>
          <w:p w14:paraId="75FD16CD" w14:textId="31026293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960AFEF" w14:textId="52DE0233" w:rsidR="00945103" w:rsidRPr="00C85349" w:rsidRDefault="00945103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відповідний хід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</w:p>
        </w:tc>
      </w:tr>
      <w:tr w:rsidR="00945103" w:rsidRPr="0060635C" w14:paraId="44A9A5EE" w14:textId="77777777" w:rsidTr="000F78C6">
        <w:tc>
          <w:tcPr>
            <w:tcW w:w="4926" w:type="dxa"/>
            <w:vAlign w:val="center"/>
          </w:tcPr>
          <w:p w14:paraId="00F6596C" w14:textId="43263859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5D12CA0" w14:textId="3761C1B0" w:rsidR="00945103" w:rsidRPr="00C85349" w:rsidRDefault="00945103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хід, оновлюється </w:t>
            </w:r>
            <w:proofErr w:type="spellStart"/>
            <w:r>
              <w:t>істо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</w:t>
            </w:r>
          </w:p>
        </w:tc>
      </w:tr>
    </w:tbl>
    <w:p w14:paraId="1C25093C" w14:textId="0D977C13" w:rsidR="009E3A09" w:rsidRPr="00010F32" w:rsidRDefault="009E3A09" w:rsidP="00781BE3">
      <w:pPr>
        <w:rPr>
          <w:lang w:val="uk-UA"/>
        </w:rPr>
      </w:pPr>
    </w:p>
    <w:p w14:paraId="470AFBA2" w14:textId="23C67EB0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7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ежиму</w:t>
      </w:r>
      <w:proofErr w:type="spellEnd"/>
      <w:r w:rsidR="0063619A">
        <w:t xml:space="preserve"> для </w:t>
      </w:r>
      <w:proofErr w:type="spellStart"/>
      <w:r w:rsidR="0063619A">
        <w:t>двох</w:t>
      </w:r>
      <w:proofErr w:type="spellEnd"/>
      <w:r w:rsidR="0063619A">
        <w:t xml:space="preserve"> </w:t>
      </w:r>
      <w:proofErr w:type="spellStart"/>
      <w:r w:rsidR="0063619A">
        <w:t>г</w:t>
      </w:r>
      <w:r w:rsidR="00010F32">
        <w:t>p</w:t>
      </w:r>
      <w:r w:rsidR="0063619A">
        <w:t>авців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13862B50" w14:textId="77777777" w:rsidTr="000F78C6">
        <w:tc>
          <w:tcPr>
            <w:tcW w:w="4926" w:type="dxa"/>
            <w:vAlign w:val="center"/>
          </w:tcPr>
          <w:p w14:paraId="0B64425B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05261FF" w14:textId="0F63F877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для двох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C85349" w14:paraId="57F33285" w14:textId="77777777" w:rsidTr="000F78C6">
        <w:tc>
          <w:tcPr>
            <w:tcW w:w="4926" w:type="dxa"/>
            <w:vAlign w:val="center"/>
          </w:tcPr>
          <w:p w14:paraId="1D384DF8" w14:textId="7456E38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413D586" w14:textId="4181FE0E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6E4F72BA" w14:textId="77777777" w:rsidTr="000F78C6">
        <w:tc>
          <w:tcPr>
            <w:tcW w:w="4926" w:type="dxa"/>
            <w:vAlign w:val="center"/>
          </w:tcPr>
          <w:p w14:paraId="27E6050A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E5C199D" w14:textId="59309E83" w:rsidR="009E3A09" w:rsidRPr="00C85349" w:rsidRDefault="0063619A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для двох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60635C" w14:paraId="633C0533" w14:textId="77777777" w:rsidTr="000F78C6">
        <w:tc>
          <w:tcPr>
            <w:tcW w:w="4926" w:type="dxa"/>
            <w:vAlign w:val="center"/>
          </w:tcPr>
          <w:p w14:paraId="78F1297A" w14:textId="17DE150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199EC222" w14:textId="77777777" w:rsidR="0063619A" w:rsidRDefault="0063619A" w:rsidP="000F78C6">
            <w:pPr>
              <w:ind w:firstLine="0"/>
            </w:pPr>
            <w:r>
              <w:t>1. Натиснути "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Players</w:t>
            </w:r>
            <w:proofErr w:type="spellEnd"/>
            <w:r>
              <w:t xml:space="preserve"> </w:t>
            </w:r>
            <w:proofErr w:type="spellStart"/>
            <w:r>
              <w:t>Mode</w:t>
            </w:r>
            <w:proofErr w:type="spellEnd"/>
            <w:r>
              <w:t>"</w:t>
            </w:r>
          </w:p>
          <w:p w14:paraId="42E9F11E" w14:textId="68F2E49C" w:rsidR="0063619A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білими e2-e4</w:t>
            </w:r>
          </w:p>
          <w:p w14:paraId="3D4034F2" w14:textId="70CE6B96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  <w:r>
              <w:t xml:space="preserve"> e7-e5</w:t>
            </w:r>
          </w:p>
        </w:tc>
      </w:tr>
      <w:tr w:rsidR="009E3A09" w:rsidRPr="00C85349" w14:paraId="3D8175B3" w14:textId="77777777" w:rsidTr="000F78C6">
        <w:tc>
          <w:tcPr>
            <w:tcW w:w="4926" w:type="dxa"/>
            <w:vAlign w:val="center"/>
          </w:tcPr>
          <w:p w14:paraId="10A054D7" w14:textId="03CB1AE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1E37160" w14:textId="3CBE6A11" w:rsidR="009E3A09" w:rsidRPr="00C85349" w:rsidRDefault="0063619A" w:rsidP="000F78C6">
            <w:pPr>
              <w:ind w:firstLine="0"/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дозволяє </w:t>
            </w:r>
            <w:proofErr w:type="spellStart"/>
            <w:r>
              <w:t>поче</w:t>
            </w:r>
            <w:r w:rsidR="00010F32">
              <w:t>p</w:t>
            </w:r>
            <w:r>
              <w:t>гово</w:t>
            </w:r>
            <w:proofErr w:type="spellEnd"/>
            <w:r>
              <w:t xml:space="preserve"> ходити білими і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</w:p>
        </w:tc>
      </w:tr>
      <w:tr w:rsidR="009E3A09" w:rsidRPr="0063619A" w14:paraId="4DA85EFB" w14:textId="77777777" w:rsidTr="000F78C6">
        <w:tc>
          <w:tcPr>
            <w:tcW w:w="4926" w:type="dxa"/>
            <w:vAlign w:val="center"/>
          </w:tcPr>
          <w:p w14:paraId="2A8D1764" w14:textId="275DB02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C7161F" w14:textId="2B053D23" w:rsidR="009E3A09" w:rsidRPr="00C85349" w:rsidRDefault="0063619A" w:rsidP="000F78C6">
            <w:pPr>
              <w:ind w:firstLine="0"/>
              <w:rPr>
                <w:noProof/>
              </w:rPr>
            </w:pPr>
            <w:r>
              <w:t xml:space="preserve">Ходи успішно виконуються, </w:t>
            </w:r>
            <w:proofErr w:type="spellStart"/>
            <w:r>
              <w:t>істо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 оновлюється</w:t>
            </w:r>
          </w:p>
        </w:tc>
      </w:tr>
    </w:tbl>
    <w:p w14:paraId="077FA5DE" w14:textId="00274F8F" w:rsidR="009E3A09" w:rsidRPr="0063619A" w:rsidRDefault="009E3A09" w:rsidP="00781BE3"/>
    <w:p w14:paraId="19716F9D" w14:textId="45349B3F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8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ежиму</w:t>
      </w:r>
      <w:proofErr w:type="spellEnd"/>
      <w:r w:rsidR="0063619A">
        <w:t xml:space="preserve"> </w:t>
      </w:r>
      <w:proofErr w:type="spellStart"/>
      <w:r w:rsidR="0063619A">
        <w:t>аналізу</w:t>
      </w:r>
      <w:proofErr w:type="spellEnd"/>
      <w:r w:rsidR="0063619A">
        <w:t xml:space="preserve"> </w:t>
      </w:r>
      <w:proofErr w:type="spellStart"/>
      <w:r w:rsidR="0063619A"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2FB604E6" w14:textId="77777777" w:rsidTr="000F78C6">
        <w:tc>
          <w:tcPr>
            <w:tcW w:w="4926" w:type="dxa"/>
            <w:vAlign w:val="center"/>
          </w:tcPr>
          <w:p w14:paraId="2FD3A2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1347CA" w14:textId="7322767A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аналізу позиції</w:t>
            </w:r>
          </w:p>
        </w:tc>
      </w:tr>
      <w:tr w:rsidR="009E3A09" w:rsidRPr="0060635C" w14:paraId="32D1DEF9" w14:textId="77777777" w:rsidTr="000F78C6">
        <w:tc>
          <w:tcPr>
            <w:tcW w:w="4926" w:type="dxa"/>
            <w:vAlign w:val="center"/>
          </w:tcPr>
          <w:p w14:paraId="74E6B056" w14:textId="0FB5B4B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107C9B4" w14:textId="61919E94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6AA9BF00" w14:textId="77777777" w:rsidTr="000F78C6">
        <w:tc>
          <w:tcPr>
            <w:tcW w:w="4926" w:type="dxa"/>
            <w:vAlign w:val="center"/>
          </w:tcPr>
          <w:p w14:paraId="3863D578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9011C5B" w14:textId="2ACE2EDE" w:rsidR="009E3A09" w:rsidRPr="00C85349" w:rsidRDefault="0063619A" w:rsidP="000F78C6">
            <w:pPr>
              <w:ind w:firstLine="0"/>
            </w:pPr>
            <w:r>
              <w:t xml:space="preserve">Включення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аналізу</w:t>
            </w:r>
          </w:p>
        </w:tc>
      </w:tr>
      <w:tr w:rsidR="009E3A09" w:rsidRPr="0063619A" w14:paraId="54A43334" w14:textId="77777777" w:rsidTr="000F78C6">
        <w:tc>
          <w:tcPr>
            <w:tcW w:w="4926" w:type="dxa"/>
            <w:vAlign w:val="center"/>
          </w:tcPr>
          <w:p w14:paraId="0D114B14" w14:textId="76FC0A4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AB8064" w14:textId="06A0F2A8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0527C2E6" w14:textId="77777777" w:rsidR="0063619A" w:rsidRDefault="0063619A" w:rsidP="000F78C6">
            <w:pPr>
              <w:ind w:firstLine="0"/>
            </w:pPr>
            <w:r>
              <w:t>2. Натиснути "</w:t>
            </w:r>
            <w:proofErr w:type="spellStart"/>
            <w:r>
              <w:t>Analyze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3AE3EA67" w14:textId="546D2564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на дошці</w:t>
            </w:r>
          </w:p>
        </w:tc>
      </w:tr>
    </w:tbl>
    <w:p w14:paraId="1DC455DE" w14:textId="101EF9A5" w:rsidR="00945103" w:rsidRDefault="00945103">
      <w:r>
        <w:br w:type="page"/>
      </w:r>
    </w:p>
    <w:p w14:paraId="0F5BFA2C" w14:textId="11D40D51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5.8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54E3B2CD" w14:textId="77777777" w:rsidTr="000F78C6">
        <w:tc>
          <w:tcPr>
            <w:tcW w:w="4926" w:type="dxa"/>
            <w:vAlign w:val="center"/>
          </w:tcPr>
          <w:p w14:paraId="3A4D3E2A" w14:textId="667FFB0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05696CB" w14:textId="0EDBF6D4" w:rsidR="009E3A09" w:rsidRPr="00C85349" w:rsidRDefault="0063619A" w:rsidP="000F78C6">
            <w:pPr>
              <w:ind w:firstLine="0"/>
            </w:pPr>
            <w:proofErr w:type="spellStart"/>
            <w:r>
              <w:t>Відоб</w:t>
            </w:r>
            <w:r w:rsidR="00010F32">
              <w:t>p</w:t>
            </w:r>
            <w:r>
              <w:t>аження</w:t>
            </w:r>
            <w:proofErr w:type="spellEnd"/>
            <w:r>
              <w:t xml:space="preserve"> всіх можливих ходів для </w:t>
            </w:r>
            <w:proofErr w:type="spellStart"/>
            <w:r>
              <w:t>виб</w:t>
            </w:r>
            <w:r w:rsidR="00010F32">
              <w:t>p</w:t>
            </w:r>
            <w:r>
              <w:t>аної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</w:p>
        </w:tc>
      </w:tr>
      <w:tr w:rsidR="009E3A09" w:rsidRPr="0060635C" w14:paraId="4949101C" w14:textId="77777777" w:rsidTr="000F78C6">
        <w:tc>
          <w:tcPr>
            <w:tcW w:w="4926" w:type="dxa"/>
            <w:vAlign w:val="center"/>
          </w:tcPr>
          <w:p w14:paraId="3E4F4022" w14:textId="207E3F2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5C3425" w14:textId="7DA4419B" w:rsidR="009E3A09" w:rsidRPr="00C85349" w:rsidRDefault="0063619A" w:rsidP="000F78C6">
            <w:pPr>
              <w:ind w:firstLine="0"/>
              <w:rPr>
                <w:noProof/>
              </w:rPr>
            </w:pP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</w:t>
            </w:r>
            <w:proofErr w:type="spellStart"/>
            <w:r>
              <w:t>вибо</w:t>
            </w:r>
            <w:r w:rsidR="00010F32">
              <w:t>p</w:t>
            </w:r>
            <w:r>
              <w:t>і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на дошці підсвічуються всі можливі ходи</w:t>
            </w:r>
          </w:p>
        </w:tc>
      </w:tr>
    </w:tbl>
    <w:p w14:paraId="7F23BF5E" w14:textId="296675E9" w:rsidR="009E3A09" w:rsidRPr="00010F32" w:rsidRDefault="009E3A09" w:rsidP="00781BE3">
      <w:pPr>
        <w:rPr>
          <w:lang w:val="uk-UA"/>
        </w:rPr>
      </w:pPr>
    </w:p>
    <w:p w14:paraId="02C93EB5" w14:textId="1FAEAC33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010F32">
        <w:rPr>
          <w:lang w:val="uk-UA"/>
        </w:rPr>
        <w:t>9</w:t>
      </w:r>
      <w:r w:rsidRPr="00C85349">
        <w:rPr>
          <w:lang w:val="uk-UA"/>
        </w:rPr>
        <w:t xml:space="preserve"> – </w:t>
      </w:r>
      <w:r w:rsidR="0063619A" w:rsidRPr="00010F32">
        <w:rPr>
          <w:lang w:val="uk-UA"/>
        </w:rPr>
        <w:t>Тестування ко</w:t>
      </w:r>
      <w:r w:rsidR="00010F32">
        <w:t>p</w:t>
      </w:r>
      <w:proofErr w:type="spellStart"/>
      <w:r w:rsidR="0063619A" w:rsidRPr="00010F32">
        <w:rPr>
          <w:lang w:val="uk-UA"/>
        </w:rPr>
        <w:t>ектності</w:t>
      </w:r>
      <w:proofErr w:type="spellEnd"/>
      <w:r w:rsidR="0063619A" w:rsidRPr="00010F32">
        <w:rPr>
          <w:lang w:val="uk-UA"/>
        </w:rPr>
        <w:t xml:space="preserve"> </w:t>
      </w:r>
      <w:r w:rsidR="00010F32">
        <w:t>p</w:t>
      </w:r>
      <w:proofErr w:type="spellStart"/>
      <w:r w:rsidR="0063619A" w:rsidRPr="00010F32">
        <w:rPr>
          <w:lang w:val="uk-UA"/>
        </w:rPr>
        <w:t>оботи</w:t>
      </w:r>
      <w:proofErr w:type="spellEnd"/>
      <w:r w:rsidR="0063619A" w:rsidRPr="00010F32">
        <w:rPr>
          <w:lang w:val="uk-UA"/>
        </w:rPr>
        <w:t xml:space="preserve"> </w:t>
      </w:r>
      <w:proofErr w:type="spellStart"/>
      <w:r w:rsidR="0063619A" w:rsidRPr="00010F32">
        <w:rPr>
          <w:lang w:val="uk-UA"/>
        </w:rPr>
        <w:t>збе</w:t>
      </w:r>
      <w:proofErr w:type="spellEnd"/>
      <w:r w:rsidR="00010F32">
        <w:t>p</w:t>
      </w:r>
      <w:proofErr w:type="spellStart"/>
      <w:r w:rsidR="0063619A" w:rsidRPr="00010F32">
        <w:rPr>
          <w:lang w:val="uk-UA"/>
        </w:rPr>
        <w:t>еження</w:t>
      </w:r>
      <w:proofErr w:type="spellEnd"/>
      <w:r w:rsidR="0063619A" w:rsidRPr="00010F32">
        <w:rPr>
          <w:lang w:val="uk-UA"/>
        </w:rPr>
        <w:t xml:space="preserve"> та завантаження па</w:t>
      </w:r>
      <w:r w:rsidR="00010F32">
        <w:t>p</w:t>
      </w:r>
      <w:proofErr w:type="spellStart"/>
      <w:r w:rsidR="0063619A" w:rsidRPr="00010F32">
        <w:rPr>
          <w:lang w:val="uk-UA"/>
        </w:rPr>
        <w:t>тії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9BA9616" w14:textId="77777777" w:rsidTr="000F78C6">
        <w:tc>
          <w:tcPr>
            <w:tcW w:w="4926" w:type="dxa"/>
            <w:vAlign w:val="center"/>
          </w:tcPr>
          <w:p w14:paraId="7D77512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708C13" w14:textId="705B9DEB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позиції</w:t>
            </w:r>
          </w:p>
        </w:tc>
      </w:tr>
      <w:tr w:rsidR="009E3A09" w:rsidRPr="0060635C" w14:paraId="38272942" w14:textId="77777777" w:rsidTr="000F78C6">
        <w:tc>
          <w:tcPr>
            <w:tcW w:w="4926" w:type="dxa"/>
            <w:vAlign w:val="center"/>
          </w:tcPr>
          <w:p w14:paraId="761C9405" w14:textId="47F7E73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1676F57" w14:textId="1D35E9DB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04F93825" w14:textId="77777777" w:rsidTr="000F78C6">
        <w:tc>
          <w:tcPr>
            <w:tcW w:w="4926" w:type="dxa"/>
            <w:vAlign w:val="center"/>
          </w:tcPr>
          <w:p w14:paraId="51669BD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875A99F" w14:textId="50B4012C" w:rsidR="009E3A09" w:rsidRPr="00C85349" w:rsidRDefault="0063619A" w:rsidP="000F78C6">
            <w:pPr>
              <w:ind w:firstLine="0"/>
            </w:pPr>
            <w:r>
              <w:t xml:space="preserve">Команда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поточної позиції</w:t>
            </w:r>
          </w:p>
        </w:tc>
      </w:tr>
      <w:tr w:rsidR="009E3A09" w:rsidRPr="00C85349" w14:paraId="506835B3" w14:textId="77777777" w:rsidTr="000F78C6">
        <w:tc>
          <w:tcPr>
            <w:tcW w:w="4926" w:type="dxa"/>
            <w:vAlign w:val="center"/>
          </w:tcPr>
          <w:p w14:paraId="67EB8ED3" w14:textId="564D983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CBF279" w14:textId="1A3E43D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35443264" w14:textId="77777777" w:rsidR="0063619A" w:rsidRDefault="0063619A" w:rsidP="000F78C6">
            <w:pPr>
              <w:ind w:firstLine="0"/>
            </w:pPr>
            <w:r>
              <w:t>2. Натиснути "</w:t>
            </w:r>
            <w:proofErr w:type="spellStart"/>
            <w:r>
              <w:t>Save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6F2DF04A" w14:textId="214EBF05" w:rsidR="009E3A09" w:rsidRPr="00C85349" w:rsidRDefault="0063619A" w:rsidP="000F78C6">
            <w:pPr>
              <w:ind w:firstLine="0"/>
            </w:pPr>
            <w:r>
              <w:t xml:space="preserve">3. Вказати назву та місце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файлу</w:t>
            </w:r>
          </w:p>
        </w:tc>
      </w:tr>
      <w:tr w:rsidR="009E3A09" w:rsidRPr="00C85349" w14:paraId="6FFF89E0" w14:textId="77777777" w:rsidTr="000F78C6">
        <w:tc>
          <w:tcPr>
            <w:tcW w:w="4926" w:type="dxa"/>
            <w:vAlign w:val="center"/>
          </w:tcPr>
          <w:p w14:paraId="48E106BE" w14:textId="3B2E328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BCC8461" w14:textId="4B46EC6E" w:rsidR="009E3A09" w:rsidRPr="00C85349" w:rsidRDefault="0063619A" w:rsidP="000F78C6">
            <w:pPr>
              <w:ind w:firstLine="0"/>
            </w:pPr>
            <w:r>
              <w:t xml:space="preserve">Позиція </w:t>
            </w:r>
            <w:proofErr w:type="spellStart"/>
            <w:r>
              <w:t>збе</w:t>
            </w:r>
            <w:r w:rsidR="00010F32">
              <w:t>p</w:t>
            </w:r>
            <w:r>
              <w:t>ігається</w:t>
            </w:r>
            <w:proofErr w:type="spellEnd"/>
            <w:r>
              <w:t xml:space="preserve"> у вказаному файлі</w:t>
            </w:r>
          </w:p>
        </w:tc>
      </w:tr>
      <w:tr w:rsidR="009E3A09" w:rsidRPr="0060635C" w14:paraId="6213423A" w14:textId="77777777" w:rsidTr="000F78C6">
        <w:tc>
          <w:tcPr>
            <w:tcW w:w="4926" w:type="dxa"/>
            <w:vAlign w:val="center"/>
          </w:tcPr>
          <w:p w14:paraId="39595455" w14:textId="032F69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3050165" w14:textId="5009F67C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Position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successfully</w:t>
            </w:r>
            <w:proofErr w:type="spellEnd"/>
            <w:r>
              <w:t>."</w:t>
            </w:r>
          </w:p>
        </w:tc>
      </w:tr>
    </w:tbl>
    <w:p w14:paraId="5AC64170" w14:textId="5BD06C54" w:rsidR="009E3A09" w:rsidRDefault="009E3A09" w:rsidP="00781BE3">
      <w:pPr>
        <w:rPr>
          <w:lang w:val="en-US"/>
        </w:rPr>
      </w:pPr>
    </w:p>
    <w:p w14:paraId="472D5024" w14:textId="5D3D4D3A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0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63619A">
        <w:t>завантаження</w:t>
      </w:r>
      <w:proofErr w:type="spellEnd"/>
      <w:r w:rsidR="0063619A">
        <w:t xml:space="preserve"> </w:t>
      </w:r>
      <w:proofErr w:type="spellStart"/>
      <w:r w:rsidR="0063619A"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AC5A2FA" w14:textId="77777777" w:rsidTr="000F78C6">
        <w:tc>
          <w:tcPr>
            <w:tcW w:w="4926" w:type="dxa"/>
            <w:vAlign w:val="center"/>
          </w:tcPr>
          <w:p w14:paraId="30684BC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C2FA47A" w14:textId="699D5F27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завантаження позиції</w:t>
            </w:r>
          </w:p>
        </w:tc>
      </w:tr>
      <w:tr w:rsidR="009E3A09" w:rsidRPr="00C85349" w14:paraId="35D49E7E" w14:textId="77777777" w:rsidTr="000F78C6">
        <w:tc>
          <w:tcPr>
            <w:tcW w:w="4926" w:type="dxa"/>
            <w:vAlign w:val="center"/>
          </w:tcPr>
          <w:p w14:paraId="4B0A35AC" w14:textId="343644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1B9F40E" w14:textId="2137B3BD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47AFFAB5" w14:textId="77777777" w:rsidTr="000F78C6">
        <w:tc>
          <w:tcPr>
            <w:tcW w:w="4926" w:type="dxa"/>
            <w:vAlign w:val="center"/>
          </w:tcPr>
          <w:p w14:paraId="38D126B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AC6CCEA" w14:textId="05229507" w:rsidR="009E3A09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63619A">
              <w:t>аніше</w:t>
            </w:r>
            <w:proofErr w:type="spellEnd"/>
            <w:r w:rsidR="0063619A">
              <w:t xml:space="preserve"> </w:t>
            </w:r>
            <w:proofErr w:type="spellStart"/>
            <w:r w:rsidR="0063619A">
              <w:t>збе</w:t>
            </w:r>
            <w:r>
              <w:t>p</w:t>
            </w:r>
            <w:r w:rsidR="0063619A">
              <w:t>ежений</w:t>
            </w:r>
            <w:proofErr w:type="spellEnd"/>
            <w:r w:rsidR="0063619A">
              <w:t xml:space="preserve"> файл позиції</w:t>
            </w:r>
          </w:p>
        </w:tc>
      </w:tr>
      <w:tr w:rsidR="009E3A09" w:rsidRPr="0060635C" w14:paraId="70215121" w14:textId="77777777" w:rsidTr="000F78C6">
        <w:tc>
          <w:tcPr>
            <w:tcW w:w="4926" w:type="dxa"/>
            <w:vAlign w:val="center"/>
          </w:tcPr>
          <w:p w14:paraId="4531D974" w14:textId="371B72D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9C051C2" w14:textId="77777777" w:rsidR="0063619A" w:rsidRDefault="0063619A" w:rsidP="000F78C6">
            <w:pPr>
              <w:ind w:firstLine="0"/>
            </w:pPr>
            <w:r>
              <w:t>1. Натиснути "</w:t>
            </w:r>
            <w:proofErr w:type="spellStart"/>
            <w:r>
              <w:t>Load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67A2EB14" w14:textId="526CE09C" w:rsidR="009E3A09" w:rsidRPr="00C85349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збе</w:t>
            </w:r>
            <w:r w:rsidR="00010F32">
              <w:t>p</w:t>
            </w:r>
            <w:r>
              <w:t>ежений</w:t>
            </w:r>
            <w:proofErr w:type="spellEnd"/>
            <w:r>
              <w:t xml:space="preserve"> файл</w:t>
            </w:r>
          </w:p>
        </w:tc>
      </w:tr>
    </w:tbl>
    <w:p w14:paraId="6DB03C0B" w14:textId="1464BB5D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85349" w14:paraId="0E57DA69" w14:textId="77777777" w:rsidTr="000F78C6">
        <w:tc>
          <w:tcPr>
            <w:tcW w:w="4926" w:type="dxa"/>
            <w:vAlign w:val="center"/>
          </w:tcPr>
          <w:p w14:paraId="6066E22A" w14:textId="4F2A19DB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5FF4DC8" w14:textId="77777777" w:rsidR="00945103" w:rsidRPr="00C85349" w:rsidRDefault="00945103" w:rsidP="000F78C6">
            <w:pPr>
              <w:ind w:firstLine="0"/>
            </w:pPr>
            <w:r>
              <w:t>Позиція відновлюється з файлу</w:t>
            </w:r>
          </w:p>
        </w:tc>
      </w:tr>
      <w:tr w:rsidR="00945103" w:rsidRPr="0060635C" w14:paraId="72DEC56E" w14:textId="77777777" w:rsidTr="000F78C6">
        <w:tc>
          <w:tcPr>
            <w:tcW w:w="4926" w:type="dxa"/>
            <w:vAlign w:val="center"/>
          </w:tcPr>
          <w:p w14:paraId="5B629F12" w14:textId="49B79C1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17D66D4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Позиція успішно завантажена, з'являється повідомлення "</w:t>
            </w:r>
            <w:proofErr w:type="spellStart"/>
            <w:r>
              <w:t>Position</w:t>
            </w:r>
            <w:proofErr w:type="spellEnd"/>
            <w:r>
              <w:t xml:space="preserve"> </w:t>
            </w:r>
            <w:proofErr w:type="spellStart"/>
            <w:r>
              <w:t>loaded</w:t>
            </w:r>
            <w:proofErr w:type="spellEnd"/>
            <w:r>
              <w:t>."</w:t>
            </w:r>
          </w:p>
        </w:tc>
      </w:tr>
    </w:tbl>
    <w:p w14:paraId="4371F4EA" w14:textId="77777777" w:rsidR="00945103" w:rsidRPr="0063619A" w:rsidRDefault="00945103" w:rsidP="00781BE3">
      <w:pPr>
        <w:rPr>
          <w:lang w:val="uk-UA"/>
        </w:rPr>
      </w:pPr>
    </w:p>
    <w:p w14:paraId="213F6740" w14:textId="1EFC1BDC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1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оботи</w:t>
      </w:r>
      <w:proofErr w:type="spellEnd"/>
      <w:r w:rsidR="0063619A">
        <w:t xml:space="preserve"> </w:t>
      </w:r>
      <w:proofErr w:type="spellStart"/>
      <w:r w:rsidR="0063619A">
        <w:t>шахового</w:t>
      </w:r>
      <w:proofErr w:type="spellEnd"/>
      <w:r w:rsidR="0063619A">
        <w:t xml:space="preserve"> </w:t>
      </w:r>
      <w:proofErr w:type="spellStart"/>
      <w:r w:rsidR="0063619A">
        <w:t>годинника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1F31972C" w14:textId="77777777" w:rsidTr="000F78C6">
        <w:tc>
          <w:tcPr>
            <w:tcW w:w="4926" w:type="dxa"/>
            <w:vAlign w:val="center"/>
          </w:tcPr>
          <w:p w14:paraId="1868C55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6665759" w14:textId="4A325F51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оботи</w:t>
            </w:r>
            <w:proofErr w:type="spellEnd"/>
            <w:r>
              <w:t xml:space="preserve"> шахового годинника</w:t>
            </w:r>
          </w:p>
        </w:tc>
      </w:tr>
      <w:tr w:rsidR="009E3A09" w:rsidRPr="0060635C" w14:paraId="6D4326BD" w14:textId="77777777" w:rsidTr="000F78C6">
        <w:tc>
          <w:tcPr>
            <w:tcW w:w="4926" w:type="dxa"/>
            <w:vAlign w:val="center"/>
          </w:tcPr>
          <w:p w14:paraId="4C814268" w14:textId="183254F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DD7E4E" w14:textId="29875971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20619439" w14:textId="77777777" w:rsidTr="000F78C6">
        <w:tc>
          <w:tcPr>
            <w:tcW w:w="4926" w:type="dxa"/>
            <w:vAlign w:val="center"/>
          </w:tcPr>
          <w:p w14:paraId="4432078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57FBBE" w14:textId="4E3A960E" w:rsidR="009E3A09" w:rsidRPr="00C85349" w:rsidRDefault="0063619A" w:rsidP="000F78C6">
            <w:pPr>
              <w:ind w:firstLine="0"/>
            </w:pPr>
            <w:proofErr w:type="spellStart"/>
            <w:r>
              <w:t>Ке</w:t>
            </w:r>
            <w:r w:rsidR="00010F32">
              <w:t>p</w:t>
            </w:r>
            <w:r>
              <w:t>ування</w:t>
            </w:r>
            <w:proofErr w:type="spellEnd"/>
            <w:r>
              <w:t xml:space="preserve"> шаховим годинником</w:t>
            </w:r>
          </w:p>
        </w:tc>
      </w:tr>
      <w:tr w:rsidR="009E3A09" w:rsidRPr="0063619A" w14:paraId="1E16628E" w14:textId="77777777" w:rsidTr="000F78C6">
        <w:tc>
          <w:tcPr>
            <w:tcW w:w="4926" w:type="dxa"/>
            <w:vAlign w:val="center"/>
          </w:tcPr>
          <w:p w14:paraId="5A800D45" w14:textId="3CC6D71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4E5FDFF" w14:textId="74C086F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 w:rsidR="00010F32">
              <w:t>P</w:t>
            </w:r>
            <w:r>
              <w:t>озпочати</w:t>
            </w:r>
            <w:proofErr w:type="spellEnd"/>
            <w:r>
              <w:t xml:space="preserve"> нову </w:t>
            </w:r>
            <w:proofErr w:type="spellStart"/>
            <w:r>
              <w:t>г</w:t>
            </w:r>
            <w:r w:rsidR="00010F32">
              <w:t>p</w:t>
            </w:r>
            <w:r>
              <w:t>у</w:t>
            </w:r>
            <w:proofErr w:type="spellEnd"/>
          </w:p>
          <w:p w14:paraId="45D8B0BF" w14:textId="17D5103B" w:rsidR="0063619A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білими</w:t>
            </w:r>
          </w:p>
          <w:p w14:paraId="6DE94473" w14:textId="17399296" w:rsidR="0063619A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зміну годинника</w:t>
            </w:r>
          </w:p>
          <w:p w14:paraId="053D5C9B" w14:textId="3F9C655C" w:rsidR="009E3A09" w:rsidRPr="00C85349" w:rsidRDefault="0063619A" w:rsidP="000F78C6">
            <w:pPr>
              <w:ind w:firstLine="0"/>
            </w:pPr>
            <w:r>
              <w:t>4. Натиснути "</w:t>
            </w:r>
            <w:proofErr w:type="spellStart"/>
            <w:r>
              <w:t>Pause</w:t>
            </w:r>
            <w:proofErr w:type="spellEnd"/>
            <w:r>
              <w:t xml:space="preserve"> </w:t>
            </w:r>
            <w:proofErr w:type="spellStart"/>
            <w:r>
              <w:t>Timers</w:t>
            </w:r>
            <w:proofErr w:type="spellEnd"/>
            <w:r>
              <w:t>"</w:t>
            </w:r>
          </w:p>
        </w:tc>
      </w:tr>
      <w:tr w:rsidR="009E3A09" w:rsidRPr="0060635C" w14:paraId="514DAC40" w14:textId="77777777" w:rsidTr="000F78C6">
        <w:tc>
          <w:tcPr>
            <w:tcW w:w="4926" w:type="dxa"/>
            <w:vAlign w:val="center"/>
          </w:tcPr>
          <w:p w14:paraId="5BCF968F" w14:textId="5DB5B3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CFD5E6" w14:textId="1F2194A1" w:rsidR="009E3A09" w:rsidRPr="00C85349" w:rsidRDefault="0063619A" w:rsidP="000F78C6">
            <w:pPr>
              <w:ind w:firstLine="0"/>
            </w:pPr>
            <w:r>
              <w:t xml:space="preserve">Годинник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</w:t>
            </w:r>
            <w:proofErr w:type="spellStart"/>
            <w:r>
              <w:t>від</w:t>
            </w:r>
            <w:r w:rsidR="00010F32">
              <w:t>p</w:t>
            </w:r>
            <w:r>
              <w:t>аховує</w:t>
            </w:r>
            <w:proofErr w:type="spellEnd"/>
            <w:r>
              <w:t xml:space="preserve"> час, зупиняється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паузі</w:t>
            </w:r>
          </w:p>
        </w:tc>
      </w:tr>
      <w:tr w:rsidR="009E3A09" w:rsidRPr="0060635C" w14:paraId="56DDEEF2" w14:textId="77777777" w:rsidTr="000F78C6">
        <w:tc>
          <w:tcPr>
            <w:tcW w:w="4926" w:type="dxa"/>
            <w:vAlign w:val="center"/>
          </w:tcPr>
          <w:p w14:paraId="2BD5E8F8" w14:textId="30DAC8C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8574424" w14:textId="29795742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Годинник зупиняється, кнопка змінюється на "</w:t>
            </w:r>
            <w:proofErr w:type="spellStart"/>
            <w:r>
              <w:t>Resume</w:t>
            </w:r>
            <w:proofErr w:type="spellEnd"/>
            <w:r>
              <w:t xml:space="preserve"> </w:t>
            </w:r>
            <w:proofErr w:type="spellStart"/>
            <w:r>
              <w:t>Timers</w:t>
            </w:r>
            <w:proofErr w:type="spellEnd"/>
            <w:r>
              <w:t>"</w:t>
            </w:r>
          </w:p>
        </w:tc>
      </w:tr>
    </w:tbl>
    <w:p w14:paraId="7AA18384" w14:textId="3F9191E5" w:rsidR="009E3A09" w:rsidRPr="0063619A" w:rsidRDefault="009E3A09" w:rsidP="00781BE3">
      <w:pPr>
        <w:rPr>
          <w:lang w:val="uk-UA"/>
        </w:rPr>
      </w:pPr>
    </w:p>
    <w:p w14:paraId="0DD32699" w14:textId="5523C5FD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2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63619A">
        <w:t>визначення</w:t>
      </w:r>
      <w:proofErr w:type="spellEnd"/>
      <w:r w:rsidR="0063619A">
        <w:t xml:space="preserve"> мату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634EA1C" w14:textId="77777777" w:rsidTr="000F78C6">
        <w:tc>
          <w:tcPr>
            <w:tcW w:w="4926" w:type="dxa"/>
            <w:vAlign w:val="center"/>
          </w:tcPr>
          <w:p w14:paraId="787C6491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72AF63A" w14:textId="09D1C97D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мату</w:t>
            </w:r>
          </w:p>
        </w:tc>
      </w:tr>
      <w:tr w:rsidR="009E3A09" w:rsidRPr="00C85349" w14:paraId="03FBD366" w14:textId="77777777" w:rsidTr="000F78C6">
        <w:tc>
          <w:tcPr>
            <w:tcW w:w="4926" w:type="dxa"/>
            <w:vAlign w:val="center"/>
          </w:tcPr>
          <w:p w14:paraId="5706023F" w14:textId="1FF7E0C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C910F11" w14:textId="37A55319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4294199F" w14:textId="77777777" w:rsidTr="000F78C6">
        <w:tc>
          <w:tcPr>
            <w:tcW w:w="4926" w:type="dxa"/>
            <w:vAlign w:val="center"/>
          </w:tcPr>
          <w:p w14:paraId="6EE9A9D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24DF38" w14:textId="4252E07D" w:rsidR="009E3A09" w:rsidRPr="00C85349" w:rsidRDefault="0063619A" w:rsidP="000F78C6">
            <w:pPr>
              <w:ind w:firstLine="0"/>
            </w:pPr>
            <w:r>
              <w:t>Позиція з оголошеним матом</w:t>
            </w:r>
          </w:p>
        </w:tc>
      </w:tr>
      <w:tr w:rsidR="009E3A09" w:rsidRPr="00C85349" w14:paraId="4A82D2EA" w14:textId="77777777" w:rsidTr="000F78C6">
        <w:tc>
          <w:tcPr>
            <w:tcW w:w="4926" w:type="dxa"/>
            <w:vAlign w:val="center"/>
          </w:tcPr>
          <w:p w14:paraId="46A7BE08" w14:textId="116CA2F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4143A1C" w14:textId="77777777" w:rsidR="0063619A" w:rsidRDefault="0063619A" w:rsidP="000F78C6">
            <w:pPr>
              <w:ind w:firstLine="0"/>
            </w:pPr>
            <w:r>
              <w:t>1. Завантажити позицію з матом у 1 хід</w:t>
            </w:r>
          </w:p>
          <w:p w14:paraId="1B3B3C3E" w14:textId="1BB24142" w:rsidR="009E3A09" w:rsidRPr="00C85349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</w:t>
            </w:r>
            <w:proofErr w:type="spellStart"/>
            <w:r>
              <w:t>матуючий</w:t>
            </w:r>
            <w:proofErr w:type="spellEnd"/>
            <w:r>
              <w:t xml:space="preserve"> хід</w:t>
            </w:r>
          </w:p>
        </w:tc>
      </w:tr>
    </w:tbl>
    <w:p w14:paraId="4E96E4C5" w14:textId="26E27E77" w:rsidR="009E3A09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60635C" w14:paraId="3F115F97" w14:textId="77777777" w:rsidTr="000F78C6">
        <w:tc>
          <w:tcPr>
            <w:tcW w:w="4926" w:type="dxa"/>
            <w:vAlign w:val="center"/>
          </w:tcPr>
          <w:p w14:paraId="4F31E40C" w14:textId="43A8499C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80691BA" w14:textId="76A1064C" w:rsidR="00945103" w:rsidRPr="00C85349" w:rsidRDefault="00945103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мат і </w:t>
            </w:r>
            <w:proofErr w:type="spellStart"/>
            <w:r>
              <w:t>заве</w:t>
            </w:r>
            <w:r w:rsidR="00010F32">
              <w:t>p</w:t>
            </w:r>
            <w:r>
              <w:t>шує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тію</w:t>
            </w:r>
            <w:proofErr w:type="spellEnd"/>
          </w:p>
        </w:tc>
      </w:tr>
      <w:tr w:rsidR="00945103" w:rsidRPr="0060635C" w14:paraId="51F0C133" w14:textId="77777777" w:rsidTr="000F78C6">
        <w:tc>
          <w:tcPr>
            <w:tcW w:w="4926" w:type="dxa"/>
            <w:vAlign w:val="center"/>
          </w:tcPr>
          <w:p w14:paraId="188D0796" w14:textId="0C21E265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568D643" w14:textId="6A523CB5" w:rsidR="00945103" w:rsidRPr="00C85349" w:rsidRDefault="00945103" w:rsidP="000F78C6">
            <w:pPr>
              <w:ind w:firstLine="0"/>
              <w:rPr>
                <w:noProof/>
              </w:rPr>
            </w:pPr>
            <w:r>
              <w:t xml:space="preserve">З'являється 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емогу</w:t>
            </w:r>
            <w:proofErr w:type="spellEnd"/>
            <w:r>
              <w:t xml:space="preserve">, </w:t>
            </w:r>
            <w:proofErr w:type="spellStart"/>
            <w:r>
              <w:t>п</w:t>
            </w:r>
            <w:r w:rsidR="00010F32">
              <w:t>p</w:t>
            </w:r>
            <w:r>
              <w:t>опозиція</w:t>
            </w:r>
            <w:proofErr w:type="spellEnd"/>
            <w:r>
              <w:t xml:space="preserve"> почати нову </w:t>
            </w:r>
            <w:proofErr w:type="spellStart"/>
            <w:r>
              <w:t>г</w:t>
            </w:r>
            <w:r w:rsidR="00010F32">
              <w:t>p</w:t>
            </w:r>
            <w:r>
              <w:t>у</w:t>
            </w:r>
            <w:proofErr w:type="spellEnd"/>
          </w:p>
        </w:tc>
      </w:tr>
    </w:tbl>
    <w:p w14:paraId="7FFAAFA9" w14:textId="77777777" w:rsidR="00945103" w:rsidRPr="00010F32" w:rsidRDefault="00945103" w:rsidP="00781BE3">
      <w:pPr>
        <w:rPr>
          <w:lang w:val="uk-UA"/>
        </w:rPr>
      </w:pPr>
    </w:p>
    <w:p w14:paraId="36557A7C" w14:textId="130472A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945103">
        <w:t>3</w:t>
      </w:r>
      <w:r w:rsidRPr="00C85349">
        <w:rPr>
          <w:lang w:val="uk-UA"/>
        </w:rPr>
        <w:t xml:space="preserve"> – </w:t>
      </w:r>
      <w:proofErr w:type="spellStart"/>
      <w:r>
        <w:t>Т</w:t>
      </w:r>
      <w:r w:rsidR="0063619A">
        <w:t>естування</w:t>
      </w:r>
      <w:proofErr w:type="spellEnd"/>
      <w:r w:rsidR="0063619A">
        <w:t xml:space="preserve"> </w:t>
      </w:r>
      <w:proofErr w:type="spellStart"/>
      <w:r w:rsidR="0063619A">
        <w:t>пе</w:t>
      </w:r>
      <w:r w:rsidR="00010F32">
        <w:t>p</w:t>
      </w:r>
      <w:r w:rsidR="0063619A">
        <w:t>еві</w:t>
      </w:r>
      <w:r w:rsidR="00010F32">
        <w:t>p</w:t>
      </w:r>
      <w:r w:rsidR="0063619A">
        <w:t>ки</w:t>
      </w:r>
      <w:proofErr w:type="spellEnd"/>
      <w:r w:rsidR="0063619A">
        <w:t xml:space="preserve"> шаху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758B4826" w14:textId="77777777" w:rsidTr="000F78C6">
        <w:tc>
          <w:tcPr>
            <w:tcW w:w="4926" w:type="dxa"/>
            <w:vAlign w:val="center"/>
          </w:tcPr>
          <w:p w14:paraId="0848BE1E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9B23AEB" w14:textId="5BFCDE14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авильність</w:t>
            </w:r>
            <w:proofErr w:type="spellEnd"/>
            <w:r>
              <w:t xml:space="preserve"> визначення шаху</w:t>
            </w:r>
          </w:p>
        </w:tc>
      </w:tr>
      <w:tr w:rsidR="009E3A09" w:rsidRPr="0060635C" w14:paraId="3CE26F91" w14:textId="77777777" w:rsidTr="000F78C6">
        <w:tc>
          <w:tcPr>
            <w:tcW w:w="4926" w:type="dxa"/>
            <w:vAlign w:val="center"/>
          </w:tcPr>
          <w:p w14:paraId="7B5BC087" w14:textId="576E030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9F5FC73" w14:textId="2CF474AD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16F68C3E" w14:textId="77777777" w:rsidTr="000F78C6">
        <w:tc>
          <w:tcPr>
            <w:tcW w:w="4926" w:type="dxa"/>
            <w:vAlign w:val="center"/>
          </w:tcPr>
          <w:p w14:paraId="55DED27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03CC8F7" w14:textId="6B4FCC2B" w:rsidR="009E3A09" w:rsidRPr="00C85349" w:rsidRDefault="0063619A" w:rsidP="000F78C6">
            <w:pPr>
              <w:ind w:firstLine="0"/>
            </w:pPr>
            <w:proofErr w:type="spellStart"/>
            <w:r>
              <w:t>Се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 для </w:t>
            </w:r>
            <w:proofErr w:type="spellStart"/>
            <w:r>
              <w:t>ство</w:t>
            </w:r>
            <w:r w:rsidR="00010F32">
              <w:t>p</w:t>
            </w:r>
            <w:r>
              <w:t>ення</w:t>
            </w:r>
            <w:proofErr w:type="spellEnd"/>
            <w:r>
              <w:t xml:space="preserve"> шаху</w:t>
            </w:r>
          </w:p>
        </w:tc>
      </w:tr>
      <w:tr w:rsidR="009E3A09" w:rsidRPr="0060635C" w14:paraId="307617D8" w14:textId="77777777" w:rsidTr="000F78C6">
        <w:tc>
          <w:tcPr>
            <w:tcW w:w="4926" w:type="dxa"/>
            <w:vAlign w:val="center"/>
          </w:tcPr>
          <w:p w14:paraId="0B6ED834" w14:textId="3254344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81E3D9" w14:textId="53DCD17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  <w:p w14:paraId="1589EFE9" w14:textId="3B4768C7" w:rsidR="0063619A" w:rsidRDefault="0063619A" w:rsidP="000F78C6">
            <w:pPr>
              <w:ind w:firstLine="0"/>
            </w:pPr>
            <w:r>
              <w:t xml:space="preserve">2. Дочекатись відповіді </w:t>
            </w:r>
            <w:proofErr w:type="spellStart"/>
            <w:r>
              <w:t>чо</w:t>
            </w:r>
            <w:r w:rsidR="00010F32">
              <w:t>p</w:t>
            </w:r>
            <w:r>
              <w:t>них</w:t>
            </w:r>
            <w:proofErr w:type="spellEnd"/>
          </w:p>
          <w:p w14:paraId="087FF8BD" w14:textId="26CE323D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Qd1-h5 (шах)</w:t>
            </w:r>
          </w:p>
        </w:tc>
      </w:tr>
      <w:tr w:rsidR="009E3A09" w:rsidRPr="00C85349" w14:paraId="75D5D940" w14:textId="77777777" w:rsidTr="000F78C6">
        <w:tc>
          <w:tcPr>
            <w:tcW w:w="4926" w:type="dxa"/>
            <w:vAlign w:val="center"/>
          </w:tcPr>
          <w:p w14:paraId="3D7D8140" w14:textId="312F577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2D44E8B" w14:textId="2D87FF2C" w:rsidR="009E3A09" w:rsidRPr="00C85349" w:rsidRDefault="0063619A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шах, 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мають захищатись</w:t>
            </w:r>
          </w:p>
        </w:tc>
      </w:tr>
      <w:tr w:rsidR="009E3A09" w:rsidRPr="0060635C" w14:paraId="093B3C90" w14:textId="77777777" w:rsidTr="000F78C6">
        <w:tc>
          <w:tcPr>
            <w:tcW w:w="4926" w:type="dxa"/>
            <w:vAlign w:val="center"/>
          </w:tcPr>
          <w:p w14:paraId="27FC5347" w14:textId="3B18A0F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6139B58" w14:textId="06809115" w:rsidR="009E3A09" w:rsidRPr="00C85349" w:rsidRDefault="0063619A" w:rsidP="000F78C6">
            <w:pPr>
              <w:ind w:firstLine="0"/>
              <w:rPr>
                <w:noProof/>
              </w:rPr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ажає</w:t>
            </w:r>
            <w:proofErr w:type="spellEnd"/>
            <w:r>
              <w:t xml:space="preserve"> стан шаху, вимагає захисту від шаху</w:t>
            </w:r>
          </w:p>
        </w:tc>
      </w:tr>
    </w:tbl>
    <w:p w14:paraId="6300F21F" w14:textId="01846CC3" w:rsidR="009E3A09" w:rsidRPr="0063619A" w:rsidRDefault="009E3A09" w:rsidP="00781BE3">
      <w:pPr>
        <w:rPr>
          <w:lang w:val="uk-UA"/>
        </w:rPr>
      </w:pPr>
    </w:p>
    <w:p w14:paraId="38479D2C" w14:textId="73681779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 w:rsidRPr="00997031">
        <w:t>4</w:t>
      </w:r>
      <w:r w:rsidRPr="00C85349">
        <w:rPr>
          <w:lang w:val="uk-UA"/>
        </w:rPr>
        <w:t xml:space="preserve"> – </w:t>
      </w:r>
      <w:r w:rsidR="00997031">
        <w:rPr>
          <w:lang w:val="uk-UA"/>
        </w:rPr>
        <w:t>Т</w:t>
      </w:r>
      <w:proofErr w:type="spellStart"/>
      <w:r w:rsidR="00997031">
        <w:t>естування</w:t>
      </w:r>
      <w:proofErr w:type="spellEnd"/>
      <w:r w:rsidR="00997031">
        <w:t xml:space="preserve"> </w:t>
      </w:r>
      <w:proofErr w:type="spellStart"/>
      <w:r w:rsidR="00997031">
        <w:t>пе</w:t>
      </w:r>
      <w:r w:rsidR="00010F32">
        <w:t>p</w:t>
      </w:r>
      <w:r w:rsidR="00997031">
        <w:t>етво</w:t>
      </w:r>
      <w:r w:rsidR="00010F32">
        <w:t>p</w:t>
      </w:r>
      <w:r w:rsidR="00997031">
        <w:t>ення</w:t>
      </w:r>
      <w:proofErr w:type="spellEnd"/>
      <w:r w:rsidR="00997031">
        <w:t xml:space="preserve"> </w:t>
      </w:r>
      <w:proofErr w:type="spellStart"/>
      <w:r w:rsidR="00997031">
        <w:t>пішака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016F7597" w14:textId="77777777" w:rsidTr="000F78C6">
        <w:tc>
          <w:tcPr>
            <w:tcW w:w="4926" w:type="dxa"/>
            <w:vAlign w:val="center"/>
          </w:tcPr>
          <w:p w14:paraId="2E65780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5BB671D" w14:textId="4B22A4CF" w:rsidR="009E3A09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ення</w:t>
            </w:r>
            <w:proofErr w:type="spellEnd"/>
            <w:r>
              <w:t xml:space="preserve"> пішака</w:t>
            </w:r>
          </w:p>
        </w:tc>
      </w:tr>
      <w:tr w:rsidR="009E3A09" w:rsidRPr="00C85349" w14:paraId="6F23FE4E" w14:textId="77777777" w:rsidTr="000F78C6">
        <w:tc>
          <w:tcPr>
            <w:tcW w:w="4926" w:type="dxa"/>
            <w:vAlign w:val="center"/>
          </w:tcPr>
          <w:p w14:paraId="2BFEE238" w14:textId="3AAAF2A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C39594E" w14:textId="17F269F9" w:rsidR="009E3A09" w:rsidRPr="00C85349" w:rsidRDefault="00997031" w:rsidP="000F78C6">
            <w:pPr>
              <w:ind w:firstLine="0"/>
            </w:pPr>
            <w:r>
              <w:t xml:space="preserve">Спеціально підготовлена позиція з пішаком на </w:t>
            </w:r>
            <w:proofErr w:type="spellStart"/>
            <w:r>
              <w:t>пе</w:t>
            </w:r>
            <w:r w:rsidR="00010F32">
              <w:t>p</w:t>
            </w:r>
            <w:r>
              <w:t>едостанній</w:t>
            </w:r>
            <w:proofErr w:type="spellEnd"/>
            <w:r>
              <w:t xml:space="preserve"> </w:t>
            </w:r>
            <w:proofErr w:type="spellStart"/>
            <w:r>
              <w:t>го</w:t>
            </w:r>
            <w:r w:rsidR="00010F32">
              <w:t>p</w:t>
            </w:r>
            <w:r>
              <w:t>изонталі</w:t>
            </w:r>
            <w:proofErr w:type="spellEnd"/>
          </w:p>
        </w:tc>
      </w:tr>
      <w:tr w:rsidR="009E3A09" w:rsidRPr="00C85349" w14:paraId="561B6A6F" w14:textId="77777777" w:rsidTr="000F78C6">
        <w:tc>
          <w:tcPr>
            <w:tcW w:w="4926" w:type="dxa"/>
            <w:vAlign w:val="center"/>
          </w:tcPr>
          <w:p w14:paraId="52DFED6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73A32DA8" w14:textId="05D7DCCB" w:rsidR="009E3A09" w:rsidRPr="00C85349" w:rsidRDefault="00997031" w:rsidP="000F78C6">
            <w:pPr>
              <w:ind w:firstLine="0"/>
            </w:pPr>
            <w:r>
              <w:t xml:space="preserve">Хід пішаком на останню </w:t>
            </w:r>
            <w:proofErr w:type="spellStart"/>
            <w:r>
              <w:t>го</w:t>
            </w:r>
            <w:r w:rsidR="00010F32">
              <w:t>p</w:t>
            </w:r>
            <w:r>
              <w:t>изонталь</w:t>
            </w:r>
            <w:proofErr w:type="spellEnd"/>
          </w:p>
        </w:tc>
      </w:tr>
    </w:tbl>
    <w:p w14:paraId="305F2F26" w14:textId="4EA0937B" w:rsidR="00DC7527" w:rsidRDefault="00DC7527">
      <w:r>
        <w:br w:type="page"/>
      </w:r>
    </w:p>
    <w:p w14:paraId="0146A4E3" w14:textId="75F6F5C2" w:rsidR="00DC7527" w:rsidRPr="00DC7527" w:rsidRDefault="00DC7527" w:rsidP="00DC752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48D280B" w14:textId="77777777" w:rsidTr="000F78C6">
        <w:tc>
          <w:tcPr>
            <w:tcW w:w="4926" w:type="dxa"/>
            <w:vAlign w:val="center"/>
          </w:tcPr>
          <w:p w14:paraId="74CF0D72" w14:textId="7453126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3E214891" w14:textId="2120BB24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Пе</w:t>
            </w:r>
            <w:r w:rsidR="00010F32">
              <w:t>p</w:t>
            </w:r>
            <w:r>
              <w:t>емістити</w:t>
            </w:r>
            <w:proofErr w:type="spellEnd"/>
            <w:r>
              <w:t xml:space="preserve"> пішака на останню </w:t>
            </w:r>
            <w:proofErr w:type="spellStart"/>
            <w:r>
              <w:t>го</w:t>
            </w:r>
            <w:r w:rsidR="00010F32">
              <w:t>p</w:t>
            </w:r>
            <w:r>
              <w:t>изонталь</w:t>
            </w:r>
            <w:proofErr w:type="spellEnd"/>
          </w:p>
          <w:p w14:paraId="6A3CAB86" w14:textId="2608FCD9" w:rsidR="009E3A09" w:rsidRPr="00C85349" w:rsidRDefault="00997031" w:rsidP="000F78C6">
            <w:pPr>
              <w:ind w:firstLine="0"/>
            </w:pPr>
            <w:r>
              <w:t xml:space="preserve">2. У діалоговому вікні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(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>)</w:t>
            </w:r>
          </w:p>
        </w:tc>
      </w:tr>
      <w:tr w:rsidR="009E3A09" w:rsidRPr="0060635C" w14:paraId="7FA44EF9" w14:textId="77777777" w:rsidTr="000F78C6">
        <w:tc>
          <w:tcPr>
            <w:tcW w:w="4926" w:type="dxa"/>
            <w:vAlign w:val="center"/>
          </w:tcPr>
          <w:p w14:paraId="26460B35" w14:textId="3531CDE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828C898" w14:textId="230E7376" w:rsidR="009E3A09" w:rsidRPr="00C85349" w:rsidRDefault="00997031" w:rsidP="000F78C6">
            <w:pPr>
              <w:ind w:firstLine="0"/>
            </w:pPr>
            <w:r>
              <w:t xml:space="preserve">Пішак </w:t>
            </w:r>
            <w:proofErr w:type="spellStart"/>
            <w:r>
              <w:t>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юється</w:t>
            </w:r>
            <w:proofErr w:type="spellEnd"/>
            <w:r>
              <w:t xml:space="preserve"> на </w:t>
            </w:r>
            <w:proofErr w:type="spellStart"/>
            <w:r>
              <w:t>виб</w:t>
            </w:r>
            <w:r w:rsidR="00010F32">
              <w:t>p</w:t>
            </w:r>
            <w:r>
              <w:t>ану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(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>)</w:t>
            </w:r>
          </w:p>
        </w:tc>
      </w:tr>
      <w:tr w:rsidR="009E3A09" w:rsidRPr="00997031" w14:paraId="1D6300C9" w14:textId="77777777" w:rsidTr="000F78C6">
        <w:tc>
          <w:tcPr>
            <w:tcW w:w="4926" w:type="dxa"/>
            <w:vAlign w:val="center"/>
          </w:tcPr>
          <w:p w14:paraId="5D76ABE7" w14:textId="0A76422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CADAA17" w14:textId="20FEF226" w:rsidR="009E3A09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Пішак замінюється на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 xml:space="preserve">, </w:t>
            </w: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одовжується</w:t>
            </w:r>
            <w:proofErr w:type="spellEnd"/>
          </w:p>
        </w:tc>
      </w:tr>
    </w:tbl>
    <w:p w14:paraId="504D15BC" w14:textId="261DB6F7" w:rsidR="009E3A09" w:rsidRPr="00997031" w:rsidRDefault="009E3A09" w:rsidP="00781BE3"/>
    <w:p w14:paraId="08A90E42" w14:textId="396EDA2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>
        <w:rPr>
          <w:lang w:val="uk-UA"/>
        </w:rPr>
        <w:t>5</w:t>
      </w:r>
      <w:r w:rsidRPr="00C85349">
        <w:rPr>
          <w:lang w:val="uk-UA"/>
        </w:rPr>
        <w:t xml:space="preserve"> – </w:t>
      </w:r>
      <w:proofErr w:type="spellStart"/>
      <w:r w:rsidR="00997031">
        <w:t>Тестування</w:t>
      </w:r>
      <w:proofErr w:type="spellEnd"/>
      <w:r w:rsidR="00997031">
        <w:t xml:space="preserve"> </w:t>
      </w:r>
      <w:proofErr w:type="spellStart"/>
      <w:r w:rsidR="00997031">
        <w:t>ко</w:t>
      </w:r>
      <w:r w:rsidR="00010F32">
        <w:t>p</w:t>
      </w:r>
      <w:r w:rsidR="00997031">
        <w:t>откої</w:t>
      </w:r>
      <w:proofErr w:type="spellEnd"/>
      <w:r w:rsidR="00997031">
        <w:t xml:space="preserve"> </w:t>
      </w:r>
      <w:proofErr w:type="spellStart"/>
      <w:r w:rsidR="00010F32">
        <w:t>p</w:t>
      </w:r>
      <w:r w:rsidR="00997031">
        <w:t>окі</w:t>
      </w:r>
      <w:r w:rsidR="00010F32">
        <w:t>p</w:t>
      </w:r>
      <w:r w:rsidR="00997031">
        <w:t>овки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60635C" w14:paraId="5BA7D419" w14:textId="77777777" w:rsidTr="000F78C6">
        <w:tc>
          <w:tcPr>
            <w:tcW w:w="4926" w:type="dxa"/>
            <w:vAlign w:val="center"/>
          </w:tcPr>
          <w:p w14:paraId="5894BD1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D27D1C8" w14:textId="0FCC704D" w:rsidR="009E3A09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виконання </w:t>
            </w:r>
            <w:proofErr w:type="spellStart"/>
            <w:r>
              <w:t>ко</w:t>
            </w:r>
            <w:r w:rsidR="00010F32">
              <w:t>p</w:t>
            </w:r>
            <w:r>
              <w:t>откої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E3A09" w:rsidRPr="0060635C" w14:paraId="02B658D8" w14:textId="77777777" w:rsidTr="000F78C6">
        <w:tc>
          <w:tcPr>
            <w:tcW w:w="4926" w:type="dxa"/>
            <w:vAlign w:val="center"/>
          </w:tcPr>
          <w:p w14:paraId="5080B93E" w14:textId="44EBBA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4F6A85" w14:textId="7A676BAC" w:rsidR="009E3A09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початкова позиція з відсутніми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</w:p>
        </w:tc>
      </w:tr>
      <w:tr w:rsidR="009E3A09" w:rsidRPr="00C85349" w14:paraId="4157D704" w14:textId="77777777" w:rsidTr="000F78C6">
        <w:tc>
          <w:tcPr>
            <w:tcW w:w="4926" w:type="dxa"/>
            <w:vAlign w:val="center"/>
          </w:tcPr>
          <w:p w14:paraId="287B18EF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7840BA" w14:textId="2D68B881" w:rsidR="009E3A09" w:rsidRPr="00C85349" w:rsidRDefault="00997031" w:rsidP="000F78C6">
            <w:pPr>
              <w:ind w:firstLine="0"/>
            </w:pPr>
            <w:r>
              <w:t xml:space="preserve">Команда виконання </w:t>
            </w:r>
            <w:proofErr w:type="spellStart"/>
            <w:r>
              <w:t>ко</w:t>
            </w:r>
            <w:r w:rsidR="00010F32">
              <w:t>p</w:t>
            </w:r>
            <w:r>
              <w:t>откої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E3A09" w:rsidRPr="00C85349" w14:paraId="55FB0CB1" w14:textId="77777777" w:rsidTr="000F78C6">
        <w:tc>
          <w:tcPr>
            <w:tcW w:w="4926" w:type="dxa"/>
            <w:vAlign w:val="center"/>
          </w:tcPr>
          <w:p w14:paraId="61E09E2D" w14:textId="772DED9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DC0EA2" w14:textId="0DDDDEC4" w:rsidR="00997031" w:rsidRDefault="00997031" w:rsidP="000F78C6">
            <w:pPr>
              <w:ind w:firstLine="0"/>
            </w:pPr>
            <w:r>
              <w:t xml:space="preserve">1. Видалити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  <w:r>
              <w:t xml:space="preserve"> h1</w:t>
            </w:r>
          </w:p>
          <w:p w14:paraId="35BE060E" w14:textId="0D77565B" w:rsidR="009E3A09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Пе</w:t>
            </w:r>
            <w:r w:rsidR="00010F32">
              <w:t>p</w:t>
            </w:r>
            <w:r>
              <w:t>етягнути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з e1 на g1</w:t>
            </w:r>
          </w:p>
        </w:tc>
      </w:tr>
      <w:tr w:rsidR="009E3A09" w:rsidRPr="00C85349" w14:paraId="7AA8717B" w14:textId="77777777" w:rsidTr="000F78C6">
        <w:tc>
          <w:tcPr>
            <w:tcW w:w="4926" w:type="dxa"/>
            <w:vAlign w:val="center"/>
          </w:tcPr>
          <w:p w14:paraId="1B22D8B1" w14:textId="3605A22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2DFB17B" w14:textId="55D62A6B" w:rsidR="009E3A09" w:rsidRPr="00C85349" w:rsidRDefault="00997031" w:rsidP="000F78C6">
            <w:pPr>
              <w:ind w:firstLine="0"/>
            </w:pP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  <w:r>
              <w:t xml:space="preserve"> на g1, </w:t>
            </w:r>
            <w:proofErr w:type="spellStart"/>
            <w:r>
              <w:t>ту</w:t>
            </w:r>
            <w:r w:rsidR="00010F32">
              <w:t>p</w:t>
            </w:r>
            <w:r>
              <w:t>а</w:t>
            </w:r>
            <w:proofErr w:type="spellEnd"/>
            <w:r>
              <w:t xml:space="preserve"> на f1</w:t>
            </w:r>
          </w:p>
        </w:tc>
      </w:tr>
      <w:tr w:rsidR="009E3A09" w:rsidRPr="00997031" w14:paraId="435B058F" w14:textId="77777777" w:rsidTr="000F78C6">
        <w:tc>
          <w:tcPr>
            <w:tcW w:w="4926" w:type="dxa"/>
            <w:vAlign w:val="center"/>
          </w:tcPr>
          <w:p w14:paraId="2B16658F" w14:textId="57ED6FE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542EBC1" w14:textId="6C117FB2" w:rsidR="009E3A09" w:rsidRPr="00C85349" w:rsidRDefault="00010F32" w:rsidP="000F78C6">
            <w:pPr>
              <w:ind w:firstLine="0"/>
              <w:rPr>
                <w:noProof/>
              </w:rPr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успішно виконана, хід записано в </w:t>
            </w:r>
            <w:proofErr w:type="spellStart"/>
            <w:r w:rsidR="00997031">
              <w:t>істо</w:t>
            </w:r>
            <w:r>
              <w:t>p</w:t>
            </w:r>
            <w:r w:rsidR="00997031">
              <w:t>ію</w:t>
            </w:r>
            <w:proofErr w:type="spellEnd"/>
            <w:r w:rsidR="00997031">
              <w:t xml:space="preserve"> як "O-O"</w:t>
            </w:r>
          </w:p>
        </w:tc>
      </w:tr>
    </w:tbl>
    <w:p w14:paraId="0FA62002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DF64461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6B47268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531BA4DA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3ABD173A" w14:textId="62AA2BBF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6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r>
        <w:rPr>
          <w:lang w:val="uk-UA"/>
        </w:rPr>
        <w:t>довго</w:t>
      </w:r>
      <w:r>
        <w:t xml:space="preserve">ї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7B258338" w14:textId="77777777" w:rsidTr="000F78C6">
        <w:tc>
          <w:tcPr>
            <w:tcW w:w="4926" w:type="dxa"/>
            <w:vAlign w:val="center"/>
          </w:tcPr>
          <w:p w14:paraId="0330DF78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4F9B871" w14:textId="7593F30F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виконання довгої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60635C" w14:paraId="06256AE1" w14:textId="77777777" w:rsidTr="000F78C6">
        <w:tc>
          <w:tcPr>
            <w:tcW w:w="4926" w:type="dxa"/>
            <w:vAlign w:val="center"/>
          </w:tcPr>
          <w:p w14:paraId="6927E6B4" w14:textId="13616D2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3ACA838C" w14:textId="00BED6C8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початкова позиція з відсутніми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</w:p>
        </w:tc>
      </w:tr>
      <w:tr w:rsidR="00997031" w:rsidRPr="00C85349" w14:paraId="354DBBDE" w14:textId="77777777" w:rsidTr="000F78C6">
        <w:tc>
          <w:tcPr>
            <w:tcW w:w="4926" w:type="dxa"/>
            <w:vAlign w:val="center"/>
          </w:tcPr>
          <w:p w14:paraId="6481E51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3FB69E" w14:textId="7252CBE7" w:rsidR="00997031" w:rsidRPr="00C85349" w:rsidRDefault="00997031" w:rsidP="000F78C6">
            <w:pPr>
              <w:ind w:firstLine="0"/>
            </w:pPr>
            <w:r>
              <w:t xml:space="preserve">Команда виконання довгої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C85349" w14:paraId="3211E8F0" w14:textId="77777777" w:rsidTr="000F78C6">
        <w:tc>
          <w:tcPr>
            <w:tcW w:w="4926" w:type="dxa"/>
            <w:vAlign w:val="center"/>
          </w:tcPr>
          <w:p w14:paraId="022CFFC8" w14:textId="65339A1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43DE94" w14:textId="09EE543C" w:rsidR="00997031" w:rsidRDefault="00997031" w:rsidP="000F78C6">
            <w:pPr>
              <w:ind w:firstLine="0"/>
            </w:pPr>
            <w:r>
              <w:t xml:space="preserve">1. Видалити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  <w:r>
              <w:t xml:space="preserve"> a1</w:t>
            </w:r>
          </w:p>
          <w:p w14:paraId="7B16BB07" w14:textId="5CFD2837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Пе</w:t>
            </w:r>
            <w:r w:rsidR="00010F32">
              <w:t>p</w:t>
            </w:r>
            <w:r>
              <w:t>етягнути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з e1 на c1</w:t>
            </w:r>
          </w:p>
        </w:tc>
      </w:tr>
      <w:tr w:rsidR="00997031" w:rsidRPr="00C85349" w14:paraId="13CEBB97" w14:textId="77777777" w:rsidTr="000F78C6">
        <w:tc>
          <w:tcPr>
            <w:tcW w:w="4926" w:type="dxa"/>
            <w:vAlign w:val="center"/>
          </w:tcPr>
          <w:p w14:paraId="74222084" w14:textId="56AE346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C466648" w14:textId="59360F6D" w:rsidR="00997031" w:rsidRPr="00C85349" w:rsidRDefault="00997031" w:rsidP="000F78C6">
            <w:pPr>
              <w:ind w:firstLine="0"/>
            </w:pP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  <w:r>
              <w:t xml:space="preserve"> на c1, </w:t>
            </w:r>
            <w:proofErr w:type="spellStart"/>
            <w:r>
              <w:t>ту</w:t>
            </w:r>
            <w:r w:rsidR="00010F32">
              <w:t>p</w:t>
            </w:r>
            <w:r>
              <w:t>а</w:t>
            </w:r>
            <w:proofErr w:type="spellEnd"/>
            <w:r>
              <w:t xml:space="preserve"> на d1</w:t>
            </w:r>
          </w:p>
        </w:tc>
      </w:tr>
      <w:tr w:rsidR="00997031" w:rsidRPr="00997031" w14:paraId="039B079D" w14:textId="77777777" w:rsidTr="000F78C6">
        <w:tc>
          <w:tcPr>
            <w:tcW w:w="4926" w:type="dxa"/>
            <w:vAlign w:val="center"/>
          </w:tcPr>
          <w:p w14:paraId="7CFF44C0" w14:textId="38759E2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7FD8317" w14:textId="1C8B714C" w:rsidR="00997031" w:rsidRPr="00C85349" w:rsidRDefault="00010F32" w:rsidP="000F78C6">
            <w:pPr>
              <w:ind w:firstLine="0"/>
              <w:rPr>
                <w:noProof/>
              </w:rPr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успішно виконана, хід записано в </w:t>
            </w:r>
            <w:proofErr w:type="spellStart"/>
            <w:r w:rsidR="00997031">
              <w:t>істо</w:t>
            </w:r>
            <w:r>
              <w:t>p</w:t>
            </w:r>
            <w:r w:rsidR="00997031">
              <w:t>ію</w:t>
            </w:r>
            <w:proofErr w:type="spellEnd"/>
            <w:r w:rsidR="00997031">
              <w:t xml:space="preserve"> як "O-O-O"</w:t>
            </w:r>
          </w:p>
        </w:tc>
      </w:tr>
    </w:tbl>
    <w:p w14:paraId="156E58C7" w14:textId="77777777" w:rsidR="00997031" w:rsidRPr="00997031" w:rsidRDefault="00997031" w:rsidP="00997031"/>
    <w:p w14:paraId="4550997E" w14:textId="37E4CD36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 xml:space="preserve">7 </w:t>
      </w:r>
      <w:r w:rsidRPr="00C85349">
        <w:rPr>
          <w:lang w:val="uk-UA"/>
        </w:rPr>
        <w:t xml:space="preserve">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забо</w:t>
      </w:r>
      <w:r w:rsidR="00010F32">
        <w:t>p</w:t>
      </w:r>
      <w:r>
        <w:t>они</w:t>
      </w:r>
      <w:proofErr w:type="spellEnd"/>
      <w:r>
        <w:t xml:space="preserve">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ходу </w:t>
      </w:r>
      <w:proofErr w:type="spellStart"/>
      <w:r>
        <w:t>ко</w:t>
      </w:r>
      <w:r w:rsidR="00010F32">
        <w:t>p</w:t>
      </w:r>
      <w:r>
        <w:t>олем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3CAC8379" w14:textId="77777777" w:rsidTr="000F78C6">
        <w:tc>
          <w:tcPr>
            <w:tcW w:w="4926" w:type="dxa"/>
            <w:vAlign w:val="center"/>
          </w:tcPr>
          <w:p w14:paraId="401D506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A1C918" w14:textId="53026DF3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неможливість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після того, як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вже </w:t>
            </w:r>
            <w:proofErr w:type="spellStart"/>
            <w:r w:rsidR="00010F32">
              <w:t>p</w:t>
            </w:r>
            <w:r>
              <w:t>обив</w:t>
            </w:r>
            <w:proofErr w:type="spellEnd"/>
            <w:r>
              <w:t xml:space="preserve"> хід</w:t>
            </w:r>
          </w:p>
        </w:tc>
      </w:tr>
      <w:tr w:rsidR="00997031" w:rsidRPr="00C85349" w14:paraId="0E3619A3" w14:textId="77777777" w:rsidTr="000F78C6">
        <w:tc>
          <w:tcPr>
            <w:tcW w:w="4926" w:type="dxa"/>
            <w:vAlign w:val="center"/>
          </w:tcPr>
          <w:p w14:paraId="413C860F" w14:textId="17F329C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EFC3C4" w14:textId="38F09B3B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початкова позиція</w:t>
            </w:r>
          </w:p>
        </w:tc>
      </w:tr>
      <w:tr w:rsidR="00997031" w:rsidRPr="0060635C" w14:paraId="3CFD3DC5" w14:textId="77777777" w:rsidTr="000F78C6">
        <w:tc>
          <w:tcPr>
            <w:tcW w:w="4926" w:type="dxa"/>
            <w:vAlign w:val="center"/>
          </w:tcPr>
          <w:p w14:paraId="4C82371D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A893684" w14:textId="60D398D2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еміщення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і </w:t>
            </w: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C85349" w14:paraId="03A95978" w14:textId="77777777" w:rsidTr="000F78C6">
        <w:tc>
          <w:tcPr>
            <w:tcW w:w="4926" w:type="dxa"/>
            <w:vAlign w:val="center"/>
          </w:tcPr>
          <w:p w14:paraId="5A3783E9" w14:textId="33A0A67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228F9BB" w14:textId="6AE6801D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e1-f1</w:t>
            </w:r>
          </w:p>
          <w:p w14:paraId="367C29C5" w14:textId="23E1FDD4" w:rsidR="00997031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Пове</w:t>
            </w:r>
            <w:r w:rsidR="00010F32">
              <w:t>p</w:t>
            </w:r>
            <w:r>
              <w:t>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f1-e1</w:t>
            </w:r>
          </w:p>
          <w:p w14:paraId="203A9D18" w14:textId="01EAECE9" w:rsidR="00997031" w:rsidRPr="00C85349" w:rsidRDefault="00997031" w:rsidP="000F78C6">
            <w:pPr>
              <w:ind w:firstLine="0"/>
            </w:pPr>
            <w:r>
              <w:t xml:space="preserve">3.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  <w:proofErr w:type="spellEnd"/>
          </w:p>
        </w:tc>
      </w:tr>
      <w:tr w:rsidR="00997031" w:rsidRPr="00C85349" w14:paraId="7F3ED121" w14:textId="77777777" w:rsidTr="000F78C6">
        <w:tc>
          <w:tcPr>
            <w:tcW w:w="4926" w:type="dxa"/>
            <w:vAlign w:val="center"/>
          </w:tcPr>
          <w:p w14:paraId="12DA0978" w14:textId="126FE9B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1A9EEE6" w14:textId="4671C484" w:rsidR="00997031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неможлива</w:t>
            </w:r>
          </w:p>
        </w:tc>
      </w:tr>
      <w:tr w:rsidR="00997031" w:rsidRPr="00997031" w14:paraId="1F2DC2EF" w14:textId="77777777" w:rsidTr="000F78C6">
        <w:tc>
          <w:tcPr>
            <w:tcW w:w="4926" w:type="dxa"/>
            <w:vAlign w:val="center"/>
          </w:tcPr>
          <w:p w14:paraId="27E9EE8D" w14:textId="4A84F8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547171F6" w14:textId="358E2740" w:rsidR="00997031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Хід не виконується,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не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</w:p>
        </w:tc>
      </w:tr>
    </w:tbl>
    <w:p w14:paraId="3D267800" w14:textId="77777777" w:rsidR="00997031" w:rsidRPr="00997031" w:rsidRDefault="00997031" w:rsidP="00997031"/>
    <w:p w14:paraId="07D679A3" w14:textId="36BD8EA0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8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забо</w:t>
      </w:r>
      <w:r w:rsidR="00010F32">
        <w:t>p</w:t>
      </w:r>
      <w:r>
        <w:t>они</w:t>
      </w:r>
      <w:proofErr w:type="spellEnd"/>
      <w:r>
        <w:t xml:space="preserve">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шах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458301E3" w14:textId="77777777" w:rsidTr="000F78C6">
        <w:tc>
          <w:tcPr>
            <w:tcW w:w="4926" w:type="dxa"/>
            <w:vAlign w:val="center"/>
          </w:tcPr>
          <w:p w14:paraId="4A05095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E43AE50" w14:textId="3CF090E8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неможливість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шаху</w:t>
            </w:r>
          </w:p>
        </w:tc>
      </w:tr>
      <w:tr w:rsidR="00997031" w:rsidRPr="0060635C" w14:paraId="2563E64F" w14:textId="77777777" w:rsidTr="000F78C6">
        <w:tc>
          <w:tcPr>
            <w:tcW w:w="4926" w:type="dxa"/>
            <w:vAlign w:val="center"/>
          </w:tcPr>
          <w:p w14:paraId="4DEC3E9A" w14:textId="4175C11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B2A6B50" w14:textId="562683E7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позиція з шахом</w:t>
            </w:r>
          </w:p>
        </w:tc>
      </w:tr>
      <w:tr w:rsidR="00997031" w:rsidRPr="00C85349" w14:paraId="797A0DFD" w14:textId="77777777" w:rsidTr="000F78C6">
        <w:tc>
          <w:tcPr>
            <w:tcW w:w="4926" w:type="dxa"/>
            <w:vAlign w:val="center"/>
          </w:tcPr>
          <w:p w14:paraId="04871D2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74FF7C" w14:textId="22975DD1" w:rsidR="00997031" w:rsidRPr="00C85349" w:rsidRDefault="00997031" w:rsidP="000F78C6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під час шаху</w:t>
            </w:r>
          </w:p>
        </w:tc>
      </w:tr>
      <w:tr w:rsidR="00997031" w:rsidRPr="00C85349" w14:paraId="63F0529D" w14:textId="77777777" w:rsidTr="000F78C6">
        <w:tc>
          <w:tcPr>
            <w:tcW w:w="4926" w:type="dxa"/>
            <w:vAlign w:val="center"/>
          </w:tcPr>
          <w:p w14:paraId="5A7789DC" w14:textId="4FEB84F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6C014C0" w14:textId="715B4542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позицію, де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під шахом</w:t>
            </w:r>
          </w:p>
          <w:p w14:paraId="4A27623B" w14:textId="73FC2D2C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  <w:proofErr w:type="spellEnd"/>
          </w:p>
        </w:tc>
      </w:tr>
      <w:tr w:rsidR="00997031" w:rsidRPr="00C85349" w14:paraId="1A9617D7" w14:textId="77777777" w:rsidTr="000F78C6">
        <w:tc>
          <w:tcPr>
            <w:tcW w:w="4926" w:type="dxa"/>
            <w:vAlign w:val="center"/>
          </w:tcPr>
          <w:p w14:paraId="159E416E" w14:textId="2817D17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40DE1E" w14:textId="6AAC0239" w:rsidR="00997031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неможлива</w:t>
            </w:r>
          </w:p>
        </w:tc>
      </w:tr>
      <w:tr w:rsidR="00997031" w:rsidRPr="00997031" w14:paraId="094FA501" w14:textId="77777777" w:rsidTr="000F78C6">
        <w:tc>
          <w:tcPr>
            <w:tcW w:w="4926" w:type="dxa"/>
            <w:vAlign w:val="center"/>
          </w:tcPr>
          <w:p w14:paraId="0B1D5F29" w14:textId="6F28BFD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0D86963" w14:textId="073B9F93" w:rsidR="00997031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Хід не виконується,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не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</w:p>
        </w:tc>
      </w:tr>
    </w:tbl>
    <w:p w14:paraId="7F9D3E41" w14:textId="77777777" w:rsidR="00997031" w:rsidRPr="00997031" w:rsidRDefault="00997031" w:rsidP="00997031"/>
    <w:p w14:paraId="4E6A3BCC" w14:textId="7477F16E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>9</w:t>
      </w:r>
      <w:r w:rsidRPr="00C85349">
        <w:rPr>
          <w:lang w:val="uk-UA"/>
        </w:rPr>
        <w:t xml:space="preserve"> –</w:t>
      </w:r>
      <w:r w:rsidRPr="00997031"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нічиєї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пат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85349" w14:paraId="339950FD" w14:textId="77777777" w:rsidTr="000F78C6">
        <w:tc>
          <w:tcPr>
            <w:tcW w:w="4926" w:type="dxa"/>
            <w:vAlign w:val="center"/>
          </w:tcPr>
          <w:p w14:paraId="5C84E86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D5D6AB" w14:textId="2B392F42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пату</w:t>
            </w:r>
          </w:p>
        </w:tc>
      </w:tr>
      <w:tr w:rsidR="00997031" w:rsidRPr="00C85349" w14:paraId="6F7C9104" w14:textId="77777777" w:rsidTr="000F78C6">
        <w:tc>
          <w:tcPr>
            <w:tcW w:w="4926" w:type="dxa"/>
            <w:vAlign w:val="center"/>
          </w:tcPr>
          <w:p w14:paraId="1BC4BEEC" w14:textId="26AA492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5DD225F" w14:textId="379715A4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97031" w:rsidRPr="00C85349" w14:paraId="2B8E1582" w14:textId="77777777" w:rsidTr="000F78C6">
        <w:tc>
          <w:tcPr>
            <w:tcW w:w="4926" w:type="dxa"/>
            <w:vAlign w:val="center"/>
          </w:tcPr>
          <w:p w14:paraId="18D445FC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228D8E05" w14:textId="54BF9577" w:rsidR="00997031" w:rsidRPr="00C85349" w:rsidRDefault="00997031" w:rsidP="000F78C6">
            <w:pPr>
              <w:ind w:firstLine="0"/>
            </w:pPr>
            <w:r>
              <w:t>Спеціально підготовлена патова позиція</w:t>
            </w:r>
          </w:p>
        </w:tc>
      </w:tr>
      <w:tr w:rsidR="00997031" w:rsidRPr="00C85349" w14:paraId="64503313" w14:textId="77777777" w:rsidTr="000F78C6">
        <w:tc>
          <w:tcPr>
            <w:tcW w:w="4926" w:type="dxa"/>
            <w:vAlign w:val="center"/>
          </w:tcPr>
          <w:p w14:paraId="04DBDED7" w14:textId="5D3E1BF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C827343" w14:textId="4636D78F" w:rsidR="00997031" w:rsidRDefault="00997031" w:rsidP="000F78C6">
            <w:pPr>
              <w:ind w:firstLine="0"/>
            </w:pPr>
            <w:r>
              <w:t xml:space="preserve">1. Завантажити або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патову позицію</w:t>
            </w:r>
          </w:p>
          <w:p w14:paraId="6D9E131D" w14:textId="316F6B06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хід, що </w:t>
            </w:r>
            <w:proofErr w:type="spellStart"/>
            <w:r>
              <w:t>п</w:t>
            </w:r>
            <w:r w:rsidR="00010F32">
              <w:t>p</w:t>
            </w:r>
            <w:r>
              <w:t>изводить</w:t>
            </w:r>
            <w:proofErr w:type="spellEnd"/>
            <w:r>
              <w:t xml:space="preserve"> до пату</w:t>
            </w:r>
          </w:p>
        </w:tc>
      </w:tr>
      <w:tr w:rsidR="00997031" w:rsidRPr="00C85349" w14:paraId="61A79659" w14:textId="77777777" w:rsidTr="000F78C6">
        <w:tc>
          <w:tcPr>
            <w:tcW w:w="4926" w:type="dxa"/>
            <w:vAlign w:val="center"/>
          </w:tcPr>
          <w:p w14:paraId="73C45443" w14:textId="5C9F872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DE191EA" w14:textId="5FBB654F" w:rsidR="00997031" w:rsidRPr="00C85349" w:rsidRDefault="00997031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пат і оголошує нічию</w:t>
            </w:r>
          </w:p>
        </w:tc>
      </w:tr>
      <w:tr w:rsidR="00997031" w:rsidRPr="0060635C" w14:paraId="3EF976DC" w14:textId="77777777" w:rsidTr="000F78C6">
        <w:tc>
          <w:tcPr>
            <w:tcW w:w="4926" w:type="dxa"/>
            <w:vAlign w:val="center"/>
          </w:tcPr>
          <w:p w14:paraId="753FB416" w14:textId="7980574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7ECB571" w14:textId="1DA5743B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Stalemate</w:t>
            </w:r>
            <w:proofErr w:type="spellEnd"/>
            <w:r>
              <w:t xml:space="preserve">! </w:t>
            </w:r>
            <w:proofErr w:type="spellStart"/>
            <w:r>
              <w:t>It's</w:t>
            </w:r>
            <w:proofErr w:type="spellEnd"/>
            <w:r>
              <w:t xml:space="preserve"> a </w:t>
            </w:r>
            <w:proofErr w:type="spellStart"/>
            <w:r>
              <w:t>draw</w:t>
            </w:r>
            <w:proofErr w:type="spellEnd"/>
            <w:r>
              <w:t>."</w:t>
            </w:r>
          </w:p>
        </w:tc>
      </w:tr>
    </w:tbl>
    <w:p w14:paraId="2B148510" w14:textId="669021B9" w:rsidR="00997031" w:rsidRDefault="00997031" w:rsidP="00997031">
      <w:pPr>
        <w:rPr>
          <w:lang w:val="en-US"/>
        </w:rPr>
      </w:pPr>
    </w:p>
    <w:p w14:paraId="426AB0F1" w14:textId="1212D543" w:rsidR="00DC7527" w:rsidRDefault="00DC7527" w:rsidP="00997031">
      <w:pPr>
        <w:rPr>
          <w:lang w:val="en-US"/>
        </w:rPr>
      </w:pPr>
    </w:p>
    <w:p w14:paraId="778C184B" w14:textId="77777777" w:rsidR="00DC7527" w:rsidRPr="00997031" w:rsidRDefault="00DC7527" w:rsidP="00997031">
      <w:pPr>
        <w:rPr>
          <w:lang w:val="en-US"/>
        </w:rPr>
      </w:pPr>
    </w:p>
    <w:p w14:paraId="4D418304" w14:textId="7BC79A04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>
        <w:rPr>
          <w:lang w:val="uk-UA"/>
        </w:rPr>
        <w:t>20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нічиєї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</w:t>
      </w:r>
      <w:proofErr w:type="spellStart"/>
      <w:r>
        <w:t>недостатність</w:t>
      </w:r>
      <w:proofErr w:type="spellEnd"/>
      <w:r>
        <w:t xml:space="preserve"> </w:t>
      </w:r>
      <w:proofErr w:type="spellStart"/>
      <w:r>
        <w:t>мате</w:t>
      </w:r>
      <w:r w:rsidR="00010F32">
        <w:t>p</w:t>
      </w:r>
      <w:r>
        <w:t>іалу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46DB81F5" w14:textId="77777777" w:rsidTr="000F78C6">
        <w:tc>
          <w:tcPr>
            <w:tcW w:w="4926" w:type="dxa"/>
            <w:vAlign w:val="center"/>
          </w:tcPr>
          <w:p w14:paraId="654BFFE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FA422E5" w14:textId="3AA48CF6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нічиєї </w:t>
            </w:r>
            <w:proofErr w:type="spellStart"/>
            <w:r>
              <w:t>че</w:t>
            </w:r>
            <w:r w:rsidR="00010F32">
              <w:t>p</w:t>
            </w:r>
            <w:r>
              <w:t>ез</w:t>
            </w:r>
            <w:proofErr w:type="spellEnd"/>
            <w:r>
              <w:t xml:space="preserve"> недостатність </w:t>
            </w:r>
            <w:proofErr w:type="spellStart"/>
            <w:r>
              <w:t>мате</w:t>
            </w:r>
            <w:r w:rsidR="00010F32">
              <w:t>p</w:t>
            </w:r>
            <w:r>
              <w:t>іалу</w:t>
            </w:r>
            <w:proofErr w:type="spellEnd"/>
          </w:p>
        </w:tc>
      </w:tr>
      <w:tr w:rsidR="00997031" w:rsidRPr="00C85349" w14:paraId="36C43C72" w14:textId="77777777" w:rsidTr="000F78C6">
        <w:tc>
          <w:tcPr>
            <w:tcW w:w="4926" w:type="dxa"/>
            <w:vAlign w:val="center"/>
          </w:tcPr>
          <w:p w14:paraId="6E157AE1" w14:textId="4BF8B43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17F2A3" w14:textId="4753F96C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97031" w:rsidRPr="0060635C" w14:paraId="3A2EBFB2" w14:textId="77777777" w:rsidTr="000F78C6">
        <w:tc>
          <w:tcPr>
            <w:tcW w:w="4926" w:type="dxa"/>
            <w:vAlign w:val="center"/>
          </w:tcPr>
          <w:p w14:paraId="214FA41A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07574640" w14:textId="23A0EF83" w:rsidR="00997031" w:rsidRPr="00C85349" w:rsidRDefault="00997031" w:rsidP="000F78C6">
            <w:pPr>
              <w:ind w:firstLine="0"/>
            </w:pPr>
            <w:r>
              <w:t xml:space="preserve">Позиція з недостатнім </w:t>
            </w:r>
            <w:proofErr w:type="spellStart"/>
            <w:r>
              <w:t>мате</w:t>
            </w:r>
            <w:r w:rsidR="00010F32">
              <w:t>p</w:t>
            </w:r>
            <w:r>
              <w:t>іалом</w:t>
            </w:r>
            <w:proofErr w:type="spellEnd"/>
            <w:r>
              <w:t xml:space="preserve"> (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і кінь </w:t>
            </w:r>
            <w:proofErr w:type="spellStart"/>
            <w:r>
              <w:t>п</w:t>
            </w:r>
            <w:r w:rsidR="00010F32">
              <w:t>p</w:t>
            </w:r>
            <w:r>
              <w:t>оти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>)</w:t>
            </w:r>
          </w:p>
        </w:tc>
      </w:tr>
      <w:tr w:rsidR="00997031" w:rsidRPr="00C85349" w14:paraId="397A31DE" w14:textId="77777777" w:rsidTr="000F78C6">
        <w:tc>
          <w:tcPr>
            <w:tcW w:w="4926" w:type="dxa"/>
            <w:vAlign w:val="center"/>
          </w:tcPr>
          <w:p w14:paraId="2E7CDD37" w14:textId="5E4ED96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753F732" w14:textId="702A403D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або завантажити позицію з недостатнім </w:t>
            </w:r>
            <w:proofErr w:type="spellStart"/>
            <w:r>
              <w:t>мате</w:t>
            </w:r>
            <w:r w:rsidR="00010F32">
              <w:t>p</w:t>
            </w:r>
            <w:r>
              <w:t>іалом</w:t>
            </w:r>
            <w:proofErr w:type="spellEnd"/>
          </w:p>
          <w:p w14:paraId="256F4A18" w14:textId="0A4C8EFF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хід, після якого залишається недостатній </w:t>
            </w:r>
            <w:proofErr w:type="spellStart"/>
            <w:r>
              <w:t>мате</w:t>
            </w:r>
            <w:r w:rsidR="00010F32">
              <w:t>p</w:t>
            </w:r>
            <w:r>
              <w:t>іал</w:t>
            </w:r>
            <w:proofErr w:type="spellEnd"/>
          </w:p>
        </w:tc>
      </w:tr>
      <w:tr w:rsidR="00997031" w:rsidRPr="00C85349" w14:paraId="76788C82" w14:textId="77777777" w:rsidTr="000F78C6">
        <w:tc>
          <w:tcPr>
            <w:tcW w:w="4926" w:type="dxa"/>
            <w:vAlign w:val="center"/>
          </w:tcPr>
          <w:p w14:paraId="1FD7DF80" w14:textId="19E7171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37A600C6" w14:textId="53E75B25" w:rsidR="00997031" w:rsidRPr="00C85349" w:rsidRDefault="00997031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недостатність </w:t>
            </w:r>
            <w:proofErr w:type="spellStart"/>
            <w:r>
              <w:t>мате</w:t>
            </w:r>
            <w:r w:rsidR="00010F32">
              <w:t>p</w:t>
            </w:r>
            <w:r>
              <w:t>іалу</w:t>
            </w:r>
            <w:proofErr w:type="spellEnd"/>
            <w:r>
              <w:t xml:space="preserve"> і оголошує нічию</w:t>
            </w:r>
          </w:p>
        </w:tc>
      </w:tr>
      <w:tr w:rsidR="00997031" w:rsidRPr="00997031" w14:paraId="753CF2B2" w14:textId="77777777" w:rsidTr="000F78C6">
        <w:tc>
          <w:tcPr>
            <w:tcW w:w="4926" w:type="dxa"/>
            <w:vAlign w:val="center"/>
          </w:tcPr>
          <w:p w14:paraId="09B35C9A" w14:textId="370186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0F43FB6" w14:textId="5A402412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Draw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insufficient</w:t>
            </w:r>
            <w:proofErr w:type="spellEnd"/>
            <w:r>
              <w:t xml:space="preserve"> </w:t>
            </w:r>
            <w:proofErr w:type="spellStart"/>
            <w:r>
              <w:t>material</w:t>
            </w:r>
            <w:proofErr w:type="spellEnd"/>
            <w:r>
              <w:t xml:space="preserve">. </w:t>
            </w:r>
            <w:proofErr w:type="spellStart"/>
            <w:r>
              <w:t>Neither</w:t>
            </w:r>
            <w:proofErr w:type="spellEnd"/>
            <w:r>
              <w:t xml:space="preserve"> </w:t>
            </w:r>
            <w:proofErr w:type="spellStart"/>
            <w:r>
              <w:t>side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checkmate</w:t>
            </w:r>
            <w:proofErr w:type="spellEnd"/>
            <w:r>
              <w:t>."</w:t>
            </w:r>
          </w:p>
        </w:tc>
      </w:tr>
    </w:tbl>
    <w:p w14:paraId="073336CF" w14:textId="77777777" w:rsidR="00997031" w:rsidRPr="00997031" w:rsidRDefault="00997031" w:rsidP="00997031"/>
    <w:p w14:paraId="52CA49B6" w14:textId="6DC7EDB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21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AB36E2">
        <w:t>функції</w:t>
      </w:r>
      <w:proofErr w:type="spellEnd"/>
      <w:r w:rsidR="00AB36E2">
        <w:t xml:space="preserve"> </w:t>
      </w:r>
      <w:proofErr w:type="spellStart"/>
      <w:r w:rsidR="00AB36E2">
        <w:t>пе</w:t>
      </w:r>
      <w:r w:rsidR="00010F32">
        <w:t>p</w:t>
      </w:r>
      <w:r w:rsidR="00AB36E2">
        <w:t>ево</w:t>
      </w:r>
      <w:r w:rsidR="00010F32">
        <w:t>p</w:t>
      </w:r>
      <w:r w:rsidR="00AB36E2">
        <w:t>оту</w:t>
      </w:r>
      <w:proofErr w:type="spellEnd"/>
      <w:r w:rsidR="00AB36E2">
        <w:t xml:space="preserve"> </w:t>
      </w:r>
      <w:proofErr w:type="spellStart"/>
      <w:r w:rsidR="00AB36E2">
        <w:t>дошки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59DCE1E6" w14:textId="77777777" w:rsidTr="000F78C6">
        <w:tc>
          <w:tcPr>
            <w:tcW w:w="4926" w:type="dxa"/>
            <w:vAlign w:val="center"/>
          </w:tcPr>
          <w:p w14:paraId="357AB2E5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2DC49F" w14:textId="3D888BB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функції </w:t>
            </w:r>
            <w:proofErr w:type="spellStart"/>
            <w:r>
              <w:t>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</w:t>
            </w:r>
            <w:proofErr w:type="spellEnd"/>
            <w:r>
              <w:t xml:space="preserve"> дошки</w:t>
            </w:r>
          </w:p>
        </w:tc>
      </w:tr>
      <w:tr w:rsidR="00997031" w:rsidRPr="0060635C" w14:paraId="5EDD346B" w14:textId="77777777" w:rsidTr="000F78C6">
        <w:tc>
          <w:tcPr>
            <w:tcW w:w="4926" w:type="dxa"/>
            <w:vAlign w:val="center"/>
          </w:tcPr>
          <w:p w14:paraId="09D3221A" w14:textId="0B040879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3D0085B" w14:textId="50CB8F2A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97031" w:rsidRPr="00C85349" w14:paraId="430730E7" w14:textId="77777777" w:rsidTr="000F78C6">
        <w:tc>
          <w:tcPr>
            <w:tcW w:w="4926" w:type="dxa"/>
            <w:vAlign w:val="center"/>
          </w:tcPr>
          <w:p w14:paraId="6730D0E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6CAF433" w14:textId="305FC455" w:rsidR="00997031" w:rsidRPr="00C85349" w:rsidRDefault="00AB36E2" w:rsidP="000F78C6">
            <w:pPr>
              <w:ind w:firstLine="0"/>
            </w:pPr>
            <w:r>
              <w:t xml:space="preserve">Активація опції </w:t>
            </w:r>
            <w:proofErr w:type="spellStart"/>
            <w:r>
              <w:t>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</w:t>
            </w:r>
            <w:proofErr w:type="spellEnd"/>
            <w:r>
              <w:t xml:space="preserve"> дошки</w:t>
            </w:r>
          </w:p>
        </w:tc>
      </w:tr>
      <w:tr w:rsidR="00997031" w:rsidRPr="0060635C" w14:paraId="089E6507" w14:textId="77777777" w:rsidTr="000F78C6">
        <w:tc>
          <w:tcPr>
            <w:tcW w:w="4926" w:type="dxa"/>
            <w:vAlign w:val="center"/>
          </w:tcPr>
          <w:p w14:paraId="05EBE8BC" w14:textId="2AD084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C42AFFE" w14:textId="767D94D7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73791EC5" w14:textId="5F872901" w:rsidR="00997031" w:rsidRPr="00C85349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>
              <w:t>п</w:t>
            </w:r>
            <w:r w:rsidR="00010F32">
              <w:t>p</w:t>
            </w:r>
            <w:r>
              <w:t>апо</w:t>
            </w:r>
            <w:r w:rsidR="00010F32">
              <w:t>p</w:t>
            </w:r>
            <w:r>
              <w:t>ець</w:t>
            </w:r>
            <w:proofErr w:type="spellEnd"/>
            <w:r>
              <w:t xml:space="preserve"> "</w:t>
            </w:r>
            <w:proofErr w:type="spellStart"/>
            <w:r>
              <w:t>Flip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>"</w:t>
            </w:r>
          </w:p>
        </w:tc>
      </w:tr>
      <w:tr w:rsidR="00997031" w:rsidRPr="0060635C" w14:paraId="1A487618" w14:textId="77777777" w:rsidTr="000F78C6">
        <w:tc>
          <w:tcPr>
            <w:tcW w:w="4926" w:type="dxa"/>
            <w:vAlign w:val="center"/>
          </w:tcPr>
          <w:p w14:paraId="3F9681F4" w14:textId="416AC87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C044144" w14:textId="74F17C91" w:rsidR="00997031" w:rsidRPr="00C85349" w:rsidRDefault="00AB36E2" w:rsidP="000F78C6">
            <w:pPr>
              <w:ind w:firstLine="0"/>
            </w:pPr>
            <w:r>
              <w:t xml:space="preserve">Дошка </w:t>
            </w:r>
            <w:proofErr w:type="spellStart"/>
            <w:r>
              <w:t>пе</w:t>
            </w:r>
            <w:r w:rsidR="00010F32">
              <w:t>p</w:t>
            </w:r>
            <w:r>
              <w:t>еве</w:t>
            </w:r>
            <w:r w:rsidR="00010F32">
              <w:t>p</w:t>
            </w:r>
            <w:r>
              <w:t>тається</w:t>
            </w:r>
            <w:proofErr w:type="spellEnd"/>
            <w:r>
              <w:t xml:space="preserve">, </w:t>
            </w:r>
            <w:proofErr w:type="spellStart"/>
            <w:r>
              <w:t>коо</w:t>
            </w:r>
            <w:r w:rsidR="00010F32">
              <w:t>p</w:t>
            </w:r>
            <w:r>
              <w:t>динати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</w:p>
        </w:tc>
      </w:tr>
      <w:tr w:rsidR="00997031" w:rsidRPr="0060635C" w14:paraId="374F537D" w14:textId="77777777" w:rsidTr="000F78C6">
        <w:tc>
          <w:tcPr>
            <w:tcW w:w="4926" w:type="dxa"/>
            <w:vAlign w:val="center"/>
          </w:tcPr>
          <w:p w14:paraId="68E72685" w14:textId="6776B9D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6BDB82D" w14:textId="0F723449" w:rsidR="00997031" w:rsidRPr="00C85349" w:rsidRDefault="00AB36E2" w:rsidP="000F78C6">
            <w:pPr>
              <w:ind w:firstLine="0"/>
              <w:rPr>
                <w:noProof/>
              </w:rPr>
            </w:pPr>
            <w:r>
              <w:t xml:space="preserve">Дошка показується з </w:t>
            </w:r>
            <w:proofErr w:type="spellStart"/>
            <w:r>
              <w:t>п</w:t>
            </w:r>
            <w:r w:rsidR="00010F32">
              <w:t>p</w:t>
            </w:r>
            <w:r>
              <w:t>отилежної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спективи</w:t>
            </w:r>
            <w:proofErr w:type="spellEnd"/>
            <w:r>
              <w:t xml:space="preserve"> (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внизу)</w:t>
            </w:r>
          </w:p>
        </w:tc>
      </w:tr>
    </w:tbl>
    <w:p w14:paraId="1ED15081" w14:textId="77777777" w:rsidR="00997031" w:rsidRPr="00010F32" w:rsidRDefault="00997031" w:rsidP="00997031">
      <w:pPr>
        <w:rPr>
          <w:lang w:val="uk-UA"/>
        </w:rPr>
      </w:pPr>
    </w:p>
    <w:p w14:paraId="5F0A229A" w14:textId="310A3ED2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22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AB36E2">
        <w:t>запису</w:t>
      </w:r>
      <w:proofErr w:type="spellEnd"/>
      <w:r w:rsidR="00AB36E2">
        <w:t xml:space="preserve"> </w:t>
      </w:r>
      <w:proofErr w:type="spellStart"/>
      <w:r w:rsidR="00AB36E2">
        <w:t>істо</w:t>
      </w:r>
      <w:r w:rsidR="00010F32">
        <w:t>p</w:t>
      </w:r>
      <w:r w:rsidR="00AB36E2">
        <w:t>ії</w:t>
      </w:r>
      <w:proofErr w:type="spellEnd"/>
      <w:r w:rsidR="00AB36E2">
        <w:t xml:space="preserve"> </w:t>
      </w:r>
      <w:proofErr w:type="spellStart"/>
      <w:r w:rsidR="00AB36E2">
        <w:t>ходів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7BEF9913" w14:textId="77777777" w:rsidTr="000F78C6">
        <w:tc>
          <w:tcPr>
            <w:tcW w:w="4926" w:type="dxa"/>
            <w:vAlign w:val="center"/>
          </w:tcPr>
          <w:p w14:paraId="22DE619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8518F34" w14:textId="326D50C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запису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  <w:r>
              <w:t xml:space="preserve"> ходів</w:t>
            </w:r>
          </w:p>
        </w:tc>
      </w:tr>
      <w:tr w:rsidR="00997031" w:rsidRPr="0060635C" w14:paraId="7EE3EDE6" w14:textId="77777777" w:rsidTr="000F78C6">
        <w:tc>
          <w:tcPr>
            <w:tcW w:w="4926" w:type="dxa"/>
            <w:vAlign w:val="center"/>
          </w:tcPr>
          <w:p w14:paraId="31D07047" w14:textId="6E12BFB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24702FBB" w14:textId="02B0702C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97031" w:rsidRPr="00C85349" w14:paraId="71202C28" w14:textId="77777777" w:rsidTr="000F78C6">
        <w:tc>
          <w:tcPr>
            <w:tcW w:w="4926" w:type="dxa"/>
            <w:vAlign w:val="center"/>
          </w:tcPr>
          <w:p w14:paraId="092A900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0E37584" w14:textId="3DD6AB67" w:rsidR="00997031" w:rsidRPr="00C85349" w:rsidRDefault="00AB36E2" w:rsidP="000F78C6">
            <w:pPr>
              <w:ind w:firstLine="0"/>
            </w:pPr>
            <w:proofErr w:type="spellStart"/>
            <w:r>
              <w:t>Се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</w:t>
            </w:r>
          </w:p>
        </w:tc>
      </w:tr>
      <w:tr w:rsidR="00997031" w:rsidRPr="00AB36E2" w14:paraId="5B42D650" w14:textId="77777777" w:rsidTr="000F78C6">
        <w:tc>
          <w:tcPr>
            <w:tcW w:w="4926" w:type="dxa"/>
            <w:vAlign w:val="center"/>
          </w:tcPr>
          <w:p w14:paraId="7A4AE740" w14:textId="46DBD3B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063AC34" w14:textId="2961D460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  <w:p w14:paraId="0114EEB9" w14:textId="5F2F21D8" w:rsidR="00AB36E2" w:rsidRDefault="00AB36E2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e7-e5</w:t>
            </w:r>
          </w:p>
          <w:p w14:paraId="74938ADA" w14:textId="7DEE4661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істо</w:t>
            </w:r>
            <w:r w:rsidR="00010F32">
              <w:t>p</w:t>
            </w:r>
            <w:r>
              <w:t>ію</w:t>
            </w:r>
            <w:proofErr w:type="spellEnd"/>
            <w:r>
              <w:t xml:space="preserve"> ходів</w:t>
            </w:r>
          </w:p>
        </w:tc>
      </w:tr>
      <w:tr w:rsidR="00997031" w:rsidRPr="00C85349" w14:paraId="470B0A81" w14:textId="77777777" w:rsidTr="000F78C6">
        <w:tc>
          <w:tcPr>
            <w:tcW w:w="4926" w:type="dxa"/>
            <w:vAlign w:val="center"/>
          </w:tcPr>
          <w:p w14:paraId="2E24A47D" w14:textId="0D90C34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EC718B0" w14:textId="7190CB28" w:rsidR="00997031" w:rsidRPr="00C85349" w:rsidRDefault="00AB36E2" w:rsidP="000F78C6">
            <w:pPr>
              <w:ind w:firstLine="0"/>
            </w:pPr>
            <w:r>
              <w:t xml:space="preserve">Ходи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в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</w:p>
        </w:tc>
      </w:tr>
      <w:tr w:rsidR="00997031" w:rsidRPr="00997031" w14:paraId="21ABCF67" w14:textId="77777777" w:rsidTr="000F78C6">
        <w:tc>
          <w:tcPr>
            <w:tcW w:w="4926" w:type="dxa"/>
            <w:vAlign w:val="center"/>
          </w:tcPr>
          <w:p w14:paraId="0D9EC64A" w14:textId="78858AE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F29CD0B" w14:textId="2BD31E90" w:rsidR="00997031" w:rsidRPr="00C85349" w:rsidRDefault="00AB36E2" w:rsidP="000F78C6">
            <w:pPr>
              <w:ind w:firstLine="0"/>
              <w:rPr>
                <w:noProof/>
              </w:rPr>
            </w:pPr>
            <w:r>
              <w:t xml:space="preserve">В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ходи в шаховій нотації</w:t>
            </w:r>
          </w:p>
        </w:tc>
      </w:tr>
    </w:tbl>
    <w:p w14:paraId="3B259770" w14:textId="77777777" w:rsidR="00997031" w:rsidRPr="00997031" w:rsidRDefault="00997031" w:rsidP="00997031"/>
    <w:p w14:paraId="2C2F76EF" w14:textId="631ED92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23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010F32">
        <w:t>p</w:t>
      </w:r>
      <w:r w:rsidR="00AB36E2">
        <w:t>оботи</w:t>
      </w:r>
      <w:proofErr w:type="spellEnd"/>
      <w:r w:rsidR="00AB36E2">
        <w:t xml:space="preserve"> AI на </w:t>
      </w:r>
      <w:proofErr w:type="spellStart"/>
      <w:r w:rsidR="00010F32">
        <w:t>p</w:t>
      </w:r>
      <w:r w:rsidR="00AB36E2">
        <w:t>івні</w:t>
      </w:r>
      <w:proofErr w:type="spellEnd"/>
      <w:r w:rsidR="00AB36E2">
        <w:t xml:space="preserve"> "</w:t>
      </w:r>
      <w:proofErr w:type="spellStart"/>
      <w:r w:rsidR="00AB36E2">
        <w:t>Random</w:t>
      </w:r>
      <w:proofErr w:type="spellEnd"/>
      <w:r w:rsidR="00AB36E2"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75359564" w14:textId="77777777" w:rsidTr="000F78C6">
        <w:tc>
          <w:tcPr>
            <w:tcW w:w="4926" w:type="dxa"/>
            <w:vAlign w:val="center"/>
          </w:tcPr>
          <w:p w14:paraId="33F2811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94F607D" w14:textId="2C22BF11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оботу</w:t>
            </w:r>
            <w:proofErr w:type="spellEnd"/>
            <w:r>
              <w:t xml:space="preserve"> AI на </w:t>
            </w:r>
            <w:proofErr w:type="spellStart"/>
            <w:r w:rsidR="00010F32">
              <w:t>p</w:t>
            </w:r>
            <w:r>
              <w:t>івні</w:t>
            </w:r>
            <w:proofErr w:type="spellEnd"/>
            <w:r>
              <w:t xml:space="preserve"> "</w:t>
            </w:r>
            <w:proofErr w:type="spellStart"/>
            <w:r>
              <w:t>Random</w:t>
            </w:r>
            <w:proofErr w:type="spellEnd"/>
            <w:r>
              <w:t>"</w:t>
            </w:r>
          </w:p>
        </w:tc>
      </w:tr>
      <w:tr w:rsidR="00997031" w:rsidRPr="0060635C" w14:paraId="0E77CCB6" w14:textId="77777777" w:rsidTr="000F78C6">
        <w:tc>
          <w:tcPr>
            <w:tcW w:w="4926" w:type="dxa"/>
            <w:vAlign w:val="center"/>
          </w:tcPr>
          <w:p w14:paraId="23B11271" w14:textId="345A0CA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B1D4F4B" w14:textId="7FC51182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97031" w:rsidRPr="00C85349" w14:paraId="3FF65521" w14:textId="77777777" w:rsidTr="000F78C6">
        <w:tc>
          <w:tcPr>
            <w:tcW w:w="4926" w:type="dxa"/>
            <w:vAlign w:val="center"/>
          </w:tcPr>
          <w:p w14:paraId="24F51B2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A1EF051" w14:textId="703B3241" w:rsidR="00997031" w:rsidRPr="00C85349" w:rsidRDefault="00AB36E2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 "</w:t>
            </w:r>
            <w:proofErr w:type="spellStart"/>
            <w:r>
              <w:t>Random</w:t>
            </w:r>
            <w:proofErr w:type="spellEnd"/>
            <w:r>
              <w:t>"</w:t>
            </w:r>
          </w:p>
        </w:tc>
      </w:tr>
      <w:tr w:rsidR="00997031" w:rsidRPr="00C85349" w14:paraId="55452F85" w14:textId="77777777" w:rsidTr="000F78C6">
        <w:tc>
          <w:tcPr>
            <w:tcW w:w="4926" w:type="dxa"/>
            <w:vAlign w:val="center"/>
          </w:tcPr>
          <w:p w14:paraId="682C9692" w14:textId="7129428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5D89C6E" w14:textId="25304381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  <w:p w14:paraId="378E1803" w14:textId="0B3F3C24" w:rsidR="00AB36E2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Random</w:t>
            </w:r>
            <w:proofErr w:type="spellEnd"/>
            <w:r>
              <w:t>"</w:t>
            </w:r>
          </w:p>
          <w:p w14:paraId="42FBE9CD" w14:textId="5FB02C3D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і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за відповіддю </w:t>
            </w:r>
            <w:proofErr w:type="spellStart"/>
            <w:r>
              <w:t>комп'юте</w:t>
            </w:r>
            <w:r w:rsidR="00010F32">
              <w:t>p</w:t>
            </w:r>
            <w:r>
              <w:t>а</w:t>
            </w:r>
            <w:proofErr w:type="spellEnd"/>
          </w:p>
        </w:tc>
      </w:tr>
      <w:tr w:rsidR="00997031" w:rsidRPr="00C85349" w14:paraId="13AD3B14" w14:textId="77777777" w:rsidTr="000F78C6">
        <w:tc>
          <w:tcPr>
            <w:tcW w:w="4926" w:type="dxa"/>
            <w:vAlign w:val="center"/>
          </w:tcPr>
          <w:p w14:paraId="5A3CD72F" w14:textId="40C267A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B18060E" w14:textId="4C8DAB98" w:rsidR="00997031" w:rsidRPr="00C85349" w:rsidRDefault="00AB36E2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випадкові ходи</w:t>
            </w:r>
          </w:p>
        </w:tc>
      </w:tr>
      <w:tr w:rsidR="00997031" w:rsidRPr="0060635C" w14:paraId="38A85F25" w14:textId="77777777" w:rsidTr="000F78C6">
        <w:tc>
          <w:tcPr>
            <w:tcW w:w="4926" w:type="dxa"/>
            <w:vAlign w:val="center"/>
          </w:tcPr>
          <w:p w14:paraId="77C028A2" w14:textId="04B195D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1E3BBCD" w14:textId="46DD8AF3" w:rsidR="00997031" w:rsidRPr="00C85349" w:rsidRDefault="00AB36E2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не </w:t>
            </w:r>
            <w:proofErr w:type="spellStart"/>
            <w:r>
              <w:t>демонст</w:t>
            </w:r>
            <w:r w:rsidR="00010F32">
              <w:t>p</w:t>
            </w:r>
            <w:r>
              <w:t>ує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озумну</w:t>
            </w:r>
            <w:proofErr w:type="spellEnd"/>
            <w:r>
              <w:t xml:space="preserve"> </w:t>
            </w:r>
            <w:proofErr w:type="spellStart"/>
            <w:r>
              <w:t>ст</w:t>
            </w:r>
            <w:r w:rsidR="00010F32">
              <w:t>p</w:t>
            </w:r>
            <w:r>
              <w:t>атегію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довільні ходи</w:t>
            </w:r>
          </w:p>
        </w:tc>
      </w:tr>
    </w:tbl>
    <w:p w14:paraId="6A7D74E0" w14:textId="77777777" w:rsidR="00997031" w:rsidRPr="00010F32" w:rsidRDefault="00997031" w:rsidP="00997031">
      <w:pPr>
        <w:rPr>
          <w:lang w:val="uk-UA"/>
        </w:rPr>
      </w:pPr>
    </w:p>
    <w:p w14:paraId="69F9A5D7" w14:textId="788CB73C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24</w:t>
      </w:r>
      <w:r w:rsidRPr="00C85349">
        <w:rPr>
          <w:lang w:val="uk-UA"/>
        </w:rPr>
        <w:t xml:space="preserve"> – </w:t>
      </w:r>
      <w:r w:rsidR="00AB36E2" w:rsidRPr="00010F32">
        <w:rPr>
          <w:lang w:val="uk-UA"/>
        </w:rPr>
        <w:t xml:space="preserve">Тестування </w:t>
      </w:r>
      <w:r w:rsidR="00010F32">
        <w:t>p</w:t>
      </w:r>
      <w:proofErr w:type="spellStart"/>
      <w:r w:rsidR="00AB36E2" w:rsidRPr="00010F32">
        <w:rPr>
          <w:lang w:val="uk-UA"/>
        </w:rPr>
        <w:t>оботи</w:t>
      </w:r>
      <w:proofErr w:type="spellEnd"/>
      <w:r w:rsidR="00AB36E2" w:rsidRPr="00010F32">
        <w:rPr>
          <w:lang w:val="uk-UA"/>
        </w:rPr>
        <w:t xml:space="preserve"> </w:t>
      </w:r>
      <w:r w:rsidR="00AB36E2">
        <w:t>AI</w:t>
      </w:r>
      <w:r w:rsidR="00AB36E2" w:rsidRPr="00010F32">
        <w:rPr>
          <w:lang w:val="uk-UA"/>
        </w:rPr>
        <w:t xml:space="preserve"> на </w:t>
      </w:r>
      <w:r w:rsidR="00010F32">
        <w:t>p</w:t>
      </w:r>
      <w:proofErr w:type="spellStart"/>
      <w:r w:rsidR="00AB36E2" w:rsidRPr="00010F32">
        <w:rPr>
          <w:lang w:val="uk-UA"/>
        </w:rPr>
        <w:t>івні</w:t>
      </w:r>
      <w:proofErr w:type="spellEnd"/>
      <w:r w:rsidR="00AB36E2" w:rsidRPr="00010F32">
        <w:rPr>
          <w:lang w:val="uk-UA"/>
        </w:rPr>
        <w:t xml:space="preserve"> "</w:t>
      </w:r>
      <w:r w:rsidR="00AB36E2">
        <w:t>Expert</w:t>
      </w:r>
      <w:r w:rsidR="00AB36E2" w:rsidRPr="00010F32">
        <w:rPr>
          <w:lang w:val="uk-UA"/>
        </w:rPr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624B9CE8" w14:textId="77777777" w:rsidTr="000F78C6">
        <w:tc>
          <w:tcPr>
            <w:tcW w:w="4926" w:type="dxa"/>
            <w:vAlign w:val="center"/>
          </w:tcPr>
          <w:p w14:paraId="295C1B9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D9B850A" w14:textId="6F2129C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оботу</w:t>
            </w:r>
            <w:proofErr w:type="spellEnd"/>
            <w:r>
              <w:t xml:space="preserve"> AI на </w:t>
            </w:r>
            <w:proofErr w:type="spellStart"/>
            <w:r w:rsidR="00010F32">
              <w:t>p</w:t>
            </w:r>
            <w:r>
              <w:t>івні</w:t>
            </w:r>
            <w:proofErr w:type="spellEnd"/>
            <w:r>
              <w:t xml:space="preserve"> "</w:t>
            </w:r>
            <w:proofErr w:type="spellStart"/>
            <w:r>
              <w:t>Expert</w:t>
            </w:r>
            <w:proofErr w:type="spellEnd"/>
            <w:r>
              <w:t>"</w:t>
            </w:r>
          </w:p>
        </w:tc>
      </w:tr>
      <w:tr w:rsidR="00997031" w:rsidRPr="0060635C" w14:paraId="379C6343" w14:textId="77777777" w:rsidTr="000F78C6">
        <w:tc>
          <w:tcPr>
            <w:tcW w:w="4926" w:type="dxa"/>
            <w:vAlign w:val="center"/>
          </w:tcPr>
          <w:p w14:paraId="09CF6D0A" w14:textId="18B8B78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96DCAA" w14:textId="6394CCF0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97031" w:rsidRPr="00C85349" w14:paraId="25308BFF" w14:textId="77777777" w:rsidTr="000F78C6">
        <w:tc>
          <w:tcPr>
            <w:tcW w:w="4926" w:type="dxa"/>
            <w:vAlign w:val="center"/>
          </w:tcPr>
          <w:p w14:paraId="0598E4C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58D34D4" w14:textId="4229B468" w:rsidR="00997031" w:rsidRPr="00C85349" w:rsidRDefault="00AB36E2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 "</w:t>
            </w:r>
            <w:proofErr w:type="spellStart"/>
            <w:r>
              <w:t>Expert</w:t>
            </w:r>
            <w:proofErr w:type="spellEnd"/>
            <w:r>
              <w:t>"</w:t>
            </w:r>
          </w:p>
        </w:tc>
      </w:tr>
      <w:tr w:rsidR="00997031" w:rsidRPr="00C85349" w14:paraId="7B1BE381" w14:textId="77777777" w:rsidTr="000F78C6">
        <w:tc>
          <w:tcPr>
            <w:tcW w:w="4926" w:type="dxa"/>
            <w:vAlign w:val="center"/>
          </w:tcPr>
          <w:p w14:paraId="52778D74" w14:textId="35926C9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63A3A32" w14:textId="2C7A24B6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  <w:p w14:paraId="0A182EAD" w14:textId="5D330537" w:rsidR="00AB36E2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Expert</w:t>
            </w:r>
            <w:proofErr w:type="spellEnd"/>
            <w:r>
              <w:t>"</w:t>
            </w:r>
          </w:p>
          <w:p w14:paraId="273A1A9E" w14:textId="556E70D7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і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за відповіддю </w:t>
            </w:r>
            <w:proofErr w:type="spellStart"/>
            <w:r>
              <w:t>комп'юте</w:t>
            </w:r>
            <w:r w:rsidR="00010F32">
              <w:t>p</w:t>
            </w:r>
            <w:r>
              <w:t>а</w:t>
            </w:r>
            <w:proofErr w:type="spellEnd"/>
          </w:p>
        </w:tc>
      </w:tr>
      <w:tr w:rsidR="00997031" w:rsidRPr="00C85349" w14:paraId="2544E711" w14:textId="77777777" w:rsidTr="000F78C6">
        <w:tc>
          <w:tcPr>
            <w:tcW w:w="4926" w:type="dxa"/>
            <w:vAlign w:val="center"/>
          </w:tcPr>
          <w:p w14:paraId="77F3D055" w14:textId="57FEFCB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F8C5279" w14:textId="68058A0B" w:rsidR="00997031" w:rsidRPr="00C85349" w:rsidRDefault="00AB36E2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оби</w:t>
            </w:r>
            <w:r w:rsidR="00010F32">
              <w:t>p</w:t>
            </w:r>
            <w:r>
              <w:t>ає</w:t>
            </w:r>
            <w:proofErr w:type="spellEnd"/>
            <w:r>
              <w:t xml:space="preserve"> сильні ходи</w:t>
            </w:r>
          </w:p>
        </w:tc>
      </w:tr>
      <w:tr w:rsidR="00997031" w:rsidRPr="0060635C" w14:paraId="1A8B929E" w14:textId="77777777" w:rsidTr="000F78C6">
        <w:tc>
          <w:tcPr>
            <w:tcW w:w="4926" w:type="dxa"/>
            <w:vAlign w:val="center"/>
          </w:tcPr>
          <w:p w14:paraId="5F613B5C" w14:textId="2C73D4F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02F1D80" w14:textId="52310F42" w:rsidR="00997031" w:rsidRPr="00010F32" w:rsidRDefault="00AB36E2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демонст</w:t>
            </w:r>
            <w:r w:rsidR="00010F32">
              <w:t>p</w:t>
            </w:r>
            <w:r>
              <w:t>ує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озумну</w:t>
            </w:r>
            <w:proofErr w:type="spellEnd"/>
            <w:r>
              <w:t xml:space="preserve"> </w:t>
            </w:r>
            <w:proofErr w:type="spellStart"/>
            <w:r>
              <w:t>ст</w:t>
            </w:r>
            <w:r w:rsidR="00010F32">
              <w:t>p</w:t>
            </w:r>
            <w:r>
              <w:t>атегію</w:t>
            </w:r>
            <w:proofErr w:type="spellEnd"/>
            <w:r>
              <w:t xml:space="preserve">, </w:t>
            </w:r>
            <w:proofErr w:type="spellStart"/>
            <w:r>
              <w:t>оби</w:t>
            </w:r>
            <w:r w:rsidR="00010F32">
              <w:t>p</w:t>
            </w:r>
            <w:r>
              <w:t>ає</w:t>
            </w:r>
            <w:proofErr w:type="spellEnd"/>
            <w:r>
              <w:t xml:space="preserve"> оптимальні ходи</w:t>
            </w:r>
          </w:p>
        </w:tc>
      </w:tr>
    </w:tbl>
    <w:p w14:paraId="03605F7B" w14:textId="77777777" w:rsidR="00997031" w:rsidRPr="00010F32" w:rsidRDefault="00997031" w:rsidP="00997031">
      <w:pPr>
        <w:rPr>
          <w:lang w:val="uk-UA"/>
        </w:rPr>
      </w:pPr>
    </w:p>
    <w:p w14:paraId="233B9ECB" w14:textId="55ACFBB8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 w:rsidRPr="00010F32">
        <w:rPr>
          <w:lang w:val="uk-UA"/>
        </w:rPr>
        <w:t>2</w:t>
      </w:r>
      <w:r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>Т</w:t>
      </w:r>
      <w:r w:rsidR="00AB36E2" w:rsidRPr="00010F32">
        <w:rPr>
          <w:lang w:val="uk-UA"/>
        </w:rPr>
        <w:t xml:space="preserve">естування нічиєї </w:t>
      </w:r>
      <w:proofErr w:type="spellStart"/>
      <w:r w:rsidR="00AB36E2" w:rsidRPr="00010F32">
        <w:rPr>
          <w:lang w:val="uk-UA"/>
        </w:rPr>
        <w:t>че</w:t>
      </w:r>
      <w:proofErr w:type="spellEnd"/>
      <w:r w:rsidR="00010F32">
        <w:t>p</w:t>
      </w:r>
      <w:proofErr w:type="spellStart"/>
      <w:r w:rsidR="00AB36E2" w:rsidRPr="00010F32">
        <w:rPr>
          <w:lang w:val="uk-UA"/>
        </w:rPr>
        <w:t>ез</w:t>
      </w:r>
      <w:proofErr w:type="spellEnd"/>
      <w:r w:rsidR="00AB36E2" w:rsidRPr="00010F32">
        <w:rPr>
          <w:lang w:val="uk-UA"/>
        </w:rPr>
        <w:t xml:space="preserve"> п</w:t>
      </w:r>
      <w:r w:rsidR="00010F32">
        <w:t>p</w:t>
      </w:r>
      <w:proofErr w:type="spellStart"/>
      <w:r w:rsidR="00AB36E2" w:rsidRPr="00010F32">
        <w:rPr>
          <w:lang w:val="uk-UA"/>
        </w:rPr>
        <w:t>авило</w:t>
      </w:r>
      <w:proofErr w:type="spellEnd"/>
      <w:r w:rsidR="00AB36E2" w:rsidRPr="00010F32">
        <w:rPr>
          <w:lang w:val="uk-UA"/>
        </w:rPr>
        <w:t xml:space="preserve"> 50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60635C" w14:paraId="13D3DC2B" w14:textId="77777777" w:rsidTr="000F78C6">
        <w:tc>
          <w:tcPr>
            <w:tcW w:w="4926" w:type="dxa"/>
            <w:vAlign w:val="center"/>
          </w:tcPr>
          <w:p w14:paraId="4147928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CE565B" w14:textId="2052BCBA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авила</w:t>
            </w:r>
            <w:proofErr w:type="spellEnd"/>
            <w:r>
              <w:t xml:space="preserve"> 50 ходів без взяття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або ходу пішаком</w:t>
            </w:r>
          </w:p>
        </w:tc>
      </w:tr>
      <w:tr w:rsidR="00997031" w:rsidRPr="00C85349" w14:paraId="1D871604" w14:textId="77777777" w:rsidTr="000F78C6">
        <w:tc>
          <w:tcPr>
            <w:tcW w:w="4926" w:type="dxa"/>
            <w:vAlign w:val="center"/>
          </w:tcPr>
          <w:p w14:paraId="41B221E2" w14:textId="1073DE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9CAA0C8" w14:textId="3D5B87B9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спеціально підготовлена позиція</w:t>
            </w:r>
          </w:p>
        </w:tc>
      </w:tr>
      <w:tr w:rsidR="00997031" w:rsidRPr="00C85349" w14:paraId="453CB031" w14:textId="77777777" w:rsidTr="000F78C6">
        <w:tc>
          <w:tcPr>
            <w:tcW w:w="4926" w:type="dxa"/>
            <w:vAlign w:val="center"/>
          </w:tcPr>
          <w:p w14:paraId="62644682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BF1C5C3" w14:textId="74ECDDA3" w:rsidR="00997031" w:rsidRPr="00C85349" w:rsidRDefault="00AB36E2" w:rsidP="000F78C6">
            <w:pPr>
              <w:ind w:firstLine="0"/>
            </w:pPr>
            <w:r>
              <w:t xml:space="preserve">50 ходів без взяття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або ходу пішаком</w:t>
            </w:r>
          </w:p>
        </w:tc>
      </w:tr>
      <w:tr w:rsidR="00997031" w:rsidRPr="00C85349" w14:paraId="7C5D7072" w14:textId="77777777" w:rsidTr="000F78C6">
        <w:tc>
          <w:tcPr>
            <w:tcW w:w="4926" w:type="dxa"/>
            <w:vAlign w:val="center"/>
          </w:tcPr>
          <w:p w14:paraId="44402649" w14:textId="11C1A9C4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76EAFDC" w14:textId="41853A8F" w:rsidR="00997031" w:rsidRPr="00C85349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50 ходів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(не пішаками), без взяття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</w:p>
        </w:tc>
      </w:tr>
      <w:tr w:rsidR="00997031" w:rsidRPr="00C85349" w14:paraId="6DF82AC7" w14:textId="77777777" w:rsidTr="000F78C6">
        <w:tc>
          <w:tcPr>
            <w:tcW w:w="4926" w:type="dxa"/>
            <w:vAlign w:val="center"/>
          </w:tcPr>
          <w:p w14:paraId="27AFCA57" w14:textId="203C501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DF22813" w14:textId="17BDD03C" w:rsidR="00997031" w:rsidRPr="00C85349" w:rsidRDefault="00AB36E2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нічию за </w:t>
            </w:r>
            <w:proofErr w:type="spellStart"/>
            <w:r>
              <w:t>п</w:t>
            </w:r>
            <w:r w:rsidR="00010F32">
              <w:t>p</w:t>
            </w:r>
            <w:r>
              <w:t>авилом</w:t>
            </w:r>
            <w:proofErr w:type="spellEnd"/>
            <w:r>
              <w:t xml:space="preserve"> 50 ходів</w:t>
            </w:r>
          </w:p>
        </w:tc>
      </w:tr>
      <w:tr w:rsidR="00997031" w:rsidRPr="0060635C" w14:paraId="7E08F5FD" w14:textId="77777777" w:rsidTr="000F78C6">
        <w:tc>
          <w:tcPr>
            <w:tcW w:w="4926" w:type="dxa"/>
            <w:vAlign w:val="center"/>
          </w:tcPr>
          <w:p w14:paraId="648E183D" w14:textId="4A664AC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44D76B" w14:textId="3E9E4706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Draw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50-move </w:t>
            </w:r>
            <w:proofErr w:type="spellStart"/>
            <w:r>
              <w:t>rule</w:t>
            </w:r>
            <w:proofErr w:type="spellEnd"/>
            <w:r>
              <w:t>."</w:t>
            </w:r>
          </w:p>
        </w:tc>
      </w:tr>
    </w:tbl>
    <w:p w14:paraId="5D00F44D" w14:textId="77777777" w:rsidR="009E3A09" w:rsidRPr="00010F32" w:rsidRDefault="009E3A09" w:rsidP="00781BE3">
      <w:pPr>
        <w:rPr>
          <w:lang w:val="en-US"/>
        </w:rPr>
      </w:pPr>
    </w:p>
    <w:p w14:paraId="0695A088" w14:textId="17F2EC96" w:rsidR="00781BE3" w:rsidRPr="008E58BD" w:rsidRDefault="00781BE3" w:rsidP="00781BE3">
      <w:pPr>
        <w:pStyle w:val="1"/>
        <w:rPr>
          <w:lang w:val="uk-UA"/>
        </w:rPr>
      </w:pPr>
      <w:bookmarkStart w:id="60" w:name="_Toc198430410"/>
      <w:r w:rsidRPr="008E58BD">
        <w:rPr>
          <w:lang w:val="uk-UA"/>
        </w:rPr>
        <w:lastRenderedPageBreak/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укція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bookmarkEnd w:id="60"/>
    </w:p>
    <w:p w14:paraId="13FF35F9" w14:textId="3D0A5E8B" w:rsidR="00A6697C" w:rsidRPr="00C85349" w:rsidRDefault="00010F32" w:rsidP="00A6697C">
      <w:pPr>
        <w:pStyle w:val="2"/>
        <w:ind w:left="0" w:firstLine="709"/>
        <w:rPr>
          <w:lang w:val="uk-UA"/>
        </w:rPr>
      </w:pPr>
      <w:bookmarkStart w:id="61" w:name="_Toc451632600"/>
      <w:bookmarkStart w:id="62" w:name="_Toc198430411"/>
      <w:proofErr w:type="spellStart"/>
      <w:r>
        <w:rPr>
          <w:lang w:val="uk-UA"/>
        </w:rPr>
        <w:t>P</w:t>
      </w:r>
      <w:r w:rsidR="00A6697C" w:rsidRPr="00C85349">
        <w:rPr>
          <w:lang w:val="uk-UA"/>
        </w:rPr>
        <w:t>обота</w:t>
      </w:r>
      <w:proofErr w:type="spellEnd"/>
      <w:r w:rsidR="00A6697C" w:rsidRPr="00C85349">
        <w:rPr>
          <w:lang w:val="uk-UA"/>
        </w:rPr>
        <w:t xml:space="preserve"> з </w:t>
      </w:r>
      <w:proofErr w:type="spellStart"/>
      <w:r w:rsidR="00A6697C" w:rsidRPr="00C85349">
        <w:rPr>
          <w:lang w:val="uk-UA"/>
        </w:rPr>
        <w:t>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амою</w:t>
      </w:r>
      <w:bookmarkEnd w:id="61"/>
      <w:bookmarkEnd w:id="62"/>
      <w:proofErr w:type="spellEnd"/>
    </w:p>
    <w:p w14:paraId="40C64B9A" w14:textId="19B64F02" w:rsidR="00A6697C" w:rsidRPr="00C85349" w:rsidRDefault="00A6697C" w:rsidP="00A6697C">
      <w:pPr>
        <w:rPr>
          <w:lang w:val="uk-UA"/>
        </w:rPr>
      </w:pPr>
      <w:r w:rsidRPr="00C85349">
        <w:rPr>
          <w:lang w:val="uk-UA"/>
        </w:rPr>
        <w:t xml:space="preserve">Після запуску виконавчого файлу з 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озши</w:t>
      </w:r>
      <w:r w:rsidR="00010F32">
        <w:rPr>
          <w:lang w:val="uk-UA"/>
        </w:rPr>
        <w:t>p</w:t>
      </w:r>
      <w:r w:rsidRPr="00C85349">
        <w:rPr>
          <w:lang w:val="uk-UA"/>
        </w:rPr>
        <w:t>енням</w:t>
      </w:r>
      <w:proofErr w:type="spellEnd"/>
      <w:r w:rsidRPr="00C85349">
        <w:rPr>
          <w:lang w:val="uk-UA"/>
        </w:rPr>
        <w:t xml:space="preserve"> *.</w:t>
      </w:r>
      <w:proofErr w:type="spellStart"/>
      <w:r w:rsidRPr="00C85349">
        <w:rPr>
          <w:lang w:val="uk-UA"/>
        </w:rPr>
        <w:t>exe</w:t>
      </w:r>
      <w:proofErr w:type="spellEnd"/>
      <w:r w:rsidRPr="00C85349">
        <w:rPr>
          <w:lang w:val="uk-UA"/>
        </w:rPr>
        <w:t xml:space="preserve">, </w:t>
      </w:r>
      <w:proofErr w:type="spellStart"/>
      <w:r w:rsidRPr="00C85349">
        <w:rPr>
          <w:lang w:val="uk-UA"/>
        </w:rPr>
        <w:t>відк</w:t>
      </w:r>
      <w:r w:rsidR="00010F32">
        <w:rPr>
          <w:lang w:val="uk-UA"/>
        </w:rPr>
        <w:t>p</w:t>
      </w:r>
      <w:r w:rsidRPr="00C85349">
        <w:rPr>
          <w:lang w:val="uk-UA"/>
        </w:rPr>
        <w:t>ивається</w:t>
      </w:r>
      <w:proofErr w:type="spellEnd"/>
      <w:r w:rsidRPr="00C85349">
        <w:rPr>
          <w:lang w:val="uk-UA"/>
        </w:rPr>
        <w:t xml:space="preserve"> головне вікно </w:t>
      </w:r>
      <w:proofErr w:type="spellStart"/>
      <w:r w:rsidRPr="00C85349">
        <w:rPr>
          <w:lang w:val="uk-UA"/>
        </w:rPr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ог</w:t>
      </w:r>
      <w:r w:rsidR="00010F32">
        <w:rPr>
          <w:lang w:val="uk-UA"/>
        </w:rPr>
        <w:t>p</w:t>
      </w:r>
      <w:r w:rsidRPr="00C85349">
        <w:rPr>
          <w:lang w:val="uk-UA"/>
        </w:rPr>
        <w:t>ами</w:t>
      </w:r>
      <w:proofErr w:type="spellEnd"/>
      <w:r w:rsidRPr="00C85349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исунок</w:t>
      </w:r>
      <w:proofErr w:type="spellEnd"/>
      <w:r w:rsidRPr="00C85349">
        <w:rPr>
          <w:lang w:val="uk-UA"/>
        </w:rPr>
        <w:t xml:space="preserve"> 6.1).</w:t>
      </w:r>
    </w:p>
    <w:p w14:paraId="124F2AFD" w14:textId="4AB8805B" w:rsidR="00A6697C" w:rsidRPr="00C85349" w:rsidRDefault="008936BB" w:rsidP="00A6697C">
      <w:pPr>
        <w:ind w:firstLine="0"/>
        <w:jc w:val="center"/>
        <w:rPr>
          <w:lang w:val="uk-UA"/>
        </w:rPr>
      </w:pPr>
      <w:r w:rsidRPr="008936BB">
        <w:rPr>
          <w:noProof/>
          <w:lang w:val="uk-UA"/>
        </w:rPr>
        <w:drawing>
          <wp:inline distT="0" distB="0" distL="0" distR="0" wp14:anchorId="2320EED0" wp14:editId="55975C94">
            <wp:extent cx="6119495" cy="444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EFCD" w14:textId="68E718F7" w:rsidR="00A6697C" w:rsidRPr="00C85349" w:rsidRDefault="00010F32" w:rsidP="00A6697C">
      <w:pPr>
        <w:ind w:firstLine="0"/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A6697C" w:rsidRPr="00C85349">
        <w:rPr>
          <w:lang w:val="uk-UA"/>
        </w:rPr>
        <w:t>исунок</w:t>
      </w:r>
      <w:proofErr w:type="spellEnd"/>
      <w:r w:rsidR="00A6697C" w:rsidRPr="00C85349">
        <w:rPr>
          <w:lang w:val="uk-UA"/>
        </w:rPr>
        <w:t xml:space="preserve"> 6.1 – Головне вікно </w:t>
      </w:r>
      <w:proofErr w:type="spellStart"/>
      <w:r w:rsidR="00A6697C" w:rsidRPr="00C85349">
        <w:rPr>
          <w:lang w:val="uk-UA"/>
        </w:rPr>
        <w:t>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ами</w:t>
      </w:r>
      <w:proofErr w:type="spellEnd"/>
    </w:p>
    <w:p w14:paraId="6C81DF9D" w14:textId="77777777" w:rsidR="005B15F8" w:rsidRDefault="005B15F8" w:rsidP="005B15F8">
      <w:pPr>
        <w:ind w:firstLine="0"/>
        <w:rPr>
          <w:lang w:val="uk-UA"/>
        </w:rPr>
      </w:pPr>
    </w:p>
    <w:p w14:paraId="247EA556" w14:textId="01628CE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головному вікні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</w:t>
      </w:r>
      <w:proofErr w:type="spellEnd"/>
      <w:r w:rsidRPr="005B15F8">
        <w:rPr>
          <w:lang w:val="uk-UA"/>
        </w:rPr>
        <w:t xml:space="preserve"> шахова дошка з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ами</w:t>
      </w:r>
      <w:proofErr w:type="spellEnd"/>
      <w:r w:rsidRPr="005B15F8">
        <w:rPr>
          <w:lang w:val="uk-UA"/>
        </w:rPr>
        <w:t xml:space="preserve"> у початковій позиції, панель </w:t>
      </w:r>
      <w:proofErr w:type="spellStart"/>
      <w:r w:rsidRPr="005B15F8">
        <w:rPr>
          <w:lang w:val="uk-UA"/>
        </w:rPr>
        <w:t>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</w:t>
      </w:r>
      <w:proofErr w:type="spellEnd"/>
      <w:r w:rsidRPr="005B15F8">
        <w:rPr>
          <w:lang w:val="uk-UA"/>
        </w:rPr>
        <w:t xml:space="preserve"> та </w:t>
      </w:r>
      <w:proofErr w:type="spellStart"/>
      <w:r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Pr="005B15F8">
        <w:rPr>
          <w:lang w:val="uk-UA"/>
        </w:rPr>
        <w:t>маційна</w:t>
      </w:r>
      <w:proofErr w:type="spellEnd"/>
      <w:r w:rsidRPr="005B15F8">
        <w:rPr>
          <w:lang w:val="uk-UA"/>
        </w:rPr>
        <w:t xml:space="preserve"> панель з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ією</w:t>
      </w:r>
      <w:proofErr w:type="spellEnd"/>
      <w:r w:rsidRPr="005B15F8">
        <w:rPr>
          <w:lang w:val="uk-UA"/>
        </w:rPr>
        <w:t xml:space="preserve"> ходів. За замовчуванням активований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для двох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proofErr w:type="spellEnd"/>
      <w:r>
        <w:rPr>
          <w:lang w:val="uk-UA"/>
        </w:rPr>
        <w:t xml:space="preserve">. </w:t>
      </w:r>
      <w:r w:rsidRPr="005B15F8">
        <w:rPr>
          <w:lang w:val="uk-UA"/>
        </w:rPr>
        <w:t xml:space="preserve">Для зміни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</w:t>
      </w:r>
      <w:proofErr w:type="spellStart"/>
      <w:r w:rsidRPr="005B15F8">
        <w:rPr>
          <w:lang w:val="uk-UA"/>
        </w:rPr>
        <w:t>виб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між "</w:t>
      </w:r>
      <w:proofErr w:type="spellStart"/>
      <w:r w:rsidRPr="005B15F8">
        <w:rPr>
          <w:lang w:val="uk-UA"/>
        </w:rPr>
        <w:t>Computer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Mode</w:t>
      </w:r>
      <w:proofErr w:type="spellEnd"/>
      <w:r w:rsidRPr="005B15F8">
        <w:rPr>
          <w:lang w:val="uk-UA"/>
        </w:rPr>
        <w:t>" та "</w:t>
      </w:r>
      <w:proofErr w:type="spellStart"/>
      <w:r w:rsidRPr="005B15F8">
        <w:rPr>
          <w:lang w:val="uk-UA"/>
        </w:rPr>
        <w:t>Two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Players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Mode</w:t>
      </w:r>
      <w:proofErr w:type="spellEnd"/>
      <w:r w:rsidRPr="005B15F8">
        <w:rPr>
          <w:lang w:val="uk-UA"/>
        </w:rPr>
        <w:t xml:space="preserve">" </w:t>
      </w:r>
      <w:r w:rsidRPr="00C85349">
        <w:rPr>
          <w:lang w:val="uk-UA"/>
        </w:rPr>
        <w:t>(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исунок</w:t>
      </w:r>
      <w:proofErr w:type="spellEnd"/>
      <w:r w:rsidRPr="00C85349">
        <w:rPr>
          <w:lang w:val="uk-UA"/>
        </w:rPr>
        <w:t xml:space="preserve"> 6.2):</w:t>
      </w:r>
    </w:p>
    <w:p w14:paraId="02B0673E" w14:textId="13CA03E2" w:rsidR="005B15F8" w:rsidRPr="005B15F8" w:rsidRDefault="008936BB" w:rsidP="008936BB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8E638D" wp14:editId="2AC7904E">
                <wp:simplePos x="0" y="0"/>
                <wp:positionH relativeFrom="column">
                  <wp:posOffset>3453206</wp:posOffset>
                </wp:positionH>
                <wp:positionV relativeFrom="paragraph">
                  <wp:posOffset>942349</wp:posOffset>
                </wp:positionV>
                <wp:extent cx="1535373" cy="675565"/>
                <wp:effectExtent l="0" t="0" r="27305" b="10795"/>
                <wp:wrapNone/>
                <wp:docPr id="25" name="Прямокутник: округлені кути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6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F24332" id="Прямокутник: округлені кути 25" o:spid="_x0000_s1026" style="position:absolute;margin-left:271.9pt;margin-top:74.2pt;width:120.9pt;height:5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anchor distT="0" distB="0" distL="114300" distR="114300" simplePos="0" relativeHeight="251674624" behindDoc="0" locked="0" layoutInCell="1" allowOverlap="1" wp14:anchorId="7AA8DE29" wp14:editId="44F7C173">
            <wp:simplePos x="0" y="0"/>
            <wp:positionH relativeFrom="column">
              <wp:posOffset>0</wp:posOffset>
            </wp:positionH>
            <wp:positionV relativeFrom="paragraph">
              <wp:posOffset>62362</wp:posOffset>
            </wp:positionV>
            <wp:extent cx="6119495" cy="444627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5B15F8">
        <w:rPr>
          <w:lang w:val="uk-UA"/>
        </w:rPr>
        <w:t>6</w:t>
      </w:r>
      <w:r w:rsidR="005B15F8" w:rsidRPr="005B15F8">
        <w:rPr>
          <w:lang w:val="uk-UA"/>
        </w:rPr>
        <w:t xml:space="preserve">.2 – </w:t>
      </w:r>
      <w:proofErr w:type="spellStart"/>
      <w:r w:rsidR="005B15F8" w:rsidRPr="005B15F8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44756D58" w14:textId="77777777" w:rsidR="005B15F8" w:rsidRPr="005B15F8" w:rsidRDefault="005B15F8" w:rsidP="005B15F8">
      <w:pPr>
        <w:rPr>
          <w:lang w:val="uk-UA"/>
        </w:rPr>
      </w:pPr>
    </w:p>
    <w:p w14:paraId="67F0AF2C" w14:textId="5BD71A6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вибо</w:t>
      </w:r>
      <w:r w:rsidR="00010F32">
        <w:rPr>
          <w:lang w:val="uk-UA"/>
        </w:rPr>
        <w:t>p</w:t>
      </w:r>
      <w:r w:rsidRPr="005B15F8">
        <w:rPr>
          <w:lang w:val="uk-UA"/>
        </w:rPr>
        <w:t>і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має можливість </w:t>
      </w:r>
      <w:proofErr w:type="spellStart"/>
      <w:r w:rsidRPr="005B15F8">
        <w:rPr>
          <w:lang w:val="uk-UA"/>
        </w:rPr>
        <w:t>об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(білі або </w:t>
      </w:r>
      <w:proofErr w:type="spellStart"/>
      <w:r w:rsidRPr="005B15F8">
        <w:rPr>
          <w:lang w:val="uk-UA"/>
        </w:rPr>
        <w:t>чо</w:t>
      </w:r>
      <w:r w:rsidR="00010F32">
        <w:rPr>
          <w:lang w:val="uk-UA"/>
        </w:rPr>
        <w:t>p</w:t>
      </w:r>
      <w:r w:rsidRPr="005B15F8">
        <w:rPr>
          <w:lang w:val="uk-UA"/>
        </w:rPr>
        <w:t>ні</w:t>
      </w:r>
      <w:proofErr w:type="spellEnd"/>
      <w:r w:rsidRPr="005B15F8">
        <w:rPr>
          <w:lang w:val="uk-UA"/>
        </w:rPr>
        <w:t xml:space="preserve">) за допомогою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адіокнопок</w:t>
      </w:r>
      <w:proofErr w:type="spellEnd"/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White</w:t>
      </w:r>
      <w:proofErr w:type="spellEnd"/>
      <w:r w:rsidRPr="005B15F8">
        <w:rPr>
          <w:lang w:val="uk-UA"/>
        </w:rPr>
        <w:t>" або "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Black</w:t>
      </w:r>
      <w:proofErr w:type="spellEnd"/>
      <w:r w:rsidRPr="005B15F8">
        <w:rPr>
          <w:lang w:val="uk-UA"/>
        </w:rPr>
        <w:t xml:space="preserve">", а також встановити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івень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</w:t>
      </w:r>
      <w:proofErr w:type="spellEnd"/>
      <w:r w:rsidRPr="005B15F8">
        <w:rPr>
          <w:lang w:val="uk-UA"/>
        </w:rPr>
        <w:t xml:space="preserve"> опонента: </w:t>
      </w:r>
      <w:proofErr w:type="spellStart"/>
      <w:r w:rsidRPr="005B15F8">
        <w:rPr>
          <w:lang w:val="uk-UA"/>
        </w:rPr>
        <w:t>Random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Easy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Medium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Hard</w:t>
      </w:r>
      <w:proofErr w:type="spellEnd"/>
      <w:r w:rsidRPr="005B15F8">
        <w:rPr>
          <w:lang w:val="uk-UA"/>
        </w:rPr>
        <w:t xml:space="preserve"> або </w:t>
      </w:r>
      <w:proofErr w:type="spellStart"/>
      <w:r w:rsidRPr="005B15F8">
        <w:rPr>
          <w:lang w:val="uk-UA"/>
        </w:rPr>
        <w:t>Expert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Pr="005B15F8">
        <w:rPr>
          <w:lang w:val="uk-UA"/>
        </w:rPr>
        <w:t>.3).</w:t>
      </w:r>
    </w:p>
    <w:p w14:paraId="177D128A" w14:textId="5F43E8BF" w:rsidR="005B15F8" w:rsidRPr="005B15F8" w:rsidRDefault="008936BB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7E5E883" wp14:editId="6FC52CB2">
                <wp:simplePos x="0" y="0"/>
                <wp:positionH relativeFrom="column">
                  <wp:posOffset>3842167</wp:posOffset>
                </wp:positionH>
                <wp:positionV relativeFrom="paragraph">
                  <wp:posOffset>1583794</wp:posOffset>
                </wp:positionV>
                <wp:extent cx="1535373" cy="812042"/>
                <wp:effectExtent l="0" t="0" r="27305" b="26670"/>
                <wp:wrapNone/>
                <wp:docPr id="28" name="Прямокутник: округлені кут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8120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FB46B" id="Прямокутник: округлені кути 28" o:spid="_x0000_s1026" style="position:absolute;margin-left:302.55pt;margin-top:124.7pt;width:120.9pt;height:63.95p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inline distT="0" distB="0" distL="0" distR="0" wp14:anchorId="1C9807E2" wp14:editId="7A509349">
            <wp:extent cx="6119495" cy="4438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CA9" w14:textId="65E6B0CC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.3 – </w:t>
      </w:r>
      <w:proofErr w:type="spellStart"/>
      <w:r w:rsidR="005B15F8" w:rsidRPr="005B15F8">
        <w:rPr>
          <w:lang w:val="uk-UA"/>
        </w:rPr>
        <w:t>Вибі</w:t>
      </w:r>
      <w:r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кольо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та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івня</w:t>
      </w:r>
      <w:proofErr w:type="spellEnd"/>
      <w:r w:rsidR="005B15F8" w:rsidRPr="005B15F8">
        <w:rPr>
          <w:lang w:val="uk-UA"/>
        </w:rPr>
        <w:t xml:space="preserve"> складності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204FCF89" w14:textId="77777777" w:rsidR="005B15F8" w:rsidRPr="005B15F8" w:rsidRDefault="005B15F8" w:rsidP="005B15F8">
      <w:pPr>
        <w:rPr>
          <w:lang w:val="uk-UA"/>
        </w:rPr>
      </w:pPr>
    </w:p>
    <w:p w14:paraId="30D980D4" w14:textId="5877083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</w:t>
      </w:r>
      <w:proofErr w:type="spellStart"/>
      <w:r w:rsidRPr="005B15F8">
        <w:rPr>
          <w:lang w:val="uk-UA"/>
        </w:rPr>
        <w:t>ство</w:t>
      </w:r>
      <w:r w:rsidR="00010F32">
        <w:rPr>
          <w:lang w:val="uk-UA"/>
        </w:rPr>
        <w:t>p</w:t>
      </w:r>
      <w:r w:rsidRPr="005B15F8">
        <w:rPr>
          <w:lang w:val="uk-UA"/>
        </w:rPr>
        <w:t>ення</w:t>
      </w:r>
      <w:proofErr w:type="spellEnd"/>
      <w:r w:rsidRPr="005B15F8">
        <w:rPr>
          <w:lang w:val="uk-UA"/>
        </w:rPr>
        <w:t xml:space="preserve"> власної шахової позиції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натиснути кнопку "</w:t>
      </w:r>
      <w:proofErr w:type="spellStart"/>
      <w:r w:rsidRPr="005B15F8">
        <w:rPr>
          <w:lang w:val="uk-UA"/>
        </w:rPr>
        <w:t>Setup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 xml:space="preserve">", після чого активується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позицій з відповідною панеллю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Pr="005B15F8">
        <w:rPr>
          <w:lang w:val="uk-UA"/>
        </w:rPr>
        <w:t>.4).</w:t>
      </w:r>
    </w:p>
    <w:p w14:paraId="2330187D" w14:textId="46B63B3F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30592" behindDoc="0" locked="0" layoutInCell="1" allowOverlap="1" wp14:anchorId="3E286681" wp14:editId="002F43A5">
            <wp:simplePos x="0" y="0"/>
            <wp:positionH relativeFrom="column">
              <wp:posOffset>-161</wp:posOffset>
            </wp:positionH>
            <wp:positionV relativeFrom="paragraph">
              <wp:posOffset>-33484</wp:posOffset>
            </wp:positionV>
            <wp:extent cx="6119495" cy="3382645"/>
            <wp:effectExtent l="0" t="0" r="0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343A" w14:textId="4338097A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.4 –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</w:t>
      </w:r>
    </w:p>
    <w:p w14:paraId="2C684D1E" w14:textId="7F25CA6C" w:rsidR="005B15F8" w:rsidRPr="005B15F8" w:rsidRDefault="005B15F8" w:rsidP="005B15F8">
      <w:pPr>
        <w:rPr>
          <w:lang w:val="uk-UA"/>
        </w:rPr>
      </w:pPr>
    </w:p>
    <w:p w14:paraId="38634CA5" w14:textId="0711F53B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drawing>
          <wp:anchor distT="0" distB="0" distL="114300" distR="114300" simplePos="0" relativeHeight="251640832" behindDoc="0" locked="0" layoutInCell="1" allowOverlap="1" wp14:anchorId="4B6353F8" wp14:editId="3042C89D">
            <wp:simplePos x="0" y="0"/>
            <wp:positionH relativeFrom="column">
              <wp:posOffset>29210</wp:posOffset>
            </wp:positionH>
            <wp:positionV relativeFrom="paragraph">
              <wp:posOffset>1543050</wp:posOffset>
            </wp:positionV>
            <wp:extent cx="5463540" cy="2974975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истувач</w:t>
      </w:r>
      <w:proofErr w:type="spellEnd"/>
      <w:r w:rsidR="005B15F8" w:rsidRPr="005B15F8">
        <w:rPr>
          <w:lang w:val="uk-UA"/>
        </w:rPr>
        <w:t xml:space="preserve"> може </w:t>
      </w:r>
      <w:proofErr w:type="spellStart"/>
      <w:r w:rsidR="005B15F8" w:rsidRPr="005B15F8">
        <w:rPr>
          <w:lang w:val="uk-UA"/>
        </w:rPr>
        <w:t>виб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ати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з бічної панелі та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</w:t>
      </w:r>
      <w:proofErr w:type="spellEnd"/>
      <w:r w:rsidR="005B15F8" w:rsidRPr="005B15F8">
        <w:rPr>
          <w:lang w:val="uk-UA"/>
        </w:rPr>
        <w:t xml:space="preserve"> її на дошці.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надмі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ну</w:t>
      </w:r>
      <w:proofErr w:type="spellEnd"/>
      <w:r w:rsidR="005B15F8" w:rsidRPr="005B15F8">
        <w:rPr>
          <w:lang w:val="uk-UA"/>
        </w:rPr>
        <w:t xml:space="preserve"> кількість </w:t>
      </w:r>
      <w:proofErr w:type="spellStart"/>
      <w:r w:rsidR="005B15F8"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(більше 1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  <w:r w:rsidR="005B15F8" w:rsidRPr="005B15F8">
        <w:rPr>
          <w:lang w:val="uk-UA"/>
        </w:rPr>
        <w:t xml:space="preserve">, 1 </w:t>
      </w:r>
      <w:proofErr w:type="spellStart"/>
      <w:r w:rsidR="005B15F8" w:rsidRPr="005B15F8">
        <w:rPr>
          <w:lang w:val="uk-UA"/>
        </w:rPr>
        <w:t>фе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зя</w:t>
      </w:r>
      <w:proofErr w:type="spellEnd"/>
      <w:r w:rsidR="005B15F8" w:rsidRPr="005B15F8">
        <w:rPr>
          <w:lang w:val="uk-UA"/>
        </w:rPr>
        <w:t xml:space="preserve">, 2 </w:t>
      </w:r>
      <w:proofErr w:type="spellStart"/>
      <w:r w:rsidR="005B15F8" w:rsidRPr="005B15F8">
        <w:rPr>
          <w:lang w:val="uk-UA"/>
        </w:rPr>
        <w:t>ту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, 2 слонів, 2 коней та 8 пішаків кожного </w:t>
      </w:r>
      <w:proofErr w:type="spellStart"/>
      <w:r w:rsidR="005B15F8" w:rsidRPr="005B15F8">
        <w:rPr>
          <w:lang w:val="uk-UA"/>
        </w:rPr>
        <w:t>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),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повідомлення: "</w:t>
      </w:r>
      <w:proofErr w:type="spellStart"/>
      <w:r w:rsidR="005B15F8" w:rsidRPr="005B15F8">
        <w:rPr>
          <w:lang w:val="uk-UA"/>
        </w:rPr>
        <w:t>Maximum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number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of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Queen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for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White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reached</w:t>
      </w:r>
      <w:proofErr w:type="spellEnd"/>
      <w:r w:rsidR="005B15F8" w:rsidRPr="005B15F8">
        <w:rPr>
          <w:lang w:val="uk-UA"/>
        </w:rPr>
        <w:t xml:space="preserve"> (5/1)!"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.5).</w:t>
      </w:r>
    </w:p>
    <w:p w14:paraId="517722B4" w14:textId="0C357F1D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.5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евищення</w:t>
      </w:r>
      <w:proofErr w:type="spellEnd"/>
      <w:r w:rsidR="005B15F8" w:rsidRPr="005B15F8">
        <w:rPr>
          <w:lang w:val="uk-UA"/>
        </w:rPr>
        <w:t xml:space="preserve"> кількості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proofErr w:type="spellEnd"/>
    </w:p>
    <w:p w14:paraId="2AB3DFE9" w14:textId="3CE24AD8" w:rsidR="005B15F8" w:rsidRPr="005B15F8" w:rsidRDefault="006810E2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45952" behindDoc="0" locked="0" layoutInCell="1" allowOverlap="1" wp14:anchorId="48997690" wp14:editId="0D17074E">
            <wp:simplePos x="0" y="0"/>
            <wp:positionH relativeFrom="column">
              <wp:posOffset>-162</wp:posOffset>
            </wp:positionH>
            <wp:positionV relativeFrom="paragraph">
              <wp:posOffset>1112454</wp:posOffset>
            </wp:positionV>
            <wp:extent cx="6119495" cy="44958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шити</w:t>
      </w:r>
      <w:proofErr w:type="spellEnd"/>
      <w:r w:rsidR="005B15F8" w:rsidRPr="005B15F8">
        <w:rPr>
          <w:lang w:val="uk-UA"/>
        </w:rPr>
        <w:t xml:space="preserve"> налаштування позиції без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  <w:r w:rsidR="005B15F8" w:rsidRPr="005B15F8">
        <w:rPr>
          <w:lang w:val="uk-UA"/>
        </w:rPr>
        <w:t xml:space="preserve"> одного з </w:t>
      </w:r>
      <w:proofErr w:type="spellStart"/>
      <w:r w:rsidR="005B15F8" w:rsidRPr="005B15F8">
        <w:rPr>
          <w:lang w:val="uk-UA"/>
        </w:rPr>
        <w:t>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повідомлення: "</w:t>
      </w:r>
      <w:proofErr w:type="spellStart"/>
      <w:r w:rsidR="005B15F8" w:rsidRPr="005B15F8">
        <w:rPr>
          <w:lang w:val="uk-UA"/>
        </w:rPr>
        <w:t>Both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white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and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black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kings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must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present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on</w:t>
      </w:r>
      <w:proofErr w:type="spellEnd"/>
      <w:r w:rsidR="005B15F8" w:rsidRPr="005B15F8">
        <w:rPr>
          <w:lang w:val="uk-UA"/>
        </w:rPr>
        <w:t xml:space="preserve"> the </w:t>
      </w:r>
      <w:proofErr w:type="spellStart"/>
      <w:r w:rsidR="005B15F8" w:rsidRPr="005B15F8">
        <w:rPr>
          <w:lang w:val="uk-UA"/>
        </w:rPr>
        <w:t>board</w:t>
      </w:r>
      <w:proofErr w:type="spellEnd"/>
      <w:r w:rsidR="005B15F8"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.6).</w:t>
      </w:r>
    </w:p>
    <w:p w14:paraId="419D8933" w14:textId="6A3B6C17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.6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відсутність </w:t>
      </w:r>
      <w:proofErr w:type="spellStart"/>
      <w:r w:rsidR="005B15F8" w:rsidRPr="005B15F8">
        <w:rPr>
          <w:lang w:val="uk-UA"/>
        </w:rPr>
        <w:t>ко</w:t>
      </w:r>
      <w:r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</w:p>
    <w:p w14:paraId="53A54623" w14:textId="0D5AE9A0" w:rsidR="005B15F8" w:rsidRPr="005B15F8" w:rsidRDefault="005B15F8" w:rsidP="005B15F8">
      <w:pPr>
        <w:rPr>
          <w:lang w:val="uk-UA"/>
        </w:rPr>
      </w:pPr>
    </w:p>
    <w:p w14:paraId="06809A0A" w14:textId="5ADEE6B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надає можливість аналізу позиції шляхом натискання кнопки "</w:t>
      </w:r>
      <w:proofErr w:type="spellStart"/>
      <w:r w:rsidRPr="005B15F8">
        <w:rPr>
          <w:lang w:val="uk-UA"/>
        </w:rPr>
        <w:t>Analyze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 xml:space="preserve">". В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ежимі</w:t>
      </w:r>
      <w:proofErr w:type="spellEnd"/>
      <w:r w:rsidRPr="005B15F8">
        <w:rPr>
          <w:lang w:val="uk-UA"/>
        </w:rPr>
        <w:t xml:space="preserve"> аналізу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вибо</w:t>
      </w:r>
      <w:r w:rsidR="00010F32">
        <w:rPr>
          <w:lang w:val="uk-UA"/>
        </w:rPr>
        <w:t>p</w:t>
      </w:r>
      <w:r w:rsidRPr="005B15F8">
        <w:rPr>
          <w:lang w:val="uk-UA"/>
        </w:rPr>
        <w:t>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на дошці підсвічуються всі можливі ходи для цієї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Pr="005B15F8">
        <w:rPr>
          <w:lang w:val="uk-UA"/>
        </w:rPr>
        <w:t>.7).</w:t>
      </w:r>
    </w:p>
    <w:p w14:paraId="0EA225A3" w14:textId="244298B2" w:rsidR="005B15F8" w:rsidRDefault="005B15F8" w:rsidP="005B15F8">
      <w:pPr>
        <w:rPr>
          <w:lang w:val="uk-UA"/>
        </w:rPr>
      </w:pPr>
    </w:p>
    <w:p w14:paraId="1FE934A9" w14:textId="11D54CDF" w:rsidR="006810E2" w:rsidRDefault="006810E2" w:rsidP="005B15F8">
      <w:pPr>
        <w:rPr>
          <w:lang w:val="uk-UA"/>
        </w:rPr>
      </w:pPr>
    </w:p>
    <w:p w14:paraId="255FBC28" w14:textId="7CE01987" w:rsidR="006810E2" w:rsidRDefault="006810E2" w:rsidP="005B15F8">
      <w:pPr>
        <w:rPr>
          <w:lang w:val="uk-UA"/>
        </w:rPr>
      </w:pPr>
    </w:p>
    <w:p w14:paraId="7D8A93EF" w14:textId="79936EA3" w:rsidR="005B15F8" w:rsidRPr="005B15F8" w:rsidRDefault="006810E2" w:rsidP="006810E2">
      <w:pPr>
        <w:jc w:val="center"/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51072" behindDoc="0" locked="0" layoutInCell="1" allowOverlap="1" wp14:anchorId="5BA074B8" wp14:editId="477FFC26">
            <wp:simplePos x="0" y="0"/>
            <wp:positionH relativeFrom="column">
              <wp:posOffset>354870</wp:posOffset>
            </wp:positionH>
            <wp:positionV relativeFrom="paragraph">
              <wp:posOffset>-265895</wp:posOffset>
            </wp:positionV>
            <wp:extent cx="4849495" cy="3592830"/>
            <wp:effectExtent l="0" t="0" r="8255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 xml:space="preserve">.7 – Підсвічування можливих ходів в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аналізу</w:t>
      </w:r>
    </w:p>
    <w:p w14:paraId="485A4118" w14:textId="0CC8351F" w:rsidR="005B15F8" w:rsidRPr="005B15F8" w:rsidRDefault="005B15F8" w:rsidP="005B15F8">
      <w:pPr>
        <w:rPr>
          <w:lang w:val="uk-UA"/>
        </w:rPr>
      </w:pPr>
    </w:p>
    <w:p w14:paraId="49800691" w14:textId="3839424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Ходи під час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здійснюються шляхом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етягування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ія</w:t>
      </w:r>
      <w:proofErr w:type="spellEnd"/>
      <w:r w:rsidRPr="005B15F8">
        <w:rPr>
          <w:lang w:val="uk-UA"/>
        </w:rPr>
        <w:t xml:space="preserve"> ходів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</w:t>
      </w:r>
      <w:proofErr w:type="spellEnd"/>
      <w:r w:rsidRPr="005B15F8">
        <w:rPr>
          <w:lang w:val="uk-UA"/>
        </w:rPr>
        <w:t xml:space="preserve"> у спеціальній панелі в шаховій нотації, включаючи позначення шаху (+) та мату (#)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Pr="005B15F8">
        <w:rPr>
          <w:lang w:val="uk-UA"/>
        </w:rPr>
        <w:t>.8).</w:t>
      </w:r>
    </w:p>
    <w:p w14:paraId="1F2AB54A" w14:textId="77777777" w:rsidR="00A87C80" w:rsidRDefault="00A87C80" w:rsidP="005B15F8">
      <w:pPr>
        <w:rPr>
          <w:lang w:val="uk-UA"/>
        </w:rPr>
      </w:pPr>
    </w:p>
    <w:p w14:paraId="0A5666E2" w14:textId="77777777" w:rsidR="00A87C80" w:rsidRDefault="00A87C80" w:rsidP="005B15F8">
      <w:pPr>
        <w:rPr>
          <w:lang w:val="uk-UA"/>
        </w:rPr>
      </w:pPr>
    </w:p>
    <w:p w14:paraId="684CE4B1" w14:textId="77777777" w:rsidR="00A87C80" w:rsidRDefault="00A87C80" w:rsidP="005B15F8">
      <w:pPr>
        <w:rPr>
          <w:lang w:val="uk-UA"/>
        </w:rPr>
      </w:pPr>
    </w:p>
    <w:p w14:paraId="16F10821" w14:textId="77777777" w:rsidR="00A87C80" w:rsidRDefault="00A87C80" w:rsidP="005B15F8">
      <w:pPr>
        <w:rPr>
          <w:lang w:val="uk-UA"/>
        </w:rPr>
      </w:pPr>
    </w:p>
    <w:p w14:paraId="00297D81" w14:textId="77777777" w:rsidR="00A87C80" w:rsidRDefault="00A87C80" w:rsidP="005B15F8">
      <w:pPr>
        <w:rPr>
          <w:lang w:val="uk-UA"/>
        </w:rPr>
      </w:pPr>
    </w:p>
    <w:p w14:paraId="4F88C224" w14:textId="4B628641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5B6455" wp14:editId="13F91C38">
                <wp:simplePos x="0" y="0"/>
                <wp:positionH relativeFrom="column">
                  <wp:posOffset>3425910</wp:posOffset>
                </wp:positionH>
                <wp:positionV relativeFrom="paragraph">
                  <wp:posOffset>2586905</wp:posOffset>
                </wp:positionV>
                <wp:extent cx="1637732" cy="1186957"/>
                <wp:effectExtent l="0" t="0" r="19685" b="13335"/>
                <wp:wrapNone/>
                <wp:docPr id="35" name="Прямокутник: округлені кут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2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35280" id="Прямокутник: округлені кути 35" o:spid="_x0000_s1026" style="position:absolute;margin-left:269.75pt;margin-top:203.7pt;width:128.95pt;height:93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76672" behindDoc="0" locked="0" layoutInCell="1" allowOverlap="1" wp14:anchorId="0A4694ED" wp14:editId="56BC3EB9">
            <wp:simplePos x="0" y="0"/>
            <wp:positionH relativeFrom="column">
              <wp:posOffset>0</wp:posOffset>
            </wp:positionH>
            <wp:positionV relativeFrom="paragraph">
              <wp:posOffset>-538016</wp:posOffset>
            </wp:positionV>
            <wp:extent cx="6119495" cy="44176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B445" w14:textId="2398FDB2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.8 – </w:t>
      </w:r>
      <w:proofErr w:type="spellStart"/>
      <w:r w:rsidR="005B15F8" w:rsidRPr="005B15F8">
        <w:rPr>
          <w:lang w:val="uk-UA"/>
        </w:rPr>
        <w:t>Істо</w:t>
      </w:r>
      <w:r>
        <w:rPr>
          <w:lang w:val="uk-UA"/>
        </w:rPr>
        <w:t>p</w:t>
      </w:r>
      <w:r w:rsidR="005B15F8" w:rsidRPr="005B15F8">
        <w:rPr>
          <w:lang w:val="uk-UA"/>
        </w:rPr>
        <w:t>ія</w:t>
      </w:r>
      <w:proofErr w:type="spellEnd"/>
      <w:r w:rsidR="005B15F8" w:rsidRPr="005B15F8">
        <w:rPr>
          <w:lang w:val="uk-UA"/>
        </w:rPr>
        <w:t xml:space="preserve"> ходів</w:t>
      </w:r>
    </w:p>
    <w:p w14:paraId="4CECA910" w14:textId="7B9D8A43" w:rsidR="005B15F8" w:rsidRPr="005B15F8" w:rsidRDefault="005B15F8" w:rsidP="005B15F8">
      <w:pPr>
        <w:rPr>
          <w:lang w:val="uk-UA"/>
        </w:rPr>
      </w:pPr>
    </w:p>
    <w:p w14:paraId="2E1E972A" w14:textId="4F2F239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виконання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овки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еміщує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 на дві клітини в </w:t>
      </w:r>
      <w:proofErr w:type="spellStart"/>
      <w:r w:rsidRPr="005B15F8">
        <w:rPr>
          <w:lang w:val="uk-UA"/>
        </w:rPr>
        <w:t>сто</w:t>
      </w:r>
      <w:r w:rsidR="00010F32">
        <w:rPr>
          <w:lang w:val="uk-UA"/>
        </w:rPr>
        <w:t>p</w:t>
      </w:r>
      <w:r w:rsidRPr="005B15F8">
        <w:rPr>
          <w:lang w:val="uk-UA"/>
        </w:rPr>
        <w:t>ону</w:t>
      </w:r>
      <w:proofErr w:type="spellEnd"/>
      <w:r w:rsidRPr="005B15F8">
        <w:rPr>
          <w:lang w:val="uk-UA"/>
        </w:rPr>
        <w:t xml:space="preserve"> відповідної </w:t>
      </w:r>
      <w:proofErr w:type="spellStart"/>
      <w:r w:rsidRPr="005B15F8">
        <w:rPr>
          <w:lang w:val="uk-UA"/>
        </w:rPr>
        <w:t>ту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отка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овка</w:t>
      </w:r>
      <w:proofErr w:type="spellEnd"/>
      <w:r w:rsidRPr="005B15F8">
        <w:rPr>
          <w:lang w:val="uk-UA"/>
        </w:rPr>
        <w:t xml:space="preserve"> записується як "O-O", а довга як "O-O-O" в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ії</w:t>
      </w:r>
      <w:proofErr w:type="spellEnd"/>
      <w:r w:rsidRPr="005B15F8">
        <w:rPr>
          <w:lang w:val="uk-UA"/>
        </w:rPr>
        <w:t xml:space="preserve"> ходів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.9).</w:t>
      </w:r>
    </w:p>
    <w:p w14:paraId="2F1D8A50" w14:textId="77777777" w:rsidR="00A87C80" w:rsidRDefault="00A87C80" w:rsidP="005B15F8">
      <w:pPr>
        <w:rPr>
          <w:lang w:val="uk-UA"/>
        </w:rPr>
      </w:pPr>
    </w:p>
    <w:p w14:paraId="630D0A1E" w14:textId="77777777" w:rsidR="00A87C80" w:rsidRDefault="00A87C80" w:rsidP="005B15F8">
      <w:pPr>
        <w:rPr>
          <w:lang w:val="uk-UA"/>
        </w:rPr>
      </w:pPr>
    </w:p>
    <w:p w14:paraId="62FEE9F9" w14:textId="77777777" w:rsidR="00A87C80" w:rsidRDefault="00A87C80" w:rsidP="005B15F8">
      <w:pPr>
        <w:rPr>
          <w:lang w:val="uk-UA"/>
        </w:rPr>
      </w:pPr>
    </w:p>
    <w:p w14:paraId="32893ED7" w14:textId="77777777" w:rsidR="00A87C80" w:rsidRDefault="00A87C80" w:rsidP="005B15F8">
      <w:pPr>
        <w:rPr>
          <w:lang w:val="uk-UA"/>
        </w:rPr>
      </w:pPr>
    </w:p>
    <w:p w14:paraId="6E7586E2" w14:textId="77777777" w:rsidR="00A87C80" w:rsidRDefault="00A87C80" w:rsidP="005B15F8">
      <w:pPr>
        <w:rPr>
          <w:lang w:val="uk-UA"/>
        </w:rPr>
      </w:pPr>
    </w:p>
    <w:p w14:paraId="669A039E" w14:textId="580DA079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D22637" wp14:editId="0EBF29C2">
                <wp:simplePos x="0" y="0"/>
                <wp:positionH relativeFrom="column">
                  <wp:posOffset>2163483</wp:posOffset>
                </wp:positionH>
                <wp:positionV relativeFrom="paragraph">
                  <wp:posOffset>3405505</wp:posOffset>
                </wp:positionV>
                <wp:extent cx="900753" cy="12226"/>
                <wp:effectExtent l="19050" t="19050" r="33020" b="2603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753" cy="122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9EA4A" id="Пряма сполучна лінія 4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268.15pt" to="241.3pt,2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" strokecolor="red" strokeweight="2.25pt"/>
            </w:pict>
          </mc:Fallback>
        </mc:AlternateContent>
      </w: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6F4317" wp14:editId="56B1B631">
                <wp:simplePos x="0" y="0"/>
                <wp:positionH relativeFrom="column">
                  <wp:posOffset>3596507</wp:posOffset>
                </wp:positionH>
                <wp:positionV relativeFrom="paragraph">
                  <wp:posOffset>3603663</wp:posOffset>
                </wp:positionV>
                <wp:extent cx="484496" cy="0"/>
                <wp:effectExtent l="0" t="19050" r="30480" b="19050"/>
                <wp:wrapNone/>
                <wp:docPr id="39" name="Пряма сполучна ліні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49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FE77C" id="Пряма сполучна лінія 39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pt,283.75pt" to="321.35pt,2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" strokecolor="red" strokeweight="2.25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5168" behindDoc="0" locked="0" layoutInCell="1" allowOverlap="1" wp14:anchorId="5D12B2D4" wp14:editId="7AA750E9">
            <wp:simplePos x="0" y="0"/>
            <wp:positionH relativeFrom="column">
              <wp:posOffset>109021</wp:posOffset>
            </wp:positionH>
            <wp:positionV relativeFrom="paragraph">
              <wp:posOffset>-572552</wp:posOffset>
            </wp:positionV>
            <wp:extent cx="6119495" cy="442722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AAAD" w14:textId="027C3AF4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.9 – Виконання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окі</w:t>
      </w:r>
      <w:r>
        <w:rPr>
          <w:lang w:val="uk-UA"/>
        </w:rPr>
        <w:t>p</w:t>
      </w:r>
      <w:r w:rsidR="005B15F8" w:rsidRPr="005B15F8">
        <w:rPr>
          <w:lang w:val="uk-UA"/>
        </w:rPr>
        <w:t>овки</w:t>
      </w:r>
      <w:proofErr w:type="spellEnd"/>
      <w:r w:rsidR="005B15F8" w:rsidRPr="005B15F8">
        <w:rPr>
          <w:lang w:val="uk-UA"/>
        </w:rPr>
        <w:t xml:space="preserve"> та її запис в </w:t>
      </w:r>
      <w:proofErr w:type="spellStart"/>
      <w:r w:rsidR="005B15F8" w:rsidRPr="005B15F8">
        <w:rPr>
          <w:lang w:val="uk-UA"/>
        </w:rPr>
        <w:t>істо</w:t>
      </w:r>
      <w:r>
        <w:rPr>
          <w:lang w:val="uk-UA"/>
        </w:rPr>
        <w:t>p</w:t>
      </w:r>
      <w:r w:rsidR="005B15F8" w:rsidRPr="005B15F8">
        <w:rPr>
          <w:lang w:val="uk-UA"/>
        </w:rPr>
        <w:t>ії</w:t>
      </w:r>
      <w:proofErr w:type="spellEnd"/>
      <w:r w:rsidR="005B15F8" w:rsidRPr="005B15F8">
        <w:rPr>
          <w:lang w:val="uk-UA"/>
        </w:rPr>
        <w:t xml:space="preserve"> ходів</w:t>
      </w:r>
    </w:p>
    <w:p w14:paraId="6565865D" w14:textId="27C6C10B" w:rsidR="005B15F8" w:rsidRPr="005B15F8" w:rsidRDefault="005B15F8" w:rsidP="005B15F8">
      <w:pPr>
        <w:rPr>
          <w:lang w:val="uk-UA"/>
        </w:rPr>
      </w:pPr>
    </w:p>
    <w:p w14:paraId="02E07D9F" w14:textId="768E33CE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не дозволяє виконати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овку</w:t>
      </w:r>
      <w:proofErr w:type="spellEnd"/>
      <w:r w:rsidRPr="005B15F8">
        <w:rPr>
          <w:lang w:val="uk-UA"/>
        </w:rPr>
        <w:t xml:space="preserve">, якщо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вже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обив</w:t>
      </w:r>
      <w:proofErr w:type="spellEnd"/>
      <w:r w:rsidRPr="005B15F8">
        <w:rPr>
          <w:lang w:val="uk-UA"/>
        </w:rPr>
        <w:t xml:space="preserve"> хід, знаходиться під шахом, або має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ойти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че</w:t>
      </w:r>
      <w:r w:rsidR="00010F32">
        <w:rPr>
          <w:lang w:val="uk-UA"/>
        </w:rPr>
        <w:t>p</w:t>
      </w:r>
      <w:r w:rsidRPr="005B15F8">
        <w:rPr>
          <w:lang w:val="uk-UA"/>
        </w:rPr>
        <w:t>ез</w:t>
      </w:r>
      <w:proofErr w:type="spellEnd"/>
      <w:r w:rsidRPr="005B15F8">
        <w:rPr>
          <w:lang w:val="uk-UA"/>
        </w:rPr>
        <w:t xml:space="preserve"> поле, що атаковане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отивника</w:t>
      </w:r>
      <w:proofErr w:type="spellEnd"/>
      <w:r w:rsidRPr="005B15F8">
        <w:rPr>
          <w:lang w:val="uk-UA"/>
        </w:rPr>
        <w:t>.</w:t>
      </w:r>
    </w:p>
    <w:p w14:paraId="793FFC73" w14:textId="3FB71C16" w:rsidR="005B15F8" w:rsidRPr="005B15F8" w:rsidRDefault="005B15F8" w:rsidP="005B15F8">
      <w:pPr>
        <w:rPr>
          <w:lang w:val="uk-UA"/>
        </w:rPr>
      </w:pPr>
    </w:p>
    <w:p w14:paraId="26C4B0C2" w14:textId="56CF4BD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Коли пішак досягає останньої </w:t>
      </w:r>
      <w:proofErr w:type="spellStart"/>
      <w:r w:rsidRPr="005B15F8">
        <w:rPr>
          <w:lang w:val="uk-UA"/>
        </w:rPr>
        <w:t>го</w:t>
      </w:r>
      <w:r w:rsidR="00010F32">
        <w:rPr>
          <w:lang w:val="uk-UA"/>
        </w:rPr>
        <w:t>p</w:t>
      </w:r>
      <w:r w:rsidRPr="005B15F8">
        <w:rPr>
          <w:lang w:val="uk-UA"/>
        </w:rPr>
        <w:t>изонталі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відк</w:t>
      </w:r>
      <w:r w:rsidR="00010F32">
        <w:rPr>
          <w:lang w:val="uk-UA"/>
        </w:rPr>
        <w:t>p</w:t>
      </w:r>
      <w:r w:rsidRPr="005B15F8">
        <w:rPr>
          <w:lang w:val="uk-UA"/>
        </w:rPr>
        <w:t>ивається</w:t>
      </w:r>
      <w:proofErr w:type="spellEnd"/>
      <w:r w:rsidRPr="005B15F8">
        <w:rPr>
          <w:lang w:val="uk-UA"/>
        </w:rPr>
        <w:t xml:space="preserve"> діалогове вікно </w:t>
      </w:r>
      <w:proofErr w:type="spellStart"/>
      <w:r w:rsidRPr="005B15F8">
        <w:rPr>
          <w:lang w:val="uk-UA"/>
        </w:rPr>
        <w:t>вибо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для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етво</w:t>
      </w:r>
      <w:r w:rsidR="00010F32">
        <w:rPr>
          <w:lang w:val="uk-UA"/>
        </w:rPr>
        <w:t>p</w:t>
      </w:r>
      <w:r w:rsidRPr="005B15F8">
        <w:rPr>
          <w:lang w:val="uk-UA"/>
        </w:rPr>
        <w:t>ення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</w:t>
      </w:r>
      <w:proofErr w:type="spellStart"/>
      <w:r w:rsidRPr="005B15F8">
        <w:rPr>
          <w:lang w:val="uk-UA"/>
        </w:rPr>
        <w:t>виб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фе</w:t>
      </w:r>
      <w:r w:rsidR="00010F32">
        <w:rPr>
          <w:lang w:val="uk-UA"/>
        </w:rPr>
        <w:t>p</w:t>
      </w:r>
      <w:r w:rsidRPr="005B15F8">
        <w:rPr>
          <w:lang w:val="uk-UA"/>
        </w:rPr>
        <w:t>зя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ту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>, слона або коня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.10).</w:t>
      </w:r>
    </w:p>
    <w:p w14:paraId="62BDB8F3" w14:textId="3EAC80B3" w:rsidR="005B15F8" w:rsidRDefault="005B15F8" w:rsidP="005B15F8">
      <w:pPr>
        <w:rPr>
          <w:lang w:val="uk-UA"/>
        </w:rPr>
      </w:pPr>
    </w:p>
    <w:p w14:paraId="7AD22A77" w14:textId="68CB4543" w:rsidR="00A87C80" w:rsidRDefault="00A87C80" w:rsidP="005B15F8">
      <w:pPr>
        <w:rPr>
          <w:lang w:val="uk-UA"/>
        </w:rPr>
      </w:pPr>
    </w:p>
    <w:p w14:paraId="592D09DC" w14:textId="2FE013B1" w:rsidR="00A87C80" w:rsidRDefault="00A87C80" w:rsidP="005B15F8">
      <w:pPr>
        <w:rPr>
          <w:lang w:val="uk-UA"/>
        </w:rPr>
      </w:pPr>
    </w:p>
    <w:p w14:paraId="42602DD0" w14:textId="7ECA6D75" w:rsidR="00A87C80" w:rsidRDefault="00A87C80" w:rsidP="005B15F8">
      <w:pPr>
        <w:rPr>
          <w:lang w:val="uk-UA"/>
        </w:rPr>
      </w:pPr>
    </w:p>
    <w:p w14:paraId="36D62D19" w14:textId="518CDAD8" w:rsidR="00A87C80" w:rsidRDefault="00A87C80" w:rsidP="005B15F8">
      <w:pPr>
        <w:rPr>
          <w:lang w:val="uk-UA"/>
        </w:rPr>
      </w:pPr>
    </w:p>
    <w:p w14:paraId="23B4643E" w14:textId="5A7654D8" w:rsidR="00A87C80" w:rsidRDefault="00A87C80" w:rsidP="005B15F8">
      <w:pPr>
        <w:rPr>
          <w:lang w:val="uk-UA"/>
        </w:rPr>
      </w:pPr>
    </w:p>
    <w:p w14:paraId="08A1D6C3" w14:textId="0EABDD98" w:rsidR="00A87C80" w:rsidRDefault="00A87C80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7C4BCD72" wp14:editId="7FD7F60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19495" cy="443738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0BD4F" w14:textId="77777777" w:rsidR="00A87C80" w:rsidRPr="005B15F8" w:rsidRDefault="00A87C80" w:rsidP="005B15F8">
      <w:pPr>
        <w:rPr>
          <w:lang w:val="uk-UA"/>
        </w:rPr>
      </w:pPr>
    </w:p>
    <w:p w14:paraId="236D1E24" w14:textId="72A7CFFD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.10 – Діалог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етво</w:t>
      </w:r>
      <w:r>
        <w:rPr>
          <w:lang w:val="uk-UA"/>
        </w:rPr>
        <w:t>p</w:t>
      </w:r>
      <w:r w:rsidR="005B15F8" w:rsidRPr="005B15F8">
        <w:rPr>
          <w:lang w:val="uk-UA"/>
        </w:rPr>
        <w:t>ення</w:t>
      </w:r>
      <w:proofErr w:type="spellEnd"/>
      <w:r w:rsidR="005B15F8" w:rsidRPr="005B15F8">
        <w:rPr>
          <w:lang w:val="uk-UA"/>
        </w:rPr>
        <w:t xml:space="preserve"> пішака</w:t>
      </w:r>
    </w:p>
    <w:p w14:paraId="2C2A1914" w14:textId="173484F9" w:rsidR="005B15F8" w:rsidRPr="005B15F8" w:rsidRDefault="005B15F8" w:rsidP="005B15F8">
      <w:pPr>
        <w:rPr>
          <w:lang w:val="uk-UA"/>
        </w:rPr>
      </w:pPr>
    </w:p>
    <w:p w14:paraId="3F9CFFD5" w14:textId="6CE14CEC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закінченні часу у одного з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proofErr w:type="spellEnd"/>
      <w:r w:rsidRPr="005B15F8">
        <w:rPr>
          <w:lang w:val="uk-UA"/>
        </w:rPr>
        <w:t xml:space="preserve"> (якщо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</w:t>
      </w:r>
      <w:proofErr w:type="spellEnd"/>
      <w:r w:rsidRPr="005B15F8">
        <w:rPr>
          <w:lang w:val="uk-UA"/>
        </w:rPr>
        <w:t xml:space="preserve"> шаховий годинник),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оголошує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емогу</w:t>
      </w:r>
      <w:proofErr w:type="spellEnd"/>
      <w:r w:rsidRPr="005B15F8">
        <w:rPr>
          <w:lang w:val="uk-UA"/>
        </w:rPr>
        <w:t xml:space="preserve"> іншого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авця</w:t>
      </w:r>
      <w:proofErr w:type="spellEnd"/>
      <w:r w:rsidRPr="005B15F8">
        <w:rPr>
          <w:lang w:val="uk-UA"/>
        </w:rPr>
        <w:t xml:space="preserve">. Для </w:t>
      </w:r>
      <w:proofErr w:type="spellStart"/>
      <w:r w:rsidRPr="005B15F8">
        <w:rPr>
          <w:lang w:val="uk-UA"/>
        </w:rPr>
        <w:t>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</w:t>
      </w:r>
      <w:proofErr w:type="spellEnd"/>
      <w:r w:rsidRPr="005B15F8">
        <w:rPr>
          <w:lang w:val="uk-UA"/>
        </w:rPr>
        <w:t xml:space="preserve"> шаховим годинником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</w:t>
      </w:r>
      <w:proofErr w:type="spellEnd"/>
      <w:r w:rsidRPr="005B15F8">
        <w:rPr>
          <w:lang w:val="uk-UA"/>
        </w:rPr>
        <w:t xml:space="preserve"> кнопка "</w:t>
      </w:r>
      <w:proofErr w:type="spellStart"/>
      <w:r w:rsidRPr="005B15F8">
        <w:rPr>
          <w:lang w:val="uk-UA"/>
        </w:rPr>
        <w:t>Pause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Timers</w:t>
      </w:r>
      <w:proofErr w:type="spellEnd"/>
      <w:r w:rsidRPr="005B15F8">
        <w:rPr>
          <w:lang w:val="uk-UA"/>
        </w:rPr>
        <w:t>/</w:t>
      </w:r>
      <w:proofErr w:type="spellStart"/>
      <w:r w:rsidRPr="005B15F8">
        <w:rPr>
          <w:lang w:val="uk-UA"/>
        </w:rPr>
        <w:t>Resume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Timers</w:t>
      </w:r>
      <w:proofErr w:type="spellEnd"/>
      <w:r w:rsidRPr="005B15F8">
        <w:rPr>
          <w:lang w:val="uk-UA"/>
        </w:rPr>
        <w:t>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.11).</w:t>
      </w:r>
    </w:p>
    <w:p w14:paraId="050F702A" w14:textId="15A92603" w:rsidR="005B15F8" w:rsidRDefault="005B15F8" w:rsidP="005B15F8">
      <w:pPr>
        <w:rPr>
          <w:lang w:val="uk-UA"/>
        </w:rPr>
      </w:pPr>
    </w:p>
    <w:p w14:paraId="1523EFFF" w14:textId="1EBAD83D" w:rsidR="00A87C80" w:rsidRDefault="00A87C80" w:rsidP="005B15F8">
      <w:pPr>
        <w:rPr>
          <w:lang w:val="uk-UA"/>
        </w:rPr>
      </w:pPr>
    </w:p>
    <w:p w14:paraId="01066465" w14:textId="5B02E1EC" w:rsidR="00A87C80" w:rsidRDefault="00A87C80" w:rsidP="005B15F8">
      <w:pPr>
        <w:rPr>
          <w:lang w:val="uk-UA"/>
        </w:rPr>
      </w:pPr>
    </w:p>
    <w:p w14:paraId="3861FE92" w14:textId="226FF57E" w:rsidR="00A87C80" w:rsidRDefault="00A87C80" w:rsidP="005B15F8">
      <w:pPr>
        <w:rPr>
          <w:lang w:val="uk-UA"/>
        </w:rPr>
      </w:pPr>
    </w:p>
    <w:p w14:paraId="3C299D11" w14:textId="041562CA" w:rsidR="00A87C80" w:rsidRDefault="00A87C80" w:rsidP="005B15F8">
      <w:pPr>
        <w:rPr>
          <w:lang w:val="uk-UA"/>
        </w:rPr>
      </w:pPr>
    </w:p>
    <w:p w14:paraId="437B9927" w14:textId="77AF48BA" w:rsidR="00A87C80" w:rsidRDefault="00A87C80" w:rsidP="005B15F8">
      <w:pPr>
        <w:rPr>
          <w:lang w:val="uk-UA"/>
        </w:rPr>
      </w:pPr>
    </w:p>
    <w:p w14:paraId="1A86066D" w14:textId="77777777" w:rsidR="00A87C80" w:rsidRPr="005B15F8" w:rsidRDefault="00A87C80" w:rsidP="005B15F8">
      <w:pPr>
        <w:rPr>
          <w:lang w:val="uk-UA"/>
        </w:rPr>
      </w:pPr>
    </w:p>
    <w:p w14:paraId="3C4EB04F" w14:textId="6EA99FA0" w:rsidR="005B15F8" w:rsidRPr="005B15F8" w:rsidRDefault="00A87C80" w:rsidP="00A87C80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A572C2" wp14:editId="1B0730DC">
                <wp:simplePos x="0" y="0"/>
                <wp:positionH relativeFrom="column">
                  <wp:posOffset>4094651</wp:posOffset>
                </wp:positionH>
                <wp:positionV relativeFrom="paragraph">
                  <wp:posOffset>21126</wp:posOffset>
                </wp:positionV>
                <wp:extent cx="798394" cy="1186957"/>
                <wp:effectExtent l="0" t="0" r="20955" b="13335"/>
                <wp:wrapNone/>
                <wp:docPr id="43" name="Прямокутник: округлені кут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EEDB99" id="Прямокутник: округлені кути 43" o:spid="_x0000_s1026" style="position:absolute;margin-left:322.4pt;margin-top:1.65pt;width:62.85pt;height:9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69504" behindDoc="0" locked="0" layoutInCell="1" allowOverlap="1" wp14:anchorId="7C252EBF" wp14:editId="7DEA1D31">
            <wp:simplePos x="0" y="0"/>
            <wp:positionH relativeFrom="column">
              <wp:posOffset>572571</wp:posOffset>
            </wp:positionH>
            <wp:positionV relativeFrom="paragraph">
              <wp:posOffset>-139065</wp:posOffset>
            </wp:positionV>
            <wp:extent cx="4312285" cy="3119755"/>
            <wp:effectExtent l="0" t="0" r="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 xml:space="preserve">.11 – Шаховий годинник та кнопка </w:t>
      </w:r>
      <w:proofErr w:type="spellStart"/>
      <w:r w:rsidR="005B15F8" w:rsidRPr="005B15F8">
        <w:rPr>
          <w:lang w:val="uk-UA"/>
        </w:rPr>
        <w:t>ке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ування</w:t>
      </w:r>
      <w:proofErr w:type="spellEnd"/>
    </w:p>
    <w:p w14:paraId="31CE9141" w14:textId="4722E26C" w:rsidR="005B15F8" w:rsidRPr="005B15F8" w:rsidRDefault="005B15F8" w:rsidP="005B15F8">
      <w:pPr>
        <w:rPr>
          <w:lang w:val="uk-UA"/>
        </w:rPr>
      </w:pPr>
    </w:p>
    <w:p w14:paraId="5CA73A30" w14:textId="05F8266C" w:rsidR="005B15F8" w:rsidRPr="005B15F8" w:rsidRDefault="00A87C80" w:rsidP="005B15F8">
      <w:pPr>
        <w:rPr>
          <w:lang w:val="uk-UA"/>
        </w:rPr>
      </w:pPr>
      <w:r w:rsidRPr="00A87C80">
        <w:rPr>
          <w:noProof/>
          <w:lang w:val="uk-UA"/>
        </w:rPr>
        <w:drawing>
          <wp:anchor distT="0" distB="0" distL="114300" distR="114300" simplePos="0" relativeHeight="251671552" behindDoc="0" locked="0" layoutInCell="1" allowOverlap="1" wp14:anchorId="32B06C02" wp14:editId="196EE6A0">
            <wp:simplePos x="0" y="0"/>
            <wp:positionH relativeFrom="column">
              <wp:posOffset>695875</wp:posOffset>
            </wp:positionH>
            <wp:positionV relativeFrom="paragraph">
              <wp:posOffset>1349280</wp:posOffset>
            </wp:positionV>
            <wp:extent cx="4307568" cy="3147202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68" cy="3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 xml:space="preserve">Для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поточної позиції </w:t>
      </w:r>
      <w:proofErr w:type="spellStart"/>
      <w:r w:rsidR="005B15F8"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истовується</w:t>
      </w:r>
      <w:proofErr w:type="spellEnd"/>
      <w:r w:rsidR="005B15F8" w:rsidRPr="005B15F8">
        <w:rPr>
          <w:lang w:val="uk-UA"/>
        </w:rPr>
        <w:t xml:space="preserve"> кнопка "</w:t>
      </w:r>
      <w:proofErr w:type="spellStart"/>
      <w:r w:rsidR="005B15F8" w:rsidRPr="005B15F8">
        <w:rPr>
          <w:lang w:val="uk-UA"/>
        </w:rPr>
        <w:t>Save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", а для завантаження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аніше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еженої</w:t>
      </w:r>
      <w:proofErr w:type="spellEnd"/>
      <w:r w:rsidR="005B15F8" w:rsidRPr="005B15F8">
        <w:rPr>
          <w:lang w:val="uk-UA"/>
        </w:rPr>
        <w:t xml:space="preserve"> позиції – кнопка "</w:t>
      </w:r>
      <w:proofErr w:type="spellStart"/>
      <w:r w:rsidR="005B15F8" w:rsidRPr="005B15F8">
        <w:rPr>
          <w:lang w:val="uk-UA"/>
        </w:rPr>
        <w:t>Load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". Після успішного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позиції з'являється повідомлення "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saved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successfully</w:t>
      </w:r>
      <w:proofErr w:type="spellEnd"/>
      <w:r w:rsidR="005B15F8"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.12).</w:t>
      </w:r>
    </w:p>
    <w:p w14:paraId="445E75F0" w14:textId="4D8D9AEF" w:rsidR="00A87C80" w:rsidRDefault="00A87C80" w:rsidP="005B15F8">
      <w:pPr>
        <w:rPr>
          <w:lang w:val="uk-UA"/>
        </w:rPr>
      </w:pPr>
    </w:p>
    <w:p w14:paraId="659044EE" w14:textId="50CC580B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.12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успішне </w:t>
      </w:r>
      <w:proofErr w:type="spellStart"/>
      <w:r w:rsidR="005B15F8" w:rsidRPr="005B15F8">
        <w:rPr>
          <w:lang w:val="uk-UA"/>
        </w:rPr>
        <w:t>збе</w:t>
      </w:r>
      <w:r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позиції</w:t>
      </w:r>
    </w:p>
    <w:p w14:paraId="6AB14616" w14:textId="77777777" w:rsidR="005B15F8" w:rsidRPr="005B15F8" w:rsidRDefault="005B15F8" w:rsidP="005B15F8">
      <w:pPr>
        <w:rPr>
          <w:lang w:val="uk-UA"/>
        </w:rPr>
      </w:pPr>
    </w:p>
    <w:p w14:paraId="2DDA9BDA" w14:textId="5CB0A5FA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492A6F4C" wp14:editId="4E924B7C">
            <wp:simplePos x="0" y="0"/>
            <wp:positionH relativeFrom="column">
              <wp:posOffset>-161</wp:posOffset>
            </wp:positionH>
            <wp:positionV relativeFrom="paragraph">
              <wp:posOffset>969152</wp:posOffset>
            </wp:positionV>
            <wp:extent cx="6119495" cy="442785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езультатом</w:t>
      </w:r>
      <w:proofErr w:type="spellEnd"/>
      <w:r w:rsidR="005B15F8" w:rsidRPr="005B15F8">
        <w:rPr>
          <w:lang w:val="uk-UA"/>
        </w:rPr>
        <w:t xml:space="preserve"> виконання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ами</w:t>
      </w:r>
      <w:proofErr w:type="spellEnd"/>
      <w:r w:rsidR="005B15F8" w:rsidRPr="005B15F8">
        <w:rPr>
          <w:lang w:val="uk-UA"/>
        </w:rPr>
        <w:t xml:space="preserve"> є візуальне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аження</w:t>
      </w:r>
      <w:proofErr w:type="spellEnd"/>
      <w:r w:rsidR="005B15F8" w:rsidRPr="005B15F8">
        <w:rPr>
          <w:lang w:val="uk-UA"/>
        </w:rPr>
        <w:t xml:space="preserve"> шахової </w:t>
      </w:r>
      <w:proofErr w:type="spellStart"/>
      <w:r w:rsidR="005B15F8" w:rsidRPr="005B15F8">
        <w:rPr>
          <w:lang w:val="uk-UA"/>
        </w:rPr>
        <w:t>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та повідомлення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.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шенні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відповідне повідомлення та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опонує</w:t>
      </w:r>
      <w:proofErr w:type="spellEnd"/>
      <w:r w:rsidR="005B15F8" w:rsidRPr="005B15F8">
        <w:rPr>
          <w:lang w:val="uk-UA"/>
        </w:rPr>
        <w:t xml:space="preserve"> почати нову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.13).</w:t>
      </w:r>
    </w:p>
    <w:p w14:paraId="3699B637" w14:textId="2B5B9641" w:rsidR="005B15F8" w:rsidRPr="005B15F8" w:rsidRDefault="005B15F8" w:rsidP="005B15F8">
      <w:pPr>
        <w:rPr>
          <w:lang w:val="uk-UA"/>
        </w:rPr>
      </w:pPr>
    </w:p>
    <w:p w14:paraId="49F28655" w14:textId="1C5D6BBC" w:rsid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.13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езультат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па</w:t>
      </w:r>
      <w:r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та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опозиція</w:t>
      </w:r>
      <w:proofErr w:type="spellEnd"/>
      <w:r w:rsidR="005B15F8" w:rsidRPr="005B15F8">
        <w:rPr>
          <w:lang w:val="uk-UA"/>
        </w:rPr>
        <w:t xml:space="preserve"> почати нову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</w:p>
    <w:p w14:paraId="59FD5364" w14:textId="77777777" w:rsidR="005B15F8" w:rsidRPr="005B15F8" w:rsidRDefault="005B15F8" w:rsidP="005B15F8">
      <w:pPr>
        <w:rPr>
          <w:lang w:val="uk-UA"/>
        </w:rPr>
      </w:pPr>
    </w:p>
    <w:p w14:paraId="6675088E" w14:textId="5ED4D8C4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також </w:t>
      </w:r>
      <w:proofErr w:type="spellStart"/>
      <w:r w:rsidRPr="005B15F8">
        <w:rPr>
          <w:lang w:val="uk-UA"/>
        </w:rPr>
        <w:t>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</w:t>
      </w:r>
      <w:proofErr w:type="spellEnd"/>
      <w:r w:rsidRPr="005B15F8">
        <w:rPr>
          <w:lang w:val="uk-UA"/>
        </w:rPr>
        <w:t xml:space="preserve"> функцію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ево</w:t>
      </w:r>
      <w:r w:rsidR="00010F32">
        <w:rPr>
          <w:lang w:val="uk-UA"/>
        </w:rPr>
        <w:t>p</w:t>
      </w:r>
      <w:r w:rsidRPr="005B15F8">
        <w:rPr>
          <w:lang w:val="uk-UA"/>
        </w:rPr>
        <w:t>оту</w:t>
      </w:r>
      <w:proofErr w:type="spellEnd"/>
      <w:r w:rsidRPr="005B15F8">
        <w:rPr>
          <w:lang w:val="uk-UA"/>
        </w:rPr>
        <w:t xml:space="preserve"> дошки, що дозволяє змінити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спективу</w:t>
      </w:r>
      <w:proofErr w:type="spellEnd"/>
      <w:r w:rsidRPr="005B15F8">
        <w:rPr>
          <w:lang w:val="uk-UA"/>
        </w:rPr>
        <w:t xml:space="preserve"> огляду. Для цього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має встановити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апо</w:t>
      </w:r>
      <w:r w:rsidR="00010F32">
        <w:rPr>
          <w:lang w:val="uk-UA"/>
        </w:rPr>
        <w:t>p</w:t>
      </w:r>
      <w:r w:rsidRPr="005B15F8">
        <w:rPr>
          <w:lang w:val="uk-UA"/>
        </w:rPr>
        <w:t>ець</w:t>
      </w:r>
      <w:proofErr w:type="spellEnd"/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Flip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Board</w:t>
      </w:r>
      <w:proofErr w:type="spellEnd"/>
      <w:r w:rsidRPr="005B15F8">
        <w:rPr>
          <w:lang w:val="uk-UA"/>
        </w:rPr>
        <w:t xml:space="preserve">".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активації цієї функції білі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ажаються</w:t>
      </w:r>
      <w:proofErr w:type="spellEnd"/>
      <w:r w:rsidRPr="005B15F8">
        <w:rPr>
          <w:lang w:val="uk-UA"/>
        </w:rPr>
        <w:t xml:space="preserve"> внизу дошки, а </w:t>
      </w:r>
      <w:proofErr w:type="spellStart"/>
      <w:r w:rsidRPr="005B15F8">
        <w:rPr>
          <w:lang w:val="uk-UA"/>
        </w:rPr>
        <w:t>чо</w:t>
      </w:r>
      <w:r w:rsidR="00010F32">
        <w:rPr>
          <w:lang w:val="uk-UA"/>
        </w:rPr>
        <w:t>p</w:t>
      </w:r>
      <w:r w:rsidRPr="005B15F8">
        <w:rPr>
          <w:lang w:val="uk-UA"/>
        </w:rPr>
        <w:t>ні</w:t>
      </w:r>
      <w:proofErr w:type="spellEnd"/>
      <w:r w:rsidRPr="005B15F8">
        <w:rPr>
          <w:lang w:val="uk-UA"/>
        </w:rPr>
        <w:t xml:space="preserve"> — </w:t>
      </w:r>
      <w:proofErr w:type="spellStart"/>
      <w:r w:rsidRPr="005B15F8">
        <w:rPr>
          <w:lang w:val="uk-UA"/>
        </w:rPr>
        <w:t>вго</w:t>
      </w:r>
      <w:r w:rsidR="00010F32">
        <w:rPr>
          <w:lang w:val="uk-UA"/>
        </w:rPr>
        <w:t>p</w:t>
      </w:r>
      <w:r w:rsidRPr="005B15F8">
        <w:rPr>
          <w:lang w:val="uk-UA"/>
        </w:rPr>
        <w:t>і</w:t>
      </w:r>
      <w:proofErr w:type="spellEnd"/>
      <w:r w:rsidRPr="005B15F8">
        <w:rPr>
          <w:lang w:val="uk-UA"/>
        </w:rPr>
        <w:t>, або навпаки, в залежності від початкового стану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.14).</w:t>
      </w:r>
    </w:p>
    <w:p w14:paraId="32D618A3" w14:textId="5FD3EFC4" w:rsidR="005B15F8" w:rsidRDefault="005B15F8" w:rsidP="005B15F8">
      <w:pPr>
        <w:rPr>
          <w:lang w:val="uk-UA"/>
        </w:rPr>
      </w:pPr>
    </w:p>
    <w:p w14:paraId="60A22AC3" w14:textId="63F17DF7" w:rsidR="0046390B" w:rsidRDefault="0046390B" w:rsidP="005B15F8">
      <w:pPr>
        <w:rPr>
          <w:lang w:val="uk-UA"/>
        </w:rPr>
      </w:pPr>
    </w:p>
    <w:p w14:paraId="427A56D4" w14:textId="5940C990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2581734E" wp14:editId="5D66B933">
            <wp:simplePos x="0" y="0"/>
            <wp:positionH relativeFrom="column">
              <wp:posOffset>-161</wp:posOffset>
            </wp:positionH>
            <wp:positionV relativeFrom="paragraph">
              <wp:posOffset>253118</wp:posOffset>
            </wp:positionV>
            <wp:extent cx="6119495" cy="4488815"/>
            <wp:effectExtent l="0" t="0" r="0" b="698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F204" w14:textId="7C87BBC7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.14 – Дошка в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еве</w:t>
      </w:r>
      <w:r>
        <w:rPr>
          <w:lang w:val="uk-UA"/>
        </w:rPr>
        <w:t>p</w:t>
      </w:r>
      <w:r w:rsidR="005B15F8" w:rsidRPr="005B15F8">
        <w:rPr>
          <w:lang w:val="uk-UA"/>
        </w:rPr>
        <w:t>нутому</w:t>
      </w:r>
      <w:proofErr w:type="spellEnd"/>
      <w:r w:rsidR="005B15F8" w:rsidRPr="005B15F8">
        <w:rPr>
          <w:lang w:val="uk-UA"/>
        </w:rPr>
        <w:t xml:space="preserve"> стані</w:t>
      </w:r>
    </w:p>
    <w:p w14:paraId="60006442" w14:textId="77777777" w:rsidR="005B15F8" w:rsidRPr="005B15F8" w:rsidRDefault="005B15F8" w:rsidP="005B15F8">
      <w:pPr>
        <w:rPr>
          <w:lang w:val="uk-UA"/>
        </w:rPr>
      </w:pPr>
    </w:p>
    <w:p w14:paraId="0A132BE5" w14:textId="7D5443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випадку, коли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знаходиться під шахом,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авець</w:t>
      </w:r>
      <w:proofErr w:type="spellEnd"/>
      <w:r w:rsidRPr="005B15F8">
        <w:rPr>
          <w:lang w:val="uk-UA"/>
        </w:rPr>
        <w:t xml:space="preserve"> мусить виконати один з можливих ходів для захисту: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емістити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, взяти атакуючу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або поставити блокуючу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між атакуючою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та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олем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.15).</w:t>
      </w:r>
    </w:p>
    <w:p w14:paraId="4C765A01" w14:textId="77777777" w:rsidR="0046390B" w:rsidRDefault="0046390B" w:rsidP="005B15F8">
      <w:pPr>
        <w:rPr>
          <w:lang w:val="uk-UA"/>
        </w:rPr>
      </w:pPr>
    </w:p>
    <w:p w14:paraId="6CCA5F72" w14:textId="77777777" w:rsidR="0046390B" w:rsidRDefault="0046390B" w:rsidP="005B15F8">
      <w:pPr>
        <w:rPr>
          <w:lang w:val="uk-UA"/>
        </w:rPr>
      </w:pPr>
    </w:p>
    <w:p w14:paraId="20B071B7" w14:textId="77777777" w:rsidR="0046390B" w:rsidRDefault="0046390B" w:rsidP="005B15F8">
      <w:pPr>
        <w:rPr>
          <w:lang w:val="uk-UA"/>
        </w:rPr>
      </w:pPr>
    </w:p>
    <w:p w14:paraId="2E1D3918" w14:textId="77777777" w:rsidR="0046390B" w:rsidRDefault="0046390B" w:rsidP="005B15F8">
      <w:pPr>
        <w:rPr>
          <w:lang w:val="uk-UA"/>
        </w:rPr>
      </w:pPr>
    </w:p>
    <w:p w14:paraId="2ED518B8" w14:textId="77777777" w:rsidR="0046390B" w:rsidRDefault="0046390B" w:rsidP="005B15F8">
      <w:pPr>
        <w:rPr>
          <w:lang w:val="uk-UA"/>
        </w:rPr>
      </w:pPr>
    </w:p>
    <w:p w14:paraId="7728934A" w14:textId="77777777" w:rsidR="0046390B" w:rsidRDefault="0046390B" w:rsidP="005B15F8">
      <w:pPr>
        <w:rPr>
          <w:lang w:val="uk-UA"/>
        </w:rPr>
      </w:pPr>
    </w:p>
    <w:p w14:paraId="34891BBD" w14:textId="77777777" w:rsidR="0046390B" w:rsidRDefault="0046390B" w:rsidP="005B15F8">
      <w:pPr>
        <w:rPr>
          <w:lang w:val="uk-UA"/>
        </w:rPr>
      </w:pPr>
    </w:p>
    <w:p w14:paraId="347CC04D" w14:textId="6DD2BD8F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695C092A" wp14:editId="48DBBB9C">
            <wp:simplePos x="0" y="0"/>
            <wp:positionH relativeFrom="column">
              <wp:posOffset>634460</wp:posOffset>
            </wp:positionH>
            <wp:positionV relativeFrom="paragraph">
              <wp:posOffset>-422427</wp:posOffset>
            </wp:positionV>
            <wp:extent cx="4483290" cy="3244884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C8ED" w14:textId="0BFCEBFB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.15 – Позиція з </w:t>
      </w:r>
      <w:proofErr w:type="spellStart"/>
      <w:r w:rsidR="005B15F8" w:rsidRPr="005B15F8">
        <w:rPr>
          <w:lang w:val="uk-UA"/>
        </w:rPr>
        <w:t>ко</w:t>
      </w:r>
      <w:r>
        <w:rPr>
          <w:lang w:val="uk-UA"/>
        </w:rPr>
        <w:t>p</w:t>
      </w:r>
      <w:r w:rsidR="005B15F8" w:rsidRPr="005B15F8">
        <w:rPr>
          <w:lang w:val="uk-UA"/>
        </w:rPr>
        <w:t>олем</w:t>
      </w:r>
      <w:proofErr w:type="spellEnd"/>
      <w:r w:rsidR="005B15F8" w:rsidRPr="005B15F8">
        <w:rPr>
          <w:lang w:val="uk-UA"/>
        </w:rPr>
        <w:t xml:space="preserve"> під шахом</w:t>
      </w:r>
    </w:p>
    <w:p w14:paraId="6577E33E" w14:textId="77777777" w:rsidR="005B15F8" w:rsidRPr="005B15F8" w:rsidRDefault="005B15F8" w:rsidP="005B15F8">
      <w:pPr>
        <w:rPr>
          <w:lang w:val="uk-UA"/>
        </w:rPr>
      </w:pPr>
    </w:p>
    <w:p w14:paraId="5487153E" w14:textId="6ABCE733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ізні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івні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авця</w:t>
      </w:r>
      <w:proofErr w:type="spellEnd"/>
      <w:r w:rsidRPr="005B15F8">
        <w:rPr>
          <w:lang w:val="uk-UA"/>
        </w:rPr>
        <w:t>:</w:t>
      </w:r>
      <w:r w:rsidR="0046390B">
        <w:rPr>
          <w:lang w:val="uk-UA"/>
        </w:rPr>
        <w:t xml:space="preserve"> </w:t>
      </w:r>
      <w:r w:rsidRPr="005B15F8">
        <w:rPr>
          <w:lang w:val="uk-UA"/>
        </w:rPr>
        <w:t>"</w:t>
      </w:r>
      <w:proofErr w:type="spellStart"/>
      <w:r w:rsidRPr="005B15F8">
        <w:rPr>
          <w:lang w:val="uk-UA"/>
        </w:rPr>
        <w:t>Random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обить</w:t>
      </w:r>
      <w:proofErr w:type="spellEnd"/>
      <w:r w:rsidRPr="005B15F8">
        <w:rPr>
          <w:lang w:val="uk-UA"/>
        </w:rPr>
        <w:t xml:space="preserve"> випадкові ходи</w:t>
      </w:r>
      <w:r w:rsidR="0046390B">
        <w:rPr>
          <w:lang w:val="uk-UA"/>
        </w:rPr>
        <w:t xml:space="preserve">), </w:t>
      </w:r>
      <w:r w:rsidRPr="005B15F8">
        <w:rPr>
          <w:lang w:val="uk-UA"/>
        </w:rPr>
        <w:t>"</w:t>
      </w:r>
      <w:proofErr w:type="spellStart"/>
      <w:r w:rsidRPr="005B15F8">
        <w:rPr>
          <w:lang w:val="uk-UA"/>
        </w:rPr>
        <w:t>Easy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базові </w:t>
      </w:r>
      <w:proofErr w:type="spellStart"/>
      <w:r w:rsidRPr="005B15F8">
        <w:rPr>
          <w:lang w:val="uk-UA"/>
        </w:rPr>
        <w:t>ст</w:t>
      </w:r>
      <w:r w:rsidR="00010F32">
        <w:rPr>
          <w:lang w:val="uk-UA"/>
        </w:rPr>
        <w:t>p</w:t>
      </w:r>
      <w:r w:rsidRPr="005B15F8">
        <w:rPr>
          <w:lang w:val="uk-UA"/>
        </w:rPr>
        <w:t>атегії</w:t>
      </w:r>
      <w:proofErr w:type="spellEnd"/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Medium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се</w:t>
      </w:r>
      <w:r w:rsidR="00010F32">
        <w:rPr>
          <w:lang w:val="uk-UA"/>
        </w:rPr>
        <w:t>p</w:t>
      </w:r>
      <w:r w:rsidRPr="005B15F8">
        <w:rPr>
          <w:lang w:val="uk-UA"/>
        </w:rPr>
        <w:t>едньо</w:t>
      </w:r>
      <w:r w:rsidR="00010F32">
        <w:rPr>
          <w:lang w:val="uk-UA"/>
        </w:rPr>
        <w:t>p</w:t>
      </w:r>
      <w:r w:rsidRPr="005B15F8">
        <w:rPr>
          <w:lang w:val="uk-UA"/>
        </w:rPr>
        <w:t>івневі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оцінки позиції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Hard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осунуті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з глибшим аналізом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Expert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з максимальною глибиною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оз</w:t>
      </w:r>
      <w:r w:rsidR="00010F32">
        <w:rPr>
          <w:lang w:val="uk-UA"/>
        </w:rPr>
        <w:t>p</w:t>
      </w:r>
      <w:r w:rsidRPr="005B15F8">
        <w:rPr>
          <w:lang w:val="uk-UA"/>
        </w:rPr>
        <w:t>ахунку</w:t>
      </w:r>
      <w:proofErr w:type="spellEnd"/>
      <w:r w:rsidR="0046390B">
        <w:rPr>
          <w:lang w:val="uk-UA"/>
        </w:rPr>
        <w:t>).</w:t>
      </w:r>
    </w:p>
    <w:p w14:paraId="5D46DAA4" w14:textId="77777777" w:rsidR="005B15F8" w:rsidRPr="005B15F8" w:rsidRDefault="005B15F8" w:rsidP="005B15F8">
      <w:pPr>
        <w:rPr>
          <w:lang w:val="uk-UA"/>
        </w:rPr>
      </w:pPr>
    </w:p>
    <w:p w14:paraId="023EADBC" w14:textId="025D84D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зміні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івня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під час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видає повідомлення з </w:t>
      </w:r>
      <w:proofErr w:type="spellStart"/>
      <w:r w:rsidRPr="005B15F8">
        <w:rPr>
          <w:lang w:val="uk-UA"/>
        </w:rPr>
        <w:t>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дженням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Change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difficulty</w:t>
      </w:r>
      <w:proofErr w:type="spellEnd"/>
      <w:r w:rsidRPr="005B15F8">
        <w:rPr>
          <w:lang w:val="uk-UA"/>
        </w:rPr>
        <w:t xml:space="preserve"> to [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івень</w:t>
      </w:r>
      <w:proofErr w:type="spellEnd"/>
      <w:r w:rsidRPr="005B15F8">
        <w:rPr>
          <w:lang w:val="uk-UA"/>
        </w:rPr>
        <w:t xml:space="preserve">]? </w:t>
      </w:r>
      <w:proofErr w:type="spellStart"/>
      <w:r w:rsidRPr="005B15F8">
        <w:rPr>
          <w:lang w:val="uk-UA"/>
        </w:rPr>
        <w:t>This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start</w:t>
      </w:r>
      <w:proofErr w:type="spellEnd"/>
      <w:r w:rsidRPr="005B15F8">
        <w:rPr>
          <w:lang w:val="uk-UA"/>
        </w:rPr>
        <w:t xml:space="preserve"> a 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.16).</w:t>
      </w:r>
    </w:p>
    <w:p w14:paraId="399BA4D8" w14:textId="3AD96E6F" w:rsidR="005B15F8" w:rsidRDefault="005B15F8" w:rsidP="005B15F8">
      <w:pPr>
        <w:rPr>
          <w:lang w:val="uk-UA"/>
        </w:rPr>
      </w:pPr>
    </w:p>
    <w:p w14:paraId="426E7E14" w14:textId="08940ECC" w:rsidR="0046390B" w:rsidRDefault="0046390B" w:rsidP="005B15F8">
      <w:pPr>
        <w:rPr>
          <w:lang w:val="uk-UA"/>
        </w:rPr>
      </w:pPr>
    </w:p>
    <w:p w14:paraId="05E6F678" w14:textId="34D54671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81792" behindDoc="0" locked="0" layoutInCell="1" allowOverlap="1" wp14:anchorId="2F9912DE" wp14:editId="30B92098">
            <wp:simplePos x="0" y="0"/>
            <wp:positionH relativeFrom="column">
              <wp:posOffset>-184785</wp:posOffset>
            </wp:positionH>
            <wp:positionV relativeFrom="paragraph">
              <wp:posOffset>368935</wp:posOffset>
            </wp:positionV>
            <wp:extent cx="6119495" cy="446532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B802" w14:textId="257F6453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.16 – Діалог зміни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івня</w:t>
      </w:r>
      <w:proofErr w:type="spellEnd"/>
      <w:r w:rsidR="005B15F8" w:rsidRPr="005B15F8">
        <w:rPr>
          <w:lang w:val="uk-UA"/>
        </w:rPr>
        <w:t xml:space="preserve"> складності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2D12DE6C" w14:textId="20E7716A" w:rsidR="005B15F8" w:rsidRPr="005B15F8" w:rsidRDefault="005B15F8" w:rsidP="005B15F8">
      <w:pPr>
        <w:rPr>
          <w:lang w:val="uk-UA"/>
        </w:rPr>
      </w:pPr>
    </w:p>
    <w:p w14:paraId="47EBA9D4" w14:textId="026839D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початку нової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натиснути кнопку "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 xml:space="preserve">". Якщо поточна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не </w:t>
      </w:r>
      <w:proofErr w:type="spellStart"/>
      <w:r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Pr="005B15F8">
        <w:rPr>
          <w:lang w:val="uk-UA"/>
        </w:rPr>
        <w:t>шена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запитає </w:t>
      </w:r>
      <w:proofErr w:type="spellStart"/>
      <w:r w:rsidRPr="005B15F8">
        <w:rPr>
          <w:lang w:val="uk-UA"/>
        </w:rPr>
        <w:t>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Are</w:t>
      </w:r>
      <w:proofErr w:type="spellEnd"/>
      <w:r w:rsidRPr="005B15F8">
        <w:rPr>
          <w:lang w:val="uk-UA"/>
        </w:rPr>
        <w:t xml:space="preserve"> you </w:t>
      </w:r>
      <w:proofErr w:type="spellStart"/>
      <w:r w:rsidRPr="005B15F8">
        <w:rPr>
          <w:lang w:val="uk-UA"/>
        </w:rPr>
        <w:t>sure</w:t>
      </w:r>
      <w:proofErr w:type="spellEnd"/>
      <w:r w:rsidRPr="005B15F8">
        <w:rPr>
          <w:lang w:val="uk-UA"/>
        </w:rPr>
        <w:t xml:space="preserve"> you </w:t>
      </w:r>
      <w:proofErr w:type="spellStart"/>
      <w:r w:rsidRPr="005B15F8">
        <w:rPr>
          <w:lang w:val="uk-UA"/>
        </w:rPr>
        <w:t>want</w:t>
      </w:r>
      <w:proofErr w:type="spellEnd"/>
      <w:r w:rsidRPr="005B15F8">
        <w:rPr>
          <w:lang w:val="uk-UA"/>
        </w:rPr>
        <w:t xml:space="preserve"> to </w:t>
      </w:r>
      <w:proofErr w:type="spellStart"/>
      <w:r w:rsidRPr="005B15F8">
        <w:rPr>
          <w:lang w:val="uk-UA"/>
        </w:rPr>
        <w:t>start</w:t>
      </w:r>
      <w:proofErr w:type="spellEnd"/>
      <w:r w:rsidRPr="005B15F8">
        <w:rPr>
          <w:lang w:val="uk-UA"/>
        </w:rPr>
        <w:t xml:space="preserve"> a 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 xml:space="preserve">? </w:t>
      </w:r>
      <w:proofErr w:type="spellStart"/>
      <w:r w:rsidRPr="005B15F8">
        <w:rPr>
          <w:lang w:val="uk-UA"/>
        </w:rPr>
        <w:t>All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unsaved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progress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lost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.17).</w:t>
      </w:r>
    </w:p>
    <w:p w14:paraId="36DF06A1" w14:textId="308DE0F7" w:rsidR="005B15F8" w:rsidRDefault="005B15F8" w:rsidP="005B15F8">
      <w:pPr>
        <w:rPr>
          <w:lang w:val="uk-UA"/>
        </w:rPr>
      </w:pPr>
    </w:p>
    <w:p w14:paraId="622B6D82" w14:textId="2344C112" w:rsidR="0046390B" w:rsidRDefault="0046390B" w:rsidP="005B15F8">
      <w:pPr>
        <w:rPr>
          <w:lang w:val="uk-UA"/>
        </w:rPr>
      </w:pPr>
    </w:p>
    <w:p w14:paraId="3B98B5D8" w14:textId="710233AE" w:rsidR="0046390B" w:rsidRDefault="0046390B" w:rsidP="005B15F8">
      <w:pPr>
        <w:rPr>
          <w:lang w:val="uk-UA"/>
        </w:rPr>
      </w:pPr>
    </w:p>
    <w:p w14:paraId="7C857D90" w14:textId="282EF81F" w:rsidR="0046390B" w:rsidRDefault="0046390B" w:rsidP="005B15F8">
      <w:pPr>
        <w:rPr>
          <w:lang w:val="uk-UA"/>
        </w:rPr>
      </w:pPr>
    </w:p>
    <w:p w14:paraId="2CF18C03" w14:textId="5CDF093B" w:rsidR="0046390B" w:rsidRDefault="0046390B" w:rsidP="005B15F8">
      <w:pPr>
        <w:rPr>
          <w:lang w:val="uk-UA"/>
        </w:rPr>
      </w:pPr>
    </w:p>
    <w:p w14:paraId="737214FE" w14:textId="7A9C3813" w:rsidR="0046390B" w:rsidRDefault="0046390B" w:rsidP="005B15F8">
      <w:pPr>
        <w:rPr>
          <w:lang w:val="uk-UA"/>
        </w:rPr>
      </w:pPr>
    </w:p>
    <w:p w14:paraId="56202F01" w14:textId="60A45F7E" w:rsidR="0046390B" w:rsidRDefault="0046390B" w:rsidP="005B15F8">
      <w:pPr>
        <w:rPr>
          <w:lang w:val="uk-UA"/>
        </w:rPr>
      </w:pPr>
    </w:p>
    <w:p w14:paraId="1CF05F95" w14:textId="4C8FA5CE" w:rsidR="0046390B" w:rsidRDefault="0046390B" w:rsidP="005B15F8">
      <w:pPr>
        <w:rPr>
          <w:lang w:val="uk-UA"/>
        </w:rPr>
      </w:pPr>
    </w:p>
    <w:p w14:paraId="3DD89F09" w14:textId="77777777" w:rsidR="0046390B" w:rsidRDefault="0046390B" w:rsidP="005B15F8">
      <w:pPr>
        <w:rPr>
          <w:lang w:val="uk-UA"/>
        </w:rPr>
      </w:pPr>
    </w:p>
    <w:p w14:paraId="109F9E51" w14:textId="0CD2F205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82816" behindDoc="0" locked="0" layoutInCell="1" allowOverlap="1" wp14:anchorId="5D200C6F" wp14:editId="492447A7">
            <wp:simplePos x="0" y="0"/>
            <wp:positionH relativeFrom="column">
              <wp:posOffset>369437</wp:posOffset>
            </wp:positionH>
            <wp:positionV relativeFrom="paragraph">
              <wp:posOffset>-483842</wp:posOffset>
            </wp:positionV>
            <wp:extent cx="5019040" cy="3691255"/>
            <wp:effectExtent l="0" t="0" r="0" b="444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1573" w14:textId="563A79D8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.17 – </w:t>
      </w:r>
      <w:proofErr w:type="spellStart"/>
      <w:r w:rsidR="005B15F8" w:rsidRPr="005B15F8">
        <w:rPr>
          <w:lang w:val="uk-UA"/>
        </w:rPr>
        <w:t>Підтве</w:t>
      </w:r>
      <w:r>
        <w:rPr>
          <w:lang w:val="uk-UA"/>
        </w:rPr>
        <w:t>p</w:t>
      </w:r>
      <w:r w:rsidR="005B15F8" w:rsidRPr="005B15F8">
        <w:rPr>
          <w:lang w:val="uk-UA"/>
        </w:rPr>
        <w:t>дження</w:t>
      </w:r>
      <w:proofErr w:type="spellEnd"/>
      <w:r w:rsidR="005B15F8" w:rsidRPr="005B15F8">
        <w:rPr>
          <w:lang w:val="uk-UA"/>
        </w:rPr>
        <w:t xml:space="preserve"> початку нової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285990C8" w14:textId="2E16FC58" w:rsidR="005B15F8" w:rsidRPr="005B15F8" w:rsidRDefault="005B15F8" w:rsidP="005B15F8">
      <w:pPr>
        <w:rPr>
          <w:lang w:val="uk-UA"/>
        </w:rPr>
      </w:pPr>
    </w:p>
    <w:p w14:paraId="0F13FE62" w14:textId="77CC8BDE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drawing>
          <wp:anchor distT="0" distB="0" distL="114300" distR="114300" simplePos="0" relativeHeight="251683840" behindDoc="0" locked="0" layoutInCell="1" allowOverlap="1" wp14:anchorId="2CD75FE3" wp14:editId="0FDDA2BE">
            <wp:simplePos x="0" y="0"/>
            <wp:positionH relativeFrom="column">
              <wp:posOffset>252218</wp:posOffset>
            </wp:positionH>
            <wp:positionV relativeFrom="paragraph">
              <wp:posOffset>810136</wp:posOffset>
            </wp:positionV>
            <wp:extent cx="5404485" cy="2955925"/>
            <wp:effectExtent l="0" t="0" r="571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дозволяє повністю очистити дошку в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 за допомогою кнопки "</w:t>
      </w:r>
      <w:proofErr w:type="spellStart"/>
      <w:r w:rsidR="005B15F8" w:rsidRPr="005B15F8">
        <w:rPr>
          <w:lang w:val="uk-UA"/>
        </w:rPr>
        <w:t>Clear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Board</w:t>
      </w:r>
      <w:proofErr w:type="spellEnd"/>
      <w:r w:rsidR="005B15F8" w:rsidRPr="005B15F8">
        <w:rPr>
          <w:lang w:val="uk-UA"/>
        </w:rPr>
        <w:t>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.18).</w:t>
      </w:r>
    </w:p>
    <w:p w14:paraId="0D12B226" w14:textId="00CA73A3" w:rsidR="005B15F8" w:rsidRDefault="005B15F8" w:rsidP="005B15F8">
      <w:pPr>
        <w:rPr>
          <w:lang w:val="uk-UA"/>
        </w:rPr>
      </w:pPr>
    </w:p>
    <w:p w14:paraId="2149064B" w14:textId="020A989F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.18 – Очищення дошки в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09831E5A" w14:textId="7E08BCE2" w:rsidR="005B15F8" w:rsidRPr="005B15F8" w:rsidRDefault="005B15F8" w:rsidP="005B15F8">
      <w:pPr>
        <w:rPr>
          <w:lang w:val="uk-UA"/>
        </w:rPr>
      </w:pPr>
    </w:p>
    <w:p w14:paraId="06301188" w14:textId="37AB9BAF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взаємодії з дошкою, коли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натискає на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, якою можна ходити,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підсвічує всі можливі ходи для цієї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.19).</w:t>
      </w:r>
    </w:p>
    <w:p w14:paraId="7D1D2FAC" w14:textId="7845035E" w:rsidR="005B15F8" w:rsidRPr="005B15F8" w:rsidRDefault="0046390B" w:rsidP="0046390B">
      <w:pPr>
        <w:jc w:val="center"/>
        <w:rPr>
          <w:lang w:val="uk-UA"/>
        </w:rPr>
      </w:pPr>
      <w:r w:rsidRPr="0046390B">
        <w:rPr>
          <w:noProof/>
          <w:lang w:val="uk-UA"/>
        </w:rPr>
        <w:drawing>
          <wp:inline distT="0" distB="0" distL="0" distR="0" wp14:anchorId="0A9F29C2" wp14:editId="44B91B08">
            <wp:extent cx="5199797" cy="3783976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949" cy="37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C33" w14:textId="0AEB23B5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.19 – Підсвічування можливих ходів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вибо</w:t>
      </w:r>
      <w:r>
        <w:rPr>
          <w:lang w:val="uk-UA"/>
        </w:rPr>
        <w:t>p</w:t>
      </w:r>
      <w:r w:rsidR="005B15F8" w:rsidRPr="005B15F8">
        <w:rPr>
          <w:lang w:val="uk-UA"/>
        </w:rPr>
        <w:t>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10389DF7" w14:textId="77777777" w:rsidR="005B15F8" w:rsidRPr="005B15F8" w:rsidRDefault="005B15F8" w:rsidP="005B15F8">
      <w:pPr>
        <w:rPr>
          <w:lang w:val="uk-UA"/>
        </w:rPr>
      </w:pPr>
    </w:p>
    <w:p w14:paraId="6710D39C" w14:textId="065FF392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завантаженні позиції з файлу,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запитує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истувача</w:t>
      </w:r>
      <w:proofErr w:type="spellEnd"/>
      <w:r w:rsidRPr="005B15F8">
        <w:rPr>
          <w:lang w:val="uk-UA"/>
        </w:rPr>
        <w:t xml:space="preserve">, чи бажає він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з завантаженою позицією: "Would you like to 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against</w:t>
      </w:r>
      <w:proofErr w:type="spellEnd"/>
      <w:r w:rsidRPr="005B15F8">
        <w:rPr>
          <w:lang w:val="uk-UA"/>
        </w:rPr>
        <w:t xml:space="preserve"> the </w:t>
      </w:r>
      <w:proofErr w:type="spellStart"/>
      <w:r w:rsidRPr="005B15F8">
        <w:rPr>
          <w:lang w:val="uk-UA"/>
        </w:rPr>
        <w:t>computer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with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this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>?"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.20).</w:t>
      </w:r>
    </w:p>
    <w:p w14:paraId="0B93016F" w14:textId="0E9A1989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lastRenderedPageBreak/>
        <w:drawing>
          <wp:inline distT="0" distB="0" distL="0" distR="0" wp14:anchorId="48D246CE" wp14:editId="0C4ECABD">
            <wp:extent cx="4824147" cy="352112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135" cy="35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92C" w14:textId="704B5892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.20 – Запит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завантаженні позиції</w:t>
      </w:r>
    </w:p>
    <w:p w14:paraId="2D8E8927" w14:textId="77777777" w:rsidR="005B15F8" w:rsidRPr="005B15F8" w:rsidRDefault="005B15F8" w:rsidP="005B15F8">
      <w:pPr>
        <w:rPr>
          <w:lang w:val="uk-UA"/>
        </w:rPr>
      </w:pPr>
    </w:p>
    <w:p w14:paraId="50307189" w14:textId="6D5D59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Коли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закінчується </w:t>
      </w:r>
      <w:proofErr w:type="spellStart"/>
      <w:r w:rsidRPr="005B15F8">
        <w:rPr>
          <w:lang w:val="uk-UA"/>
        </w:rPr>
        <w:t>че</w:t>
      </w:r>
      <w:r w:rsidR="00010F32">
        <w:rPr>
          <w:lang w:val="uk-UA"/>
        </w:rPr>
        <w:t>p</w:t>
      </w:r>
      <w:r w:rsidRPr="005B15F8">
        <w:rPr>
          <w:lang w:val="uk-UA"/>
        </w:rPr>
        <w:t>ез</w:t>
      </w:r>
      <w:proofErr w:type="spellEnd"/>
      <w:r w:rsidRPr="005B15F8">
        <w:rPr>
          <w:lang w:val="uk-UA"/>
        </w:rPr>
        <w:t xml:space="preserve"> недостатність </w:t>
      </w:r>
      <w:proofErr w:type="spellStart"/>
      <w:r w:rsidRPr="005B15F8">
        <w:rPr>
          <w:lang w:val="uk-UA"/>
        </w:rPr>
        <w:t>мате</w:t>
      </w:r>
      <w:r w:rsidR="00010F32">
        <w:rPr>
          <w:lang w:val="uk-UA"/>
        </w:rPr>
        <w:t>p</w:t>
      </w:r>
      <w:r w:rsidRPr="005B15F8">
        <w:rPr>
          <w:lang w:val="uk-UA"/>
        </w:rPr>
        <w:t>іалу</w:t>
      </w:r>
      <w:proofErr w:type="spellEnd"/>
      <w:r w:rsidRPr="005B15F8">
        <w:rPr>
          <w:lang w:val="uk-UA"/>
        </w:rPr>
        <w:t xml:space="preserve"> для мату (</w:t>
      </w:r>
      <w:proofErr w:type="spellStart"/>
      <w:r w:rsidRPr="005B15F8">
        <w:rPr>
          <w:lang w:val="uk-UA"/>
        </w:rPr>
        <w:t>нап</w:t>
      </w:r>
      <w:r w:rsidR="00010F32">
        <w:rPr>
          <w:lang w:val="uk-UA"/>
        </w:rPr>
        <w:t>p</w:t>
      </w:r>
      <w:r w:rsidRPr="005B15F8">
        <w:rPr>
          <w:lang w:val="uk-UA"/>
        </w:rPr>
        <w:t>иклад</w:t>
      </w:r>
      <w:proofErr w:type="spellEnd"/>
      <w:r w:rsidRPr="005B15F8">
        <w:rPr>
          <w:lang w:val="uk-UA"/>
        </w:rPr>
        <w:t xml:space="preserve">, залишилися тільки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олі</w:t>
      </w:r>
      <w:proofErr w:type="spellEnd"/>
      <w:r w:rsidRPr="005B15F8">
        <w:rPr>
          <w:lang w:val="uk-UA"/>
        </w:rPr>
        <w:t xml:space="preserve"> або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та легка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),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видає відповідне повідомлення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.21).</w:t>
      </w:r>
    </w:p>
    <w:p w14:paraId="6D8082D6" w14:textId="7E3C71E5" w:rsidR="005B15F8" w:rsidRDefault="005B15F8" w:rsidP="005B15F8">
      <w:pPr>
        <w:rPr>
          <w:lang w:val="uk-UA"/>
        </w:rPr>
      </w:pPr>
    </w:p>
    <w:p w14:paraId="6FEA4810" w14:textId="14207BCB" w:rsidR="00EA1022" w:rsidRDefault="00EA1022" w:rsidP="00EA1022">
      <w:pPr>
        <w:jc w:val="center"/>
        <w:rPr>
          <w:lang w:val="uk-UA"/>
        </w:rPr>
      </w:pPr>
      <w:r w:rsidRPr="00EA1022">
        <w:rPr>
          <w:noProof/>
          <w:lang w:val="uk-UA"/>
        </w:rPr>
        <w:lastRenderedPageBreak/>
        <w:drawing>
          <wp:anchor distT="0" distB="0" distL="114300" distR="114300" simplePos="0" relativeHeight="251684864" behindDoc="0" locked="0" layoutInCell="1" allowOverlap="1" wp14:anchorId="6EAE36FF" wp14:editId="45C47D6A">
            <wp:simplePos x="0" y="0"/>
            <wp:positionH relativeFrom="column">
              <wp:posOffset>545702</wp:posOffset>
            </wp:positionH>
            <wp:positionV relativeFrom="paragraph">
              <wp:posOffset>48402</wp:posOffset>
            </wp:positionV>
            <wp:extent cx="5026197" cy="3664424"/>
            <wp:effectExtent l="0" t="0" r="317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97" cy="36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8456C" w14:textId="5CBDEB62" w:rsidR="005B15F8" w:rsidRPr="005B15F8" w:rsidRDefault="00010F32" w:rsidP="00EA1022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.21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нічию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ез</w:t>
      </w:r>
      <w:proofErr w:type="spellEnd"/>
      <w:r w:rsidR="005B15F8" w:rsidRPr="005B15F8">
        <w:rPr>
          <w:lang w:val="uk-UA"/>
        </w:rPr>
        <w:t xml:space="preserve"> недостатність </w:t>
      </w:r>
      <w:proofErr w:type="spellStart"/>
      <w:r w:rsidR="005B15F8" w:rsidRPr="005B15F8">
        <w:rPr>
          <w:lang w:val="uk-UA"/>
        </w:rPr>
        <w:t>мате</w:t>
      </w:r>
      <w:r>
        <w:rPr>
          <w:lang w:val="uk-UA"/>
        </w:rPr>
        <w:t>p</w:t>
      </w:r>
      <w:r w:rsidR="005B15F8" w:rsidRPr="005B15F8">
        <w:rPr>
          <w:lang w:val="uk-UA"/>
        </w:rPr>
        <w:t>іалу</w:t>
      </w:r>
      <w:proofErr w:type="spellEnd"/>
    </w:p>
    <w:p w14:paraId="01FC3FD7" w14:textId="0E6F3B04" w:rsidR="005B15F8" w:rsidRPr="005B15F8" w:rsidRDefault="005B15F8" w:rsidP="005B15F8">
      <w:pPr>
        <w:rPr>
          <w:lang w:val="uk-UA"/>
        </w:rPr>
      </w:pPr>
    </w:p>
    <w:p w14:paraId="3E7DAE9C" w14:textId="30682B5E" w:rsidR="005B15F8" w:rsidRPr="005B15F8" w:rsidRDefault="00EA1022" w:rsidP="005B15F8">
      <w:pPr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2A4B28" wp14:editId="1E0C33A9">
                <wp:simplePos x="0" y="0"/>
                <wp:positionH relativeFrom="column">
                  <wp:posOffset>743604</wp:posOffset>
                </wp:positionH>
                <wp:positionV relativeFrom="paragraph">
                  <wp:posOffset>1570990</wp:posOffset>
                </wp:positionV>
                <wp:extent cx="1037230" cy="6824"/>
                <wp:effectExtent l="19050" t="19050" r="29845" b="31750"/>
                <wp:wrapNone/>
                <wp:docPr id="55" name="Пряма сполучна ліні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230" cy="682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DF7F1" id="Пряма сполучна лінія 55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5pt,123.7pt" to="140.2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" strokecolor="red" strokeweight="2.25pt"/>
            </w:pict>
          </mc:Fallback>
        </mc:AlternateContent>
      </w:r>
      <w:r w:rsidRPr="00EA1022">
        <w:rPr>
          <w:noProof/>
          <w:lang w:val="uk-UA"/>
        </w:rPr>
        <w:drawing>
          <wp:anchor distT="0" distB="0" distL="114300" distR="114300" simplePos="0" relativeHeight="251685888" behindDoc="0" locked="0" layoutInCell="1" allowOverlap="1" wp14:anchorId="147C9D3A" wp14:editId="5526A04D">
            <wp:simplePos x="0" y="0"/>
            <wp:positionH relativeFrom="column">
              <wp:posOffset>750570</wp:posOffset>
            </wp:positionH>
            <wp:positionV relativeFrom="paragraph">
              <wp:posOffset>1297940</wp:posOffset>
            </wp:positionV>
            <wp:extent cx="3800475" cy="2792730"/>
            <wp:effectExtent l="0" t="0" r="9525" b="762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також може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ажати</w:t>
      </w:r>
      <w:proofErr w:type="spellEnd"/>
      <w:r w:rsidR="005B15F8" w:rsidRPr="005B15F8">
        <w:rPr>
          <w:lang w:val="uk-UA"/>
        </w:rPr>
        <w:t xml:space="preserve"> статистичну </w:t>
      </w:r>
      <w:proofErr w:type="spellStart"/>
      <w:r w:rsidR="005B15F8"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мацію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поточний стан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. У </w:t>
      </w:r>
      <w:proofErr w:type="spellStart"/>
      <w:r>
        <w:rPr>
          <w:lang w:val="uk-UA"/>
        </w:rPr>
        <w:t>ве</w:t>
      </w:r>
      <w:r w:rsidR="00010F32">
        <w:rPr>
          <w:lang w:val="uk-UA"/>
        </w:rPr>
        <w:t>p</w:t>
      </w:r>
      <w:r>
        <w:rPr>
          <w:lang w:val="uk-UA"/>
        </w:rPr>
        <w:t>хній</w:t>
      </w:r>
      <w:proofErr w:type="spellEnd"/>
      <w:r w:rsidR="005B15F8" w:rsidRPr="005B15F8">
        <w:rPr>
          <w:lang w:val="uk-UA"/>
        </w:rPr>
        <w:t xml:space="preserve"> частині </w:t>
      </w:r>
      <w:proofErr w:type="spellStart"/>
      <w:r w:rsidR="005B15F8" w:rsidRPr="005B15F8">
        <w:rPr>
          <w:lang w:val="uk-UA"/>
        </w:rPr>
        <w:t>ек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ажається</w:t>
      </w:r>
      <w:proofErr w:type="spellEnd"/>
      <w:r w:rsidR="005B15F8" w:rsidRPr="005B15F8">
        <w:rPr>
          <w:lang w:val="uk-UA"/>
        </w:rPr>
        <w:t xml:space="preserve"> статус, який </w:t>
      </w:r>
      <w:proofErr w:type="spellStart"/>
      <w:r w:rsidR="005B15F8"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мує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те, чий </w:t>
      </w:r>
      <w:proofErr w:type="spellStart"/>
      <w:r w:rsidR="005B15F8" w:rsidRPr="005B15F8">
        <w:rPr>
          <w:lang w:val="uk-UA"/>
        </w:rPr>
        <w:t>за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аз</w:t>
      </w:r>
      <w:proofErr w:type="spellEnd"/>
      <w:r w:rsidR="005B15F8" w:rsidRPr="005B15F8">
        <w:rPr>
          <w:lang w:val="uk-UA"/>
        </w:rPr>
        <w:t xml:space="preserve"> хід, чи активовано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аналізу або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позицій, а також стан </w:t>
      </w:r>
      <w:proofErr w:type="spellStart"/>
      <w:r w:rsidR="005B15F8" w:rsidRPr="005B15F8">
        <w:rPr>
          <w:lang w:val="uk-UA"/>
        </w:rPr>
        <w:t>тайме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.22).</w:t>
      </w:r>
    </w:p>
    <w:p w14:paraId="0103E60E" w14:textId="4A5FEE62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.22 –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ядок</w:t>
      </w:r>
      <w:proofErr w:type="spellEnd"/>
      <w:r w:rsidR="005B15F8" w:rsidRPr="005B15F8">
        <w:rPr>
          <w:lang w:val="uk-UA"/>
        </w:rPr>
        <w:t xml:space="preserve"> статусу з </w:t>
      </w:r>
      <w:proofErr w:type="spellStart"/>
      <w:r w:rsidR="005B15F8" w:rsidRPr="005B15F8">
        <w:rPr>
          <w:lang w:val="uk-UA"/>
        </w:rPr>
        <w:t>інфо</w:t>
      </w:r>
      <w:r>
        <w:rPr>
          <w:lang w:val="uk-UA"/>
        </w:rPr>
        <w:t>p</w:t>
      </w:r>
      <w:r w:rsidR="005B15F8" w:rsidRPr="005B15F8">
        <w:rPr>
          <w:lang w:val="uk-UA"/>
        </w:rPr>
        <w:t>мацією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поточний стан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68015F7C" w14:textId="22A67A07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сп</w:t>
      </w:r>
      <w:r w:rsidR="00010F32">
        <w:rPr>
          <w:lang w:val="uk-UA"/>
        </w:rPr>
        <w:t>p</w:t>
      </w:r>
      <w:r w:rsidRPr="005B15F8">
        <w:rPr>
          <w:lang w:val="uk-UA"/>
        </w:rPr>
        <w:t>обі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з</w:t>
      </w:r>
      <w:r w:rsidR="00010F32">
        <w:rPr>
          <w:lang w:val="uk-UA"/>
        </w:rPr>
        <w:t>p</w:t>
      </w:r>
      <w:r w:rsidRPr="005B15F8">
        <w:rPr>
          <w:lang w:val="uk-UA"/>
        </w:rPr>
        <w:t>обити</w:t>
      </w:r>
      <w:proofErr w:type="spellEnd"/>
      <w:r w:rsidRPr="005B15F8">
        <w:rPr>
          <w:lang w:val="uk-UA"/>
        </w:rPr>
        <w:t xml:space="preserve"> хід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під час ходу </w:t>
      </w:r>
      <w:proofErr w:type="spellStart"/>
      <w:r w:rsidRPr="005B15F8">
        <w:rPr>
          <w:lang w:val="uk-UA"/>
        </w:rPr>
        <w:t>супе</w:t>
      </w:r>
      <w:r w:rsidR="00010F32">
        <w:rPr>
          <w:lang w:val="uk-UA"/>
        </w:rPr>
        <w:t>p</w:t>
      </w:r>
      <w:r w:rsidRPr="005B15F8">
        <w:rPr>
          <w:lang w:val="uk-UA"/>
        </w:rPr>
        <w:t>ника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</w:t>
      </w:r>
      <w:proofErr w:type="spellEnd"/>
      <w:r w:rsidRPr="005B15F8">
        <w:rPr>
          <w:lang w:val="uk-UA"/>
        </w:rPr>
        <w:t xml:space="preserve"> відповідне повідомлення у статус-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ядку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White's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>!" або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Black's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>!" в залежності від того, кому належить поточний хід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.23).</w:t>
      </w:r>
    </w:p>
    <w:p w14:paraId="2D47E84C" w14:textId="3AA78766" w:rsidR="00EA1022" w:rsidRDefault="00EA1022" w:rsidP="00EA1022">
      <w:pPr>
        <w:ind w:firstLine="0"/>
        <w:rPr>
          <w:lang w:val="uk-UA"/>
        </w:rPr>
      </w:pPr>
    </w:p>
    <w:p w14:paraId="48021B16" w14:textId="2B584E75" w:rsidR="00EA1022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75C6B98A" wp14:editId="45E095DF">
            <wp:extent cx="4981433" cy="15102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039" cy="15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009" w14:textId="77777777" w:rsidR="00EA1022" w:rsidRPr="005B15F8" w:rsidRDefault="00EA1022" w:rsidP="005B15F8">
      <w:pPr>
        <w:rPr>
          <w:lang w:val="uk-UA"/>
        </w:rPr>
      </w:pPr>
    </w:p>
    <w:p w14:paraId="301F90D7" w14:textId="3C7402AF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.23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неможливість ходу не в свою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гу</w:t>
      </w:r>
      <w:proofErr w:type="spellEnd"/>
    </w:p>
    <w:p w14:paraId="46045103" w14:textId="77777777" w:rsidR="005B15F8" w:rsidRPr="005B15F8" w:rsidRDefault="005B15F8" w:rsidP="005B15F8">
      <w:pPr>
        <w:rPr>
          <w:lang w:val="uk-UA"/>
        </w:rPr>
      </w:pPr>
    </w:p>
    <w:p w14:paraId="2EA4AFD1" w14:textId="082A7BDD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 xml:space="preserve">, під час </w:t>
      </w:r>
      <w:proofErr w:type="spellStart"/>
      <w:r w:rsidRPr="005B15F8">
        <w:rPr>
          <w:lang w:val="uk-UA"/>
        </w:rPr>
        <w:t>обмі</w:t>
      </w:r>
      <w:r w:rsidR="00010F32">
        <w:rPr>
          <w:lang w:val="uk-UA"/>
        </w:rPr>
        <w:t>p</w:t>
      </w:r>
      <w:r w:rsidRPr="005B15F8">
        <w:rPr>
          <w:lang w:val="uk-UA"/>
        </w:rPr>
        <w:t>ковування</w:t>
      </w:r>
      <w:proofErr w:type="spellEnd"/>
      <w:r w:rsidRPr="005B15F8">
        <w:rPr>
          <w:lang w:val="uk-UA"/>
        </w:rPr>
        <w:t xml:space="preserve"> ходу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>, статус-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ядок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computer's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 xml:space="preserve">. Please </w:t>
      </w:r>
      <w:proofErr w:type="spellStart"/>
      <w:r w:rsidRPr="005B15F8">
        <w:rPr>
          <w:lang w:val="uk-UA"/>
        </w:rPr>
        <w:t>wait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.24).</w:t>
      </w:r>
    </w:p>
    <w:p w14:paraId="7EF9A297" w14:textId="6C090671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3149111E" wp14:editId="53E25511">
            <wp:extent cx="5572903" cy="83831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780" w14:textId="0AA7FB0B" w:rsidR="005B15F8" w:rsidRPr="005B15F8" w:rsidRDefault="00010F32" w:rsidP="00EA1022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.24 – Статус під час ходу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1A928207" w14:textId="77777777" w:rsidR="005B15F8" w:rsidRPr="005B15F8" w:rsidRDefault="005B15F8" w:rsidP="005B15F8">
      <w:pPr>
        <w:rPr>
          <w:lang w:val="uk-UA"/>
        </w:rPr>
      </w:pPr>
    </w:p>
    <w:p w14:paraId="748BE4F0" w14:textId="77777777" w:rsidR="005B15F8" w:rsidRPr="005B15F8" w:rsidRDefault="005B15F8" w:rsidP="005B15F8">
      <w:pPr>
        <w:rPr>
          <w:lang w:val="uk-UA"/>
        </w:rPr>
      </w:pPr>
    </w:p>
    <w:p w14:paraId="35DABA62" w14:textId="15684025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28544" behindDoc="0" locked="0" layoutInCell="1" allowOverlap="1" wp14:anchorId="5BDA90D3" wp14:editId="2CE64AD6">
            <wp:simplePos x="0" y="0"/>
            <wp:positionH relativeFrom="column">
              <wp:posOffset>68078</wp:posOffset>
            </wp:positionH>
            <wp:positionV relativeFrom="paragraph">
              <wp:posOffset>1057635</wp:posOffset>
            </wp:positionV>
            <wp:extent cx="6119495" cy="40582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 xml:space="preserve">За замовчуванням шаховий годинник налаштований на 30 хвилин для кожного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</w:t>
      </w:r>
      <w:proofErr w:type="spellEnd"/>
      <w:r w:rsidR="005B15F8" w:rsidRPr="005B15F8">
        <w:rPr>
          <w:lang w:val="uk-UA"/>
        </w:rPr>
        <w:t xml:space="preserve">. Коли час одного з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авців</w:t>
      </w:r>
      <w:proofErr w:type="spellEnd"/>
      <w:r w:rsidR="005B15F8" w:rsidRPr="005B15F8">
        <w:rPr>
          <w:lang w:val="uk-UA"/>
        </w:rPr>
        <w:t xml:space="preserve"> закінчується,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автоматично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шує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та оголошує </w:t>
      </w:r>
      <w:proofErr w:type="spellStart"/>
      <w:r w:rsidR="005B15F8" w:rsidRPr="005B15F8">
        <w:rPr>
          <w:lang w:val="uk-UA"/>
        </w:rPr>
        <w:t>пе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емогу</w:t>
      </w:r>
      <w:proofErr w:type="spellEnd"/>
      <w:r w:rsidR="005B15F8" w:rsidRPr="005B15F8">
        <w:rPr>
          <w:lang w:val="uk-UA"/>
        </w:rPr>
        <w:t xml:space="preserve"> іншого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.30).</w:t>
      </w:r>
    </w:p>
    <w:p w14:paraId="232D0A5C" w14:textId="74D518C4" w:rsidR="005B15F8" w:rsidRPr="005B15F8" w:rsidRDefault="005B15F8" w:rsidP="008936BB">
      <w:pPr>
        <w:rPr>
          <w:lang w:val="uk-UA"/>
        </w:rPr>
      </w:pPr>
    </w:p>
    <w:p w14:paraId="11F32D36" w14:textId="70931E0B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</w:t>
      </w:r>
      <w:r w:rsidR="00EA1022">
        <w:rPr>
          <w:lang w:val="uk-UA"/>
        </w:rPr>
        <w:t>25</w:t>
      </w:r>
      <w:r w:rsidR="005B15F8" w:rsidRPr="005B15F8">
        <w:rPr>
          <w:lang w:val="uk-UA"/>
        </w:rPr>
        <w:t xml:space="preserve">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>
        <w:rPr>
          <w:lang w:val="uk-UA"/>
        </w:rPr>
        <w:t>p</w:t>
      </w:r>
      <w:r w:rsidR="005B15F8" w:rsidRPr="005B15F8">
        <w:rPr>
          <w:lang w:val="uk-UA"/>
        </w:rPr>
        <w:t>шення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ез</w:t>
      </w:r>
      <w:proofErr w:type="spellEnd"/>
      <w:r w:rsidR="005B15F8" w:rsidRPr="005B15F8">
        <w:rPr>
          <w:lang w:val="uk-UA"/>
        </w:rPr>
        <w:t xml:space="preserve"> закінчення часу</w:t>
      </w:r>
    </w:p>
    <w:p w14:paraId="6EDDB099" w14:textId="7BA583D5" w:rsidR="00A6697C" w:rsidRPr="00C85349" w:rsidRDefault="00A6697C" w:rsidP="00A6697C">
      <w:pPr>
        <w:pStyle w:val="2"/>
        <w:ind w:left="0" w:firstLine="709"/>
        <w:rPr>
          <w:lang w:val="uk-UA"/>
        </w:rPr>
      </w:pPr>
      <w:bookmarkStart w:id="63" w:name="_Toc451632601"/>
      <w:bookmarkStart w:id="64" w:name="_Toc198430412"/>
      <w:proofErr w:type="spellStart"/>
      <w:r w:rsidRPr="00C85349">
        <w:rPr>
          <w:lang w:val="uk-UA"/>
        </w:rPr>
        <w:t>Фо</w:t>
      </w:r>
      <w:r w:rsidR="00010F32">
        <w:rPr>
          <w:lang w:val="uk-UA"/>
        </w:rPr>
        <w:t>p</w:t>
      </w:r>
      <w:r w:rsidRPr="00C85349">
        <w:rPr>
          <w:lang w:val="uk-UA"/>
        </w:rPr>
        <w:t>мат</w:t>
      </w:r>
      <w:proofErr w:type="spellEnd"/>
      <w:r w:rsidRPr="00C85349">
        <w:rPr>
          <w:lang w:val="uk-UA"/>
        </w:rPr>
        <w:t xml:space="preserve"> вхідних та вихідних даних</w:t>
      </w:r>
      <w:bookmarkEnd w:id="63"/>
      <w:bookmarkEnd w:id="64"/>
    </w:p>
    <w:p w14:paraId="79223EE5" w14:textId="4924C3B2" w:rsidR="00DC7527" w:rsidRPr="00DC7527" w:rsidRDefault="00DC7527" w:rsidP="00DC7527">
      <w:pPr>
        <w:rPr>
          <w:lang w:val="uk-UA"/>
        </w:rPr>
      </w:pP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истувачем</w:t>
      </w:r>
      <w:proofErr w:type="spellEnd"/>
      <w:r w:rsidRPr="00DC7527">
        <w:rPr>
          <w:lang w:val="uk-UA"/>
        </w:rPr>
        <w:t xml:space="preserve"> на вхід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ами</w:t>
      </w:r>
      <w:proofErr w:type="spellEnd"/>
      <w:r w:rsidRPr="00DC7527">
        <w:rPr>
          <w:lang w:val="uk-UA"/>
        </w:rPr>
        <w:t xml:space="preserve"> подається шахова позиція у вигляді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озташування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на дошці, що може задаватися </w:t>
      </w:r>
      <w:proofErr w:type="spellStart"/>
      <w:r w:rsidRPr="00DC7527">
        <w:rPr>
          <w:lang w:val="uk-UA"/>
        </w:rPr>
        <w:t>че</w:t>
      </w:r>
      <w:r w:rsidR="00010F32">
        <w:rPr>
          <w:lang w:val="uk-UA"/>
        </w:rPr>
        <w:t>p</w:t>
      </w:r>
      <w:r w:rsidRPr="00DC7527">
        <w:rPr>
          <w:lang w:val="uk-UA"/>
        </w:rPr>
        <w:t>ез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г</w:t>
      </w:r>
      <w:r w:rsidR="00010F32">
        <w:rPr>
          <w:lang w:val="uk-UA"/>
        </w:rPr>
        <w:t>p</w:t>
      </w:r>
      <w:r w:rsidRPr="00DC7527">
        <w:rPr>
          <w:lang w:val="uk-UA"/>
        </w:rPr>
        <w:t>афічний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інте</w:t>
      </w:r>
      <w:r w:rsidR="00010F32">
        <w:rPr>
          <w:lang w:val="uk-UA"/>
        </w:rPr>
        <w:t>p</w:t>
      </w:r>
      <w:r w:rsidRPr="00DC7527">
        <w:rPr>
          <w:lang w:val="uk-UA"/>
        </w:rPr>
        <w:t>фейс</w:t>
      </w:r>
      <w:proofErr w:type="spellEnd"/>
      <w:r w:rsidRPr="00DC7527">
        <w:rPr>
          <w:lang w:val="uk-UA"/>
        </w:rPr>
        <w:t xml:space="preserve"> або завантажуватись із файлу </w:t>
      </w:r>
      <w:proofErr w:type="spellStart"/>
      <w:r w:rsidRPr="00DC7527">
        <w:rPr>
          <w:lang w:val="uk-UA"/>
        </w:rPr>
        <w:t>фо</w:t>
      </w:r>
      <w:r w:rsidR="00010F32">
        <w:rPr>
          <w:lang w:val="uk-UA"/>
        </w:rPr>
        <w:t>p</w:t>
      </w:r>
      <w:r w:rsidRPr="00DC7527">
        <w:rPr>
          <w:lang w:val="uk-UA"/>
        </w:rPr>
        <w:t>мату</w:t>
      </w:r>
      <w:proofErr w:type="spellEnd"/>
      <w:r w:rsidRPr="00DC7527">
        <w:rPr>
          <w:lang w:val="uk-UA"/>
        </w:rPr>
        <w:t xml:space="preserve"> ‘.</w:t>
      </w:r>
      <w:proofErr w:type="spellStart"/>
      <w:r w:rsidRPr="00DC7527">
        <w:rPr>
          <w:lang w:val="uk-UA"/>
        </w:rPr>
        <w:t>ches</w:t>
      </w:r>
      <w:proofErr w:type="spellEnd"/>
      <w:r w:rsidRPr="00DC7527">
        <w:rPr>
          <w:lang w:val="uk-UA"/>
        </w:rPr>
        <w:t xml:space="preserve">’. </w:t>
      </w:r>
      <w:proofErr w:type="spellStart"/>
      <w:r w:rsidRPr="00DC7527">
        <w:rPr>
          <w:lang w:val="uk-UA"/>
        </w:rPr>
        <w:t>Підт</w:t>
      </w:r>
      <w:r w:rsidR="00010F32">
        <w:rPr>
          <w:lang w:val="uk-UA"/>
        </w:rPr>
        <w:t>p</w:t>
      </w:r>
      <w:r w:rsidRPr="00DC7527">
        <w:rPr>
          <w:lang w:val="uk-UA"/>
        </w:rPr>
        <w:t>имується</w:t>
      </w:r>
      <w:proofErr w:type="spellEnd"/>
      <w:r w:rsidRPr="00DC7527">
        <w:rPr>
          <w:lang w:val="uk-UA"/>
        </w:rPr>
        <w:t xml:space="preserve"> як </w:t>
      </w:r>
      <w:proofErr w:type="spellStart"/>
      <w:r w:rsidRPr="00DC7527">
        <w:rPr>
          <w:lang w:val="uk-UA"/>
        </w:rPr>
        <w:t>станда</w:t>
      </w:r>
      <w:r w:rsidR="00010F32">
        <w:rPr>
          <w:lang w:val="uk-UA"/>
        </w:rPr>
        <w:t>p</w:t>
      </w:r>
      <w:r w:rsidRPr="00DC7527">
        <w:rPr>
          <w:lang w:val="uk-UA"/>
        </w:rPr>
        <w:t>тна</w:t>
      </w:r>
      <w:proofErr w:type="spellEnd"/>
      <w:r w:rsidRPr="00DC7527">
        <w:rPr>
          <w:lang w:val="uk-UA"/>
        </w:rPr>
        <w:t xml:space="preserve"> початкова позиція, так і довільні позиції, </w:t>
      </w:r>
      <w:proofErr w:type="spellStart"/>
      <w:r w:rsidRPr="00DC7527">
        <w:rPr>
          <w:lang w:val="uk-UA"/>
        </w:rPr>
        <w:t>ство</w:t>
      </w:r>
      <w:r w:rsidR="00010F32">
        <w:rPr>
          <w:lang w:val="uk-UA"/>
        </w:rPr>
        <w:t>p</w:t>
      </w:r>
      <w:r w:rsidRPr="00DC7527">
        <w:rPr>
          <w:lang w:val="uk-UA"/>
        </w:rPr>
        <w:t>ені</w:t>
      </w:r>
      <w:proofErr w:type="spellEnd"/>
      <w:r w:rsidRPr="00DC7527">
        <w:rPr>
          <w:lang w:val="uk-UA"/>
        </w:rPr>
        <w:t xml:space="preserve"> за допомогою </w:t>
      </w:r>
      <w:proofErr w:type="spellStart"/>
      <w:r w:rsidRPr="00DC7527">
        <w:rPr>
          <w:lang w:val="uk-UA"/>
        </w:rPr>
        <w:t>інст</w:t>
      </w:r>
      <w:r w:rsidR="00010F32">
        <w:rPr>
          <w:lang w:val="uk-UA"/>
        </w:rPr>
        <w:t>p</w:t>
      </w:r>
      <w:r w:rsidRPr="00DC7527">
        <w:rPr>
          <w:lang w:val="uk-UA"/>
        </w:rPr>
        <w:t>ументу</w:t>
      </w:r>
      <w:proofErr w:type="spellEnd"/>
      <w:r w:rsidRPr="00DC7527">
        <w:rPr>
          <w:lang w:val="uk-UA"/>
        </w:rPr>
        <w:t xml:space="preserve"> "</w:t>
      </w:r>
      <w:proofErr w:type="spellStart"/>
      <w:r w:rsidRPr="00DC7527">
        <w:rPr>
          <w:lang w:val="uk-UA"/>
        </w:rPr>
        <w:t>Setup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Position</w:t>
      </w:r>
      <w:proofErr w:type="spellEnd"/>
      <w:r w:rsidRPr="00DC7527">
        <w:rPr>
          <w:lang w:val="uk-UA"/>
        </w:rPr>
        <w:t xml:space="preserve">".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ама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ацює</w:t>
      </w:r>
      <w:proofErr w:type="spellEnd"/>
      <w:r w:rsidRPr="00DC7527">
        <w:rPr>
          <w:lang w:val="uk-UA"/>
        </w:rPr>
        <w:t xml:space="preserve"> з шаховими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r w:rsidRPr="00DC7527">
        <w:rPr>
          <w:lang w:val="uk-UA"/>
        </w:rPr>
        <w:t>ами</w:t>
      </w:r>
      <w:proofErr w:type="spellEnd"/>
      <w:r w:rsidRPr="00DC7527">
        <w:rPr>
          <w:lang w:val="uk-UA"/>
        </w:rPr>
        <w:t xml:space="preserve"> (</w:t>
      </w: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оль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фе</w:t>
      </w:r>
      <w:r w:rsidR="00010F32">
        <w:rPr>
          <w:lang w:val="uk-UA"/>
        </w:rPr>
        <w:t>p</w:t>
      </w:r>
      <w:r w:rsidRPr="00DC7527">
        <w:rPr>
          <w:lang w:val="uk-UA"/>
        </w:rPr>
        <w:t>зь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ту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, слон, кінь, пішак) двох </w:t>
      </w:r>
      <w:proofErr w:type="spellStart"/>
      <w:r w:rsidRPr="00DC7527">
        <w:rPr>
          <w:lang w:val="uk-UA"/>
        </w:rPr>
        <w:t>кольо</w:t>
      </w:r>
      <w:r w:rsidR="00010F32">
        <w:rPr>
          <w:lang w:val="uk-UA"/>
        </w:rPr>
        <w:t>p</w:t>
      </w:r>
      <w:r w:rsidRPr="00DC7527">
        <w:rPr>
          <w:lang w:val="uk-UA"/>
        </w:rPr>
        <w:t>ів</w:t>
      </w:r>
      <w:proofErr w:type="spellEnd"/>
      <w:r w:rsidRPr="00DC7527">
        <w:rPr>
          <w:lang w:val="uk-UA"/>
        </w:rPr>
        <w:t xml:space="preserve"> (білі та </w:t>
      </w:r>
      <w:proofErr w:type="spellStart"/>
      <w:r w:rsidRPr="00DC7527">
        <w:rPr>
          <w:lang w:val="uk-UA"/>
        </w:rPr>
        <w:t>чо</w:t>
      </w:r>
      <w:r w:rsidR="00010F32">
        <w:rPr>
          <w:lang w:val="uk-UA"/>
        </w:rPr>
        <w:t>p</w:t>
      </w:r>
      <w:r w:rsidRPr="00DC7527">
        <w:rPr>
          <w:lang w:val="uk-UA"/>
        </w:rPr>
        <w:t>ні</w:t>
      </w:r>
      <w:proofErr w:type="spellEnd"/>
      <w:r w:rsidRPr="00DC7527">
        <w:rPr>
          <w:lang w:val="uk-UA"/>
        </w:rPr>
        <w:t xml:space="preserve">), які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едставлені</w:t>
      </w:r>
      <w:proofErr w:type="spellEnd"/>
      <w:r w:rsidRPr="00DC7527">
        <w:rPr>
          <w:lang w:val="uk-UA"/>
        </w:rPr>
        <w:t xml:space="preserve"> на дошці за допомогою </w:t>
      </w:r>
      <w:proofErr w:type="spellStart"/>
      <w:r w:rsidRPr="00DC7527">
        <w:rPr>
          <w:lang w:val="uk-UA"/>
        </w:rPr>
        <w:t>Unicode</w:t>
      </w:r>
      <w:proofErr w:type="spellEnd"/>
      <w:r w:rsidRPr="00DC7527">
        <w:rPr>
          <w:lang w:val="uk-UA"/>
        </w:rPr>
        <w:t>-символів.</w:t>
      </w:r>
    </w:p>
    <w:p w14:paraId="38C335E5" w14:textId="12032023" w:rsidR="00DC7527" w:rsidRPr="00DC7527" w:rsidRDefault="00010F32" w:rsidP="00DC7527">
      <w:pPr>
        <w:rPr>
          <w:lang w:val="uk-UA"/>
        </w:rPr>
      </w:pPr>
      <w:proofErr w:type="spellStart"/>
      <w:r>
        <w:rPr>
          <w:lang w:val="uk-UA"/>
        </w:rPr>
        <w:t>P</w:t>
      </w:r>
      <w:r w:rsidR="00DC7527" w:rsidRPr="00DC7527">
        <w:rPr>
          <w:lang w:val="uk-UA"/>
        </w:rPr>
        <w:t>езультатом</w:t>
      </w:r>
      <w:proofErr w:type="spellEnd"/>
      <w:r w:rsidR="00DC7527" w:rsidRPr="00DC7527">
        <w:rPr>
          <w:lang w:val="uk-UA"/>
        </w:rPr>
        <w:t xml:space="preserve"> виконання </w:t>
      </w:r>
      <w:proofErr w:type="spellStart"/>
      <w:r w:rsidR="00DC7527" w:rsidRPr="00DC7527">
        <w:rPr>
          <w:lang w:val="uk-UA"/>
        </w:rPr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ог</w:t>
      </w:r>
      <w:r>
        <w:rPr>
          <w:lang w:val="uk-UA"/>
        </w:rPr>
        <w:t>p</w:t>
      </w:r>
      <w:r w:rsidR="00DC7527" w:rsidRPr="00DC7527">
        <w:rPr>
          <w:lang w:val="uk-UA"/>
        </w:rPr>
        <w:t>ами</w:t>
      </w:r>
      <w:proofErr w:type="spellEnd"/>
      <w:r w:rsidR="00DC7527" w:rsidRPr="00DC7527">
        <w:rPr>
          <w:lang w:val="uk-UA"/>
        </w:rPr>
        <w:t xml:space="preserve"> є візуалізація шахової </w:t>
      </w:r>
      <w:proofErr w:type="spellStart"/>
      <w:r w:rsidR="00DC7527" w:rsidRPr="00DC7527">
        <w:rPr>
          <w:lang w:val="uk-UA"/>
        </w:rPr>
        <w:t>па</w:t>
      </w:r>
      <w:r>
        <w:rPr>
          <w:lang w:val="uk-UA"/>
        </w:rPr>
        <w:t>p</w:t>
      </w:r>
      <w:r w:rsidR="00DC7527" w:rsidRPr="00DC7527">
        <w:rPr>
          <w:lang w:val="uk-UA"/>
        </w:rPr>
        <w:t>тії</w:t>
      </w:r>
      <w:proofErr w:type="spellEnd"/>
      <w:r w:rsidR="00DC7527" w:rsidRPr="00DC7527">
        <w:rPr>
          <w:lang w:val="uk-UA"/>
        </w:rPr>
        <w:t xml:space="preserve"> з можливістю: </w:t>
      </w:r>
      <w:proofErr w:type="spellStart"/>
      <w:r w:rsidR="00DC7527" w:rsidRPr="00DC7527">
        <w:rPr>
          <w:lang w:val="uk-UA"/>
        </w:rPr>
        <w:t>з</w:t>
      </w:r>
      <w:r>
        <w:rPr>
          <w:lang w:val="uk-UA"/>
        </w:rPr>
        <w:t>p</w:t>
      </w:r>
      <w:r w:rsidR="00DC7527" w:rsidRPr="00DC7527">
        <w:rPr>
          <w:lang w:val="uk-UA"/>
        </w:rPr>
        <w:t>обити</w:t>
      </w:r>
      <w:proofErr w:type="spellEnd"/>
      <w:r w:rsidR="00DC7527" w:rsidRPr="00DC7527">
        <w:rPr>
          <w:lang w:val="uk-UA"/>
        </w:rPr>
        <w:t xml:space="preserve"> хід, </w:t>
      </w:r>
      <w:proofErr w:type="spellStart"/>
      <w:r w:rsidR="00DC7527" w:rsidRPr="00DC7527">
        <w:rPr>
          <w:lang w:val="uk-UA"/>
        </w:rPr>
        <w:t>пе</w:t>
      </w:r>
      <w:r>
        <w:rPr>
          <w:lang w:val="uk-UA"/>
        </w:rPr>
        <w:t>p</w:t>
      </w:r>
      <w:r w:rsidR="00DC7527" w:rsidRPr="00DC7527">
        <w:rPr>
          <w:lang w:val="uk-UA"/>
        </w:rPr>
        <w:t>емістивши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фігу</w:t>
      </w:r>
      <w:r>
        <w:rPr>
          <w:lang w:val="uk-UA"/>
        </w:rPr>
        <w:t>p</w:t>
      </w:r>
      <w:r w:rsidR="00DC7527" w:rsidRPr="00DC7527">
        <w:rPr>
          <w:lang w:val="uk-UA"/>
        </w:rPr>
        <w:t>у</w:t>
      </w:r>
      <w:proofErr w:type="spellEnd"/>
      <w:r w:rsidR="00DC7527" w:rsidRPr="00DC7527">
        <w:rPr>
          <w:lang w:val="uk-UA"/>
        </w:rPr>
        <w:t xml:space="preserve"> на дошці (з </w:t>
      </w:r>
      <w:proofErr w:type="spellStart"/>
      <w:r w:rsidR="00DC7527" w:rsidRPr="00DC7527">
        <w:rPr>
          <w:lang w:val="uk-UA"/>
        </w:rPr>
        <w:t>пе</w:t>
      </w:r>
      <w:r>
        <w:rPr>
          <w:lang w:val="uk-UA"/>
        </w:rPr>
        <w:t>p</w:t>
      </w:r>
      <w:r w:rsidR="00DC7527" w:rsidRPr="00DC7527">
        <w:rPr>
          <w:lang w:val="uk-UA"/>
        </w:rPr>
        <w:t>еві</w:t>
      </w:r>
      <w:r>
        <w:rPr>
          <w:lang w:val="uk-UA"/>
        </w:rPr>
        <w:t>p</w:t>
      </w:r>
      <w:r w:rsidR="00DC7527" w:rsidRPr="00DC7527">
        <w:rPr>
          <w:lang w:val="uk-UA"/>
        </w:rPr>
        <w:t>кою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lastRenderedPageBreak/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авильності</w:t>
      </w:r>
      <w:proofErr w:type="spellEnd"/>
      <w:r w:rsidR="00DC7527" w:rsidRPr="00DC7527">
        <w:rPr>
          <w:lang w:val="uk-UA"/>
        </w:rPr>
        <w:t xml:space="preserve"> ходу), </w:t>
      </w:r>
      <w:proofErr w:type="spellStart"/>
      <w:r w:rsidR="00DC7527" w:rsidRPr="00DC7527">
        <w:rPr>
          <w:lang w:val="uk-UA"/>
        </w:rPr>
        <w:t>от</w:t>
      </w:r>
      <w:r>
        <w:rPr>
          <w:lang w:val="uk-UA"/>
        </w:rPr>
        <w:t>p</w:t>
      </w:r>
      <w:r w:rsidR="00DC7527" w:rsidRPr="00DC7527">
        <w:rPr>
          <w:lang w:val="uk-UA"/>
        </w:rPr>
        <w:t>имати</w:t>
      </w:r>
      <w:proofErr w:type="spellEnd"/>
      <w:r w:rsidR="00DC7527" w:rsidRPr="00DC7527">
        <w:rPr>
          <w:lang w:val="uk-UA"/>
        </w:rPr>
        <w:t xml:space="preserve"> підсвічування можливих ходів для </w:t>
      </w:r>
      <w:proofErr w:type="spellStart"/>
      <w:r w:rsidR="00DC7527" w:rsidRPr="00DC7527">
        <w:rPr>
          <w:lang w:val="uk-UA"/>
        </w:rPr>
        <w:t>виб</w:t>
      </w:r>
      <w:r>
        <w:rPr>
          <w:lang w:val="uk-UA"/>
        </w:rPr>
        <w:t>p</w:t>
      </w:r>
      <w:r w:rsidR="00DC7527" w:rsidRPr="00DC7527">
        <w:rPr>
          <w:lang w:val="uk-UA"/>
        </w:rPr>
        <w:t>аної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фігу</w:t>
      </w:r>
      <w:r>
        <w:rPr>
          <w:lang w:val="uk-UA"/>
        </w:rPr>
        <w:t>p</w:t>
      </w:r>
      <w:r w:rsidR="00DC7527" w:rsidRPr="00DC7527">
        <w:rPr>
          <w:lang w:val="uk-UA"/>
        </w:rPr>
        <w:t>и</w:t>
      </w:r>
      <w:proofErr w:type="spellEnd"/>
      <w:r w:rsidR="00DC7527" w:rsidRPr="00DC7527">
        <w:rPr>
          <w:lang w:val="uk-UA"/>
        </w:rPr>
        <w:t xml:space="preserve">, слідкувати за </w:t>
      </w:r>
      <w:proofErr w:type="spellStart"/>
      <w:r w:rsidR="00DC7527" w:rsidRPr="00DC7527">
        <w:rPr>
          <w:lang w:val="uk-UA"/>
        </w:rPr>
        <w:t>істо</w:t>
      </w:r>
      <w:r>
        <w:rPr>
          <w:lang w:val="uk-UA"/>
        </w:rPr>
        <w:t>p</w:t>
      </w:r>
      <w:r w:rsidR="00DC7527" w:rsidRPr="00DC7527">
        <w:rPr>
          <w:lang w:val="uk-UA"/>
        </w:rPr>
        <w:t>ією</w:t>
      </w:r>
      <w:proofErr w:type="spellEnd"/>
      <w:r w:rsidR="00DC7527" w:rsidRPr="00DC7527">
        <w:rPr>
          <w:lang w:val="uk-UA"/>
        </w:rPr>
        <w:t xml:space="preserve"> ходів у шаховій нотації, </w:t>
      </w:r>
      <w:proofErr w:type="spellStart"/>
      <w:r w:rsidR="00DC7527" w:rsidRPr="00DC7527">
        <w:rPr>
          <w:lang w:val="uk-UA"/>
        </w:rPr>
        <w:t>от</w:t>
      </w:r>
      <w:r>
        <w:rPr>
          <w:lang w:val="uk-UA"/>
        </w:rPr>
        <w:t>p</w:t>
      </w:r>
      <w:r w:rsidR="00DC7527" w:rsidRPr="00DC7527">
        <w:rPr>
          <w:lang w:val="uk-UA"/>
        </w:rPr>
        <w:t>имувати</w:t>
      </w:r>
      <w:proofErr w:type="spellEnd"/>
      <w:r w:rsidR="00DC7527" w:rsidRPr="00DC7527">
        <w:rPr>
          <w:lang w:val="uk-UA"/>
        </w:rPr>
        <w:t xml:space="preserve"> повідомлення </w:t>
      </w:r>
      <w:proofErr w:type="spellStart"/>
      <w:r w:rsidR="00DC7527" w:rsidRPr="00DC7527">
        <w:rPr>
          <w:lang w:val="uk-UA"/>
        </w:rPr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о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DC7527" w:rsidRPr="00DC7527">
        <w:rPr>
          <w:lang w:val="uk-UA"/>
        </w:rPr>
        <w:t>езультат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г</w:t>
      </w:r>
      <w:r>
        <w:rPr>
          <w:lang w:val="uk-UA"/>
        </w:rPr>
        <w:t>p</w:t>
      </w:r>
      <w:r w:rsidR="00DC7527" w:rsidRPr="00DC7527">
        <w:rPr>
          <w:lang w:val="uk-UA"/>
        </w:rPr>
        <w:t>и</w:t>
      </w:r>
      <w:proofErr w:type="spellEnd"/>
      <w:r w:rsidR="00DC7527" w:rsidRPr="00DC7527">
        <w:rPr>
          <w:lang w:val="uk-UA"/>
        </w:rPr>
        <w:t xml:space="preserve"> (мат, пат, нічия),  аналізувати поточну позицію з </w:t>
      </w:r>
      <w:proofErr w:type="spellStart"/>
      <w:r w:rsidR="00DC7527" w:rsidRPr="00DC7527">
        <w:rPr>
          <w:lang w:val="uk-UA"/>
        </w:rPr>
        <w:t>відоб</w:t>
      </w:r>
      <w:r>
        <w:rPr>
          <w:lang w:val="uk-UA"/>
        </w:rPr>
        <w:t>p</w:t>
      </w:r>
      <w:r w:rsidR="00DC7527" w:rsidRPr="00DC7527">
        <w:rPr>
          <w:lang w:val="uk-UA"/>
        </w:rPr>
        <w:t>аженням</w:t>
      </w:r>
      <w:proofErr w:type="spellEnd"/>
      <w:r w:rsidR="00DC7527" w:rsidRPr="00DC7527">
        <w:rPr>
          <w:lang w:val="uk-UA"/>
        </w:rPr>
        <w:t xml:space="preserve"> можливих ходів, </w:t>
      </w:r>
      <w:proofErr w:type="spellStart"/>
      <w:r w:rsidR="00DC7527" w:rsidRPr="00DC7527">
        <w:rPr>
          <w:lang w:val="uk-UA"/>
        </w:rPr>
        <w:t>вико</w:t>
      </w:r>
      <w:r>
        <w:rPr>
          <w:lang w:val="uk-UA"/>
        </w:rPr>
        <w:t>p</w:t>
      </w:r>
      <w:r w:rsidR="00DC7527" w:rsidRPr="00DC7527">
        <w:rPr>
          <w:lang w:val="uk-UA"/>
        </w:rPr>
        <w:t>истовувати</w:t>
      </w:r>
      <w:proofErr w:type="spellEnd"/>
      <w:r w:rsidR="00DC7527" w:rsidRPr="00DC7527">
        <w:rPr>
          <w:lang w:val="uk-UA"/>
        </w:rPr>
        <w:t xml:space="preserve"> шаховий годинник для </w:t>
      </w:r>
      <w:proofErr w:type="spellStart"/>
      <w:r w:rsidR="00DC7527" w:rsidRPr="00DC7527">
        <w:rPr>
          <w:lang w:val="uk-UA"/>
        </w:rPr>
        <w:t>конт</w:t>
      </w:r>
      <w:r>
        <w:rPr>
          <w:lang w:val="uk-UA"/>
        </w:rPr>
        <w:t>p</w:t>
      </w:r>
      <w:r w:rsidR="00DC7527" w:rsidRPr="00DC7527">
        <w:rPr>
          <w:lang w:val="uk-UA"/>
        </w:rPr>
        <w:t>олю</w:t>
      </w:r>
      <w:proofErr w:type="spellEnd"/>
      <w:r w:rsidR="00DC7527" w:rsidRPr="00DC7527">
        <w:rPr>
          <w:lang w:val="uk-UA"/>
        </w:rPr>
        <w:t xml:space="preserve"> часу.</w:t>
      </w:r>
    </w:p>
    <w:p w14:paraId="52AD420B" w14:textId="71794176" w:rsidR="00A6697C" w:rsidRPr="00C85349" w:rsidRDefault="00DC7527" w:rsidP="00DC7527">
      <w:pPr>
        <w:rPr>
          <w:lang w:val="uk-UA"/>
        </w:rPr>
      </w:pPr>
      <w:r w:rsidRPr="00DC7527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ежимі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г</w:t>
      </w:r>
      <w:r w:rsidR="00010F32">
        <w:rPr>
          <w:lang w:val="uk-UA"/>
        </w:rPr>
        <w:t>p</w:t>
      </w:r>
      <w:r w:rsidRPr="00DC7527">
        <w:rPr>
          <w:lang w:val="uk-UA"/>
        </w:rPr>
        <w:t>и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оти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</w:t>
      </w:r>
      <w:proofErr w:type="spellEnd"/>
      <w:r w:rsidRPr="00DC7527">
        <w:rPr>
          <w:lang w:val="uk-UA"/>
        </w:rPr>
        <w:t xml:space="preserve"> може </w:t>
      </w:r>
      <w:proofErr w:type="spellStart"/>
      <w:r w:rsidRPr="00DC7527">
        <w:rPr>
          <w:lang w:val="uk-UA"/>
        </w:rPr>
        <w:t>виб</w:t>
      </w:r>
      <w:r w:rsidR="00010F32">
        <w:rPr>
          <w:lang w:val="uk-UA"/>
        </w:rPr>
        <w:t>p</w:t>
      </w:r>
      <w:r w:rsidRPr="00DC7527">
        <w:rPr>
          <w:lang w:val="uk-UA"/>
        </w:rPr>
        <w:t>ати</w:t>
      </w:r>
      <w:proofErr w:type="spellEnd"/>
      <w:r w:rsidRPr="00DC7527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івень</w:t>
      </w:r>
      <w:proofErr w:type="spellEnd"/>
      <w:r w:rsidRPr="00DC7527">
        <w:rPr>
          <w:lang w:val="uk-UA"/>
        </w:rPr>
        <w:t xml:space="preserve"> складності опонента (</w:t>
      </w:r>
      <w:proofErr w:type="spellStart"/>
      <w:r w:rsidRPr="00DC7527">
        <w:rPr>
          <w:lang w:val="uk-UA"/>
        </w:rPr>
        <w:t>Random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Easy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Medium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Hard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Expert</w:t>
      </w:r>
      <w:proofErr w:type="spellEnd"/>
      <w:r w:rsidRPr="00DC7527">
        <w:rPr>
          <w:lang w:val="uk-UA"/>
        </w:rPr>
        <w:t xml:space="preserve">), свій </w:t>
      </w:r>
      <w:proofErr w:type="spellStart"/>
      <w:r w:rsidRPr="00DC7527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(білі чи </w:t>
      </w:r>
      <w:proofErr w:type="spellStart"/>
      <w:r w:rsidRPr="00DC7527">
        <w:rPr>
          <w:lang w:val="uk-UA"/>
        </w:rPr>
        <w:t>чо</w:t>
      </w:r>
      <w:r w:rsidR="00010F32">
        <w:rPr>
          <w:lang w:val="uk-UA"/>
        </w:rPr>
        <w:t>p</w:t>
      </w:r>
      <w:r w:rsidRPr="00DC7527">
        <w:rPr>
          <w:lang w:val="uk-UA"/>
        </w:rPr>
        <w:t>ні</w:t>
      </w:r>
      <w:proofErr w:type="spellEnd"/>
      <w:r w:rsidRPr="00DC7527">
        <w:rPr>
          <w:lang w:val="uk-UA"/>
        </w:rPr>
        <w:t xml:space="preserve">) та </w:t>
      </w:r>
      <w:proofErr w:type="spellStart"/>
      <w:r w:rsidRPr="00DC7527">
        <w:rPr>
          <w:lang w:val="uk-UA"/>
        </w:rPr>
        <w:t>спосте</w:t>
      </w:r>
      <w:r w:rsidR="00010F32">
        <w:rPr>
          <w:lang w:val="uk-UA"/>
        </w:rPr>
        <w:t>p</w:t>
      </w:r>
      <w:r w:rsidRPr="00DC7527">
        <w:rPr>
          <w:lang w:val="uk-UA"/>
        </w:rPr>
        <w:t>ігати</w:t>
      </w:r>
      <w:proofErr w:type="spellEnd"/>
      <w:r w:rsidRPr="00DC7527">
        <w:rPr>
          <w:lang w:val="uk-UA"/>
        </w:rPr>
        <w:t xml:space="preserve"> за автоматичними ходами </w:t>
      </w:r>
      <w:proofErr w:type="spellStart"/>
      <w:r w:rsidRPr="00DC7527">
        <w:rPr>
          <w:lang w:val="uk-UA"/>
        </w:rPr>
        <w:t>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, які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оз</w:t>
      </w:r>
      <w:r w:rsidR="00010F32">
        <w:rPr>
          <w:lang w:val="uk-UA"/>
        </w:rPr>
        <w:t>p</w:t>
      </w:r>
      <w:r w:rsidRPr="00DC7527">
        <w:rPr>
          <w:lang w:val="uk-UA"/>
        </w:rPr>
        <w:t>аховуються</w:t>
      </w:r>
      <w:proofErr w:type="spellEnd"/>
      <w:r w:rsidRPr="00DC7527">
        <w:rPr>
          <w:lang w:val="uk-UA"/>
        </w:rPr>
        <w:t xml:space="preserve"> за допомогою </w:t>
      </w:r>
      <w:proofErr w:type="spellStart"/>
      <w:r w:rsidRPr="00DC7527">
        <w:rPr>
          <w:lang w:val="uk-UA"/>
        </w:rPr>
        <w:t>алго</w:t>
      </w:r>
      <w:r w:rsidR="00010F32">
        <w:rPr>
          <w:lang w:val="uk-UA"/>
        </w:rPr>
        <w:t>p</w:t>
      </w:r>
      <w:r w:rsidRPr="00DC7527">
        <w:rPr>
          <w:lang w:val="uk-UA"/>
        </w:rPr>
        <w:t>итмів</w:t>
      </w:r>
      <w:proofErr w:type="spellEnd"/>
      <w:r w:rsidRPr="00DC7527">
        <w:rPr>
          <w:lang w:val="uk-UA"/>
        </w:rPr>
        <w:t xml:space="preserve"> оцінки позиції та пошуку </w:t>
      </w:r>
      <w:proofErr w:type="spellStart"/>
      <w:r w:rsidRPr="00DC7527">
        <w:rPr>
          <w:lang w:val="uk-UA"/>
        </w:rPr>
        <w:t>к</w:t>
      </w:r>
      <w:r w:rsidR="00010F32">
        <w:rPr>
          <w:lang w:val="uk-UA"/>
        </w:rPr>
        <w:t>p</w:t>
      </w:r>
      <w:r w:rsidRPr="00DC7527">
        <w:rPr>
          <w:lang w:val="uk-UA"/>
        </w:rPr>
        <w:t>ащого</w:t>
      </w:r>
      <w:proofErr w:type="spellEnd"/>
      <w:r w:rsidRPr="00DC7527">
        <w:rPr>
          <w:lang w:val="uk-UA"/>
        </w:rPr>
        <w:t xml:space="preserve"> ходу.</w:t>
      </w:r>
    </w:p>
    <w:p w14:paraId="5BCB7B8F" w14:textId="6DABAA58" w:rsidR="00A6697C" w:rsidRPr="00C85349" w:rsidRDefault="00A6697C" w:rsidP="00A6697C">
      <w:pPr>
        <w:pStyle w:val="2"/>
        <w:ind w:left="0" w:firstLine="709"/>
        <w:rPr>
          <w:webHidden/>
          <w:lang w:val="uk-UA"/>
        </w:rPr>
      </w:pPr>
      <w:bookmarkStart w:id="65" w:name="_Toc451632602"/>
      <w:bookmarkStart w:id="66" w:name="_Toc198430413"/>
      <w:r w:rsidRPr="00C85349">
        <w:rPr>
          <w:lang w:val="uk-UA"/>
        </w:rPr>
        <w:t>Системні вимоги</w:t>
      </w:r>
      <w:bookmarkEnd w:id="65"/>
      <w:bookmarkEnd w:id="66"/>
      <w:r w:rsidRPr="00C85349">
        <w:rPr>
          <w:webHidden/>
          <w:lang w:val="uk-UA"/>
        </w:rPr>
        <w:tab/>
      </w:r>
    </w:p>
    <w:p w14:paraId="284FF571" w14:textId="6E205A48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 xml:space="preserve">Системні вимоги до </w:t>
      </w:r>
      <w:proofErr w:type="spellStart"/>
      <w:r w:rsidRPr="00C85349">
        <w:rPr>
          <w:webHidden/>
          <w:lang w:val="uk-UA"/>
        </w:rPr>
        <w:t>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</w:t>
      </w:r>
      <w:proofErr w:type="spellEnd"/>
      <w:r w:rsidRPr="00C85349">
        <w:rPr>
          <w:webHidden/>
          <w:lang w:val="uk-UA"/>
        </w:rPr>
        <w:t xml:space="preserve"> забезпечення наведені в таблиці 6.1.</w:t>
      </w:r>
    </w:p>
    <w:p w14:paraId="1E87B763" w14:textId="3C6F780A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 xml:space="preserve">Таблиця 6.1 – Системні вимоги </w:t>
      </w:r>
      <w:proofErr w:type="spellStart"/>
      <w:r w:rsidRPr="00C85349">
        <w:rPr>
          <w:webHidden/>
          <w:lang w:val="uk-UA"/>
        </w:rPr>
        <w:t>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</w:t>
      </w:r>
      <w:proofErr w:type="spellEnd"/>
      <w:r w:rsidRPr="00C85349">
        <w:rPr>
          <w:webHidden/>
          <w:lang w:val="uk-UA"/>
        </w:rPr>
        <w:t xml:space="preserve"> забезпечення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7"/>
        <w:gridCol w:w="3258"/>
        <w:gridCol w:w="3308"/>
      </w:tblGrid>
      <w:tr w:rsidR="00A6697C" w:rsidRPr="00C85349" w14:paraId="58BB11B2" w14:textId="77777777" w:rsidTr="00EA1022">
        <w:tc>
          <w:tcPr>
            <w:tcW w:w="3287" w:type="dxa"/>
            <w:vAlign w:val="center"/>
          </w:tcPr>
          <w:p w14:paraId="57930171" w14:textId="77777777" w:rsidR="00A6697C" w:rsidRPr="00C85349" w:rsidRDefault="00A6697C" w:rsidP="008D7EFE">
            <w:pPr>
              <w:ind w:firstLine="0"/>
              <w:jc w:val="center"/>
            </w:pPr>
          </w:p>
        </w:tc>
        <w:tc>
          <w:tcPr>
            <w:tcW w:w="3259" w:type="dxa"/>
            <w:vAlign w:val="center"/>
          </w:tcPr>
          <w:p w14:paraId="3DAB39E5" w14:textId="77777777" w:rsidR="00A6697C" w:rsidRPr="00C85349" w:rsidRDefault="00A6697C" w:rsidP="008D7EFE">
            <w:pPr>
              <w:ind w:firstLine="0"/>
              <w:jc w:val="center"/>
            </w:pPr>
            <w:r w:rsidRPr="00C85349">
              <w:t>Мінімальні</w:t>
            </w:r>
          </w:p>
        </w:tc>
        <w:tc>
          <w:tcPr>
            <w:tcW w:w="3307" w:type="dxa"/>
            <w:vAlign w:val="center"/>
          </w:tcPr>
          <w:p w14:paraId="6CD8EAF8" w14:textId="55ABB785" w:rsidR="00A6697C" w:rsidRPr="00C85349" w:rsidRDefault="00010F32" w:rsidP="008D7EFE">
            <w:pPr>
              <w:ind w:firstLine="0"/>
              <w:jc w:val="center"/>
            </w:pPr>
            <w:proofErr w:type="spellStart"/>
            <w:r>
              <w:t>P</w:t>
            </w:r>
            <w:r w:rsidR="00A6697C" w:rsidRPr="00C85349">
              <w:t>екомендовані</w:t>
            </w:r>
            <w:proofErr w:type="spellEnd"/>
          </w:p>
        </w:tc>
      </w:tr>
      <w:tr w:rsidR="00A6697C" w:rsidRPr="00FD1CF9" w14:paraId="7904FF93" w14:textId="77777777" w:rsidTr="00EA1022">
        <w:tc>
          <w:tcPr>
            <w:tcW w:w="3287" w:type="dxa"/>
            <w:vAlign w:val="center"/>
          </w:tcPr>
          <w:p w14:paraId="1BA2BF32" w14:textId="669C0712" w:rsidR="00A6697C" w:rsidRPr="00C85349" w:rsidRDefault="00A6697C" w:rsidP="008D7EFE">
            <w:pPr>
              <w:ind w:firstLine="0"/>
              <w:jc w:val="center"/>
            </w:pPr>
            <w:proofErr w:type="spellStart"/>
            <w:r w:rsidRPr="00C85349">
              <w:t>Опе</w:t>
            </w:r>
            <w:r w:rsidR="00010F32">
              <w:t>p</w:t>
            </w:r>
            <w:r w:rsidRPr="00C85349">
              <w:t>аційна</w:t>
            </w:r>
            <w:proofErr w:type="spellEnd"/>
            <w:r w:rsidRPr="00C85349">
              <w:t xml:space="preserve"> система</w:t>
            </w:r>
          </w:p>
        </w:tc>
        <w:tc>
          <w:tcPr>
            <w:tcW w:w="3259" w:type="dxa"/>
            <w:vAlign w:val="center"/>
          </w:tcPr>
          <w:p w14:paraId="4D8D995C" w14:textId="0FD3FA12" w:rsidR="00A6697C" w:rsidRPr="00C85349" w:rsidRDefault="00A6697C" w:rsidP="008D7EFE">
            <w:pPr>
              <w:ind w:firstLine="0"/>
              <w:jc w:val="center"/>
            </w:pPr>
            <w:r w:rsidRPr="00C85349">
              <w:t>Windows 10</w:t>
            </w:r>
          </w:p>
        </w:tc>
        <w:tc>
          <w:tcPr>
            <w:tcW w:w="3307" w:type="dxa"/>
            <w:vAlign w:val="center"/>
          </w:tcPr>
          <w:p w14:paraId="7E6B64BF" w14:textId="4A4D8D6F" w:rsidR="00A6697C" w:rsidRPr="00162E1C" w:rsidRDefault="00A6697C" w:rsidP="00162E1C">
            <w:pPr>
              <w:ind w:firstLine="0"/>
              <w:jc w:val="center"/>
              <w:rPr>
                <w:lang w:val="en-US"/>
              </w:rPr>
            </w:pPr>
            <w:r w:rsidRPr="00C85349">
              <w:t>Windows 1</w:t>
            </w:r>
            <w:r w:rsidR="00162E1C">
              <w:rPr>
                <w:lang w:val="en-US"/>
              </w:rPr>
              <w:t>1</w:t>
            </w:r>
          </w:p>
        </w:tc>
      </w:tr>
      <w:tr w:rsidR="00A6697C" w:rsidRPr="00FD1CF9" w14:paraId="67DA431B" w14:textId="77777777" w:rsidTr="00EA1022">
        <w:tc>
          <w:tcPr>
            <w:tcW w:w="3287" w:type="dxa"/>
            <w:vAlign w:val="center"/>
          </w:tcPr>
          <w:p w14:paraId="4FCDA4E9" w14:textId="7EBDC3F0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оцесо</w:t>
            </w:r>
            <w:r w:rsidR="00010F32">
              <w:t>p</w:t>
            </w:r>
            <w:proofErr w:type="spellEnd"/>
          </w:p>
        </w:tc>
        <w:tc>
          <w:tcPr>
            <w:tcW w:w="3259" w:type="dxa"/>
            <w:vAlign w:val="center"/>
          </w:tcPr>
          <w:p w14:paraId="1F3C57E3" w14:textId="777777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Intel</w:t>
            </w:r>
            <w:proofErr w:type="spellEnd"/>
            <w:r w:rsidRPr="008E58BD">
              <w:t xml:space="preserve">® </w:t>
            </w:r>
            <w:proofErr w:type="spellStart"/>
            <w:r w:rsidRPr="008E58BD">
              <w:t>Pentium</w:t>
            </w:r>
            <w:proofErr w:type="spellEnd"/>
            <w:r w:rsidRPr="008E58BD">
              <w:t xml:space="preserve">® ІІІ </w:t>
            </w:r>
            <w:r w:rsidRPr="008E58BD">
              <w:br/>
              <w:t xml:space="preserve">1.0 </w:t>
            </w:r>
            <w:proofErr w:type="spellStart"/>
            <w:r w:rsidRPr="008E58BD">
              <w:t>GHz</w:t>
            </w:r>
            <w:proofErr w:type="spellEnd"/>
            <w:r w:rsidRPr="008E58BD">
              <w:t xml:space="preserve"> або </w:t>
            </w:r>
            <w:r w:rsidRPr="008E58BD">
              <w:br/>
              <w:t xml:space="preserve">AMD </w:t>
            </w:r>
            <w:proofErr w:type="spellStart"/>
            <w:r w:rsidRPr="008E58BD">
              <w:t>Athlon</w:t>
            </w:r>
            <w:proofErr w:type="spellEnd"/>
            <w:r w:rsidRPr="008E58BD">
              <w:t xml:space="preserve">™ 1.0 </w:t>
            </w:r>
            <w:proofErr w:type="spellStart"/>
            <w:r w:rsidRPr="008E58BD">
              <w:t>GHz</w:t>
            </w:r>
            <w:proofErr w:type="spellEnd"/>
          </w:p>
        </w:tc>
        <w:tc>
          <w:tcPr>
            <w:tcW w:w="3307" w:type="dxa"/>
            <w:vAlign w:val="center"/>
          </w:tcPr>
          <w:p w14:paraId="69045FC0" w14:textId="3D58B992" w:rsidR="00A6697C" w:rsidRPr="008E58BD" w:rsidRDefault="00DC7527" w:rsidP="008D7EFE">
            <w:pPr>
              <w:ind w:firstLine="0"/>
              <w:jc w:val="center"/>
            </w:pPr>
            <w:r>
              <w:rPr>
                <w:szCs w:val="28"/>
                <w:lang w:val="en-US"/>
              </w:rPr>
              <w:t>Intel</w:t>
            </w:r>
            <w:r w:rsidR="00162E1C" w:rsidRPr="008E58BD">
              <w:t>®</w:t>
            </w:r>
            <w:r w:rsidR="00162E1C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Core</w:t>
            </w:r>
            <w:r w:rsidR="00162E1C" w:rsidRPr="008E58BD">
              <w:t>™</w:t>
            </w:r>
            <w:r>
              <w:rPr>
                <w:szCs w:val="28"/>
                <w:lang w:val="en-US"/>
              </w:rPr>
              <w:t xml:space="preserve"> i5-865U</w:t>
            </w:r>
          </w:p>
        </w:tc>
      </w:tr>
      <w:tr w:rsidR="00A6697C" w:rsidRPr="008E58BD" w14:paraId="4AB44C44" w14:textId="77777777" w:rsidTr="00EA1022">
        <w:tc>
          <w:tcPr>
            <w:tcW w:w="3287" w:type="dxa"/>
            <w:vAlign w:val="center"/>
          </w:tcPr>
          <w:p w14:paraId="3B4D5467" w14:textId="5ADAB4C2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Опе</w:t>
            </w:r>
            <w:r w:rsidR="00010F32">
              <w:t>p</w:t>
            </w:r>
            <w:r w:rsidRPr="008E58BD">
              <w:t>ативна</w:t>
            </w:r>
            <w:proofErr w:type="spellEnd"/>
            <w:r w:rsidRPr="008E58BD">
              <w:t xml:space="preserve"> пам'ять</w:t>
            </w:r>
          </w:p>
        </w:tc>
        <w:tc>
          <w:tcPr>
            <w:tcW w:w="3259" w:type="dxa"/>
            <w:vAlign w:val="center"/>
          </w:tcPr>
          <w:p w14:paraId="764AD88C" w14:textId="3991C4D6" w:rsidR="00A6697C" w:rsidRPr="008E58BD" w:rsidRDefault="00A6697C" w:rsidP="00DC7527">
            <w:pPr>
              <w:ind w:firstLine="0"/>
              <w:jc w:val="center"/>
            </w:pPr>
            <w:r w:rsidRPr="008E58BD">
              <w:t>1 GB RAM</w:t>
            </w:r>
          </w:p>
        </w:tc>
        <w:tc>
          <w:tcPr>
            <w:tcW w:w="3307" w:type="dxa"/>
            <w:vAlign w:val="center"/>
          </w:tcPr>
          <w:p w14:paraId="30626B1F" w14:textId="367E9CC8" w:rsidR="00A6697C" w:rsidRPr="008E58BD" w:rsidRDefault="00DC7527" w:rsidP="008D7EFE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A6697C" w:rsidRPr="008E58BD">
              <w:t xml:space="preserve"> GB RAM </w:t>
            </w:r>
          </w:p>
        </w:tc>
      </w:tr>
      <w:tr w:rsidR="00A6697C" w:rsidRPr="0060635C" w14:paraId="6BB2D1D9" w14:textId="77777777" w:rsidTr="00EA1022">
        <w:tc>
          <w:tcPr>
            <w:tcW w:w="3287" w:type="dxa"/>
            <w:vAlign w:val="center"/>
          </w:tcPr>
          <w:p w14:paraId="01DEBBE7" w14:textId="4E3B7F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Відеоадапте</w:t>
            </w:r>
            <w:r w:rsidR="00010F32">
              <w:t>p</w:t>
            </w:r>
            <w:proofErr w:type="spellEnd"/>
          </w:p>
        </w:tc>
        <w:tc>
          <w:tcPr>
            <w:tcW w:w="6566" w:type="dxa"/>
            <w:gridSpan w:val="2"/>
            <w:vAlign w:val="center"/>
          </w:tcPr>
          <w:p w14:paraId="58DB2F4F" w14:textId="777777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Intel</w:t>
            </w:r>
            <w:proofErr w:type="spellEnd"/>
            <w:r w:rsidRPr="008E58BD">
              <w:t xml:space="preserve"> GMA 950 з </w:t>
            </w:r>
            <w:proofErr w:type="spellStart"/>
            <w:r w:rsidRPr="008E58BD">
              <w:t>відеопам'яттю</w:t>
            </w:r>
            <w:proofErr w:type="spellEnd"/>
            <w:r w:rsidRPr="008E58BD">
              <w:t xml:space="preserve"> об'ємом не менше 64 МБ (або сумісний аналог)</w:t>
            </w:r>
          </w:p>
        </w:tc>
      </w:tr>
      <w:tr w:rsidR="00A6697C" w:rsidRPr="008E58BD" w14:paraId="06B75618" w14:textId="77777777" w:rsidTr="00EA1022">
        <w:tc>
          <w:tcPr>
            <w:tcW w:w="3287" w:type="dxa"/>
            <w:vAlign w:val="center"/>
          </w:tcPr>
          <w:p w14:paraId="4629751B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Дисплей</w:t>
            </w:r>
          </w:p>
        </w:tc>
        <w:tc>
          <w:tcPr>
            <w:tcW w:w="3259" w:type="dxa"/>
            <w:vAlign w:val="center"/>
          </w:tcPr>
          <w:p w14:paraId="3F7E6FA4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800х600</w:t>
            </w:r>
          </w:p>
        </w:tc>
        <w:tc>
          <w:tcPr>
            <w:tcW w:w="3307" w:type="dxa"/>
            <w:vAlign w:val="center"/>
          </w:tcPr>
          <w:p w14:paraId="708DB074" w14:textId="1C194031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1024х768 або </w:t>
            </w:r>
            <w:proofErr w:type="spellStart"/>
            <w:r w:rsidRPr="008E58BD">
              <w:t>к</w:t>
            </w:r>
            <w:r w:rsidR="00010F32">
              <w:t>p</w:t>
            </w:r>
            <w:r w:rsidRPr="008E58BD">
              <w:t>аще</w:t>
            </w:r>
            <w:proofErr w:type="spellEnd"/>
          </w:p>
        </w:tc>
      </w:tr>
      <w:tr w:rsidR="00A6697C" w:rsidRPr="008E58BD" w14:paraId="4B98AAAD" w14:textId="77777777" w:rsidTr="00EA1022">
        <w:tc>
          <w:tcPr>
            <w:tcW w:w="3285" w:type="dxa"/>
            <w:vAlign w:val="center"/>
          </w:tcPr>
          <w:p w14:paraId="61879CEF" w14:textId="5E9ED9C4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илади</w:t>
            </w:r>
            <w:proofErr w:type="spellEnd"/>
            <w:r w:rsidRPr="008E58BD">
              <w:t xml:space="preserve"> введення</w:t>
            </w:r>
          </w:p>
        </w:tc>
        <w:tc>
          <w:tcPr>
            <w:tcW w:w="6568" w:type="dxa"/>
            <w:gridSpan w:val="2"/>
            <w:vAlign w:val="center"/>
          </w:tcPr>
          <w:p w14:paraId="2A9C5C96" w14:textId="428B1292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Клавіату</w:t>
            </w:r>
            <w:r w:rsidR="00010F32">
              <w:t>p</w:t>
            </w:r>
            <w:r w:rsidRPr="008E58BD">
              <w:t>а</w:t>
            </w:r>
            <w:proofErr w:type="spellEnd"/>
            <w:r w:rsidRPr="008E58BD">
              <w:t xml:space="preserve">, </w:t>
            </w:r>
            <w:proofErr w:type="spellStart"/>
            <w:r w:rsidRPr="008E58BD">
              <w:t>комп’юте</w:t>
            </w:r>
            <w:r w:rsidR="00010F32">
              <w:t>p</w:t>
            </w:r>
            <w:r w:rsidRPr="008E58BD">
              <w:t>на</w:t>
            </w:r>
            <w:proofErr w:type="spellEnd"/>
            <w:r w:rsidRPr="008E58BD">
              <w:t xml:space="preserve"> миша</w:t>
            </w:r>
          </w:p>
        </w:tc>
      </w:tr>
      <w:tr w:rsidR="00A6697C" w:rsidRPr="0060635C" w14:paraId="6F53DAA9" w14:textId="77777777" w:rsidTr="00EA1022">
        <w:tc>
          <w:tcPr>
            <w:tcW w:w="3285" w:type="dxa"/>
            <w:vAlign w:val="center"/>
          </w:tcPr>
          <w:p w14:paraId="3AD893ED" w14:textId="511ACF21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Додаткове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ог</w:t>
            </w:r>
            <w:r w:rsidR="00010F32">
              <w:t>p</w:t>
            </w:r>
            <w:r w:rsidRPr="008E58BD">
              <w:t>амне</w:t>
            </w:r>
            <w:proofErr w:type="spellEnd"/>
            <w:r w:rsidRPr="008E58BD">
              <w:t xml:space="preserve"> забезпечення</w:t>
            </w:r>
          </w:p>
        </w:tc>
        <w:tc>
          <w:tcPr>
            <w:tcW w:w="6568" w:type="dxa"/>
            <w:gridSpan w:val="2"/>
            <w:vAlign w:val="center"/>
          </w:tcPr>
          <w:p w14:paraId="21AFC636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Microsoft .</w:t>
            </w:r>
            <w:proofErr w:type="spellStart"/>
            <w:r w:rsidRPr="008E58BD">
              <w:t>Net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Framework</w:t>
            </w:r>
            <w:proofErr w:type="spellEnd"/>
            <w:r w:rsidRPr="008E58BD">
              <w:t xml:space="preserve"> 4.5.2 або вище</w:t>
            </w:r>
          </w:p>
        </w:tc>
      </w:tr>
    </w:tbl>
    <w:p w14:paraId="7EF86573" w14:textId="77777777" w:rsidR="00A6697C" w:rsidRPr="008E58BD" w:rsidRDefault="00A6697C" w:rsidP="00A6697C">
      <w:pPr>
        <w:rPr>
          <w:lang w:val="uk-UA"/>
        </w:rPr>
      </w:pPr>
    </w:p>
    <w:p w14:paraId="24D25DB0" w14:textId="77777777" w:rsidR="00A6697C" w:rsidRPr="008E58BD" w:rsidRDefault="00A6697C" w:rsidP="00A6697C">
      <w:pPr>
        <w:rPr>
          <w:lang w:val="uk-UA"/>
        </w:rPr>
      </w:pPr>
    </w:p>
    <w:p w14:paraId="0695A08B" w14:textId="77777777" w:rsidR="00781BE3" w:rsidRPr="008E58BD" w:rsidRDefault="00781BE3" w:rsidP="00781BE3">
      <w:pPr>
        <w:rPr>
          <w:lang w:val="uk-UA"/>
        </w:rPr>
      </w:pPr>
    </w:p>
    <w:p w14:paraId="0695A08C" w14:textId="77777777" w:rsidR="00781BE3" w:rsidRPr="008E58BD" w:rsidRDefault="00781BE3" w:rsidP="00781BE3">
      <w:pPr>
        <w:pStyle w:val="-"/>
      </w:pPr>
      <w:bookmarkStart w:id="67" w:name="_Toc198430414"/>
      <w:r w:rsidRPr="008E58BD">
        <w:lastRenderedPageBreak/>
        <w:t>Висновки</w:t>
      </w:r>
      <w:bookmarkEnd w:id="67"/>
    </w:p>
    <w:p w14:paraId="13C3DB6A" w14:textId="081F4900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амках</w:t>
      </w:r>
      <w:proofErr w:type="spellEnd"/>
      <w:r w:rsidRPr="005D66C8">
        <w:rPr>
          <w:lang w:val="uk-UA"/>
        </w:rPr>
        <w:t xml:space="preserve"> даної </w:t>
      </w:r>
      <w:proofErr w:type="spellStart"/>
      <w:r w:rsidRPr="005D66C8">
        <w:rPr>
          <w:lang w:val="uk-UA"/>
        </w:rPr>
        <w:t>ку</w:t>
      </w:r>
      <w:r w:rsidR="00010F32">
        <w:rPr>
          <w:lang w:val="uk-UA"/>
        </w:rPr>
        <w:t>p</w:t>
      </w:r>
      <w:r w:rsidRPr="005D66C8">
        <w:rPr>
          <w:lang w:val="uk-UA"/>
        </w:rPr>
        <w:t>сової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оботи</w:t>
      </w:r>
      <w:proofErr w:type="spellEnd"/>
      <w:r w:rsidRPr="005D66C8">
        <w:rPr>
          <w:lang w:val="uk-UA"/>
        </w:rPr>
        <w:t xml:space="preserve"> було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амне</w:t>
      </w:r>
      <w:proofErr w:type="spellEnd"/>
      <w:r w:rsidRPr="005D66C8">
        <w:rPr>
          <w:lang w:val="uk-UA"/>
        </w:rPr>
        <w:t xml:space="preserve"> забезпечення — шаховий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, який забезпечує можливість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 в шахи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оти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комп’юте</w:t>
      </w:r>
      <w:r w:rsidR="00010F32">
        <w:rPr>
          <w:lang w:val="uk-UA"/>
        </w:rPr>
        <w:t>p</w:t>
      </w:r>
      <w:r w:rsidRPr="005D66C8">
        <w:rPr>
          <w:lang w:val="uk-UA"/>
        </w:rPr>
        <w:t>а</w:t>
      </w:r>
      <w:proofErr w:type="spellEnd"/>
      <w:r w:rsidRPr="005D66C8">
        <w:rPr>
          <w:lang w:val="uk-UA"/>
        </w:rPr>
        <w:t xml:space="preserve"> з </w:t>
      </w:r>
      <w:proofErr w:type="spellStart"/>
      <w:r w:rsidRPr="005D66C8">
        <w:rPr>
          <w:lang w:val="uk-UA"/>
        </w:rPr>
        <w:t>вибо</w:t>
      </w:r>
      <w:r w:rsidR="00010F32">
        <w:rPr>
          <w:lang w:val="uk-UA"/>
        </w:rPr>
        <w:t>p</w:t>
      </w:r>
      <w:r w:rsidRPr="005D66C8">
        <w:rPr>
          <w:lang w:val="uk-UA"/>
        </w:rPr>
        <w:t>ом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івня</w:t>
      </w:r>
      <w:proofErr w:type="spellEnd"/>
      <w:r w:rsidRPr="005D66C8">
        <w:rPr>
          <w:lang w:val="uk-UA"/>
        </w:rPr>
        <w:t xml:space="preserve"> складності.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оєкт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еалізовано</w:t>
      </w:r>
      <w:proofErr w:type="spellEnd"/>
      <w:r w:rsidRPr="005D66C8">
        <w:rPr>
          <w:lang w:val="uk-UA"/>
        </w:rPr>
        <w:t xml:space="preserve"> з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истанням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инципів</w:t>
      </w:r>
      <w:proofErr w:type="spellEnd"/>
      <w:r w:rsidRPr="005D66C8">
        <w:rPr>
          <w:lang w:val="uk-UA"/>
        </w:rPr>
        <w:t xml:space="preserve"> об’єктно-</w:t>
      </w:r>
      <w:proofErr w:type="spellStart"/>
      <w:r w:rsidRPr="005D66C8">
        <w:rPr>
          <w:lang w:val="uk-UA"/>
        </w:rPr>
        <w:t>о</w:t>
      </w:r>
      <w:r w:rsidR="00010F32">
        <w:rPr>
          <w:lang w:val="uk-UA"/>
        </w:rPr>
        <w:t>p</w:t>
      </w:r>
      <w:r w:rsidRPr="005D66C8">
        <w:rPr>
          <w:lang w:val="uk-UA"/>
        </w:rPr>
        <w:t>ієнтованого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амування</w:t>
      </w:r>
      <w:proofErr w:type="spellEnd"/>
      <w:r w:rsidRPr="005D66C8">
        <w:rPr>
          <w:lang w:val="uk-UA"/>
        </w:rPr>
        <w:t xml:space="preserve"> та інтуїтивно </w:t>
      </w:r>
      <w:proofErr w:type="spellStart"/>
      <w:r w:rsidRPr="005D66C8">
        <w:rPr>
          <w:lang w:val="uk-UA"/>
        </w:rPr>
        <w:t>з</w:t>
      </w:r>
      <w:r w:rsidR="00010F32">
        <w:rPr>
          <w:lang w:val="uk-UA"/>
        </w:rPr>
        <w:t>p</w:t>
      </w:r>
      <w:r w:rsidRPr="005D66C8">
        <w:rPr>
          <w:lang w:val="uk-UA"/>
        </w:rPr>
        <w:t>озумілого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афічного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</w:t>
      </w:r>
      <w:proofErr w:type="spellEnd"/>
      <w:r w:rsidRPr="005D66C8">
        <w:rPr>
          <w:lang w:val="uk-UA"/>
        </w:rPr>
        <w:t xml:space="preserve">, що </w:t>
      </w:r>
      <w:proofErr w:type="spellStart"/>
      <w:r w:rsidRPr="005D66C8">
        <w:rPr>
          <w:lang w:val="uk-UA"/>
        </w:rPr>
        <w:t>сп</w:t>
      </w:r>
      <w:r w:rsidR="00010F32">
        <w:rPr>
          <w:lang w:val="uk-UA"/>
        </w:rPr>
        <w:t>p</w:t>
      </w:r>
      <w:r w:rsidRPr="005D66C8">
        <w:rPr>
          <w:lang w:val="uk-UA"/>
        </w:rPr>
        <w:t>ияє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з</w:t>
      </w:r>
      <w:r w:rsidR="00010F32">
        <w:rPr>
          <w:lang w:val="uk-UA"/>
        </w:rPr>
        <w:t>p</w:t>
      </w:r>
      <w:r w:rsidRPr="005D66C8">
        <w:rPr>
          <w:lang w:val="uk-UA"/>
        </w:rPr>
        <w:t>учності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амою</w:t>
      </w:r>
      <w:proofErr w:type="spellEnd"/>
      <w:r w:rsidRPr="005D66C8">
        <w:rPr>
          <w:lang w:val="uk-UA"/>
        </w:rPr>
        <w:t xml:space="preserve"> незалежно від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івня</w:t>
      </w:r>
      <w:proofErr w:type="spellEnd"/>
      <w:r w:rsidRPr="005D66C8">
        <w:rPr>
          <w:lang w:val="uk-UA"/>
        </w:rPr>
        <w:t xml:space="preserve"> технічної підготовки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истувача</w:t>
      </w:r>
      <w:proofErr w:type="spellEnd"/>
      <w:r w:rsidRPr="005D66C8">
        <w:rPr>
          <w:lang w:val="uk-UA"/>
        </w:rPr>
        <w:t>.</w:t>
      </w:r>
    </w:p>
    <w:p w14:paraId="796A67EC" w14:textId="77777777" w:rsidR="005D66C8" w:rsidRPr="00010F32" w:rsidRDefault="005D66C8" w:rsidP="005D66C8">
      <w:pPr>
        <w:rPr>
          <w:lang w:val="uk-UA"/>
        </w:rPr>
      </w:pPr>
    </w:p>
    <w:p w14:paraId="375C0FDF" w14:textId="1D3706A8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Однією з ключових особливостей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обленої</w:t>
      </w:r>
      <w:proofErr w:type="spellEnd"/>
      <w:r w:rsidRPr="005D66C8">
        <w:rPr>
          <w:lang w:val="uk-UA"/>
        </w:rPr>
        <w:t xml:space="preserve"> системи є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еалізація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</w:t>
      </w:r>
      <w:proofErr w:type="spellEnd"/>
      <w:r w:rsidRPr="005D66C8">
        <w:rPr>
          <w:lang w:val="uk-UA"/>
        </w:rPr>
        <w:t xml:space="preserve"> штучного інтелекту для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ийняття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обґ</w:t>
      </w:r>
      <w:r w:rsidR="00010F32">
        <w:rPr>
          <w:lang w:val="uk-UA"/>
        </w:rPr>
        <w:t>p</w:t>
      </w:r>
      <w:r w:rsidRPr="005D66C8">
        <w:rPr>
          <w:lang w:val="uk-UA"/>
        </w:rPr>
        <w:t>унтованих</w:t>
      </w:r>
      <w:proofErr w:type="spellEnd"/>
      <w:r w:rsidRPr="005D66C8">
        <w:rPr>
          <w:lang w:val="uk-UA"/>
        </w:rPr>
        <w:t xml:space="preserve"> ходів: </w:t>
      </w:r>
      <w:proofErr w:type="spellStart"/>
      <w:r w:rsidRPr="005D66C8">
        <w:rPr>
          <w:lang w:val="uk-UA"/>
        </w:rPr>
        <w:t>MiniMax</w:t>
      </w:r>
      <w:proofErr w:type="spellEnd"/>
      <w:r w:rsidRPr="005D66C8">
        <w:rPr>
          <w:lang w:val="uk-UA"/>
        </w:rPr>
        <w:t xml:space="preserve">, </w:t>
      </w:r>
      <w:proofErr w:type="spellStart"/>
      <w:r w:rsidRPr="005D66C8">
        <w:rPr>
          <w:lang w:val="uk-UA"/>
        </w:rPr>
        <w:t>Alpha-Beta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Pruning</w:t>
      </w:r>
      <w:proofErr w:type="spellEnd"/>
      <w:r w:rsidRPr="005D66C8">
        <w:rPr>
          <w:lang w:val="uk-UA"/>
        </w:rPr>
        <w:t xml:space="preserve"> та </w:t>
      </w:r>
      <w:proofErr w:type="spellStart"/>
      <w:r w:rsidRPr="005D66C8">
        <w:rPr>
          <w:lang w:val="uk-UA"/>
        </w:rPr>
        <w:t>Parallel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Alpha-Beta</w:t>
      </w:r>
      <w:proofErr w:type="spellEnd"/>
      <w:r w:rsidRPr="005D66C8">
        <w:rPr>
          <w:lang w:val="uk-UA"/>
        </w:rPr>
        <w:t xml:space="preserve">.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MiniMax</w:t>
      </w:r>
      <w:proofErr w:type="spellEnd"/>
      <w:r w:rsidRPr="005D66C8">
        <w:rPr>
          <w:lang w:val="uk-UA"/>
        </w:rPr>
        <w:t xml:space="preserve"> є базовим методом пошуку оптимального ходу шляхом побудови </w:t>
      </w:r>
      <w:proofErr w:type="spellStart"/>
      <w:r w:rsidRPr="005D66C8">
        <w:rPr>
          <w:lang w:val="uk-UA"/>
        </w:rPr>
        <w:t>де</w:t>
      </w:r>
      <w:r w:rsidR="00010F32">
        <w:rPr>
          <w:lang w:val="uk-UA"/>
        </w:rPr>
        <w:t>p</w:t>
      </w:r>
      <w:r w:rsidRPr="005D66C8">
        <w:rPr>
          <w:lang w:val="uk-UA"/>
        </w:rPr>
        <w:t>ева</w:t>
      </w:r>
      <w:proofErr w:type="spellEnd"/>
      <w:r w:rsidRPr="005D66C8">
        <w:rPr>
          <w:lang w:val="uk-UA"/>
        </w:rPr>
        <w:t xml:space="preserve"> можливих ходів із глибиною пошуку, що визначає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спективність</w:t>
      </w:r>
      <w:proofErr w:type="spellEnd"/>
      <w:r w:rsidRPr="005D66C8">
        <w:rPr>
          <w:lang w:val="uk-UA"/>
        </w:rPr>
        <w:t xml:space="preserve"> кожної позиції.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оте</w:t>
      </w:r>
      <w:proofErr w:type="spellEnd"/>
      <w:r w:rsidRPr="005D66C8">
        <w:rPr>
          <w:lang w:val="uk-UA"/>
        </w:rPr>
        <w:t xml:space="preserve"> він має </w:t>
      </w:r>
      <w:proofErr w:type="spellStart"/>
      <w:r w:rsidRPr="005D66C8">
        <w:rPr>
          <w:lang w:val="uk-UA"/>
        </w:rPr>
        <w:t>експоненційну</w:t>
      </w:r>
      <w:proofErr w:type="spellEnd"/>
      <w:r w:rsidRPr="005D66C8">
        <w:rPr>
          <w:lang w:val="uk-UA"/>
        </w:rPr>
        <w:t xml:space="preserve"> часову складність, що суттєво обмежує глибину аналізу.</w:t>
      </w:r>
    </w:p>
    <w:p w14:paraId="484E818D" w14:textId="77777777" w:rsidR="005D66C8" w:rsidRPr="005D66C8" w:rsidRDefault="005D66C8" w:rsidP="005D66C8">
      <w:pPr>
        <w:rPr>
          <w:lang w:val="uk-UA"/>
        </w:rPr>
      </w:pPr>
    </w:p>
    <w:p w14:paraId="2ECDC8C2" w14:textId="731835E7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Для підвищення ефективності пошуку в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оботі</w:t>
      </w:r>
      <w:proofErr w:type="spellEnd"/>
      <w:r w:rsidRPr="005D66C8">
        <w:rPr>
          <w:lang w:val="uk-UA"/>
        </w:rPr>
        <w:t xml:space="preserve"> застосовано метод </w:t>
      </w:r>
      <w:proofErr w:type="spellStart"/>
      <w:r w:rsidRPr="005D66C8">
        <w:rPr>
          <w:lang w:val="uk-UA"/>
        </w:rPr>
        <w:t>Alpha-Beta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Pruning</w:t>
      </w:r>
      <w:proofErr w:type="spellEnd"/>
      <w:r w:rsidRPr="005D66C8">
        <w:rPr>
          <w:lang w:val="uk-UA"/>
        </w:rPr>
        <w:t xml:space="preserve">, який дозволяє відсікати гілки </w:t>
      </w:r>
      <w:proofErr w:type="spellStart"/>
      <w:r w:rsidRPr="005D66C8">
        <w:rPr>
          <w:lang w:val="uk-UA"/>
        </w:rPr>
        <w:t>де</w:t>
      </w:r>
      <w:r w:rsidR="00010F32">
        <w:rPr>
          <w:lang w:val="uk-UA"/>
        </w:rPr>
        <w:t>p</w:t>
      </w:r>
      <w:r w:rsidRPr="005D66C8">
        <w:rPr>
          <w:lang w:val="uk-UA"/>
        </w:rPr>
        <w:t>ева</w:t>
      </w:r>
      <w:proofErr w:type="spellEnd"/>
      <w:r w:rsidRPr="005D66C8">
        <w:rPr>
          <w:lang w:val="uk-UA"/>
        </w:rPr>
        <w:t xml:space="preserve">, що не впливають на кінцевий </w:t>
      </w:r>
      <w:proofErr w:type="spellStart"/>
      <w:r w:rsidRPr="005D66C8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 ходу, таким чином значно зменшуючи обчислювальні </w:t>
      </w:r>
      <w:proofErr w:type="spellStart"/>
      <w:r w:rsidRPr="005D66C8">
        <w:rPr>
          <w:lang w:val="uk-UA"/>
        </w:rPr>
        <w:t>вит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без </w:t>
      </w:r>
      <w:proofErr w:type="spellStart"/>
      <w:r w:rsidRPr="005D66C8">
        <w:rPr>
          <w:lang w:val="uk-UA"/>
        </w:rPr>
        <w:t>вт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якості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ішення</w:t>
      </w:r>
      <w:proofErr w:type="spellEnd"/>
      <w:r w:rsidRPr="005D66C8">
        <w:rPr>
          <w:lang w:val="uk-UA"/>
        </w:rPr>
        <w:t xml:space="preserve">. Це підвищує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одуктивність</w:t>
      </w:r>
      <w:proofErr w:type="spellEnd"/>
      <w:r w:rsidRPr="005D66C8">
        <w:rPr>
          <w:lang w:val="uk-UA"/>
        </w:rPr>
        <w:t xml:space="preserve"> та дозволяє здійснювати глибший аналіз позиції.</w:t>
      </w:r>
      <w:r>
        <w:rPr>
          <w:lang w:val="uk-UA"/>
        </w:rPr>
        <w:t xml:space="preserve">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алельної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ве</w:t>
      </w:r>
      <w:r w:rsidR="00010F32">
        <w:rPr>
          <w:lang w:val="uk-UA"/>
        </w:rPr>
        <w:t>p</w:t>
      </w:r>
      <w:r w:rsidRPr="005D66C8">
        <w:rPr>
          <w:lang w:val="uk-UA"/>
        </w:rPr>
        <w:t>сії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proofErr w:type="spellEnd"/>
      <w:r>
        <w:rPr>
          <w:lang w:val="uk-UA"/>
        </w:rPr>
        <w:t xml:space="preserve"> (</w:t>
      </w:r>
      <w:proofErr w:type="spellStart"/>
      <w:r w:rsidRPr="005D66C8">
        <w:rPr>
          <w:lang w:val="uk-UA"/>
        </w:rPr>
        <w:t>Parallel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Alpha-Beta</w:t>
      </w:r>
      <w:proofErr w:type="spellEnd"/>
      <w:r>
        <w:rPr>
          <w:lang w:val="uk-UA"/>
        </w:rPr>
        <w:t xml:space="preserve">) </w:t>
      </w:r>
      <w:r w:rsidRPr="005D66C8">
        <w:rPr>
          <w:lang w:val="uk-UA"/>
        </w:rPr>
        <w:t xml:space="preserve">дозволяє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озподіляти</w:t>
      </w:r>
      <w:proofErr w:type="spellEnd"/>
      <w:r w:rsidRPr="005D66C8">
        <w:rPr>
          <w:lang w:val="uk-UA"/>
        </w:rPr>
        <w:t xml:space="preserve"> обчислювальні завдання між кількома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оцесо</w:t>
      </w:r>
      <w:r w:rsidR="00010F32">
        <w:rPr>
          <w:lang w:val="uk-UA"/>
        </w:rPr>
        <w:t>p</w:t>
      </w:r>
      <w:r w:rsidRPr="005D66C8">
        <w:rPr>
          <w:lang w:val="uk-UA"/>
        </w:rPr>
        <w:t>ами</w:t>
      </w:r>
      <w:proofErr w:type="spellEnd"/>
      <w:r w:rsidRPr="005D66C8">
        <w:rPr>
          <w:lang w:val="uk-UA"/>
        </w:rPr>
        <w:t xml:space="preserve">, що ще більше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ишвидшує</w:t>
      </w:r>
      <w:proofErr w:type="spellEnd"/>
      <w:r w:rsidRPr="005D66C8">
        <w:rPr>
          <w:lang w:val="uk-UA"/>
        </w:rPr>
        <w:t xml:space="preserve"> пошук оптимальних ходів, </w:t>
      </w:r>
      <w:proofErr w:type="spellStart"/>
      <w:r w:rsidRPr="005D66C8">
        <w:rPr>
          <w:lang w:val="uk-UA"/>
        </w:rPr>
        <w:t>зок</w:t>
      </w:r>
      <w:r w:rsidR="00010F32">
        <w:rPr>
          <w:lang w:val="uk-UA"/>
        </w:rPr>
        <w:t>p</w:t>
      </w:r>
      <w:r w:rsidRPr="005D66C8">
        <w:rPr>
          <w:lang w:val="uk-UA"/>
        </w:rPr>
        <w:t>ема</w:t>
      </w:r>
      <w:proofErr w:type="spellEnd"/>
      <w:r w:rsidRPr="005D66C8">
        <w:rPr>
          <w:lang w:val="uk-UA"/>
        </w:rPr>
        <w:t xml:space="preserve"> на сучасних </w:t>
      </w:r>
      <w:proofErr w:type="spellStart"/>
      <w:r w:rsidRPr="005D66C8">
        <w:rPr>
          <w:lang w:val="uk-UA"/>
        </w:rPr>
        <w:t>багатояде</w:t>
      </w:r>
      <w:r w:rsidR="00010F32">
        <w:rPr>
          <w:lang w:val="uk-UA"/>
        </w:rPr>
        <w:t>p</w:t>
      </w:r>
      <w:r w:rsidRPr="005D66C8">
        <w:rPr>
          <w:lang w:val="uk-UA"/>
        </w:rPr>
        <w:t>них</w:t>
      </w:r>
      <w:proofErr w:type="spellEnd"/>
      <w:r w:rsidRPr="005D66C8">
        <w:rPr>
          <w:lang w:val="uk-UA"/>
        </w:rPr>
        <w:t xml:space="preserve"> системах.</w:t>
      </w:r>
    </w:p>
    <w:p w14:paraId="279B7C0A" w14:textId="77777777" w:rsidR="005D66C8" w:rsidRPr="005D66C8" w:rsidRDefault="005D66C8" w:rsidP="005D66C8">
      <w:pPr>
        <w:rPr>
          <w:lang w:val="uk-UA"/>
        </w:rPr>
      </w:pPr>
    </w:p>
    <w:p w14:paraId="12F26301" w14:textId="668E8B38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амі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еалізовано</w:t>
      </w:r>
      <w:proofErr w:type="spellEnd"/>
      <w:r w:rsidRPr="005D66C8">
        <w:rPr>
          <w:lang w:val="uk-UA"/>
        </w:rPr>
        <w:t xml:space="preserve"> всі основні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авила</w:t>
      </w:r>
      <w:proofErr w:type="spellEnd"/>
      <w:r w:rsidRPr="005D66C8">
        <w:rPr>
          <w:lang w:val="uk-UA"/>
        </w:rPr>
        <w:t xml:space="preserve"> шахової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, включно з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еві</w:t>
      </w:r>
      <w:r w:rsidR="00010F32">
        <w:rPr>
          <w:lang w:val="uk-UA"/>
        </w:rPr>
        <w:t>p</w:t>
      </w:r>
      <w:r w:rsidRPr="005D66C8">
        <w:rPr>
          <w:lang w:val="uk-UA"/>
        </w:rPr>
        <w:t>кою</w:t>
      </w:r>
      <w:proofErr w:type="spellEnd"/>
      <w:r w:rsidRPr="005D66C8">
        <w:rPr>
          <w:lang w:val="uk-UA"/>
        </w:rPr>
        <w:t xml:space="preserve"> шаху, мату, пату, а також можливістю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егляду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істо</w:t>
      </w:r>
      <w:r w:rsidR="00010F32">
        <w:rPr>
          <w:lang w:val="uk-UA"/>
        </w:rPr>
        <w:t>p</w:t>
      </w:r>
      <w:r w:rsidRPr="005D66C8">
        <w:rPr>
          <w:lang w:val="uk-UA"/>
        </w:rPr>
        <w:t>ії</w:t>
      </w:r>
      <w:proofErr w:type="spellEnd"/>
      <w:r w:rsidRPr="005D66C8">
        <w:rPr>
          <w:lang w:val="uk-UA"/>
        </w:rPr>
        <w:t xml:space="preserve"> ходів, </w:t>
      </w:r>
      <w:proofErr w:type="spellStart"/>
      <w:r w:rsidRPr="005D66C8">
        <w:rPr>
          <w:lang w:val="uk-UA"/>
        </w:rPr>
        <w:t>збе</w:t>
      </w:r>
      <w:r w:rsidR="00010F32">
        <w:rPr>
          <w:lang w:val="uk-UA"/>
        </w:rPr>
        <w:t>p</w:t>
      </w:r>
      <w:r w:rsidRPr="005D66C8">
        <w:rPr>
          <w:lang w:val="uk-UA"/>
        </w:rPr>
        <w:t>еження</w:t>
      </w:r>
      <w:proofErr w:type="spellEnd"/>
      <w:r w:rsidRPr="005D66C8">
        <w:rPr>
          <w:lang w:val="uk-UA"/>
        </w:rPr>
        <w:t xml:space="preserve"> і завантаження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тій</w:t>
      </w:r>
      <w:proofErr w:type="spellEnd"/>
      <w:r w:rsidRPr="005D66C8">
        <w:rPr>
          <w:lang w:val="uk-UA"/>
        </w:rPr>
        <w:t xml:space="preserve">. Це забезпечує не лише </w:t>
      </w:r>
      <w:proofErr w:type="spellStart"/>
      <w:r w:rsidRPr="005D66C8">
        <w:rPr>
          <w:lang w:val="uk-UA"/>
        </w:rPr>
        <w:t>іг</w:t>
      </w:r>
      <w:r w:rsidR="00010F32">
        <w:rPr>
          <w:lang w:val="uk-UA"/>
        </w:rPr>
        <w:t>p</w:t>
      </w:r>
      <w:r w:rsidRPr="005D66C8">
        <w:rPr>
          <w:lang w:val="uk-UA"/>
        </w:rPr>
        <w:t>овий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оцес</w:t>
      </w:r>
      <w:proofErr w:type="spellEnd"/>
      <w:r w:rsidRPr="005D66C8">
        <w:rPr>
          <w:lang w:val="uk-UA"/>
        </w:rPr>
        <w:t xml:space="preserve">, а й можливість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а</w:t>
      </w:r>
      <w:proofErr w:type="spellEnd"/>
      <w:r w:rsidRPr="005D66C8">
        <w:rPr>
          <w:lang w:val="uk-UA"/>
        </w:rPr>
        <w:t xml:space="preserve"> як навчального та аналітичного </w:t>
      </w:r>
      <w:proofErr w:type="spellStart"/>
      <w:r w:rsidRPr="005D66C8">
        <w:rPr>
          <w:lang w:val="uk-UA"/>
        </w:rPr>
        <w:t>інст</w:t>
      </w:r>
      <w:r w:rsidR="00010F32">
        <w:rPr>
          <w:lang w:val="uk-UA"/>
        </w:rPr>
        <w:t>p</w:t>
      </w:r>
      <w:r w:rsidRPr="005D66C8">
        <w:rPr>
          <w:lang w:val="uk-UA"/>
        </w:rPr>
        <w:t>ументу</w:t>
      </w:r>
      <w:proofErr w:type="spellEnd"/>
      <w:r w:rsidRPr="005D66C8">
        <w:rPr>
          <w:lang w:val="uk-UA"/>
        </w:rPr>
        <w:t>.</w:t>
      </w:r>
    </w:p>
    <w:p w14:paraId="77CCC8E5" w14:textId="77777777" w:rsidR="005D66C8" w:rsidRPr="005D66C8" w:rsidRDefault="005D66C8" w:rsidP="005D66C8">
      <w:pPr>
        <w:rPr>
          <w:lang w:val="uk-UA"/>
        </w:rPr>
      </w:pPr>
    </w:p>
    <w:p w14:paraId="0643E77D" w14:textId="5D90EE0F" w:rsidR="005D66C8" w:rsidRPr="005D66C8" w:rsidRDefault="005D66C8" w:rsidP="005D66C8">
      <w:pPr>
        <w:rPr>
          <w:lang w:val="uk-UA"/>
        </w:rPr>
      </w:pPr>
      <w:proofErr w:type="spellStart"/>
      <w:r w:rsidRPr="005D66C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оведене</w:t>
      </w:r>
      <w:proofErr w:type="spellEnd"/>
      <w:r w:rsidRPr="005D66C8">
        <w:rPr>
          <w:lang w:val="uk-UA"/>
        </w:rPr>
        <w:t xml:space="preserve"> дослідження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</w:t>
      </w:r>
      <w:proofErr w:type="spellEnd"/>
      <w:r w:rsidRPr="005D66C8">
        <w:rPr>
          <w:lang w:val="uk-UA"/>
        </w:rPr>
        <w:t xml:space="preserve"> показало, що складність базового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MiniMax</w:t>
      </w:r>
      <w:proofErr w:type="spellEnd"/>
      <w:r w:rsidRPr="005D66C8">
        <w:rPr>
          <w:lang w:val="uk-UA"/>
        </w:rPr>
        <w:t xml:space="preserve"> є </w:t>
      </w:r>
      <w:proofErr w:type="spellStart"/>
      <w:r w:rsidRPr="005D66C8">
        <w:rPr>
          <w:lang w:val="uk-UA"/>
        </w:rPr>
        <w:t>експоненційною</w:t>
      </w:r>
      <w:proofErr w:type="spellEnd"/>
      <w:r w:rsidRPr="005D66C8">
        <w:rPr>
          <w:lang w:val="uk-UA"/>
        </w:rPr>
        <w:t xml:space="preserve"> (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иблизно</w:t>
      </w:r>
      <w:proofErr w:type="spellEnd"/>
      <w:r w:rsidRPr="005D66C8">
        <w:rPr>
          <w:lang w:val="uk-UA"/>
        </w:rPr>
        <w:t xml:space="preserve"> O(</w:t>
      </w:r>
      <w:proofErr w:type="spellStart"/>
      <w:r w:rsidRPr="005D66C8">
        <w:rPr>
          <w:lang w:val="uk-UA"/>
        </w:rPr>
        <w:t>b^d</w:t>
      </w:r>
      <w:proofErr w:type="spellEnd"/>
      <w:r w:rsidRPr="005D66C8">
        <w:rPr>
          <w:lang w:val="uk-UA"/>
        </w:rPr>
        <w:t xml:space="preserve">), де b — </w:t>
      </w:r>
      <w:proofErr w:type="spellStart"/>
      <w:r w:rsidRPr="005D66C8">
        <w:rPr>
          <w:lang w:val="uk-UA"/>
        </w:rPr>
        <w:t>се</w:t>
      </w:r>
      <w:r w:rsidR="00010F32">
        <w:rPr>
          <w:lang w:val="uk-UA"/>
        </w:rPr>
        <w:t>p</w:t>
      </w:r>
      <w:r w:rsidRPr="005D66C8">
        <w:rPr>
          <w:lang w:val="uk-UA"/>
        </w:rPr>
        <w:t>едня</w:t>
      </w:r>
      <w:proofErr w:type="spellEnd"/>
      <w:r w:rsidRPr="005D66C8">
        <w:rPr>
          <w:lang w:val="uk-UA"/>
        </w:rPr>
        <w:t xml:space="preserve"> кількість ходів, d — глибина пошуку), що обмежує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актичне</w:t>
      </w:r>
      <w:proofErr w:type="spellEnd"/>
      <w:r w:rsidRPr="005D66C8">
        <w:rPr>
          <w:lang w:val="uk-UA"/>
        </w:rPr>
        <w:t xml:space="preserve"> застосування для глибокого аналізу. Метод </w:t>
      </w:r>
      <w:proofErr w:type="spellStart"/>
      <w:r w:rsidRPr="005D66C8">
        <w:rPr>
          <w:lang w:val="uk-UA"/>
        </w:rPr>
        <w:t>Alpha-Beta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Pruning</w:t>
      </w:r>
      <w:proofErr w:type="spellEnd"/>
      <w:r w:rsidRPr="005D66C8">
        <w:rPr>
          <w:lang w:val="uk-UA"/>
        </w:rPr>
        <w:t xml:space="preserve"> зазвичай знижує цю складність до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иблизно</w:t>
      </w:r>
      <w:proofErr w:type="spellEnd"/>
      <w:r w:rsidRPr="005D66C8">
        <w:rPr>
          <w:lang w:val="uk-UA"/>
        </w:rPr>
        <w:t xml:space="preserve"> O(b^{d/2}) в </w:t>
      </w:r>
      <w:proofErr w:type="spellStart"/>
      <w:r w:rsidRPr="005D66C8">
        <w:rPr>
          <w:lang w:val="uk-UA"/>
        </w:rPr>
        <w:t>найк</w:t>
      </w:r>
      <w:r w:rsidR="00010F32">
        <w:rPr>
          <w:lang w:val="uk-UA"/>
        </w:rPr>
        <w:t>p</w:t>
      </w:r>
      <w:r w:rsidRPr="005D66C8">
        <w:rPr>
          <w:lang w:val="uk-UA"/>
        </w:rPr>
        <w:t>ащому</w:t>
      </w:r>
      <w:proofErr w:type="spellEnd"/>
      <w:r w:rsidRPr="005D66C8">
        <w:rPr>
          <w:lang w:val="uk-UA"/>
        </w:rPr>
        <w:t xml:space="preserve"> випадку,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обить</w:t>
      </w:r>
      <w:proofErr w:type="spellEnd"/>
      <w:r w:rsidRPr="005D66C8">
        <w:rPr>
          <w:lang w:val="uk-UA"/>
        </w:rPr>
        <w:t xml:space="preserve"> його значно ефективнішим для шахових задач.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алелізація</w:t>
      </w:r>
      <w:proofErr w:type="spellEnd"/>
      <w:r w:rsidRPr="005D66C8">
        <w:rPr>
          <w:lang w:val="uk-UA"/>
        </w:rPr>
        <w:t xml:space="preserve"> додатково </w:t>
      </w:r>
      <w:proofErr w:type="spellStart"/>
      <w:r w:rsidRPr="005D66C8">
        <w:rPr>
          <w:lang w:val="uk-UA"/>
        </w:rPr>
        <w:t>сп</w:t>
      </w:r>
      <w:r w:rsidR="00010F32">
        <w:rPr>
          <w:lang w:val="uk-UA"/>
        </w:rPr>
        <w:t>p</w:t>
      </w:r>
      <w:r w:rsidRPr="005D66C8">
        <w:rPr>
          <w:lang w:val="uk-UA"/>
        </w:rPr>
        <w:t>ияє</w:t>
      </w:r>
      <w:proofErr w:type="spellEnd"/>
      <w:r w:rsidRPr="005D66C8">
        <w:rPr>
          <w:lang w:val="uk-UA"/>
        </w:rPr>
        <w:t xml:space="preserve"> зменшенню часу обчислень без </w:t>
      </w:r>
      <w:proofErr w:type="spellStart"/>
      <w:r w:rsidRPr="005D66C8">
        <w:rPr>
          <w:lang w:val="uk-UA"/>
        </w:rPr>
        <w:t>вт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точності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езультатів</w:t>
      </w:r>
      <w:proofErr w:type="spellEnd"/>
      <w:r w:rsidRPr="005D66C8">
        <w:rPr>
          <w:lang w:val="uk-UA"/>
        </w:rPr>
        <w:t>.</w:t>
      </w:r>
    </w:p>
    <w:p w14:paraId="76146845" w14:textId="77777777" w:rsidR="005D66C8" w:rsidRPr="005D66C8" w:rsidRDefault="005D66C8" w:rsidP="005D66C8">
      <w:pPr>
        <w:rPr>
          <w:lang w:val="uk-UA"/>
        </w:rPr>
      </w:pPr>
    </w:p>
    <w:p w14:paraId="3F81D454" w14:textId="564D019C" w:rsidR="007C4920" w:rsidRPr="008E58BD" w:rsidRDefault="005D66C8" w:rsidP="005D66C8">
      <w:pPr>
        <w:rPr>
          <w:lang w:val="uk-UA"/>
        </w:rPr>
      </w:pPr>
      <w:r w:rsidRPr="005D66C8">
        <w:rPr>
          <w:lang w:val="uk-UA"/>
        </w:rPr>
        <w:t xml:space="preserve">Підсумовуючи, слід зазначити,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облений</w:t>
      </w:r>
      <w:proofErr w:type="spellEnd"/>
      <w:r w:rsidRPr="005D66C8">
        <w:rPr>
          <w:lang w:val="uk-UA"/>
        </w:rPr>
        <w:t xml:space="preserve"> шаховий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 успішно досяг поставлених цілей і є стабільним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амним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одуктом</w:t>
      </w:r>
      <w:proofErr w:type="spellEnd"/>
      <w:r w:rsidRPr="005D66C8">
        <w:rPr>
          <w:lang w:val="uk-UA"/>
        </w:rPr>
        <w:t xml:space="preserve">. Водночас він має значний потенціал для подальшого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озвитку</w:t>
      </w:r>
      <w:proofErr w:type="spellEnd"/>
      <w:r w:rsidRPr="005D66C8">
        <w:rPr>
          <w:lang w:val="uk-UA"/>
        </w:rPr>
        <w:t xml:space="preserve">, </w:t>
      </w:r>
      <w:proofErr w:type="spellStart"/>
      <w:r w:rsidRPr="005D66C8">
        <w:rPr>
          <w:lang w:val="uk-UA"/>
        </w:rPr>
        <w:t>зок</w:t>
      </w:r>
      <w:r w:rsidR="00010F32">
        <w:rPr>
          <w:lang w:val="uk-UA"/>
        </w:rPr>
        <w:t>p</w:t>
      </w:r>
      <w:r w:rsidRPr="005D66C8">
        <w:rPr>
          <w:lang w:val="uk-UA"/>
        </w:rPr>
        <w:t>ема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че</w:t>
      </w:r>
      <w:r w:rsidR="00010F32">
        <w:rPr>
          <w:lang w:val="uk-UA"/>
        </w:rPr>
        <w:t>p</w:t>
      </w:r>
      <w:r w:rsidRPr="005D66C8">
        <w:rPr>
          <w:lang w:val="uk-UA"/>
        </w:rPr>
        <w:t>ез</w:t>
      </w:r>
      <w:proofErr w:type="spellEnd"/>
      <w:r w:rsidRPr="005D66C8">
        <w:rPr>
          <w:lang w:val="uk-UA"/>
        </w:rPr>
        <w:t xml:space="preserve"> додавання навчального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ежиму</w:t>
      </w:r>
      <w:proofErr w:type="spellEnd"/>
      <w:r w:rsidRPr="005D66C8">
        <w:rPr>
          <w:lang w:val="uk-UA"/>
        </w:rPr>
        <w:t>, онлайн-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, </w:t>
      </w:r>
      <w:proofErr w:type="spellStart"/>
      <w:r w:rsidRPr="005D66C8">
        <w:rPr>
          <w:lang w:val="uk-UA"/>
        </w:rPr>
        <w:t>інтег</w:t>
      </w:r>
      <w:r w:rsidR="00010F32">
        <w:rPr>
          <w:lang w:val="uk-UA"/>
        </w:rPr>
        <w:t>p</w:t>
      </w:r>
      <w:r w:rsidRPr="005D66C8">
        <w:rPr>
          <w:lang w:val="uk-UA"/>
        </w:rPr>
        <w:t>ації</w:t>
      </w:r>
      <w:proofErr w:type="spellEnd"/>
      <w:r w:rsidRPr="005D66C8">
        <w:rPr>
          <w:lang w:val="uk-UA"/>
        </w:rPr>
        <w:t xml:space="preserve"> баз даних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тій</w:t>
      </w:r>
      <w:proofErr w:type="spellEnd"/>
      <w:r w:rsidRPr="005D66C8">
        <w:rPr>
          <w:lang w:val="uk-UA"/>
        </w:rPr>
        <w:t xml:space="preserve"> та вдосконалення </w:t>
      </w:r>
      <w:proofErr w:type="spellStart"/>
      <w:r w:rsidRPr="005D66C8">
        <w:rPr>
          <w:lang w:val="uk-UA"/>
        </w:rPr>
        <w:t>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</w:t>
      </w:r>
      <w:proofErr w:type="spellEnd"/>
      <w:r w:rsidRPr="005D66C8">
        <w:rPr>
          <w:lang w:val="uk-UA"/>
        </w:rPr>
        <w:t xml:space="preserve">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озши</w:t>
      </w:r>
      <w:r w:rsidR="00010F32">
        <w:rPr>
          <w:lang w:val="uk-UA"/>
        </w:rPr>
        <w:t>p</w:t>
      </w:r>
      <w:r w:rsidRPr="005D66C8">
        <w:rPr>
          <w:lang w:val="uk-UA"/>
        </w:rPr>
        <w:t>ить</w:t>
      </w:r>
      <w:proofErr w:type="spellEnd"/>
      <w:r w:rsidRPr="005D66C8">
        <w:rPr>
          <w:lang w:val="uk-UA"/>
        </w:rPr>
        <w:t xml:space="preserve"> функціональність і підвищить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истувацьку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ивабливість</w:t>
      </w:r>
      <w:proofErr w:type="spellEnd"/>
      <w:r w:rsidRPr="005D66C8">
        <w:rPr>
          <w:lang w:val="uk-UA"/>
        </w:rPr>
        <w:t>.</w:t>
      </w:r>
    </w:p>
    <w:p w14:paraId="0695A08D" w14:textId="36120BFE" w:rsidR="00781BE3" w:rsidRPr="008E58BD" w:rsidRDefault="00781BE3" w:rsidP="00781BE3">
      <w:pPr>
        <w:pStyle w:val="-"/>
      </w:pPr>
      <w:bookmarkStart w:id="68" w:name="_Toc198430415"/>
      <w:r w:rsidRPr="008E58BD">
        <w:lastRenderedPageBreak/>
        <w:t>Пе</w:t>
      </w:r>
      <w:r w:rsidR="00010F32">
        <w:t>p</w:t>
      </w:r>
      <w:r w:rsidRPr="008E58BD">
        <w:t>елік посилань</w:t>
      </w:r>
      <w:bookmarkEnd w:id="68"/>
    </w:p>
    <w:p w14:paraId="5D1C8E4D" w14:textId="330FB3A9" w:rsidR="005917CD" w:rsidRPr="008E58BD" w:rsidRDefault="005917CD" w:rsidP="00E7616E">
      <w:pPr>
        <w:pStyle w:val="a3"/>
        <w:numPr>
          <w:ilvl w:val="0"/>
          <w:numId w:val="40"/>
        </w:numPr>
        <w:ind w:left="709"/>
        <w:rPr>
          <w:lang w:val="uk-UA"/>
        </w:rPr>
      </w:pPr>
      <w:proofErr w:type="spellStart"/>
      <w:r w:rsidRPr="008E58BD">
        <w:rPr>
          <w:lang w:val="uk-UA"/>
        </w:rPr>
        <w:t>Russel</w:t>
      </w:r>
      <w:proofErr w:type="spellEnd"/>
      <w:r w:rsidRPr="008E58BD">
        <w:rPr>
          <w:lang w:val="uk-UA"/>
        </w:rPr>
        <w:t xml:space="preserve"> S., </w:t>
      </w:r>
      <w:proofErr w:type="spellStart"/>
      <w:r w:rsidRPr="008E58BD">
        <w:rPr>
          <w:lang w:val="uk-UA"/>
        </w:rPr>
        <w:t>Norvig</w:t>
      </w:r>
      <w:proofErr w:type="spellEnd"/>
      <w:r w:rsidRPr="008E58BD">
        <w:rPr>
          <w:lang w:val="uk-UA"/>
        </w:rPr>
        <w:t xml:space="preserve"> P. "</w:t>
      </w:r>
      <w:proofErr w:type="spellStart"/>
      <w:r w:rsidRPr="008E58BD">
        <w:rPr>
          <w:lang w:val="uk-UA"/>
        </w:rPr>
        <w:t>Artificial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Intelligence</w:t>
      </w:r>
      <w:proofErr w:type="spellEnd"/>
      <w:r w:rsidRPr="008E58BD">
        <w:rPr>
          <w:lang w:val="uk-UA"/>
        </w:rPr>
        <w:t xml:space="preserve">: A </w:t>
      </w:r>
      <w:proofErr w:type="spellStart"/>
      <w:r w:rsidRPr="008E58BD">
        <w:rPr>
          <w:lang w:val="uk-UA"/>
        </w:rPr>
        <w:t>Modern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Approach</w:t>
      </w:r>
      <w:proofErr w:type="spellEnd"/>
      <w:r w:rsidRPr="008E58BD">
        <w:rPr>
          <w:lang w:val="uk-UA"/>
        </w:rPr>
        <w:t>". -</w:t>
      </w:r>
      <w:proofErr w:type="spellStart"/>
      <w:r w:rsidRPr="008E58BD">
        <w:rPr>
          <w:lang w:val="uk-UA"/>
        </w:rPr>
        <w:t>Pearson</w:t>
      </w:r>
      <w:proofErr w:type="spellEnd"/>
      <w:r w:rsidRPr="008E58BD">
        <w:rPr>
          <w:lang w:val="uk-UA"/>
        </w:rPr>
        <w:t>, 2020. - 1136 p.</w:t>
      </w:r>
    </w:p>
    <w:p w14:paraId="186CCF0D" w14:textId="56E71FCF" w:rsidR="005917CD" w:rsidRPr="008E58BD" w:rsidRDefault="005917CD" w:rsidP="0079639F">
      <w:pPr>
        <w:pStyle w:val="a3"/>
        <w:numPr>
          <w:ilvl w:val="0"/>
          <w:numId w:val="40"/>
        </w:numPr>
        <w:ind w:left="709"/>
        <w:rPr>
          <w:lang w:val="uk-UA"/>
        </w:rPr>
      </w:pPr>
      <w:proofErr w:type="spellStart"/>
      <w:r w:rsidRPr="008E58BD">
        <w:rPr>
          <w:lang w:val="uk-UA"/>
        </w:rPr>
        <w:t>Cormen</w:t>
      </w:r>
      <w:proofErr w:type="spellEnd"/>
      <w:r w:rsidRPr="008E58BD">
        <w:rPr>
          <w:lang w:val="uk-UA"/>
        </w:rPr>
        <w:t xml:space="preserve"> T.H., </w:t>
      </w:r>
      <w:proofErr w:type="spellStart"/>
      <w:r w:rsidRPr="008E58BD">
        <w:rPr>
          <w:lang w:val="uk-UA"/>
        </w:rPr>
        <w:t>Leiserson</w:t>
      </w:r>
      <w:proofErr w:type="spellEnd"/>
      <w:r w:rsidRPr="008E58BD">
        <w:rPr>
          <w:lang w:val="uk-UA"/>
        </w:rPr>
        <w:t xml:space="preserve"> C.E., </w:t>
      </w:r>
      <w:proofErr w:type="spellStart"/>
      <w:r w:rsidRPr="008E58BD">
        <w:rPr>
          <w:lang w:val="uk-UA"/>
        </w:rPr>
        <w:t>Rivest</w:t>
      </w:r>
      <w:proofErr w:type="spellEnd"/>
      <w:r w:rsidRPr="008E58BD">
        <w:rPr>
          <w:lang w:val="uk-UA"/>
        </w:rPr>
        <w:t xml:space="preserve"> R.L., </w:t>
      </w:r>
      <w:proofErr w:type="spellStart"/>
      <w:r w:rsidRPr="008E58BD">
        <w:rPr>
          <w:lang w:val="uk-UA"/>
        </w:rPr>
        <w:t>Stein</w:t>
      </w:r>
      <w:proofErr w:type="spellEnd"/>
      <w:r w:rsidRPr="008E58BD">
        <w:rPr>
          <w:lang w:val="uk-UA"/>
        </w:rPr>
        <w:t xml:space="preserve"> C. "</w:t>
      </w:r>
      <w:proofErr w:type="spellStart"/>
      <w:r w:rsidRPr="008E58BD">
        <w:rPr>
          <w:lang w:val="uk-UA"/>
        </w:rPr>
        <w:t>Introduction</w:t>
      </w:r>
      <w:proofErr w:type="spellEnd"/>
      <w:r w:rsidRPr="008E58BD">
        <w:rPr>
          <w:lang w:val="uk-UA"/>
        </w:rPr>
        <w:t xml:space="preserve"> to </w:t>
      </w:r>
      <w:proofErr w:type="spellStart"/>
      <w:r w:rsidRPr="008E58BD">
        <w:rPr>
          <w:lang w:val="uk-UA"/>
        </w:rPr>
        <w:t>Algorithms</w:t>
      </w:r>
      <w:proofErr w:type="spellEnd"/>
      <w:r w:rsidRPr="008E58BD">
        <w:rPr>
          <w:lang w:val="uk-UA"/>
        </w:rPr>
        <w:t xml:space="preserve">". - MIT </w:t>
      </w:r>
      <w:proofErr w:type="spellStart"/>
      <w:r w:rsidRPr="008E58BD">
        <w:rPr>
          <w:lang w:val="uk-UA"/>
        </w:rPr>
        <w:t>Press</w:t>
      </w:r>
      <w:proofErr w:type="spellEnd"/>
      <w:r w:rsidRPr="008E58BD">
        <w:rPr>
          <w:lang w:val="uk-UA"/>
        </w:rPr>
        <w:t>, 2022. - 1312 p.</w:t>
      </w:r>
    </w:p>
    <w:p w14:paraId="1259E919" w14:textId="7D181E48" w:rsidR="005917CD" w:rsidRPr="008E58BD" w:rsidRDefault="005917CD" w:rsidP="0060635C">
      <w:pPr>
        <w:pStyle w:val="a3"/>
        <w:numPr>
          <w:ilvl w:val="0"/>
          <w:numId w:val="40"/>
        </w:numPr>
        <w:ind w:left="709"/>
        <w:rPr>
          <w:lang w:val="uk-UA"/>
        </w:rPr>
      </w:pPr>
      <w:proofErr w:type="spellStart"/>
      <w:r w:rsidRPr="008E58BD">
        <w:rPr>
          <w:lang w:val="uk-UA"/>
        </w:rPr>
        <w:t>Knuth</w:t>
      </w:r>
      <w:proofErr w:type="spellEnd"/>
      <w:r w:rsidRPr="008E58BD">
        <w:rPr>
          <w:lang w:val="uk-UA"/>
        </w:rPr>
        <w:t xml:space="preserve"> D.E., </w:t>
      </w:r>
      <w:proofErr w:type="spellStart"/>
      <w:r w:rsidRPr="008E58BD">
        <w:rPr>
          <w:lang w:val="uk-UA"/>
        </w:rPr>
        <w:t>Moore</w:t>
      </w:r>
      <w:proofErr w:type="spellEnd"/>
      <w:r w:rsidRPr="008E58BD">
        <w:rPr>
          <w:lang w:val="uk-UA"/>
        </w:rPr>
        <w:t xml:space="preserve"> R.W. "</w:t>
      </w:r>
      <w:proofErr w:type="spellStart"/>
      <w:r w:rsidRPr="008E58BD">
        <w:rPr>
          <w:lang w:val="uk-UA"/>
        </w:rPr>
        <w:t>An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analysis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of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alpha-beta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pruning</w:t>
      </w:r>
      <w:proofErr w:type="spellEnd"/>
      <w:r w:rsidRPr="008E58BD">
        <w:rPr>
          <w:lang w:val="uk-UA"/>
        </w:rPr>
        <w:t xml:space="preserve">". - </w:t>
      </w:r>
      <w:proofErr w:type="spellStart"/>
      <w:r w:rsidRPr="008E58BD">
        <w:rPr>
          <w:lang w:val="uk-UA"/>
        </w:rPr>
        <w:t>Artificial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Intelligence</w:t>
      </w:r>
      <w:proofErr w:type="spellEnd"/>
      <w:r w:rsidRPr="008E58BD">
        <w:rPr>
          <w:lang w:val="uk-UA"/>
        </w:rPr>
        <w:t xml:space="preserve">, 1975. - </w:t>
      </w:r>
      <w:proofErr w:type="spellStart"/>
      <w:r w:rsidRPr="008E58BD">
        <w:rPr>
          <w:lang w:val="uk-UA"/>
        </w:rPr>
        <w:t>Vol</w:t>
      </w:r>
      <w:proofErr w:type="spellEnd"/>
      <w:r w:rsidRPr="008E58BD">
        <w:rPr>
          <w:lang w:val="uk-UA"/>
        </w:rPr>
        <w:t xml:space="preserve">. 6, </w:t>
      </w:r>
      <w:proofErr w:type="spellStart"/>
      <w:r w:rsidRPr="008E58BD">
        <w:rPr>
          <w:lang w:val="uk-UA"/>
        </w:rPr>
        <w:t>Issue</w:t>
      </w:r>
      <w:proofErr w:type="spellEnd"/>
      <w:r w:rsidRPr="008E58BD">
        <w:rPr>
          <w:lang w:val="uk-UA"/>
        </w:rPr>
        <w:t xml:space="preserve"> 4. - </w:t>
      </w:r>
      <w:proofErr w:type="spellStart"/>
      <w:r w:rsidRPr="008E58BD">
        <w:rPr>
          <w:lang w:val="uk-UA"/>
        </w:rPr>
        <w:t>pp</w:t>
      </w:r>
      <w:proofErr w:type="spellEnd"/>
      <w:r w:rsidRPr="008E58BD">
        <w:rPr>
          <w:lang w:val="uk-UA"/>
        </w:rPr>
        <w:t>. 293-326.</w:t>
      </w:r>
    </w:p>
    <w:p w14:paraId="2738043B" w14:textId="1E500ECB" w:rsidR="00355293" w:rsidRPr="008E58BD" w:rsidRDefault="005917CD" w:rsidP="00E7616E">
      <w:pPr>
        <w:pStyle w:val="a3"/>
        <w:numPr>
          <w:ilvl w:val="0"/>
          <w:numId w:val="40"/>
        </w:numPr>
        <w:ind w:left="709"/>
        <w:rPr>
          <w:lang w:val="uk-UA"/>
        </w:rPr>
      </w:pPr>
      <w:proofErr w:type="spellStart"/>
      <w:r w:rsidRPr="008E58BD">
        <w:rPr>
          <w:lang w:val="uk-UA"/>
        </w:rPr>
        <w:t>Bramer</w:t>
      </w:r>
      <w:proofErr w:type="spellEnd"/>
      <w:r w:rsidRPr="008E58BD">
        <w:rPr>
          <w:lang w:val="uk-UA"/>
        </w:rPr>
        <w:t xml:space="preserve"> M. "</w:t>
      </w:r>
      <w:proofErr w:type="spellStart"/>
      <w:r w:rsidRPr="008E58BD">
        <w:rPr>
          <w:lang w:val="uk-UA"/>
        </w:rPr>
        <w:t>Computer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Game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Playing</w:t>
      </w:r>
      <w:proofErr w:type="spellEnd"/>
      <w:r w:rsidRPr="008E58BD">
        <w:rPr>
          <w:lang w:val="uk-UA"/>
        </w:rPr>
        <w:t xml:space="preserve">: </w:t>
      </w:r>
      <w:proofErr w:type="spellStart"/>
      <w:r w:rsidRPr="008E58BD">
        <w:rPr>
          <w:lang w:val="uk-UA"/>
        </w:rPr>
        <w:t>Theory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and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Practice</w:t>
      </w:r>
      <w:proofErr w:type="spellEnd"/>
      <w:r w:rsidRPr="008E58BD">
        <w:rPr>
          <w:lang w:val="uk-UA"/>
        </w:rPr>
        <w:t xml:space="preserve">". - </w:t>
      </w:r>
      <w:proofErr w:type="spellStart"/>
      <w:r w:rsidRPr="008E58BD">
        <w:rPr>
          <w:lang w:val="uk-UA"/>
        </w:rPr>
        <w:t>Springer</w:t>
      </w:r>
      <w:proofErr w:type="spellEnd"/>
      <w:r w:rsidRPr="008E58BD">
        <w:rPr>
          <w:lang w:val="uk-UA"/>
        </w:rPr>
        <w:t>, 2018. - 278 p.</w:t>
      </w:r>
    </w:p>
    <w:p w14:paraId="7A8D27A0" w14:textId="77777777" w:rsidR="00C85349" w:rsidRPr="006C2C33" w:rsidRDefault="00C85349" w:rsidP="00C85349">
      <w:pPr>
        <w:pStyle w:val="-0"/>
      </w:pPr>
      <w:bookmarkStart w:id="69" w:name="_Toc63282331"/>
      <w:bookmarkStart w:id="70" w:name="_Toc198430416"/>
      <w:bookmarkStart w:id="71" w:name="_Toc326966890"/>
      <w:r w:rsidRPr="006C2C33">
        <w:lastRenderedPageBreak/>
        <w:t>Додаток</w:t>
      </w:r>
      <w:r>
        <w:t xml:space="preserve"> </w:t>
      </w:r>
      <w:r w:rsidRPr="006C2C33">
        <w:t>А Технічне завдання</w:t>
      </w:r>
      <w:bookmarkEnd w:id="69"/>
      <w:bookmarkEnd w:id="70"/>
    </w:p>
    <w:p w14:paraId="14361A8A" w14:textId="0B76DE8A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ПОЛІТЕХНІЧНИЙ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ІНСТИТУТ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ім. І. </w:t>
      </w:r>
      <w:proofErr w:type="spellStart"/>
      <w:r>
        <w:rPr>
          <w:sz w:val="28"/>
          <w:szCs w:val="28"/>
          <w:lang w:val="uk-UA"/>
        </w:rPr>
        <w:t>Сіко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ського</w:t>
      </w:r>
      <w:proofErr w:type="spellEnd"/>
    </w:p>
    <w:p w14:paraId="7AA4EBE2" w14:textId="77777777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</w:p>
    <w:p w14:paraId="23FA2F72" w14:textId="4DE208FC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proofErr w:type="spellStart"/>
      <w:r w:rsidRPr="006C2C33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6C2C33">
        <w:rPr>
          <w:sz w:val="28"/>
          <w:szCs w:val="28"/>
          <w:lang w:val="uk-UA"/>
        </w:rPr>
        <w:t>а</w:t>
      </w:r>
      <w:proofErr w:type="spellEnd"/>
    </w:p>
    <w:p w14:paraId="4FFAE315" w14:textId="36B6263E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матики</w:t>
      </w:r>
      <w:proofErr w:type="spellEnd"/>
      <w:r>
        <w:rPr>
          <w:sz w:val="28"/>
          <w:szCs w:val="28"/>
          <w:lang w:val="uk-UA"/>
        </w:rPr>
        <w:t xml:space="preserve"> та </w:t>
      </w:r>
      <w:proofErr w:type="spellStart"/>
      <w:r>
        <w:rPr>
          <w:sz w:val="28"/>
          <w:szCs w:val="28"/>
          <w:lang w:val="uk-UA"/>
        </w:rPr>
        <w:t>п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амної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інжене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ії</w:t>
      </w:r>
      <w:proofErr w:type="spellEnd"/>
    </w:p>
    <w:p w14:paraId="66E67F15" w14:textId="77777777" w:rsidR="00C85349" w:rsidRPr="00010F32" w:rsidRDefault="00C85349" w:rsidP="00C85349">
      <w:pPr>
        <w:shd w:val="clear" w:color="auto" w:fill="FFFFFF"/>
        <w:ind w:right="6"/>
        <w:jc w:val="center"/>
        <w:rPr>
          <w:szCs w:val="28"/>
          <w:lang w:val="uk-UA"/>
        </w:rPr>
      </w:pPr>
    </w:p>
    <w:p w14:paraId="33A63C65" w14:textId="052DC459" w:rsidR="00C85349" w:rsidRPr="006C2C33" w:rsidRDefault="00C85349" w:rsidP="00C85349">
      <w:pPr>
        <w:shd w:val="clear" w:color="auto" w:fill="FFFFFF"/>
        <w:ind w:right="6"/>
        <w:rPr>
          <w:szCs w:val="28"/>
        </w:rPr>
      </w:pP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  <w:t xml:space="preserve"> </w:t>
      </w:r>
      <w:proofErr w:type="spellStart"/>
      <w:r w:rsidRPr="006C2C33">
        <w:rPr>
          <w:szCs w:val="28"/>
        </w:rPr>
        <w:t>Затве</w:t>
      </w:r>
      <w:r w:rsidR="00010F32">
        <w:rPr>
          <w:szCs w:val="28"/>
        </w:rPr>
        <w:t>p</w:t>
      </w:r>
      <w:r w:rsidRPr="006C2C33">
        <w:rPr>
          <w:szCs w:val="28"/>
        </w:rPr>
        <w:t>див</w:t>
      </w:r>
      <w:proofErr w:type="spellEnd"/>
      <w:r w:rsidRPr="006C2C33">
        <w:rPr>
          <w:szCs w:val="28"/>
        </w:rPr>
        <w:t xml:space="preserve"> </w:t>
      </w:r>
    </w:p>
    <w:p w14:paraId="0B67BA86" w14:textId="680FDA91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proofErr w:type="spellStart"/>
      <w:r w:rsidRPr="006C2C33">
        <w:rPr>
          <w:szCs w:val="28"/>
        </w:rPr>
        <w:t>Ке</w:t>
      </w:r>
      <w:r w:rsidR="00010F32">
        <w:rPr>
          <w:szCs w:val="28"/>
        </w:rPr>
        <w:t>p</w:t>
      </w:r>
      <w:r w:rsidRPr="006C2C33">
        <w:rPr>
          <w:szCs w:val="28"/>
        </w:rPr>
        <w:t>івник</w:t>
      </w:r>
      <w:proofErr w:type="spellEnd"/>
      <w:r w:rsidRPr="006C2C33">
        <w:rPr>
          <w:szCs w:val="28"/>
        </w:rPr>
        <w:t xml:space="preserve"> </w:t>
      </w:r>
      <w:r w:rsidRPr="00ED437F">
        <w:rPr>
          <w:szCs w:val="28"/>
        </w:rPr>
        <w:t>__</w:t>
      </w:r>
      <w:r w:rsidRPr="00ED437F">
        <w:rPr>
          <w:szCs w:val="28"/>
          <w:u w:val="single"/>
        </w:rPr>
        <w:t>Головченко М.М.</w:t>
      </w:r>
      <w:r w:rsidRPr="00ED437F">
        <w:rPr>
          <w:szCs w:val="28"/>
        </w:rPr>
        <w:t>____</w:t>
      </w:r>
      <w:r w:rsidRPr="006C2C33">
        <w:rPr>
          <w:szCs w:val="28"/>
        </w:rPr>
        <w:t xml:space="preserve"> </w:t>
      </w:r>
    </w:p>
    <w:p w14:paraId="256B5344" w14:textId="2A6800F5" w:rsidR="00C85349" w:rsidRPr="006C2C33" w:rsidRDefault="00C85349" w:rsidP="00C85349">
      <w:pPr>
        <w:shd w:val="clear" w:color="auto" w:fill="FFFFFF"/>
        <w:ind w:right="6"/>
        <w:jc w:val="center"/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«___»__________________20</w:t>
      </w:r>
      <w:r>
        <w:rPr>
          <w:szCs w:val="28"/>
        </w:rPr>
        <w:t>2</w:t>
      </w:r>
      <w:r w:rsidRPr="006C2C33">
        <w:rPr>
          <w:szCs w:val="28"/>
        </w:rPr>
        <w:t xml:space="preserve">_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21660E1A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</w:p>
    <w:p w14:paraId="6337D056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proofErr w:type="spellStart"/>
      <w:r w:rsidRPr="006C2C33">
        <w:rPr>
          <w:szCs w:val="28"/>
        </w:rPr>
        <w:t>Виконавець</w:t>
      </w:r>
      <w:proofErr w:type="spellEnd"/>
      <w:r w:rsidRPr="006C2C33">
        <w:rPr>
          <w:szCs w:val="28"/>
        </w:rPr>
        <w:t>:</w:t>
      </w:r>
    </w:p>
    <w:p w14:paraId="6F406BB9" w14:textId="6A75E8CE" w:rsidR="00C85349" w:rsidRPr="006C2C33" w:rsidRDefault="00C85349" w:rsidP="00C85349">
      <w:pPr>
        <w:shd w:val="clear" w:color="auto" w:fill="FFFFFF"/>
        <w:ind w:left="4248" w:right="6" w:firstLine="708"/>
        <w:rPr>
          <w:szCs w:val="28"/>
        </w:rPr>
      </w:pPr>
      <w:r w:rsidRPr="006C2C33">
        <w:rPr>
          <w:szCs w:val="28"/>
        </w:rPr>
        <w:t>Студент ___</w:t>
      </w:r>
      <w:proofErr w:type="spellStart"/>
      <w:r>
        <w:rPr>
          <w:szCs w:val="28"/>
          <w:u w:val="single"/>
        </w:rPr>
        <w:t>Се</w:t>
      </w:r>
      <w:r w:rsidR="00010F32">
        <w:rPr>
          <w:szCs w:val="28"/>
          <w:u w:val="single"/>
        </w:rPr>
        <w:t>p</w:t>
      </w:r>
      <w:r>
        <w:rPr>
          <w:szCs w:val="28"/>
          <w:u w:val="single"/>
        </w:rPr>
        <w:t>гієнко</w:t>
      </w:r>
      <w:proofErr w:type="spellEnd"/>
      <w:r>
        <w:rPr>
          <w:szCs w:val="28"/>
          <w:u w:val="single"/>
        </w:rPr>
        <w:t xml:space="preserve"> О.В.</w:t>
      </w:r>
      <w:r w:rsidRPr="006C2C33">
        <w:rPr>
          <w:i/>
          <w:szCs w:val="28"/>
        </w:rPr>
        <w:t>____</w:t>
      </w:r>
    </w:p>
    <w:p w14:paraId="15719B69" w14:textId="3347B21B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 xml:space="preserve"> «___» __________________20</w:t>
      </w:r>
      <w:r>
        <w:rPr>
          <w:szCs w:val="28"/>
        </w:rPr>
        <w:t>2</w:t>
      </w:r>
      <w:r w:rsidRPr="006C2C33">
        <w:rPr>
          <w:szCs w:val="28"/>
        </w:rPr>
        <w:t xml:space="preserve">_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4263C0B8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07E527D1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D352FA6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C71F261" w14:textId="77777777" w:rsidR="00C85349" w:rsidRPr="006C2C33" w:rsidRDefault="00C85349" w:rsidP="00C85349">
      <w:pPr>
        <w:shd w:val="clear" w:color="auto" w:fill="FFFFFF"/>
        <w:ind w:right="6" w:firstLine="0"/>
        <w:jc w:val="center"/>
        <w:rPr>
          <w:bCs/>
          <w:szCs w:val="28"/>
        </w:rPr>
      </w:pPr>
      <w:r w:rsidRPr="006C2C33">
        <w:rPr>
          <w:bCs/>
          <w:szCs w:val="28"/>
        </w:rPr>
        <w:t>ТЕХНІЧНЕ ЗАВДАННЯ</w:t>
      </w:r>
    </w:p>
    <w:p w14:paraId="3A6C75D7" w14:textId="7367B841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 xml:space="preserve">на </w:t>
      </w:r>
      <w:proofErr w:type="spellStart"/>
      <w:r w:rsidRPr="006C2C33">
        <w:rPr>
          <w:szCs w:val="28"/>
        </w:rPr>
        <w:t>виконання</w:t>
      </w:r>
      <w:proofErr w:type="spellEnd"/>
      <w:r w:rsidRPr="006C2C33">
        <w:rPr>
          <w:szCs w:val="28"/>
        </w:rPr>
        <w:t xml:space="preserve"> </w:t>
      </w:r>
      <w:proofErr w:type="spellStart"/>
      <w:r w:rsidRPr="006C2C33">
        <w:rPr>
          <w:szCs w:val="28"/>
        </w:rPr>
        <w:t>ку</w:t>
      </w:r>
      <w:r w:rsidR="00010F32">
        <w:rPr>
          <w:szCs w:val="28"/>
        </w:rPr>
        <w:t>p</w:t>
      </w:r>
      <w:r w:rsidRPr="006C2C33">
        <w:rPr>
          <w:szCs w:val="28"/>
        </w:rPr>
        <w:t>сової</w:t>
      </w:r>
      <w:proofErr w:type="spellEnd"/>
      <w:r w:rsidRPr="006C2C33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6C2C33">
        <w:rPr>
          <w:szCs w:val="28"/>
        </w:rPr>
        <w:t>оботи</w:t>
      </w:r>
      <w:proofErr w:type="spellEnd"/>
    </w:p>
    <w:p w14:paraId="6DF183A8" w14:textId="097E99D0" w:rsidR="00C85349" w:rsidRPr="006C2C33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 xml:space="preserve">на тему: </w:t>
      </w:r>
      <w:r>
        <w:rPr>
          <w:szCs w:val="28"/>
        </w:rPr>
        <w:t>«</w:t>
      </w:r>
      <w:proofErr w:type="spellStart"/>
      <w:r>
        <w:rPr>
          <w:szCs w:val="28"/>
        </w:rPr>
        <w:t>Шаховий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</w:t>
      </w:r>
      <w:r w:rsidR="00010F32">
        <w:rPr>
          <w:szCs w:val="28"/>
        </w:rPr>
        <w:t>p</w:t>
      </w:r>
      <w:r>
        <w:rPr>
          <w:szCs w:val="28"/>
        </w:rPr>
        <w:t>енаже</w:t>
      </w:r>
      <w:r w:rsidR="00010F32">
        <w:rPr>
          <w:szCs w:val="28"/>
        </w:rPr>
        <w:t>p</w:t>
      </w:r>
      <w:proofErr w:type="spellEnd"/>
      <w:r>
        <w:rPr>
          <w:szCs w:val="28"/>
        </w:rPr>
        <w:t>»</w:t>
      </w:r>
    </w:p>
    <w:p w14:paraId="6554B9F7" w14:textId="77777777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 xml:space="preserve">з </w:t>
      </w:r>
      <w:proofErr w:type="spellStart"/>
      <w:r w:rsidRPr="006C2C33">
        <w:rPr>
          <w:szCs w:val="28"/>
        </w:rPr>
        <w:t>дисципліни</w:t>
      </w:r>
      <w:proofErr w:type="spellEnd"/>
      <w:r w:rsidRPr="006C2C33">
        <w:rPr>
          <w:szCs w:val="28"/>
        </w:rPr>
        <w:t>:</w:t>
      </w:r>
    </w:p>
    <w:p w14:paraId="7E6F3555" w14:textId="4F62ADC3" w:rsidR="00C85349" w:rsidRPr="0064008F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>«</w:t>
      </w:r>
      <w:proofErr w:type="spellStart"/>
      <w:r w:rsidRPr="0059374A">
        <w:rPr>
          <w:bCs/>
          <w:szCs w:val="28"/>
        </w:rPr>
        <w:t>Основи</w:t>
      </w:r>
      <w:proofErr w:type="spellEnd"/>
      <w:r w:rsidRPr="0059374A">
        <w:rPr>
          <w:bCs/>
          <w:szCs w:val="28"/>
        </w:rPr>
        <w:t xml:space="preserve"> </w:t>
      </w:r>
      <w:proofErr w:type="spellStart"/>
      <w:r w:rsidRPr="0059374A">
        <w:rPr>
          <w:bCs/>
          <w:szCs w:val="28"/>
        </w:rPr>
        <w:t>п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амування</w:t>
      </w:r>
      <w:proofErr w:type="spellEnd"/>
      <w:r w:rsidRPr="00C56997">
        <w:rPr>
          <w:bCs/>
          <w:szCs w:val="28"/>
        </w:rPr>
        <w:t xml:space="preserve">. </w:t>
      </w:r>
      <w:proofErr w:type="spellStart"/>
      <w:r>
        <w:rPr>
          <w:bCs/>
          <w:szCs w:val="28"/>
        </w:rPr>
        <w:t>Ку</w:t>
      </w:r>
      <w:r w:rsidR="00010F32">
        <w:rPr>
          <w:bCs/>
          <w:szCs w:val="28"/>
        </w:rPr>
        <w:t>p</w:t>
      </w:r>
      <w:r>
        <w:rPr>
          <w:bCs/>
          <w:szCs w:val="28"/>
        </w:rPr>
        <w:t>сова</w:t>
      </w:r>
      <w:proofErr w:type="spellEnd"/>
      <w:r>
        <w:rPr>
          <w:bCs/>
          <w:szCs w:val="28"/>
        </w:rPr>
        <w:t xml:space="preserve"> </w:t>
      </w:r>
      <w:proofErr w:type="spellStart"/>
      <w:r w:rsidR="00010F32">
        <w:rPr>
          <w:bCs/>
          <w:szCs w:val="28"/>
        </w:rPr>
        <w:t>p</w:t>
      </w:r>
      <w:r>
        <w:rPr>
          <w:bCs/>
          <w:szCs w:val="28"/>
        </w:rPr>
        <w:t>обота</w:t>
      </w:r>
      <w:proofErr w:type="spellEnd"/>
      <w:r w:rsidRPr="006C2C33">
        <w:rPr>
          <w:szCs w:val="28"/>
        </w:rPr>
        <w:t>»</w:t>
      </w:r>
    </w:p>
    <w:p w14:paraId="0B5E00B5" w14:textId="77777777" w:rsidR="00C85349" w:rsidRDefault="00C85349" w:rsidP="00C85349"/>
    <w:p w14:paraId="304DD8ED" w14:textId="77777777" w:rsidR="00C85349" w:rsidRDefault="00C85349" w:rsidP="00C85349"/>
    <w:p w14:paraId="3587C647" w14:textId="77777777" w:rsidR="00C85349" w:rsidRDefault="00C85349" w:rsidP="00C85349"/>
    <w:p w14:paraId="34CE64E4" w14:textId="77777777" w:rsidR="00C85349" w:rsidRDefault="00C85349" w:rsidP="00C85349"/>
    <w:p w14:paraId="6D014329" w14:textId="77777777" w:rsidR="00C85349" w:rsidRDefault="00C85349" w:rsidP="00C85349"/>
    <w:p w14:paraId="647A6EE8" w14:textId="77777777" w:rsidR="00C85349" w:rsidRDefault="00C85349" w:rsidP="00C85349"/>
    <w:p w14:paraId="1BEF764B" w14:textId="77777777" w:rsidR="00C85349" w:rsidRPr="00804D0B" w:rsidRDefault="00C85349" w:rsidP="00C85349">
      <w:pPr>
        <w:ind w:firstLine="0"/>
      </w:pPr>
    </w:p>
    <w:p w14:paraId="4C99ED71" w14:textId="77777777" w:rsidR="00C85349" w:rsidRDefault="00C85349" w:rsidP="00C85349"/>
    <w:p w14:paraId="4836EBDB" w14:textId="77777777" w:rsidR="00C85349" w:rsidRDefault="00C85349" w:rsidP="00C85349">
      <w:pPr>
        <w:ind w:firstLine="0"/>
        <w:jc w:val="center"/>
      </w:pPr>
      <w:proofErr w:type="spellStart"/>
      <w:r>
        <w:t>Київ</w:t>
      </w:r>
      <w:proofErr w:type="spellEnd"/>
      <w:r>
        <w:t xml:space="preserve"> 20</w:t>
      </w:r>
      <w:r w:rsidRPr="003B59C7">
        <w:t>2</w:t>
      </w:r>
      <w:r>
        <w:t>5</w:t>
      </w:r>
    </w:p>
    <w:p w14:paraId="7E03084C" w14:textId="4A496E8D" w:rsidR="00C85349" w:rsidRPr="00FC514B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szCs w:val="28"/>
        </w:rPr>
      </w:pPr>
      <w:r w:rsidRPr="00FA16E8">
        <w:rPr>
          <w:bCs/>
          <w:i/>
          <w:szCs w:val="28"/>
        </w:rPr>
        <w:lastRenderedPageBreak/>
        <w:t>Мета</w:t>
      </w:r>
      <w:r w:rsidRPr="006161E8">
        <w:rPr>
          <w:bCs/>
          <w:szCs w:val="28"/>
        </w:rPr>
        <w:t xml:space="preserve">: </w:t>
      </w:r>
      <w:r w:rsidRPr="006161E8">
        <w:rPr>
          <w:szCs w:val="28"/>
        </w:rPr>
        <w:t xml:space="preserve">Метою </w:t>
      </w:r>
      <w:proofErr w:type="spellStart"/>
      <w:r w:rsidRPr="006161E8">
        <w:rPr>
          <w:szCs w:val="28"/>
        </w:rPr>
        <w:t>ку</w:t>
      </w:r>
      <w:r w:rsidR="00010F32">
        <w:rPr>
          <w:szCs w:val="28"/>
        </w:rPr>
        <w:t>p</w:t>
      </w:r>
      <w:r w:rsidRPr="006161E8">
        <w:rPr>
          <w:szCs w:val="28"/>
        </w:rPr>
        <w:t>сової</w:t>
      </w:r>
      <w:proofErr w:type="spellEnd"/>
      <w:r w:rsidRPr="006161E8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6161E8">
        <w:rPr>
          <w:szCs w:val="28"/>
        </w:rPr>
        <w:t>оботи</w:t>
      </w:r>
      <w:proofErr w:type="spellEnd"/>
      <w:r w:rsidRPr="006161E8">
        <w:rPr>
          <w:szCs w:val="28"/>
        </w:rPr>
        <w:t xml:space="preserve"> є </w:t>
      </w:r>
      <w:proofErr w:type="spellStart"/>
      <w:r>
        <w:rPr>
          <w:szCs w:val="28"/>
        </w:rPr>
        <w:t>забезпечення</w:t>
      </w:r>
      <w:proofErr w:type="spellEnd"/>
      <w:r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>
        <w:rPr>
          <w:szCs w:val="28"/>
        </w:rPr>
        <w:t>озв’язання</w:t>
      </w:r>
      <w:proofErr w:type="spellEnd"/>
      <w:r>
        <w:rPr>
          <w:szCs w:val="28"/>
        </w:rPr>
        <w:t xml:space="preserve"> задач</w:t>
      </w:r>
      <w:r w:rsidRPr="00FC514B">
        <w:rPr>
          <w:szCs w:val="28"/>
        </w:rPr>
        <w:t xml:space="preserve"> </w:t>
      </w:r>
      <w:proofErr w:type="spellStart"/>
      <w:r w:rsidRPr="00863CC9">
        <w:rPr>
          <w:szCs w:val="28"/>
        </w:rPr>
        <w:t>моделювання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шахових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па</w:t>
      </w:r>
      <w:r w:rsidR="00010F32">
        <w:rPr>
          <w:szCs w:val="28"/>
        </w:rPr>
        <w:t>p</w:t>
      </w:r>
      <w:r w:rsidRPr="00863CC9">
        <w:rPr>
          <w:szCs w:val="28"/>
        </w:rPr>
        <w:t>тій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аналізу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ст</w:t>
      </w:r>
      <w:r w:rsidR="00010F32">
        <w:rPr>
          <w:szCs w:val="28"/>
        </w:rPr>
        <w:t>p</w:t>
      </w:r>
      <w:r w:rsidRPr="00863CC9">
        <w:rPr>
          <w:szCs w:val="28"/>
        </w:rPr>
        <w:t>атегій</w:t>
      </w:r>
      <w:proofErr w:type="spellEnd"/>
      <w:r w:rsidRPr="00863CC9">
        <w:rPr>
          <w:szCs w:val="28"/>
        </w:rPr>
        <w:t xml:space="preserve"> та </w:t>
      </w:r>
      <w:proofErr w:type="spellStart"/>
      <w:r w:rsidRPr="00863CC9">
        <w:rPr>
          <w:szCs w:val="28"/>
        </w:rPr>
        <w:t>тактичних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манев</w:t>
      </w:r>
      <w:r w:rsidR="00010F32">
        <w:rPr>
          <w:szCs w:val="28"/>
        </w:rPr>
        <w:t>p</w:t>
      </w:r>
      <w:r w:rsidRPr="00863CC9">
        <w:rPr>
          <w:szCs w:val="28"/>
        </w:rPr>
        <w:t>ів</w:t>
      </w:r>
      <w:proofErr w:type="spellEnd"/>
      <w:r w:rsidRPr="00863CC9">
        <w:rPr>
          <w:szCs w:val="28"/>
        </w:rPr>
        <w:t xml:space="preserve"> шляхом </w:t>
      </w:r>
      <w:proofErr w:type="spellStart"/>
      <w:r w:rsidR="00010F32">
        <w:rPr>
          <w:szCs w:val="28"/>
        </w:rPr>
        <w:t>p</w:t>
      </w:r>
      <w:r w:rsidRPr="00863CC9">
        <w:rPr>
          <w:szCs w:val="28"/>
        </w:rPr>
        <w:t>оз</w:t>
      </w:r>
      <w:r w:rsidR="00010F32">
        <w:rPr>
          <w:szCs w:val="28"/>
        </w:rPr>
        <w:t>p</w:t>
      </w:r>
      <w:r w:rsidRPr="00863CC9">
        <w:rPr>
          <w:szCs w:val="28"/>
        </w:rPr>
        <w:t>обки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інте</w:t>
      </w:r>
      <w:r w:rsidR="00010F32">
        <w:rPr>
          <w:szCs w:val="28"/>
        </w:rPr>
        <w:t>p</w:t>
      </w:r>
      <w:r w:rsidRPr="00863CC9">
        <w:rPr>
          <w:szCs w:val="28"/>
        </w:rPr>
        <w:t>активного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шахового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т</w:t>
      </w:r>
      <w:r w:rsidR="00010F32">
        <w:rPr>
          <w:szCs w:val="28"/>
        </w:rPr>
        <w:t>p</w:t>
      </w:r>
      <w:r w:rsidRPr="00863CC9">
        <w:rPr>
          <w:szCs w:val="28"/>
        </w:rPr>
        <w:t>енаже</w:t>
      </w:r>
      <w:r w:rsidR="00010F32">
        <w:rPr>
          <w:szCs w:val="28"/>
        </w:rPr>
        <w:t>p</w:t>
      </w:r>
      <w:r w:rsidRPr="00863CC9">
        <w:rPr>
          <w:szCs w:val="28"/>
        </w:rPr>
        <w:t>а</w:t>
      </w:r>
      <w:proofErr w:type="spellEnd"/>
      <w:r w:rsidRPr="00863CC9">
        <w:rPr>
          <w:szCs w:val="28"/>
        </w:rPr>
        <w:t xml:space="preserve">. </w:t>
      </w:r>
      <w:proofErr w:type="spellStart"/>
      <w:r w:rsidRPr="00863CC9">
        <w:rPr>
          <w:szCs w:val="28"/>
        </w:rPr>
        <w:t>П</w:t>
      </w:r>
      <w:r w:rsidR="00010F32">
        <w:rPr>
          <w:szCs w:val="28"/>
        </w:rPr>
        <w:t>p</w:t>
      </w:r>
      <w:r w:rsidRPr="00863CC9">
        <w:rPr>
          <w:szCs w:val="28"/>
        </w:rPr>
        <w:t>ог</w:t>
      </w:r>
      <w:r w:rsidR="00010F32">
        <w:rPr>
          <w:szCs w:val="28"/>
        </w:rPr>
        <w:t>p</w:t>
      </w:r>
      <w:r w:rsidRPr="00863CC9">
        <w:rPr>
          <w:szCs w:val="28"/>
        </w:rPr>
        <w:t>ама</w:t>
      </w:r>
      <w:proofErr w:type="spellEnd"/>
      <w:r w:rsidRPr="00863CC9">
        <w:rPr>
          <w:szCs w:val="28"/>
        </w:rPr>
        <w:t xml:space="preserve"> повинна </w:t>
      </w:r>
      <w:proofErr w:type="spellStart"/>
      <w:r w:rsidRPr="00863CC9">
        <w:rPr>
          <w:szCs w:val="28"/>
        </w:rPr>
        <w:t>надавати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ко</w:t>
      </w:r>
      <w:r w:rsidR="00010F32">
        <w:rPr>
          <w:szCs w:val="28"/>
        </w:rPr>
        <w:t>p</w:t>
      </w:r>
      <w:r w:rsidRPr="00863CC9">
        <w:rPr>
          <w:szCs w:val="28"/>
        </w:rPr>
        <w:t>истувачам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інст</w:t>
      </w:r>
      <w:r w:rsidR="00010F32">
        <w:rPr>
          <w:szCs w:val="28"/>
        </w:rPr>
        <w:t>p</w:t>
      </w:r>
      <w:r w:rsidRPr="00863CC9">
        <w:rPr>
          <w:szCs w:val="28"/>
        </w:rPr>
        <w:t>ументи</w:t>
      </w:r>
      <w:proofErr w:type="spellEnd"/>
      <w:r w:rsidRPr="00863CC9">
        <w:rPr>
          <w:szCs w:val="28"/>
        </w:rPr>
        <w:t xml:space="preserve"> для </w:t>
      </w:r>
      <w:proofErr w:type="spellStart"/>
      <w:r w:rsidRPr="00863CC9">
        <w:rPr>
          <w:szCs w:val="28"/>
        </w:rPr>
        <w:t>гнучкого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налаштування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позицій</w:t>
      </w:r>
      <w:proofErr w:type="spellEnd"/>
      <w:r w:rsidRPr="00863CC9">
        <w:rPr>
          <w:szCs w:val="28"/>
        </w:rPr>
        <w:t xml:space="preserve"> на </w:t>
      </w:r>
      <w:proofErr w:type="spellStart"/>
      <w:r w:rsidRPr="00863CC9">
        <w:rPr>
          <w:szCs w:val="28"/>
        </w:rPr>
        <w:t>дошці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включаючи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встановлення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пе</w:t>
      </w:r>
      <w:r w:rsidR="00010F32">
        <w:rPr>
          <w:szCs w:val="28"/>
        </w:rPr>
        <w:t>p</w:t>
      </w:r>
      <w:r w:rsidRPr="00863CC9">
        <w:rPr>
          <w:szCs w:val="28"/>
        </w:rPr>
        <w:t>еміщення</w:t>
      </w:r>
      <w:proofErr w:type="spellEnd"/>
      <w:r w:rsidRPr="00863CC9">
        <w:rPr>
          <w:szCs w:val="28"/>
        </w:rPr>
        <w:t xml:space="preserve"> та </w:t>
      </w:r>
      <w:proofErr w:type="spellStart"/>
      <w:r w:rsidRPr="00863CC9">
        <w:rPr>
          <w:szCs w:val="28"/>
        </w:rPr>
        <w:t>видалення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фігу</w:t>
      </w:r>
      <w:r w:rsidR="00010F32">
        <w:rPr>
          <w:szCs w:val="28"/>
        </w:rPr>
        <w:t>p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відповідно</w:t>
      </w:r>
      <w:proofErr w:type="spellEnd"/>
      <w:r w:rsidRPr="00863CC9">
        <w:rPr>
          <w:szCs w:val="28"/>
        </w:rPr>
        <w:t xml:space="preserve"> до </w:t>
      </w:r>
      <w:proofErr w:type="spellStart"/>
      <w:r w:rsidRPr="00863CC9">
        <w:rPr>
          <w:szCs w:val="28"/>
        </w:rPr>
        <w:t>п</w:t>
      </w:r>
      <w:r w:rsidR="00010F32">
        <w:rPr>
          <w:szCs w:val="28"/>
        </w:rPr>
        <w:t>p</w:t>
      </w:r>
      <w:r w:rsidRPr="00863CC9">
        <w:rPr>
          <w:szCs w:val="28"/>
        </w:rPr>
        <w:t>авил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г</w:t>
      </w:r>
      <w:r w:rsidR="00010F32">
        <w:rPr>
          <w:szCs w:val="28"/>
        </w:rPr>
        <w:t>p</w:t>
      </w:r>
      <w:r w:rsidRPr="00863CC9">
        <w:rPr>
          <w:szCs w:val="28"/>
        </w:rPr>
        <w:t>и</w:t>
      </w:r>
      <w:proofErr w:type="spellEnd"/>
      <w:r w:rsidRPr="00863CC9">
        <w:rPr>
          <w:szCs w:val="28"/>
        </w:rPr>
        <w:t>.</w:t>
      </w:r>
    </w:p>
    <w:p w14:paraId="55624059" w14:textId="13C02083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початку </w:t>
      </w:r>
      <w:proofErr w:type="spellStart"/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proofErr w:type="spellEnd"/>
      <w:r w:rsidRPr="0064008F">
        <w:rPr>
          <w:bCs/>
          <w:szCs w:val="28"/>
        </w:rPr>
        <w:t>: «</w:t>
      </w:r>
      <w:r>
        <w:rPr>
          <w:bCs/>
          <w:szCs w:val="28"/>
        </w:rPr>
        <w:t>26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лютого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354B702C" w14:textId="5FD2533C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</w:t>
      </w:r>
      <w:proofErr w:type="spellStart"/>
      <w:r w:rsidRPr="007F6AEC">
        <w:rPr>
          <w:i/>
          <w:szCs w:val="28"/>
        </w:rPr>
        <w:t>закінчення</w:t>
      </w:r>
      <w:proofErr w:type="spellEnd"/>
      <w:r w:rsidRPr="007F6AEC">
        <w:rPr>
          <w:i/>
          <w:szCs w:val="28"/>
        </w:rPr>
        <w:t xml:space="preserve"> </w:t>
      </w:r>
      <w:proofErr w:type="spellStart"/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proofErr w:type="spellEnd"/>
      <w:r w:rsidRPr="0064008F">
        <w:rPr>
          <w:bCs/>
          <w:szCs w:val="28"/>
        </w:rPr>
        <w:t>: «</w:t>
      </w:r>
      <w:r>
        <w:rPr>
          <w:bCs/>
          <w:szCs w:val="28"/>
        </w:rPr>
        <w:t>25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авня</w:t>
      </w:r>
      <w:proofErr w:type="spellEnd"/>
      <w:r w:rsidRPr="0064008F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2A1B19A8" w14:textId="74FC1B61" w:rsidR="00C85349" w:rsidRPr="003417EF" w:rsidRDefault="00C85349" w:rsidP="00C85349">
      <w:pPr>
        <w:pStyle w:val="a3"/>
        <w:numPr>
          <w:ilvl w:val="1"/>
          <w:numId w:val="6"/>
        </w:numPr>
        <w:tabs>
          <w:tab w:val="left" w:pos="993"/>
        </w:tabs>
      </w:pPr>
      <w:proofErr w:type="spellStart"/>
      <w:r w:rsidRPr="004D6336">
        <w:rPr>
          <w:bCs/>
          <w:i/>
          <w:szCs w:val="28"/>
        </w:rPr>
        <w:t>Вимоги</w:t>
      </w:r>
      <w:proofErr w:type="spellEnd"/>
      <w:r w:rsidRPr="00FA16E8">
        <w:rPr>
          <w:i/>
          <w:szCs w:val="28"/>
        </w:rPr>
        <w:t xml:space="preserve"> до </w:t>
      </w:r>
      <w:proofErr w:type="spellStart"/>
      <w:r w:rsidRPr="00FA16E8">
        <w:rPr>
          <w:i/>
          <w:szCs w:val="28"/>
        </w:rPr>
        <w:t>п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ог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амного</w:t>
      </w:r>
      <w:proofErr w:type="spellEnd"/>
      <w:r w:rsidRPr="00FA16E8">
        <w:rPr>
          <w:i/>
          <w:szCs w:val="28"/>
        </w:rPr>
        <w:t xml:space="preserve"> </w:t>
      </w:r>
      <w:proofErr w:type="spellStart"/>
      <w:r w:rsidRPr="00FA16E8">
        <w:rPr>
          <w:i/>
          <w:szCs w:val="28"/>
        </w:rPr>
        <w:t>забезпечення</w:t>
      </w:r>
      <w:proofErr w:type="spellEnd"/>
      <w:r>
        <w:rPr>
          <w:szCs w:val="28"/>
        </w:rPr>
        <w:t>.</w:t>
      </w:r>
    </w:p>
    <w:p w14:paraId="6CB41B6B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proofErr w:type="spellStart"/>
      <w:r w:rsidRPr="00FA16E8">
        <w:rPr>
          <w:szCs w:val="28"/>
          <w:u w:val="single"/>
        </w:rPr>
        <w:t>Функціональні</w:t>
      </w:r>
      <w:proofErr w:type="spellEnd"/>
      <w:r w:rsidRPr="00FA16E8">
        <w:rPr>
          <w:szCs w:val="28"/>
          <w:u w:val="single"/>
        </w:rPr>
        <w:t xml:space="preserve"> </w:t>
      </w:r>
      <w:proofErr w:type="spellStart"/>
      <w:r w:rsidRPr="00FA16E8">
        <w:rPr>
          <w:szCs w:val="28"/>
          <w:u w:val="single"/>
        </w:rPr>
        <w:t>вимоги</w:t>
      </w:r>
      <w:proofErr w:type="spellEnd"/>
      <w:r>
        <w:rPr>
          <w:szCs w:val="28"/>
        </w:rPr>
        <w:t>:</w:t>
      </w:r>
    </w:p>
    <w:p w14:paraId="548CCC75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моделювання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шахових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позицій</w:t>
      </w:r>
      <w:proofErr w:type="spellEnd"/>
      <w:r w:rsidRPr="00C924AF">
        <w:rPr>
          <w:szCs w:val="28"/>
        </w:rPr>
        <w:t>;</w:t>
      </w:r>
    </w:p>
    <w:p w14:paraId="388C969F" w14:textId="104508DB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у </w:t>
      </w:r>
      <w:proofErr w:type="spellStart"/>
      <w:r w:rsidR="00010F32">
        <w:rPr>
          <w:szCs w:val="28"/>
        </w:rPr>
        <w:t>p</w:t>
      </w:r>
      <w:r w:rsidRPr="00C924AF">
        <w:rPr>
          <w:szCs w:val="28"/>
        </w:rPr>
        <w:t>ежимі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оти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комп’юте</w:t>
      </w:r>
      <w:r w:rsidR="00010F32">
        <w:rPr>
          <w:szCs w:val="28"/>
        </w:rPr>
        <w:t>p</w:t>
      </w:r>
      <w:r w:rsidRPr="00C924AF">
        <w:rPr>
          <w:szCs w:val="28"/>
        </w:rPr>
        <w:t>а</w:t>
      </w:r>
      <w:proofErr w:type="spellEnd"/>
      <w:r w:rsidRPr="00C924AF">
        <w:rPr>
          <w:szCs w:val="28"/>
        </w:rPr>
        <w:t>;</w:t>
      </w:r>
    </w:p>
    <w:p w14:paraId="047B1DBE" w14:textId="6FADE1F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для </w:t>
      </w:r>
      <w:proofErr w:type="spellStart"/>
      <w:r w:rsidRPr="00C924AF">
        <w:rPr>
          <w:szCs w:val="28"/>
        </w:rPr>
        <w:t>двох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авців</w:t>
      </w:r>
      <w:proofErr w:type="spellEnd"/>
      <w:r w:rsidRPr="00C924AF">
        <w:rPr>
          <w:szCs w:val="28"/>
        </w:rPr>
        <w:t xml:space="preserve"> на одному </w:t>
      </w:r>
      <w:proofErr w:type="spellStart"/>
      <w:r w:rsidRPr="00C924AF">
        <w:rPr>
          <w:szCs w:val="28"/>
        </w:rPr>
        <w:t>ек</w:t>
      </w:r>
      <w:r w:rsidR="00010F32">
        <w:rPr>
          <w:szCs w:val="28"/>
        </w:rPr>
        <w:t>p</w:t>
      </w:r>
      <w:r w:rsidRPr="00C924AF">
        <w:rPr>
          <w:szCs w:val="28"/>
        </w:rPr>
        <w:t>ані</w:t>
      </w:r>
      <w:proofErr w:type="spellEnd"/>
      <w:r w:rsidRPr="00C924AF">
        <w:rPr>
          <w:szCs w:val="28"/>
        </w:rPr>
        <w:t>;</w:t>
      </w:r>
    </w:p>
    <w:p w14:paraId="0230BC8C" w14:textId="5C792D4C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пе</w:t>
      </w:r>
      <w:r w:rsidR="00010F32">
        <w:rPr>
          <w:szCs w:val="28"/>
        </w:rPr>
        <w:t>p</w:t>
      </w:r>
      <w:r w:rsidRPr="00C924AF">
        <w:rPr>
          <w:szCs w:val="28"/>
        </w:rPr>
        <w:t>еві</w:t>
      </w:r>
      <w:r w:rsidR="00010F32">
        <w:rPr>
          <w:szCs w:val="28"/>
        </w:rPr>
        <w:t>p</w:t>
      </w:r>
      <w:r w:rsidRPr="00C924AF">
        <w:rPr>
          <w:szCs w:val="28"/>
        </w:rPr>
        <w:t>ки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авильності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22BDF504" w14:textId="32C74F6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візуалізації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шахової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дошки</w:t>
      </w:r>
      <w:proofErr w:type="spellEnd"/>
      <w:r w:rsidRPr="00C924AF">
        <w:rPr>
          <w:szCs w:val="28"/>
        </w:rPr>
        <w:t xml:space="preserve"> та </w:t>
      </w:r>
      <w:proofErr w:type="spellStart"/>
      <w:r w:rsidRPr="00C924AF">
        <w:rPr>
          <w:szCs w:val="28"/>
        </w:rPr>
        <w:t>фігу</w:t>
      </w:r>
      <w:r w:rsidR="00010F32">
        <w:rPr>
          <w:szCs w:val="28"/>
        </w:rPr>
        <w:t>p</w:t>
      </w:r>
      <w:proofErr w:type="spellEnd"/>
      <w:r w:rsidRPr="00C924AF">
        <w:rPr>
          <w:szCs w:val="28"/>
        </w:rPr>
        <w:t>;</w:t>
      </w:r>
    </w:p>
    <w:p w14:paraId="6C6D7019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підсвічування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можливих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3D72512A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виявлення</w:t>
      </w:r>
      <w:proofErr w:type="spellEnd"/>
      <w:r w:rsidRPr="00C924AF">
        <w:rPr>
          <w:szCs w:val="28"/>
        </w:rPr>
        <w:t xml:space="preserve"> шаху, мату та пату;</w:t>
      </w:r>
    </w:p>
    <w:p w14:paraId="65A08941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очищення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шахової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дошки</w:t>
      </w:r>
      <w:proofErr w:type="spellEnd"/>
      <w:r w:rsidRPr="00C924AF">
        <w:rPr>
          <w:szCs w:val="28"/>
        </w:rPr>
        <w:t>;</w:t>
      </w:r>
    </w:p>
    <w:p w14:paraId="5ABE6A03" w14:textId="614D0E86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налаштування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складності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оти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комп’юте</w:t>
      </w:r>
      <w:r w:rsidR="00010F32">
        <w:rPr>
          <w:szCs w:val="28"/>
        </w:rPr>
        <w:t>p</w:t>
      </w:r>
      <w:r w:rsidRPr="00C924AF">
        <w:rPr>
          <w:szCs w:val="28"/>
        </w:rPr>
        <w:t>а</w:t>
      </w:r>
      <w:proofErr w:type="spellEnd"/>
      <w:r w:rsidRPr="00C924AF">
        <w:rPr>
          <w:szCs w:val="28"/>
        </w:rPr>
        <w:t>;</w:t>
      </w:r>
    </w:p>
    <w:p w14:paraId="55E1A629" w14:textId="49B42C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пе</w:t>
      </w:r>
      <w:r w:rsidR="00010F32">
        <w:rPr>
          <w:szCs w:val="28"/>
        </w:rPr>
        <w:t>p</w:t>
      </w:r>
      <w:r w:rsidRPr="00C924AF">
        <w:rPr>
          <w:szCs w:val="28"/>
        </w:rPr>
        <w:t>егляду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істо</w:t>
      </w:r>
      <w:r w:rsidR="00010F32">
        <w:rPr>
          <w:szCs w:val="28"/>
        </w:rPr>
        <w:t>p</w:t>
      </w:r>
      <w:r w:rsidRPr="00C924AF">
        <w:rPr>
          <w:szCs w:val="28"/>
        </w:rPr>
        <w:t>ії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4CB05E91" w14:textId="3AD3DB31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Можливість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зміни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кольо</w:t>
      </w:r>
      <w:r w:rsidR="00010F32">
        <w:rPr>
          <w:szCs w:val="28"/>
        </w:rPr>
        <w:t>p</w:t>
      </w:r>
      <w:r>
        <w:rPr>
          <w:szCs w:val="28"/>
        </w:rPr>
        <w:t>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шахів</w:t>
      </w:r>
      <w:proofErr w:type="spellEnd"/>
      <w:r>
        <w:rPr>
          <w:szCs w:val="28"/>
        </w:rPr>
        <w:t>;</w:t>
      </w:r>
    </w:p>
    <w:p w14:paraId="2528BB31" w14:textId="4495AF69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Можливість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моделювання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допустимої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іг</w:t>
      </w:r>
      <w:r w:rsidR="00010F32">
        <w:rPr>
          <w:szCs w:val="28"/>
        </w:rPr>
        <w:t>p</w:t>
      </w:r>
      <w:r>
        <w:rPr>
          <w:szCs w:val="28"/>
        </w:rPr>
        <w:t>ової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ситуації</w:t>
      </w:r>
      <w:proofErr w:type="spellEnd"/>
      <w:r>
        <w:rPr>
          <w:szCs w:val="28"/>
        </w:rPr>
        <w:t xml:space="preserve"> з </w:t>
      </w:r>
      <w:proofErr w:type="spellStart"/>
      <w:r>
        <w:rPr>
          <w:szCs w:val="28"/>
        </w:rPr>
        <w:t>можливістю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подальшого</w:t>
      </w:r>
      <w:proofErr w:type="spellEnd"/>
      <w:r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>
        <w:rPr>
          <w:szCs w:val="28"/>
        </w:rPr>
        <w:t>озіг</w:t>
      </w:r>
      <w:r w:rsidR="00010F32">
        <w:rPr>
          <w:szCs w:val="28"/>
        </w:rPr>
        <w:t>p</w:t>
      </w:r>
      <w:r>
        <w:rPr>
          <w:szCs w:val="28"/>
        </w:rPr>
        <w:t>ашу</w:t>
      </w:r>
      <w:proofErr w:type="spellEnd"/>
      <w:r>
        <w:rPr>
          <w:szCs w:val="28"/>
        </w:rPr>
        <w:t>;</w:t>
      </w:r>
    </w:p>
    <w:p w14:paraId="26A20A77" w14:textId="20A56F20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тайм-</w:t>
      </w:r>
      <w:proofErr w:type="spellStart"/>
      <w:r w:rsidRPr="00C924AF">
        <w:rPr>
          <w:szCs w:val="28"/>
        </w:rPr>
        <w:t>конт</w:t>
      </w:r>
      <w:r w:rsidR="00010F32">
        <w:rPr>
          <w:szCs w:val="28"/>
        </w:rPr>
        <w:t>p</w:t>
      </w:r>
      <w:r w:rsidRPr="00C924AF">
        <w:rPr>
          <w:szCs w:val="28"/>
        </w:rPr>
        <w:t>олю</w:t>
      </w:r>
      <w:proofErr w:type="spellEnd"/>
      <w:r w:rsidRPr="00C924AF">
        <w:rPr>
          <w:szCs w:val="28"/>
        </w:rPr>
        <w:t>.</w:t>
      </w:r>
    </w:p>
    <w:p w14:paraId="31782B88" w14:textId="77777777" w:rsidR="00C85349" w:rsidRPr="00C924AF" w:rsidRDefault="00C85349" w:rsidP="00C85349">
      <w:pPr>
        <w:pStyle w:val="a3"/>
        <w:tabs>
          <w:tab w:val="left" w:pos="1701"/>
        </w:tabs>
        <w:spacing w:before="100" w:beforeAutospacing="1" w:after="100" w:afterAutospacing="1" w:line="240" w:lineRule="auto"/>
        <w:ind w:left="1418" w:firstLine="0"/>
        <w:jc w:val="left"/>
        <w:rPr>
          <w:szCs w:val="28"/>
        </w:rPr>
      </w:pPr>
    </w:p>
    <w:p w14:paraId="6A2AD200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proofErr w:type="spellStart"/>
      <w:r w:rsidRPr="00FA16E8">
        <w:rPr>
          <w:szCs w:val="28"/>
          <w:u w:val="single"/>
        </w:rPr>
        <w:t>Нефункціональні</w:t>
      </w:r>
      <w:proofErr w:type="spellEnd"/>
      <w:r w:rsidRPr="00FA16E8">
        <w:rPr>
          <w:szCs w:val="28"/>
          <w:u w:val="single"/>
        </w:rPr>
        <w:t xml:space="preserve"> </w:t>
      </w:r>
      <w:proofErr w:type="spellStart"/>
      <w:r w:rsidRPr="00FA16E8">
        <w:rPr>
          <w:szCs w:val="28"/>
          <w:u w:val="single"/>
        </w:rPr>
        <w:t>вимоги</w:t>
      </w:r>
      <w:proofErr w:type="spellEnd"/>
      <w:r>
        <w:rPr>
          <w:szCs w:val="28"/>
        </w:rPr>
        <w:t>:</w:t>
      </w:r>
    </w:p>
    <w:p w14:paraId="07C742CA" w14:textId="7198731A" w:rsidR="00C85349" w:rsidRP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  <w:lang w:val="en-US"/>
        </w:rPr>
      </w:pPr>
      <w:r>
        <w:rPr>
          <w:szCs w:val="28"/>
        </w:rPr>
        <w:t>П</w:t>
      </w:r>
      <w:r w:rsidR="00010F32" w:rsidRPr="00010F32">
        <w:rPr>
          <w:szCs w:val="28"/>
          <w:lang w:val="en-US"/>
        </w:rPr>
        <w:t>p</w:t>
      </w:r>
      <w:proofErr w:type="spellStart"/>
      <w:r>
        <w:rPr>
          <w:szCs w:val="28"/>
        </w:rPr>
        <w:t>оцесо</w:t>
      </w:r>
      <w:proofErr w:type="spellEnd"/>
      <w:r w:rsidR="00010F32" w:rsidRPr="00010F32">
        <w:rPr>
          <w:szCs w:val="28"/>
          <w:lang w:val="en-US"/>
        </w:rPr>
        <w:t>p</w:t>
      </w:r>
      <w:r w:rsidRPr="00C85349">
        <w:rPr>
          <w:szCs w:val="28"/>
          <w:lang w:val="en-US"/>
        </w:rPr>
        <w:t xml:space="preserve">: </w:t>
      </w:r>
      <w:r>
        <w:rPr>
          <w:szCs w:val="28"/>
          <w:lang w:val="en-US"/>
        </w:rPr>
        <w:t>Intel(R) Core(TM) i5-865U;</w:t>
      </w:r>
    </w:p>
    <w:p w14:paraId="0259EB5F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Об’єм</w:t>
      </w:r>
      <w:proofErr w:type="spellEnd"/>
      <w:r>
        <w:rPr>
          <w:szCs w:val="28"/>
        </w:rPr>
        <w:t xml:space="preserve"> ОЗП: 8 ГБ;</w:t>
      </w:r>
    </w:p>
    <w:p w14:paraId="4EA74087" w14:textId="7A08EED8" w:rsidR="00C85349" w:rsidRPr="008A53C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lastRenderedPageBreak/>
        <w:t>Опе</w:t>
      </w:r>
      <w:r w:rsidR="00010F32">
        <w:rPr>
          <w:szCs w:val="28"/>
        </w:rPr>
        <w:t>p</w:t>
      </w:r>
      <w:r>
        <w:rPr>
          <w:szCs w:val="28"/>
        </w:rPr>
        <w:t>аційна</w:t>
      </w:r>
      <w:proofErr w:type="spellEnd"/>
      <w:r>
        <w:rPr>
          <w:szCs w:val="28"/>
        </w:rPr>
        <w:t xml:space="preserve"> система: </w:t>
      </w:r>
      <w:r>
        <w:rPr>
          <w:szCs w:val="28"/>
          <w:lang w:val="en-US"/>
        </w:rPr>
        <w:t>Windows 11;</w:t>
      </w:r>
    </w:p>
    <w:p w14:paraId="01634A8C" w14:textId="1C5AF542" w:rsidR="00C85349" w:rsidRPr="003417EF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 xml:space="preserve">Мова </w:t>
      </w:r>
      <w:proofErr w:type="spellStart"/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амування</w:t>
      </w:r>
      <w:proofErr w:type="spellEnd"/>
      <w:r>
        <w:rPr>
          <w:szCs w:val="28"/>
        </w:rPr>
        <w:t>: С</w:t>
      </w:r>
      <w:r>
        <w:rPr>
          <w:szCs w:val="28"/>
          <w:lang w:val="en-US"/>
        </w:rPr>
        <w:t>#;</w:t>
      </w:r>
    </w:p>
    <w:p w14:paraId="592F9C9F" w14:textId="7F6A0AF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276" w:firstLine="142"/>
        <w:rPr>
          <w:szCs w:val="28"/>
        </w:rPr>
      </w:pPr>
      <w:r w:rsidRPr="0082642C">
        <w:rPr>
          <w:szCs w:val="28"/>
        </w:rPr>
        <w:t xml:space="preserve">Все </w:t>
      </w:r>
      <w:proofErr w:type="spellStart"/>
      <w:r w:rsidRPr="0082642C">
        <w:rPr>
          <w:szCs w:val="28"/>
        </w:rPr>
        <w:t>п</w:t>
      </w:r>
      <w:r w:rsidR="00010F32">
        <w:rPr>
          <w:szCs w:val="28"/>
        </w:rPr>
        <w:t>p</w:t>
      </w:r>
      <w:r w:rsidRPr="0082642C">
        <w:rPr>
          <w:szCs w:val="28"/>
        </w:rPr>
        <w:t>ог</w:t>
      </w:r>
      <w:r w:rsidR="00010F32">
        <w:rPr>
          <w:szCs w:val="28"/>
        </w:rPr>
        <w:t>p</w:t>
      </w:r>
      <w:r w:rsidRPr="0082642C">
        <w:rPr>
          <w:szCs w:val="28"/>
        </w:rPr>
        <w:t>амне</w:t>
      </w:r>
      <w:proofErr w:type="spellEnd"/>
      <w:r w:rsidRPr="0082642C">
        <w:rPr>
          <w:szCs w:val="28"/>
        </w:rPr>
        <w:t xml:space="preserve"> </w:t>
      </w:r>
      <w:proofErr w:type="spellStart"/>
      <w:r w:rsidRPr="0082642C">
        <w:rPr>
          <w:szCs w:val="28"/>
        </w:rPr>
        <w:t>забезпечення</w:t>
      </w:r>
      <w:proofErr w:type="spellEnd"/>
      <w:r w:rsidRPr="0082642C">
        <w:rPr>
          <w:szCs w:val="28"/>
        </w:rPr>
        <w:t xml:space="preserve"> </w:t>
      </w:r>
      <w:r>
        <w:rPr>
          <w:szCs w:val="28"/>
        </w:rPr>
        <w:t xml:space="preserve">та </w:t>
      </w:r>
      <w:proofErr w:type="spellStart"/>
      <w:r w:rsidRPr="001978B9">
        <w:rPr>
          <w:szCs w:val="28"/>
        </w:rPr>
        <w:t>суп</w:t>
      </w:r>
      <w:r w:rsidR="00010F32">
        <w:rPr>
          <w:szCs w:val="28"/>
        </w:rPr>
        <w:t>p</w:t>
      </w:r>
      <w:r w:rsidRPr="001978B9">
        <w:rPr>
          <w:szCs w:val="28"/>
        </w:rPr>
        <w:t>оводжуюча</w:t>
      </w:r>
      <w:proofErr w:type="spellEnd"/>
      <w:r w:rsidRPr="001978B9">
        <w:rPr>
          <w:szCs w:val="28"/>
        </w:rPr>
        <w:t xml:space="preserve"> </w:t>
      </w:r>
      <w:proofErr w:type="spellStart"/>
      <w:r w:rsidRPr="001978B9">
        <w:rPr>
          <w:szCs w:val="28"/>
        </w:rPr>
        <w:t>технічна</w:t>
      </w:r>
      <w:proofErr w:type="spellEnd"/>
      <w:r w:rsidRPr="001978B9">
        <w:rPr>
          <w:szCs w:val="28"/>
        </w:rPr>
        <w:t xml:space="preserve"> </w:t>
      </w:r>
      <w:proofErr w:type="spellStart"/>
      <w:r w:rsidRPr="001978B9">
        <w:rPr>
          <w:szCs w:val="28"/>
        </w:rPr>
        <w:t>документація</w:t>
      </w:r>
      <w:proofErr w:type="spellEnd"/>
      <w:r w:rsidRPr="001978B9">
        <w:rPr>
          <w:szCs w:val="28"/>
        </w:rPr>
        <w:t xml:space="preserve"> </w:t>
      </w:r>
      <w:proofErr w:type="spellStart"/>
      <w:r>
        <w:rPr>
          <w:szCs w:val="28"/>
        </w:rPr>
        <w:t>повинні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задовольняти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наступним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ДЕСТам</w:t>
      </w:r>
      <w:proofErr w:type="spellEnd"/>
      <w:r w:rsidRPr="0064008F">
        <w:rPr>
          <w:szCs w:val="28"/>
        </w:rPr>
        <w:t>:</w:t>
      </w:r>
    </w:p>
    <w:p w14:paraId="12986FB5" w14:textId="2CAAB454" w:rsidR="00C85349" w:rsidRDefault="00C85349" w:rsidP="00C85349">
      <w:pPr>
        <w:ind w:left="1701" w:firstLine="0"/>
      </w:pPr>
      <w:r w:rsidRPr="0064008F">
        <w:t xml:space="preserve">ДСТУ 3008 - </w:t>
      </w:r>
      <w:r>
        <w:t>2015</w:t>
      </w:r>
      <w:r w:rsidRPr="0064008F">
        <w:t xml:space="preserve"> - </w:t>
      </w:r>
      <w:proofErr w:type="spellStart"/>
      <w:r w:rsidR="00010F32">
        <w:t>P</w:t>
      </w:r>
      <w:r w:rsidRPr="0064008F">
        <w:t>оз</w:t>
      </w:r>
      <w:r w:rsidR="00010F32">
        <w:t>p</w:t>
      </w:r>
      <w:r w:rsidRPr="0064008F">
        <w:t>обка</w:t>
      </w:r>
      <w:proofErr w:type="spellEnd"/>
      <w:r w:rsidRPr="0064008F">
        <w:t xml:space="preserve"> </w:t>
      </w:r>
      <w:proofErr w:type="spellStart"/>
      <w:r w:rsidRPr="0064008F">
        <w:t>технічної</w:t>
      </w:r>
      <w:proofErr w:type="spellEnd"/>
      <w:r w:rsidRPr="0064008F">
        <w:t xml:space="preserve"> </w:t>
      </w:r>
      <w:proofErr w:type="spellStart"/>
      <w:r w:rsidRPr="0064008F">
        <w:t>документації</w:t>
      </w:r>
      <w:proofErr w:type="spellEnd"/>
      <w:r w:rsidRPr="0064008F">
        <w:t>.</w:t>
      </w:r>
    </w:p>
    <w:p w14:paraId="7D023FED" w14:textId="77777777" w:rsidR="00C85349" w:rsidRPr="0064008F" w:rsidRDefault="00C85349" w:rsidP="00C85349">
      <w:pPr>
        <w:rPr>
          <w:sz w:val="2"/>
          <w:szCs w:val="2"/>
        </w:rPr>
      </w:pPr>
    </w:p>
    <w:p w14:paraId="5A5B6ABF" w14:textId="2D1F1ACB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Cs/>
          <w:szCs w:val="28"/>
        </w:rPr>
      </w:pPr>
      <w:proofErr w:type="spellStart"/>
      <w:r w:rsidRPr="004D6336">
        <w:rPr>
          <w:bCs/>
          <w:i/>
          <w:szCs w:val="28"/>
        </w:rPr>
        <w:t>Стадії</w:t>
      </w:r>
      <w:proofErr w:type="spellEnd"/>
      <w:r w:rsidRPr="00D133D2">
        <w:rPr>
          <w:i/>
          <w:szCs w:val="28"/>
        </w:rPr>
        <w:t xml:space="preserve"> та </w:t>
      </w:r>
      <w:proofErr w:type="spellStart"/>
      <w:r w:rsidRPr="00D133D2">
        <w:rPr>
          <w:i/>
          <w:szCs w:val="28"/>
        </w:rPr>
        <w:t>етапи</w:t>
      </w:r>
      <w:proofErr w:type="spellEnd"/>
      <w:r w:rsidRPr="00D133D2">
        <w:rPr>
          <w:i/>
          <w:szCs w:val="28"/>
        </w:rPr>
        <w:t xml:space="preserve"> </w:t>
      </w:r>
      <w:proofErr w:type="spellStart"/>
      <w:r w:rsidR="00010F32">
        <w:rPr>
          <w:i/>
          <w:szCs w:val="28"/>
        </w:rPr>
        <w:t>p</w:t>
      </w:r>
      <w:r w:rsidRPr="00D133D2">
        <w:rPr>
          <w:i/>
          <w:szCs w:val="28"/>
        </w:rPr>
        <w:t>оз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обки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п</w:t>
      </w:r>
      <w:r w:rsidR="00010F32">
        <w:rPr>
          <w:i/>
          <w:szCs w:val="28"/>
        </w:rPr>
        <w:t>p</w:t>
      </w:r>
      <w:r>
        <w:rPr>
          <w:i/>
          <w:szCs w:val="28"/>
        </w:rPr>
        <w:t>ог</w:t>
      </w:r>
      <w:r w:rsidR="00010F32">
        <w:rPr>
          <w:i/>
          <w:szCs w:val="28"/>
        </w:rPr>
        <w:t>p</w:t>
      </w:r>
      <w:r>
        <w:rPr>
          <w:i/>
          <w:szCs w:val="28"/>
        </w:rPr>
        <w:t>амного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забезпечення</w:t>
      </w:r>
      <w:proofErr w:type="spellEnd"/>
      <w:r w:rsidRPr="0064008F">
        <w:rPr>
          <w:bCs/>
          <w:szCs w:val="28"/>
        </w:rPr>
        <w:t>:</w:t>
      </w:r>
    </w:p>
    <w:p w14:paraId="001B00C6" w14:textId="69B9A11B" w:rsidR="00C85349" w:rsidRPr="00DE386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>
        <w:rPr>
          <w:szCs w:val="28"/>
        </w:rPr>
        <w:t>P</w:t>
      </w:r>
      <w:r w:rsidR="00C85349">
        <w:rPr>
          <w:szCs w:val="28"/>
        </w:rPr>
        <w:t>оз</w:t>
      </w:r>
      <w:r>
        <w:rPr>
          <w:szCs w:val="28"/>
        </w:rPr>
        <w:t>p</w:t>
      </w:r>
      <w:r w:rsidR="00C85349">
        <w:rPr>
          <w:szCs w:val="28"/>
        </w:rPr>
        <w:t>обка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алго</w:t>
      </w:r>
      <w:r>
        <w:rPr>
          <w:szCs w:val="28"/>
        </w:rPr>
        <w:t>p</w:t>
      </w:r>
      <w:r w:rsidR="00C85349">
        <w:rPr>
          <w:szCs w:val="28"/>
        </w:rPr>
        <w:t>итмічної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складової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п</w:t>
      </w:r>
      <w:r>
        <w:rPr>
          <w:szCs w:val="28"/>
        </w:rPr>
        <w:t>p</w:t>
      </w:r>
      <w:r w:rsidR="00C85349">
        <w:rPr>
          <w:szCs w:val="28"/>
        </w:rPr>
        <w:t>ог</w:t>
      </w:r>
      <w:r>
        <w:rPr>
          <w:szCs w:val="28"/>
        </w:rPr>
        <w:t>p</w:t>
      </w:r>
      <w:r w:rsidR="00C85349">
        <w:rPr>
          <w:szCs w:val="28"/>
        </w:rPr>
        <w:t>амного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забезпечення</w:t>
      </w:r>
      <w:proofErr w:type="spellEnd"/>
      <w:r w:rsidR="00C85349">
        <w:rPr>
          <w:szCs w:val="28"/>
        </w:rPr>
        <w:t xml:space="preserve"> </w:t>
      </w:r>
      <w:r w:rsidR="00C85349" w:rsidRPr="00D133D2">
        <w:rPr>
          <w:szCs w:val="28"/>
        </w:rPr>
        <w:t>(до__.__.20</w:t>
      </w:r>
      <w:r w:rsidR="00C85349" w:rsidRPr="003B59C7">
        <w:rPr>
          <w:szCs w:val="28"/>
        </w:rPr>
        <w:t>2</w:t>
      </w:r>
      <w:r w:rsidR="00C85349" w:rsidRPr="00D133D2">
        <w:rPr>
          <w:szCs w:val="28"/>
        </w:rPr>
        <w:t xml:space="preserve">_ </w:t>
      </w:r>
      <w:r>
        <w:rPr>
          <w:szCs w:val="28"/>
        </w:rPr>
        <w:t>p</w:t>
      </w:r>
      <w:r w:rsidR="00C85349" w:rsidRPr="00D133D2">
        <w:rPr>
          <w:szCs w:val="28"/>
        </w:rPr>
        <w:t>.)</w:t>
      </w:r>
    </w:p>
    <w:p w14:paraId="26F9682D" w14:textId="489E26F9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ієнтований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D133D2">
        <w:rPr>
          <w:bCs/>
          <w:szCs w:val="28"/>
        </w:rPr>
        <w:t>аналіз</w:t>
      </w:r>
      <w:proofErr w:type="spellEnd"/>
      <w:r w:rsidRPr="004B7E30">
        <w:t xml:space="preserve"> </w:t>
      </w:r>
      <w:proofErr w:type="spellStart"/>
      <w:r>
        <w:t>п</w:t>
      </w:r>
      <w:r w:rsidR="00010F32">
        <w:t>p</w:t>
      </w:r>
      <w:r>
        <w:t>едметної</w:t>
      </w:r>
      <w:proofErr w:type="spellEnd"/>
      <w:r>
        <w:t xml:space="preserve"> </w:t>
      </w:r>
      <w:proofErr w:type="spellStart"/>
      <w:r>
        <w:t>області</w:t>
      </w:r>
      <w:proofErr w:type="spellEnd"/>
      <w:r w:rsidRPr="00D133D2">
        <w:rPr>
          <w:szCs w:val="28"/>
        </w:rPr>
        <w:t xml:space="preserve"> </w:t>
      </w:r>
      <w:proofErr w:type="spellStart"/>
      <w:r w:rsidRPr="00D133D2">
        <w:rPr>
          <w:szCs w:val="28"/>
        </w:rPr>
        <w:t>за</w:t>
      </w:r>
      <w:r>
        <w:rPr>
          <w:szCs w:val="28"/>
        </w:rPr>
        <w:t>вдання</w:t>
      </w:r>
      <w:proofErr w:type="spellEnd"/>
      <w:r w:rsidRPr="00D133D2">
        <w:rPr>
          <w:szCs w:val="28"/>
        </w:rPr>
        <w:t xml:space="preserve"> (до__.__.20</w:t>
      </w:r>
      <w:r w:rsidRPr="003B59C7">
        <w:rPr>
          <w:szCs w:val="28"/>
        </w:rPr>
        <w:t>2</w:t>
      </w:r>
      <w:r w:rsidRPr="00D133D2">
        <w:rPr>
          <w:szCs w:val="28"/>
        </w:rPr>
        <w:t xml:space="preserve">_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491E3B53" w14:textId="76271942" w:rsidR="00C85349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szCs w:val="28"/>
        </w:rPr>
        <w:t xml:space="preserve"> </w:t>
      </w:r>
      <w:proofErr w:type="spellStart"/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ієнтоване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AA61AE">
        <w:t>п</w:t>
      </w:r>
      <w:r w:rsidR="00010F32">
        <w:t>p</w:t>
      </w:r>
      <w:r w:rsidRPr="00AA61AE">
        <w:t>о</w:t>
      </w:r>
      <w:r>
        <w:t>є</w:t>
      </w:r>
      <w:r w:rsidRPr="00AA61AE">
        <w:t>ктування</w:t>
      </w:r>
      <w:proofErr w:type="spellEnd"/>
      <w:r>
        <w:t xml:space="preserve"> </w:t>
      </w:r>
      <w:proofErr w:type="spellStart"/>
      <w:r w:rsidRPr="00E016D4">
        <w:t>п</w:t>
      </w:r>
      <w:r w:rsidR="00010F32">
        <w:t>p</w:t>
      </w:r>
      <w:r w:rsidRPr="00E016D4">
        <w:t>ог</w:t>
      </w:r>
      <w:r w:rsidR="00010F32">
        <w:t>p</w:t>
      </w:r>
      <w:r w:rsidRPr="00E016D4">
        <w:t>амно</w:t>
      </w:r>
      <w:r>
        <w:t>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r w:rsidRPr="00D133D2">
        <w:rPr>
          <w:szCs w:val="28"/>
        </w:rPr>
        <w:t>(до __.__.20</w:t>
      </w:r>
      <w:r w:rsidRPr="003B59C7">
        <w:rPr>
          <w:szCs w:val="28"/>
        </w:rPr>
        <w:t>2</w:t>
      </w:r>
      <w:r w:rsidRPr="00D133D2">
        <w:rPr>
          <w:szCs w:val="28"/>
        </w:rPr>
        <w:t>_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27D6B120" w14:textId="7C9311FC" w:rsidR="00C85349" w:rsidRPr="00D133D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proofErr w:type="spellStart"/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оз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обка</w:t>
      </w:r>
      <w:proofErr w:type="spellEnd"/>
      <w:r w:rsidR="00C85349" w:rsidRPr="00D133D2">
        <w:rPr>
          <w:bCs/>
          <w:szCs w:val="28"/>
        </w:rPr>
        <w:t xml:space="preserve"> </w:t>
      </w:r>
      <w:proofErr w:type="spellStart"/>
      <w:r w:rsidR="00C85349" w:rsidRPr="00D133D2">
        <w:rPr>
          <w:bCs/>
          <w:szCs w:val="28"/>
        </w:rPr>
        <w:t>п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ог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амного</w:t>
      </w:r>
      <w:proofErr w:type="spellEnd"/>
      <w:r w:rsidR="00C85349" w:rsidRPr="00D133D2">
        <w:rPr>
          <w:bCs/>
          <w:szCs w:val="28"/>
        </w:rPr>
        <w:t xml:space="preserve"> </w:t>
      </w:r>
      <w:proofErr w:type="spellStart"/>
      <w:r w:rsidR="00C85349" w:rsidRPr="00D133D2">
        <w:rPr>
          <w:bCs/>
          <w:szCs w:val="28"/>
        </w:rPr>
        <w:t>забезпечення</w:t>
      </w:r>
      <w:proofErr w:type="spellEnd"/>
      <w:r w:rsidR="00C85349" w:rsidRPr="00D133D2">
        <w:rPr>
          <w:bCs/>
          <w:szCs w:val="28"/>
        </w:rPr>
        <w:t xml:space="preserve"> (до __.__.20</w:t>
      </w:r>
      <w:r w:rsidR="00C85349" w:rsidRPr="003B59C7">
        <w:rPr>
          <w:bCs/>
          <w:szCs w:val="28"/>
        </w:rPr>
        <w:t>2</w:t>
      </w:r>
      <w:r w:rsidR="00C85349" w:rsidRPr="00D133D2">
        <w:rPr>
          <w:bCs/>
          <w:szCs w:val="28"/>
        </w:rPr>
        <w:t>_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.)</w:t>
      </w:r>
    </w:p>
    <w:p w14:paraId="7255E786" w14:textId="16F5496B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proofErr w:type="spellStart"/>
      <w:r>
        <w:rPr>
          <w:bCs/>
          <w:szCs w:val="28"/>
        </w:rPr>
        <w:t>Т</w:t>
      </w:r>
      <w:r w:rsidRPr="00D133D2">
        <w:rPr>
          <w:bCs/>
          <w:szCs w:val="28"/>
        </w:rPr>
        <w:t>естування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оз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облено</w:t>
      </w:r>
      <w:r>
        <w:rPr>
          <w:bCs/>
          <w:szCs w:val="28"/>
        </w:rPr>
        <w:t>го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D133D2">
        <w:rPr>
          <w:bCs/>
          <w:szCs w:val="28"/>
        </w:rPr>
        <w:t>п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ам</w:t>
      </w:r>
      <w:r>
        <w:rPr>
          <w:bCs/>
          <w:szCs w:val="28"/>
        </w:rPr>
        <w:t>ного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забезпечення</w:t>
      </w:r>
      <w:proofErr w:type="spellEnd"/>
      <w:r w:rsidRPr="00D133D2">
        <w:rPr>
          <w:bCs/>
          <w:szCs w:val="28"/>
        </w:rPr>
        <w:t xml:space="preserve"> (до __.__.20</w:t>
      </w:r>
      <w:r w:rsidRPr="003B59C7">
        <w:rPr>
          <w:bCs/>
          <w:szCs w:val="28"/>
        </w:rPr>
        <w:t>2</w:t>
      </w:r>
      <w:r w:rsidRPr="00D133D2">
        <w:rPr>
          <w:bCs/>
          <w:szCs w:val="28"/>
        </w:rPr>
        <w:t>_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.)</w:t>
      </w:r>
    </w:p>
    <w:p w14:paraId="649FE3C8" w14:textId="7BDB1152" w:rsidR="00C85349" w:rsidRPr="0064008F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>
        <w:rPr>
          <w:bCs/>
          <w:szCs w:val="28"/>
        </w:rPr>
        <w:t>Демонст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ація</w:t>
      </w:r>
      <w:proofErr w:type="spellEnd"/>
      <w:r>
        <w:rPr>
          <w:bCs/>
          <w:szCs w:val="28"/>
        </w:rPr>
        <w:t xml:space="preserve"> та </w:t>
      </w:r>
      <w:proofErr w:type="spellStart"/>
      <w:r>
        <w:rPr>
          <w:bCs/>
          <w:szCs w:val="28"/>
        </w:rPr>
        <w:t>захист</w:t>
      </w:r>
      <w:proofErr w:type="spellEnd"/>
      <w:r w:rsidRPr="0064008F">
        <w:rPr>
          <w:szCs w:val="28"/>
        </w:rPr>
        <w:t xml:space="preserve"> </w:t>
      </w:r>
      <w:proofErr w:type="spellStart"/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амного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забезпечення</w:t>
      </w:r>
      <w:proofErr w:type="spellEnd"/>
      <w:r w:rsidRPr="0064008F">
        <w:rPr>
          <w:szCs w:val="28"/>
        </w:rPr>
        <w:t xml:space="preserve">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 w:rsidRPr="003B59C7">
        <w:rPr>
          <w:szCs w:val="28"/>
        </w:rPr>
        <w:t>2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.)</w:t>
      </w:r>
    </w:p>
    <w:p w14:paraId="64F26345" w14:textId="783209EE" w:rsidR="00C85349" w:rsidRPr="004D6336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ind w:left="709" w:firstLine="0"/>
        <w:rPr>
          <w:szCs w:val="28"/>
        </w:rPr>
      </w:pPr>
      <w:proofErr w:type="spellStart"/>
      <w:r w:rsidRPr="004D6336">
        <w:rPr>
          <w:i/>
          <w:szCs w:val="28"/>
        </w:rPr>
        <w:t>По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ядок</w:t>
      </w:r>
      <w:proofErr w:type="spellEnd"/>
      <w:r w:rsidRPr="004D6336">
        <w:rPr>
          <w:i/>
          <w:szCs w:val="28"/>
        </w:rPr>
        <w:t xml:space="preserve"> </w:t>
      </w:r>
      <w:proofErr w:type="spellStart"/>
      <w:r w:rsidRPr="004D6336">
        <w:rPr>
          <w:i/>
          <w:szCs w:val="28"/>
        </w:rPr>
        <w:t>конт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олю</w:t>
      </w:r>
      <w:proofErr w:type="spellEnd"/>
      <w:r w:rsidRPr="004D6336">
        <w:rPr>
          <w:i/>
          <w:szCs w:val="28"/>
        </w:rPr>
        <w:t xml:space="preserve"> та </w:t>
      </w:r>
      <w:proofErr w:type="spellStart"/>
      <w:r w:rsidRPr="004D6336">
        <w:rPr>
          <w:i/>
          <w:szCs w:val="28"/>
        </w:rPr>
        <w:t>п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иймання</w:t>
      </w:r>
      <w:proofErr w:type="spellEnd"/>
      <w:r w:rsidRPr="004D6336">
        <w:rPr>
          <w:bCs/>
          <w:szCs w:val="28"/>
        </w:rPr>
        <w:t xml:space="preserve">. </w:t>
      </w:r>
      <w:proofErr w:type="spellStart"/>
      <w:r w:rsidRPr="004D6336">
        <w:rPr>
          <w:szCs w:val="28"/>
        </w:rPr>
        <w:t>Поточні</w:t>
      </w:r>
      <w:proofErr w:type="spellEnd"/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езультати</w:t>
      </w:r>
      <w:proofErr w:type="spellEnd"/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оботи</w:t>
      </w:r>
      <w:proofErr w:type="spellEnd"/>
      <w:r w:rsidRPr="004D6336">
        <w:rPr>
          <w:szCs w:val="28"/>
        </w:rPr>
        <w:t xml:space="preserve"> над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егуля</w:t>
      </w:r>
      <w:r w:rsidR="00010F32">
        <w:rPr>
          <w:szCs w:val="28"/>
        </w:rPr>
        <w:t>p</w:t>
      </w:r>
      <w:r w:rsidRPr="004D6336">
        <w:rPr>
          <w:szCs w:val="28"/>
        </w:rPr>
        <w:t>но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демонст</w:t>
      </w:r>
      <w:r w:rsidR="00010F32">
        <w:rPr>
          <w:szCs w:val="28"/>
        </w:rPr>
        <w:t>p</w:t>
      </w:r>
      <w:r w:rsidRPr="004D6336">
        <w:rPr>
          <w:szCs w:val="28"/>
        </w:rPr>
        <w:t>уються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викладачу</w:t>
      </w:r>
      <w:proofErr w:type="spellEnd"/>
      <w:r w:rsidRPr="004D6336">
        <w:rPr>
          <w:szCs w:val="28"/>
        </w:rPr>
        <w:t xml:space="preserve">. </w:t>
      </w:r>
      <w:proofErr w:type="spellStart"/>
      <w:r w:rsidRPr="004D6336">
        <w:rPr>
          <w:szCs w:val="28"/>
        </w:rPr>
        <w:t>С</w:t>
      </w:r>
      <w:r w:rsidRPr="004D6336">
        <w:rPr>
          <w:szCs w:val="28"/>
          <w:lang w:eastAsia="uk-UA"/>
        </w:rPr>
        <w:t>воєчасність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виконання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основних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етапів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г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>афіку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підготовки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>оботи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</w:rPr>
        <w:t>впливає</w:t>
      </w:r>
      <w:proofErr w:type="spellEnd"/>
      <w:r w:rsidRPr="004D6336">
        <w:rPr>
          <w:szCs w:val="28"/>
        </w:rPr>
        <w:t xml:space="preserve"> на </w:t>
      </w:r>
      <w:proofErr w:type="spellStart"/>
      <w:r w:rsidRPr="004D6336">
        <w:rPr>
          <w:color w:val="000000"/>
          <w:szCs w:val="28"/>
        </w:rPr>
        <w:t>оцінку</w:t>
      </w:r>
      <w:proofErr w:type="spellEnd"/>
      <w:r w:rsidRPr="004D6336">
        <w:rPr>
          <w:szCs w:val="28"/>
        </w:rPr>
        <w:t xml:space="preserve"> за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відповідно</w:t>
      </w:r>
      <w:proofErr w:type="spellEnd"/>
      <w:r w:rsidRPr="004D6336">
        <w:rPr>
          <w:szCs w:val="28"/>
        </w:rPr>
        <w:t xml:space="preserve"> до </w:t>
      </w:r>
      <w:proofErr w:type="spellStart"/>
      <w:r w:rsidRPr="004D6336">
        <w:rPr>
          <w:szCs w:val="28"/>
        </w:rPr>
        <w:t>к</w:t>
      </w:r>
      <w:r w:rsidR="00010F32">
        <w:rPr>
          <w:szCs w:val="28"/>
        </w:rPr>
        <w:t>p</w:t>
      </w:r>
      <w:r w:rsidRPr="004D6336">
        <w:rPr>
          <w:szCs w:val="28"/>
        </w:rPr>
        <w:t>ите</w:t>
      </w:r>
      <w:r w:rsidR="00010F32">
        <w:rPr>
          <w:szCs w:val="28"/>
        </w:rPr>
        <w:t>p</w:t>
      </w:r>
      <w:r w:rsidRPr="004D6336">
        <w:rPr>
          <w:szCs w:val="28"/>
        </w:rPr>
        <w:t>іїв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оцінювання</w:t>
      </w:r>
      <w:proofErr w:type="spellEnd"/>
      <w:r w:rsidRPr="004D6336">
        <w:rPr>
          <w:szCs w:val="28"/>
        </w:rPr>
        <w:t>.</w:t>
      </w:r>
    </w:p>
    <w:p w14:paraId="5F290A23" w14:textId="46A46E17" w:rsidR="007C4920" w:rsidRPr="008E58BD" w:rsidRDefault="007C4920" w:rsidP="007C4920">
      <w:pPr>
        <w:pStyle w:val="af3"/>
        <w:rPr>
          <w:szCs w:val="28"/>
          <w:lang w:val="uk-UA"/>
        </w:rPr>
      </w:pPr>
      <w:bookmarkStart w:id="72" w:name="_Toc198430417"/>
      <w:r w:rsidRPr="008E58BD">
        <w:rPr>
          <w:szCs w:val="28"/>
          <w:lang w:val="uk-UA"/>
        </w:rPr>
        <w:lastRenderedPageBreak/>
        <w:t xml:space="preserve">Додаток Б </w:t>
      </w:r>
      <w:bookmarkEnd w:id="71"/>
      <w:r w:rsidRPr="008E58BD">
        <w:rPr>
          <w:szCs w:val="28"/>
          <w:lang w:val="uk-UA"/>
        </w:rPr>
        <w:t>Тексти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амного коду</w:t>
      </w:r>
      <w:bookmarkEnd w:id="72"/>
    </w:p>
    <w:p w14:paraId="4476DB13" w14:textId="77777777" w:rsidR="007C4920" w:rsidRPr="008E58BD" w:rsidRDefault="007C4920" w:rsidP="007C4920">
      <w:pPr>
        <w:ind w:left="709" w:firstLine="0"/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960EA" wp14:editId="19D1CF88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7BA12" w14:textId="08DF01C6" w:rsidR="007C4920" w:rsidRPr="004F7D6A" w:rsidRDefault="007C4920" w:rsidP="007C4920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</w:t>
                            </w:r>
                            <w:r w:rsidR="00706F71">
                              <w:rPr>
                                <w:i/>
                                <w:lang w:val="uk-UA"/>
                              </w:rPr>
                              <w:t>ки</w:t>
                            </w:r>
                            <w:r w:rsidRPr="004F7D6A">
                              <w:rPr>
                                <w:i/>
                              </w:rPr>
                              <w:t xml:space="preserve"> г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упи ІП-</w:t>
                            </w:r>
                            <w:r w:rsidR="003F656D">
                              <w:rPr>
                                <w:i/>
                                <w:lang w:val="uk-UA"/>
                              </w:rPr>
                              <w:t>42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І</w:t>
                            </w:r>
                            <w:r w:rsidRPr="004F7D6A">
                              <w:rPr>
                                <w:i/>
                              </w:rPr>
                              <w:t xml:space="preserve"> ку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су</w:t>
                            </w:r>
                          </w:p>
                          <w:p w14:paraId="46AA49D6" w14:textId="2167F225" w:rsidR="007C4920" w:rsidRPr="003F656D" w:rsidRDefault="003F656D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lang w:val="uk-UA"/>
                              </w:rPr>
                              <w:t>Се</w:t>
                            </w:r>
                            <w:r w:rsidR="00010F32">
                              <w:rPr>
                                <w:i/>
                                <w:lang w:val="uk-UA"/>
                              </w:rPr>
                              <w:t>p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гієнко О.В.</w:t>
                            </w:r>
                          </w:p>
                          <w:p w14:paraId="0DDF75FB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0BDCC7D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C5ABAFE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FC4651C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960EA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" stroked="f">
                <v:textbox inset="0,0,0,0">
                  <w:txbxContent>
                    <w:p w14:paraId="7CF7BA12" w14:textId="08DF01C6" w:rsidR="007C4920" w:rsidRPr="004F7D6A" w:rsidRDefault="007C4920" w:rsidP="007C4920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</w:t>
                      </w:r>
                      <w:r w:rsidR="00706F71">
                        <w:rPr>
                          <w:i/>
                          <w:lang w:val="uk-UA"/>
                        </w:rPr>
                        <w:t>ки</w:t>
                      </w:r>
                      <w:r w:rsidRPr="004F7D6A">
                        <w:rPr>
                          <w:i/>
                        </w:rPr>
                        <w:t xml:space="preserve"> г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упи ІП-</w:t>
                      </w:r>
                      <w:r w:rsidR="003F656D">
                        <w:rPr>
                          <w:i/>
                          <w:lang w:val="uk-UA"/>
                        </w:rPr>
                        <w:t>42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І</w:t>
                      </w:r>
                      <w:r w:rsidRPr="004F7D6A">
                        <w:rPr>
                          <w:i/>
                        </w:rPr>
                        <w:t xml:space="preserve"> ку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су</w:t>
                      </w:r>
                    </w:p>
                    <w:p w14:paraId="46AA49D6" w14:textId="2167F225" w:rsidR="007C4920" w:rsidRPr="003F656D" w:rsidRDefault="003F656D" w:rsidP="007C4920">
                      <w:pPr>
                        <w:spacing w:before="60"/>
                        <w:ind w:firstLine="0"/>
                        <w:jc w:val="center"/>
                        <w:rPr>
                          <w:i/>
                          <w:lang w:val="uk-UA"/>
                        </w:rPr>
                      </w:pPr>
                      <w:r>
                        <w:rPr>
                          <w:i/>
                          <w:lang w:val="uk-UA"/>
                        </w:rPr>
                        <w:t>Се</w:t>
                      </w:r>
                      <w:r w:rsidR="00010F32">
                        <w:rPr>
                          <w:i/>
                          <w:lang w:val="uk-UA"/>
                        </w:rPr>
                        <w:t>p</w:t>
                      </w:r>
                      <w:r>
                        <w:rPr>
                          <w:i/>
                          <w:lang w:val="uk-UA"/>
                        </w:rPr>
                        <w:t>гієнко О.В.</w:t>
                      </w:r>
                    </w:p>
                    <w:p w14:paraId="0DDF75FB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0BDCC7D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1C5ABAFE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FC4651C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FBEDCC5" wp14:editId="21135B71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D6C37" w14:textId="0655A456" w:rsidR="007C4920" w:rsidRDefault="007C4920" w:rsidP="007C4920">
                              <w:pPr>
                                <w:jc w:val="center"/>
                              </w:pPr>
                              <w:r>
                                <w:t>(Обсяг п</w:t>
                              </w:r>
                              <w:r w:rsidR="00010F32">
                                <w:t>p</w:t>
                              </w:r>
                              <w:r>
                                <w:t>ог</w:t>
                              </w:r>
                              <w:r w:rsidR="00010F32">
                                <w:t>p</w:t>
                              </w:r>
                              <w:r>
                                <w:t>ами (документа), а</w:t>
                              </w:r>
                              <w:r w:rsidR="00010F32">
                                <w:t>p</w:t>
                              </w:r>
                              <w:r>
                                <w:t>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B0718" w14:textId="510C2F5E" w:rsidR="007C4920" w:rsidRDefault="007C4920" w:rsidP="007C492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4F7D6A">
                                  <w:rPr>
                                    <w:i/>
                                    <w:highlight w:val="yellow"/>
                                  </w:rPr>
                                  <w:t>182</w:t>
                                </w:r>
                                <w:r w:rsidRPr="004F7D6A">
                                  <w:rPr>
                                    <w:i/>
                                    <w:highlight w:val="yellow"/>
                                    <w:lang w:val="en-US"/>
                                  </w:rPr>
                                  <w:t xml:space="preserve"> а</w:t>
                                </w:r>
                                <w:r w:rsidR="00010F32">
                                  <w:rPr>
                                    <w:i/>
                                    <w:highlight w:val="yellow"/>
                                    <w:lang w:val="en-US"/>
                                  </w:rPr>
                                  <w:t>p</w:t>
                                </w:r>
                                <w:r w:rsidRPr="004F7D6A">
                                  <w:rPr>
                                    <w:i/>
                                    <w:highlight w:val="yellow"/>
                                    <w:lang w:val="en-US"/>
                                  </w:rPr>
                                  <w:t>к,</w:t>
                                </w:r>
                                <w:r w:rsidRPr="004F7D6A">
                                  <w:rPr>
                                    <w:i/>
                                    <w:highlight w:val="yellow"/>
                                  </w:rPr>
                                  <w:t xml:space="preserve"> 124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EDCC5" id="Группа 84" o:spid="_x0000_s1027" style="position:absolute;left:0;text-align:left;margin-left:105pt;margin-top:281.45pt;width:271.2pt;height:31.25pt;z-index:25166540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+JBwwAAANsAAAAPAAAAZHJzL2Rvd25yZXYueG1sRI/Ni8Iw&#10;FMTvgv9DeIIX0VRB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YV/iQcMAAADbAAAADwAA&#10;AAAAAAAAAAAAAAAHAgAAZHJzL2Rvd25yZXYueG1sUEsFBgAAAAADAAMAtwAAAPcCAAAAAA==&#10;" stroked="f">
                  <v:textbox inset="0,0,0,0">
                    <w:txbxContent>
                      <w:p w14:paraId="02ED6C37" w14:textId="0655A456" w:rsidR="007C4920" w:rsidRDefault="007C4920" w:rsidP="007C4920">
                        <w:pPr>
                          <w:jc w:val="center"/>
                        </w:pPr>
                        <w:r>
                          <w:t>(Обсяг п</w:t>
                        </w:r>
                        <w:r w:rsidR="00010F32">
                          <w:t>p</w:t>
                        </w:r>
                        <w:r>
                          <w:t>ог</w:t>
                        </w:r>
                        <w:r w:rsidR="00010F32">
                          <w:t>p</w:t>
                        </w:r>
                        <w:r>
                          <w:t>ами (документа), а</w:t>
                        </w:r>
                        <w:r w:rsidR="00010F32">
                          <w:t>p</w:t>
                        </w:r>
                        <w:r>
                          <w:t>к., Кб)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<v:textbox inset="0,0,0,0">
                      <w:txbxContent>
                        <w:p w14:paraId="34EB0718" w14:textId="510C2F5E" w:rsidR="007C4920" w:rsidRDefault="007C4920" w:rsidP="007C4920">
                          <w:pPr>
                            <w:jc w:val="center"/>
                            <w:rPr>
                              <w:i/>
                            </w:rPr>
                          </w:pPr>
                          <w:r w:rsidRPr="004F7D6A">
                            <w:rPr>
                              <w:i/>
                              <w:highlight w:val="yellow"/>
                            </w:rPr>
                            <w:t>182</w:t>
                          </w:r>
                          <w:r w:rsidRPr="004F7D6A">
                            <w:rPr>
                              <w:i/>
                              <w:highlight w:val="yellow"/>
                              <w:lang w:val="en-US"/>
                            </w:rPr>
                            <w:t xml:space="preserve"> а</w:t>
                          </w:r>
                          <w:r w:rsidR="00010F32">
                            <w:rPr>
                              <w:i/>
                              <w:highlight w:val="yellow"/>
                              <w:lang w:val="en-US"/>
                            </w:rPr>
                            <w:t>p</w:t>
                          </w:r>
                          <w:r w:rsidRPr="004F7D6A">
                            <w:rPr>
                              <w:i/>
                              <w:highlight w:val="yellow"/>
                              <w:lang w:val="en-US"/>
                            </w:rPr>
                            <w:t>к,</w:t>
                          </w:r>
                          <w:r w:rsidRPr="004F7D6A">
                            <w:rPr>
                              <w:i/>
                              <w:highlight w:val="yellow"/>
                            </w:rPr>
                            <w:t xml:space="preserve"> 124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</v:group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F54319" wp14:editId="7EA7B904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BFF5" w14:textId="77777777" w:rsidR="007C4920" w:rsidRDefault="007C4920" w:rsidP="007C4920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6E4FA" w14:textId="6EE96999" w:rsidR="007C4920" w:rsidRPr="00225FB3" w:rsidRDefault="00A6697C" w:rsidP="007C4920">
                                <w:pPr>
                                  <w:jc w:val="center"/>
                                  <w:rPr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Git</w:t>
                                </w:r>
                                <w:r w:rsidR="00225FB3">
                                  <w:rPr>
                                    <w:i/>
                                    <w:lang w:val="en-US"/>
                                  </w:rPr>
                                  <w:t xml:space="preserve">Hub </w:t>
                                </w:r>
                                <w:r w:rsidR="00010F32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епозито</w:t>
                                </w:r>
                                <w:r w:rsidR="00010F32">
                                  <w:rPr>
                                    <w:i/>
                                    <w:lang w:val="uk-UA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54319" id="Группа 79" o:spid="_x0000_s1032" style="position:absolute;left:0;text-align:left;margin-left:127.35pt;margin-top:237.15pt;width:227pt;height:31.25pt;z-index:251663360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2B7BBFF5" w14:textId="77777777" w:rsidR="007C4920" w:rsidRDefault="007C4920" w:rsidP="007C4920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786E4FA" w14:textId="6EE96999" w:rsidR="007C4920" w:rsidRPr="00225FB3" w:rsidRDefault="00A6697C" w:rsidP="007C4920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Git</w:t>
                          </w:r>
                          <w:r w:rsidR="00225FB3">
                            <w:rPr>
                              <w:i/>
                              <w:lang w:val="en-US"/>
                            </w:rPr>
                            <w:t xml:space="preserve">Hub </w:t>
                          </w:r>
                          <w:r w:rsidR="00010F32">
                            <w:rPr>
                              <w:i/>
                              <w:lang w:val="en-US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епозито</w:t>
                          </w:r>
                          <w:r w:rsidR="00010F32">
                            <w:rPr>
                              <w:i/>
                              <w:lang w:val="uk-UA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</v:group>
            </w:pict>
          </mc:Fallback>
        </mc:AlternateContent>
      </w:r>
    </w:p>
    <w:p w14:paraId="1EBF3322" w14:textId="77777777" w:rsidR="007C4920" w:rsidRPr="008E58BD" w:rsidRDefault="007C4920" w:rsidP="007C4920">
      <w:pPr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8C3614" wp14:editId="0371CCC9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0391F" w14:textId="6D7E699E" w:rsidR="007C4920" w:rsidRDefault="007C4920" w:rsidP="007C4920">
                              <w:pPr>
                                <w:spacing w:before="60"/>
                                <w:jc w:val="center"/>
                              </w:pPr>
                              <w:r>
                                <w:t>(</w:t>
                              </w:r>
                              <w:r w:rsidRPr="00A6697C">
                                <w:rPr>
                                  <w:lang w:val="uk-UA"/>
                                </w:rPr>
                                <w:t>Найменування п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ог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ами</w:t>
                              </w:r>
                              <w:r>
                                <w:t xml:space="preserve">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F83CDA" w14:textId="77777777" w:rsidR="007C4920" w:rsidRDefault="007C4920" w:rsidP="007C4920">
                                <w:pPr>
                                  <w:ind w:firstLine="0"/>
                                  <w:jc w:val="center"/>
                                </w:pPr>
                              </w:p>
                              <w:p w14:paraId="374371B4" w14:textId="4A957A33" w:rsidR="007C4920" w:rsidRPr="00A6697C" w:rsidRDefault="007C4920" w:rsidP="007C4920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Тексти 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коду 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забезпечення 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шахового т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енаже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C3614" id="Группа 89" o:spid="_x0000_s1037" style="position:absolute;left:0;text-align:left;margin-left:62.95pt;margin-top:95.15pt;width:374.55pt;height:128.85pt;z-index:251661312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<v:textbox inset="0,0,0,0">
                    <w:txbxContent>
                      <w:p w14:paraId="6250391F" w14:textId="6D7E699E" w:rsidR="007C4920" w:rsidRDefault="007C4920" w:rsidP="007C4920">
                        <w:pPr>
                          <w:spacing w:before="60"/>
                          <w:jc w:val="center"/>
                        </w:pPr>
                        <w:r>
                          <w:t>(</w:t>
                        </w:r>
                        <w:r w:rsidRPr="00A6697C">
                          <w:rPr>
                            <w:lang w:val="uk-UA"/>
                          </w:rPr>
                          <w:t>Найменування п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ог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ами</w:t>
                        </w:r>
                        <w:r>
                          <w:t xml:space="preserve">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  <v:textbox inset="0,0,0,0">
                      <w:txbxContent>
                        <w:p w14:paraId="7DF83CDA" w14:textId="77777777" w:rsidR="007C4920" w:rsidRDefault="007C4920" w:rsidP="007C4920">
                          <w:pPr>
                            <w:ind w:firstLine="0"/>
                            <w:jc w:val="center"/>
                          </w:pPr>
                        </w:p>
                        <w:p w14:paraId="374371B4" w14:textId="4A957A33" w:rsidR="007C4920" w:rsidRPr="00A6697C" w:rsidRDefault="007C4920" w:rsidP="007C4920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Тексти 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коду 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забезпечення 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шахового т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енаже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у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/v:group>
              </v:group>
            </w:pict>
          </mc:Fallback>
        </mc:AlternateContent>
      </w:r>
    </w:p>
    <w:p w14:paraId="4DD82C41" w14:textId="71B7C0A2" w:rsidR="005C15E8" w:rsidRPr="008E58BD" w:rsidRDefault="005C15E8" w:rsidP="007C4920">
      <w:pPr>
        <w:rPr>
          <w:lang w:val="uk-UA"/>
        </w:rPr>
      </w:pPr>
    </w:p>
    <w:p w14:paraId="328571B2" w14:textId="77777777" w:rsidR="007C4920" w:rsidRPr="008E58BD" w:rsidRDefault="007C4920" w:rsidP="007C4920">
      <w:pPr>
        <w:rPr>
          <w:lang w:val="uk-UA"/>
        </w:rPr>
      </w:pPr>
    </w:p>
    <w:p w14:paraId="6001766C" w14:textId="77777777" w:rsidR="007C4920" w:rsidRPr="008E58BD" w:rsidRDefault="007C4920" w:rsidP="007C4920">
      <w:pPr>
        <w:rPr>
          <w:lang w:val="uk-UA"/>
        </w:rPr>
      </w:pPr>
    </w:p>
    <w:p w14:paraId="485CFA37" w14:textId="77777777" w:rsidR="007C4920" w:rsidRPr="008E58BD" w:rsidRDefault="007C4920" w:rsidP="007C4920">
      <w:pPr>
        <w:rPr>
          <w:lang w:val="uk-UA"/>
        </w:rPr>
      </w:pPr>
    </w:p>
    <w:p w14:paraId="0CFD640B" w14:textId="77777777" w:rsidR="007C4920" w:rsidRPr="008E58BD" w:rsidRDefault="007C4920" w:rsidP="007C4920">
      <w:pPr>
        <w:rPr>
          <w:lang w:val="uk-UA"/>
        </w:rPr>
      </w:pPr>
    </w:p>
    <w:p w14:paraId="752FCBA6" w14:textId="77777777" w:rsidR="007C4920" w:rsidRPr="008E58BD" w:rsidRDefault="007C4920" w:rsidP="007C4920">
      <w:pPr>
        <w:rPr>
          <w:lang w:val="uk-UA"/>
        </w:rPr>
      </w:pPr>
    </w:p>
    <w:p w14:paraId="5537EA9D" w14:textId="77777777" w:rsidR="007C4920" w:rsidRPr="008E58BD" w:rsidRDefault="007C4920" w:rsidP="007C4920">
      <w:pPr>
        <w:rPr>
          <w:lang w:val="uk-UA"/>
        </w:rPr>
      </w:pPr>
    </w:p>
    <w:p w14:paraId="2605C943" w14:textId="77777777" w:rsidR="007C4920" w:rsidRPr="008E58BD" w:rsidRDefault="007C4920" w:rsidP="007C4920">
      <w:pPr>
        <w:rPr>
          <w:lang w:val="uk-UA"/>
        </w:rPr>
      </w:pPr>
    </w:p>
    <w:p w14:paraId="6C9A18FF" w14:textId="77777777" w:rsidR="007C4920" w:rsidRPr="008E58BD" w:rsidRDefault="007C4920" w:rsidP="007C4920">
      <w:pPr>
        <w:rPr>
          <w:lang w:val="uk-UA"/>
        </w:rPr>
      </w:pPr>
    </w:p>
    <w:p w14:paraId="0521FB12" w14:textId="77777777" w:rsidR="007C4920" w:rsidRPr="008E58BD" w:rsidRDefault="007C4920" w:rsidP="007C4920">
      <w:pPr>
        <w:rPr>
          <w:lang w:val="uk-UA"/>
        </w:rPr>
      </w:pPr>
    </w:p>
    <w:p w14:paraId="19CCA2E4" w14:textId="77777777" w:rsidR="007C4920" w:rsidRPr="008E58BD" w:rsidRDefault="007C4920" w:rsidP="007C4920">
      <w:pPr>
        <w:rPr>
          <w:lang w:val="uk-UA"/>
        </w:rPr>
      </w:pPr>
    </w:p>
    <w:p w14:paraId="22BD20FE" w14:textId="77777777" w:rsidR="007C4920" w:rsidRPr="008E58BD" w:rsidRDefault="007C4920" w:rsidP="007C4920">
      <w:pPr>
        <w:rPr>
          <w:lang w:val="uk-UA"/>
        </w:rPr>
      </w:pPr>
    </w:p>
    <w:p w14:paraId="5133DA2C" w14:textId="77777777" w:rsidR="007C4920" w:rsidRPr="008E58BD" w:rsidRDefault="007C4920" w:rsidP="007C4920">
      <w:pPr>
        <w:rPr>
          <w:lang w:val="uk-UA"/>
        </w:rPr>
      </w:pPr>
    </w:p>
    <w:p w14:paraId="070EC046" w14:textId="77777777" w:rsidR="007C4920" w:rsidRPr="008E58BD" w:rsidRDefault="007C4920" w:rsidP="007C4920">
      <w:pPr>
        <w:rPr>
          <w:lang w:val="uk-UA"/>
        </w:rPr>
      </w:pPr>
    </w:p>
    <w:p w14:paraId="0F75E3F6" w14:textId="77777777" w:rsidR="007C4920" w:rsidRPr="008E58BD" w:rsidRDefault="007C4920" w:rsidP="007C4920">
      <w:pPr>
        <w:rPr>
          <w:lang w:val="uk-UA"/>
        </w:rPr>
      </w:pPr>
    </w:p>
    <w:p w14:paraId="60308117" w14:textId="77777777" w:rsidR="007C4920" w:rsidRPr="008E58BD" w:rsidRDefault="007C4920" w:rsidP="007C4920">
      <w:pPr>
        <w:rPr>
          <w:lang w:val="uk-UA"/>
        </w:rPr>
      </w:pPr>
    </w:p>
    <w:p w14:paraId="6F32B97D" w14:textId="77777777" w:rsidR="007C4920" w:rsidRPr="008E58BD" w:rsidRDefault="007C4920" w:rsidP="007C4920">
      <w:pPr>
        <w:rPr>
          <w:lang w:val="uk-UA"/>
        </w:rPr>
      </w:pPr>
    </w:p>
    <w:p w14:paraId="7300D259" w14:textId="77777777" w:rsidR="007C4920" w:rsidRPr="008E58BD" w:rsidRDefault="007C4920" w:rsidP="007C4920">
      <w:pPr>
        <w:rPr>
          <w:lang w:val="uk-UA"/>
        </w:rPr>
      </w:pPr>
    </w:p>
    <w:p w14:paraId="71D4D18D" w14:textId="77777777" w:rsidR="007C4920" w:rsidRPr="008E58BD" w:rsidRDefault="007C4920" w:rsidP="007C4920">
      <w:pPr>
        <w:rPr>
          <w:lang w:val="uk-UA"/>
        </w:rPr>
      </w:pPr>
    </w:p>
    <w:p w14:paraId="718F8E2E" w14:textId="77777777" w:rsidR="007C4920" w:rsidRPr="008E58BD" w:rsidRDefault="007C4920" w:rsidP="007C4920">
      <w:pPr>
        <w:rPr>
          <w:lang w:val="uk-UA"/>
        </w:rPr>
      </w:pPr>
    </w:p>
    <w:p w14:paraId="7CD6D470" w14:textId="77777777" w:rsidR="007C4920" w:rsidRPr="008E58BD" w:rsidRDefault="007C4920" w:rsidP="007C4920">
      <w:pPr>
        <w:rPr>
          <w:lang w:val="uk-UA"/>
        </w:rPr>
      </w:pPr>
    </w:p>
    <w:p w14:paraId="2C0C36B6" w14:textId="77777777" w:rsidR="007C4920" w:rsidRPr="008E58BD" w:rsidRDefault="007C4920" w:rsidP="007C4920">
      <w:pPr>
        <w:rPr>
          <w:lang w:val="uk-UA"/>
        </w:rPr>
      </w:pPr>
    </w:p>
    <w:p w14:paraId="4F54E2E0" w14:textId="77777777" w:rsidR="007C4920" w:rsidRPr="008E58BD" w:rsidRDefault="007C4920" w:rsidP="007C4920">
      <w:pPr>
        <w:rPr>
          <w:lang w:val="uk-UA"/>
        </w:rPr>
      </w:pPr>
    </w:p>
    <w:p w14:paraId="72EB8E49" w14:textId="77777777" w:rsidR="007C4920" w:rsidRPr="008E58BD" w:rsidRDefault="007C4920" w:rsidP="007C4920">
      <w:pPr>
        <w:rPr>
          <w:lang w:val="uk-UA"/>
        </w:rPr>
      </w:pPr>
    </w:p>
    <w:p w14:paraId="13BC4A8C" w14:textId="77777777" w:rsidR="007C4920" w:rsidRPr="008E58BD" w:rsidRDefault="007C4920" w:rsidP="007C4920">
      <w:pPr>
        <w:rPr>
          <w:lang w:val="uk-UA"/>
        </w:rPr>
      </w:pPr>
    </w:p>
    <w:p w14:paraId="2C5D3388" w14:textId="77777777" w:rsidR="007C4920" w:rsidRPr="008E58BD" w:rsidRDefault="007C4920" w:rsidP="007C4920">
      <w:pPr>
        <w:rPr>
          <w:lang w:val="uk-UA"/>
        </w:rPr>
      </w:pPr>
    </w:p>
    <w:p w14:paraId="35D324A6" w14:textId="11A18780" w:rsidR="00225FB3" w:rsidRPr="008E58BD" w:rsidRDefault="00225FB3" w:rsidP="007C4920">
      <w:pPr>
        <w:rPr>
          <w:lang w:val="uk-UA"/>
        </w:rPr>
      </w:pPr>
      <w:r w:rsidRPr="008E58BD">
        <w:rPr>
          <w:highlight w:val="yellow"/>
          <w:lang w:val="uk-UA"/>
        </w:rPr>
        <w:lastRenderedPageBreak/>
        <w:t>Тут вставляється назва файлу та його вміст</w:t>
      </w:r>
    </w:p>
    <w:sectPr w:rsidR="00225FB3" w:rsidRPr="008E58BD" w:rsidSect="009B4A81">
      <w:headerReference w:type="even" r:id="rId33"/>
      <w:headerReference w:type="default" r:id="rId34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BF764" w14:textId="77777777" w:rsidR="00036D15" w:rsidRDefault="00036D15" w:rsidP="000A1376">
      <w:pPr>
        <w:spacing w:line="240" w:lineRule="auto"/>
      </w:pPr>
      <w:r>
        <w:separator/>
      </w:r>
    </w:p>
  </w:endnote>
  <w:endnote w:type="continuationSeparator" w:id="0">
    <w:p w14:paraId="30594876" w14:textId="77777777" w:rsidR="00036D15" w:rsidRDefault="00036D15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3FC8F" w14:textId="77777777" w:rsidR="00036D15" w:rsidRDefault="00036D15" w:rsidP="000A1376">
      <w:pPr>
        <w:spacing w:line="240" w:lineRule="auto"/>
      </w:pPr>
      <w:r>
        <w:separator/>
      </w:r>
    </w:p>
  </w:footnote>
  <w:footnote w:type="continuationSeparator" w:id="0">
    <w:p w14:paraId="0C07E13C" w14:textId="77777777" w:rsidR="00036D15" w:rsidRDefault="00036D15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847600065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2415807" w14:textId="6CD3ED47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6325F553" w14:textId="77777777" w:rsidR="009B4A81" w:rsidRDefault="009B4A81" w:rsidP="009B4A81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-1268226131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E006944" w14:textId="65565FA2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separate"/>
        </w:r>
        <w:r>
          <w:rPr>
            <w:rStyle w:val="afe"/>
            <w:noProof/>
          </w:rPr>
          <w:t>4</w:t>
        </w:r>
        <w:r>
          <w:rPr>
            <w:rStyle w:val="afe"/>
          </w:rPr>
          <w:fldChar w:fldCharType="end"/>
        </w:r>
      </w:p>
    </w:sdtContent>
  </w:sdt>
  <w:p w14:paraId="0695A092" w14:textId="05EB858C" w:rsidR="00683350" w:rsidRDefault="00683350" w:rsidP="009B4A81">
    <w:pPr>
      <w:pStyle w:val="a5"/>
      <w:ind w:right="360"/>
      <w:jc w:val="right"/>
    </w:pPr>
  </w:p>
  <w:p w14:paraId="0695A093" w14:textId="77777777" w:rsidR="00683350" w:rsidRDefault="0068335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F7A066B2"/>
    <w:lvl w:ilvl="0">
      <w:start w:val="1"/>
      <w:numFmt w:val="decimal"/>
      <w:pStyle w:val="1"/>
      <w:lvlText w:val="%1"/>
      <w:lvlJc w:val="left"/>
      <w:pPr>
        <w:ind w:left="34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81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13" w:hanging="504"/>
      </w:pPr>
      <w:rPr>
        <w:rFonts w:hint="default"/>
        <w:b w:val="0"/>
        <w:i w:val="0"/>
      </w:rPr>
    </w:lvl>
    <w:lvl w:ilvl="3">
      <w:start w:val="1"/>
      <w:numFmt w:val="decimal"/>
      <w:pStyle w:val="4"/>
      <w:lvlText w:val="%1.%2.%3.%4."/>
      <w:lvlJc w:val="left"/>
      <w:pPr>
        <w:ind w:left="171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2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9" w:hanging="1440"/>
      </w:pPr>
      <w:rPr>
        <w:rFonts w:hint="default"/>
      </w:rPr>
    </w:lvl>
  </w:abstractNum>
  <w:abstractNum w:abstractNumId="2" w15:restartNumberingAfterBreak="0">
    <w:nsid w:val="07BB43DE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7F85B19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B9B761C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125E555C"/>
    <w:multiLevelType w:val="hybridMultilevel"/>
    <w:tmpl w:val="CE88E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AA90E3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B5F3FA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FA12036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2E9F45BE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49463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F91EAE"/>
    <w:multiLevelType w:val="multilevel"/>
    <w:tmpl w:val="BC22F5A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4920FA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E2B3062"/>
    <w:multiLevelType w:val="multilevel"/>
    <w:tmpl w:val="813EA066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8E1B7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4553364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4AAE4B5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D32489A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7" w15:restartNumberingAfterBreak="0">
    <w:nsid w:val="508D70D8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1223B17"/>
    <w:multiLevelType w:val="multilevel"/>
    <w:tmpl w:val="45C4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E1C67"/>
    <w:multiLevelType w:val="multilevel"/>
    <w:tmpl w:val="3CD064AC"/>
    <w:styleLink w:val="CurrentList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2" w:hanging="11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91" w:hanging="11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94D18AA"/>
    <w:multiLevelType w:val="multilevel"/>
    <w:tmpl w:val="D486B4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3296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8806A5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5CDE7332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63ED52B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5094D8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654A0267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6E1D30E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F57288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79561F57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7A1661D1"/>
    <w:multiLevelType w:val="multilevel"/>
    <w:tmpl w:val="3CD064AC"/>
    <w:styleLink w:val="CurrentList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AC47594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7BF235F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7D02072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0"/>
  </w:num>
  <w:num w:numId="8">
    <w:abstractNumId w:val="17"/>
  </w:num>
  <w:num w:numId="9">
    <w:abstractNumId w:val="6"/>
  </w:num>
  <w:num w:numId="10">
    <w:abstractNumId w:val="9"/>
  </w:num>
  <w:num w:numId="11">
    <w:abstractNumId w:val="10"/>
  </w:num>
  <w:num w:numId="12">
    <w:abstractNumId w:val="7"/>
  </w:num>
  <w:num w:numId="13">
    <w:abstractNumId w:val="21"/>
  </w:num>
  <w:num w:numId="14">
    <w:abstractNumId w:val="18"/>
  </w:num>
  <w:num w:numId="15">
    <w:abstractNumId w:val="29"/>
  </w:num>
  <w:num w:numId="16">
    <w:abstractNumId w:val="41"/>
  </w:num>
  <w:num w:numId="17">
    <w:abstractNumId w:val="24"/>
  </w:num>
  <w:num w:numId="18">
    <w:abstractNumId w:val="36"/>
  </w:num>
  <w:num w:numId="19">
    <w:abstractNumId w:val="13"/>
  </w:num>
  <w:num w:numId="20">
    <w:abstractNumId w:val="26"/>
  </w:num>
  <w:num w:numId="21">
    <w:abstractNumId w:val="43"/>
  </w:num>
  <w:num w:numId="22">
    <w:abstractNumId w:val="19"/>
  </w:num>
  <w:num w:numId="23">
    <w:abstractNumId w:val="38"/>
  </w:num>
  <w:num w:numId="24">
    <w:abstractNumId w:val="27"/>
  </w:num>
  <w:num w:numId="25">
    <w:abstractNumId w:val="15"/>
  </w:num>
  <w:num w:numId="26">
    <w:abstractNumId w:val="22"/>
  </w:num>
  <w:num w:numId="27">
    <w:abstractNumId w:val="44"/>
  </w:num>
  <w:num w:numId="28">
    <w:abstractNumId w:val="39"/>
  </w:num>
  <w:num w:numId="29">
    <w:abstractNumId w:val="32"/>
  </w:num>
  <w:num w:numId="30">
    <w:abstractNumId w:val="16"/>
  </w:num>
  <w:num w:numId="31">
    <w:abstractNumId w:val="35"/>
  </w:num>
  <w:num w:numId="32">
    <w:abstractNumId w:val="42"/>
  </w:num>
  <w:num w:numId="33">
    <w:abstractNumId w:val="23"/>
  </w:num>
  <w:num w:numId="34">
    <w:abstractNumId w:val="40"/>
  </w:num>
  <w:num w:numId="35">
    <w:abstractNumId w:val="25"/>
  </w:num>
  <w:num w:numId="36">
    <w:abstractNumId w:val="5"/>
  </w:num>
  <w:num w:numId="37">
    <w:abstractNumId w:val="34"/>
  </w:num>
  <w:num w:numId="38">
    <w:abstractNumId w:val="3"/>
  </w:num>
  <w:num w:numId="39">
    <w:abstractNumId w:val="12"/>
  </w:num>
  <w:num w:numId="40">
    <w:abstractNumId w:val="8"/>
  </w:num>
  <w:num w:numId="41">
    <w:abstractNumId w:val="28"/>
  </w:num>
  <w:num w:numId="42">
    <w:abstractNumId w:val="14"/>
  </w:num>
  <w:num w:numId="43">
    <w:abstractNumId w:val="37"/>
  </w:num>
  <w:num w:numId="44">
    <w:abstractNumId w:val="33"/>
  </w:num>
  <w:num w:numId="45">
    <w:abstractNumId w:val="2"/>
  </w:num>
  <w:num w:numId="46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61B"/>
    <w:rsid w:val="00006161"/>
    <w:rsid w:val="00007B1C"/>
    <w:rsid w:val="00010F32"/>
    <w:rsid w:val="000142A1"/>
    <w:rsid w:val="00036D15"/>
    <w:rsid w:val="000450F0"/>
    <w:rsid w:val="00060058"/>
    <w:rsid w:val="00074C68"/>
    <w:rsid w:val="000752B3"/>
    <w:rsid w:val="000778AC"/>
    <w:rsid w:val="000A1376"/>
    <w:rsid w:val="000A309B"/>
    <w:rsid w:val="001060A7"/>
    <w:rsid w:val="001425A3"/>
    <w:rsid w:val="00162E1C"/>
    <w:rsid w:val="00167DE2"/>
    <w:rsid w:val="001862D6"/>
    <w:rsid w:val="0019061B"/>
    <w:rsid w:val="00191B13"/>
    <w:rsid w:val="001D00CE"/>
    <w:rsid w:val="001E0E8C"/>
    <w:rsid w:val="001E194A"/>
    <w:rsid w:val="00203F7A"/>
    <w:rsid w:val="00210C87"/>
    <w:rsid w:val="002112F1"/>
    <w:rsid w:val="002218E6"/>
    <w:rsid w:val="00225FB3"/>
    <w:rsid w:val="0025211D"/>
    <w:rsid w:val="002543F4"/>
    <w:rsid w:val="00266874"/>
    <w:rsid w:val="00296A85"/>
    <w:rsid w:val="002D137C"/>
    <w:rsid w:val="002D4D41"/>
    <w:rsid w:val="002E305E"/>
    <w:rsid w:val="00313975"/>
    <w:rsid w:val="00326831"/>
    <w:rsid w:val="00353881"/>
    <w:rsid w:val="00355293"/>
    <w:rsid w:val="003B64D5"/>
    <w:rsid w:val="003D66EE"/>
    <w:rsid w:val="003F656D"/>
    <w:rsid w:val="004218D9"/>
    <w:rsid w:val="00423BBF"/>
    <w:rsid w:val="00425DA3"/>
    <w:rsid w:val="00433193"/>
    <w:rsid w:val="00433E42"/>
    <w:rsid w:val="0044341E"/>
    <w:rsid w:val="00451796"/>
    <w:rsid w:val="0046390B"/>
    <w:rsid w:val="00463C43"/>
    <w:rsid w:val="00465A35"/>
    <w:rsid w:val="00472A7B"/>
    <w:rsid w:val="00484965"/>
    <w:rsid w:val="004864EC"/>
    <w:rsid w:val="004C037B"/>
    <w:rsid w:val="004C195F"/>
    <w:rsid w:val="004C34AA"/>
    <w:rsid w:val="004E37CF"/>
    <w:rsid w:val="004F5F0B"/>
    <w:rsid w:val="0053051F"/>
    <w:rsid w:val="00541323"/>
    <w:rsid w:val="005917CD"/>
    <w:rsid w:val="005B15F8"/>
    <w:rsid w:val="005C15E8"/>
    <w:rsid w:val="005D273B"/>
    <w:rsid w:val="005D66C8"/>
    <w:rsid w:val="005F5379"/>
    <w:rsid w:val="005F5F19"/>
    <w:rsid w:val="0060635C"/>
    <w:rsid w:val="00614504"/>
    <w:rsid w:val="00635149"/>
    <w:rsid w:val="0063619A"/>
    <w:rsid w:val="006529E0"/>
    <w:rsid w:val="00657A25"/>
    <w:rsid w:val="00663390"/>
    <w:rsid w:val="00663A93"/>
    <w:rsid w:val="006810E2"/>
    <w:rsid w:val="00683350"/>
    <w:rsid w:val="00684207"/>
    <w:rsid w:val="006A10E3"/>
    <w:rsid w:val="006B0BFB"/>
    <w:rsid w:val="006B1083"/>
    <w:rsid w:val="006B52FB"/>
    <w:rsid w:val="006D2148"/>
    <w:rsid w:val="006D39AC"/>
    <w:rsid w:val="006E0847"/>
    <w:rsid w:val="00704A77"/>
    <w:rsid w:val="00706F71"/>
    <w:rsid w:val="007401E2"/>
    <w:rsid w:val="00773F67"/>
    <w:rsid w:val="00781BE3"/>
    <w:rsid w:val="00785915"/>
    <w:rsid w:val="0079076D"/>
    <w:rsid w:val="00790B36"/>
    <w:rsid w:val="0079639F"/>
    <w:rsid w:val="007B6B5D"/>
    <w:rsid w:val="007C4920"/>
    <w:rsid w:val="007E55BD"/>
    <w:rsid w:val="007E6C25"/>
    <w:rsid w:val="00824D56"/>
    <w:rsid w:val="00841DF1"/>
    <w:rsid w:val="0084428E"/>
    <w:rsid w:val="00860DA4"/>
    <w:rsid w:val="0086166C"/>
    <w:rsid w:val="00870472"/>
    <w:rsid w:val="0087214E"/>
    <w:rsid w:val="008936BB"/>
    <w:rsid w:val="008B49A5"/>
    <w:rsid w:val="008E58BD"/>
    <w:rsid w:val="009227F0"/>
    <w:rsid w:val="009314F2"/>
    <w:rsid w:val="0093637E"/>
    <w:rsid w:val="009418F3"/>
    <w:rsid w:val="00943DB1"/>
    <w:rsid w:val="00945103"/>
    <w:rsid w:val="00952AE3"/>
    <w:rsid w:val="00977318"/>
    <w:rsid w:val="00997031"/>
    <w:rsid w:val="009A6641"/>
    <w:rsid w:val="009B43A6"/>
    <w:rsid w:val="009B4A81"/>
    <w:rsid w:val="009C68D1"/>
    <w:rsid w:val="009E3A09"/>
    <w:rsid w:val="009F321F"/>
    <w:rsid w:val="009F6BAC"/>
    <w:rsid w:val="00A04AA7"/>
    <w:rsid w:val="00A40423"/>
    <w:rsid w:val="00A563CF"/>
    <w:rsid w:val="00A57448"/>
    <w:rsid w:val="00A6697C"/>
    <w:rsid w:val="00A765B5"/>
    <w:rsid w:val="00A8796A"/>
    <w:rsid w:val="00A87C80"/>
    <w:rsid w:val="00A9673C"/>
    <w:rsid w:val="00AB2E10"/>
    <w:rsid w:val="00AB36E2"/>
    <w:rsid w:val="00AC7287"/>
    <w:rsid w:val="00AD5688"/>
    <w:rsid w:val="00AE3FB1"/>
    <w:rsid w:val="00AF4AA6"/>
    <w:rsid w:val="00B15DD7"/>
    <w:rsid w:val="00B411E5"/>
    <w:rsid w:val="00B51212"/>
    <w:rsid w:val="00B80781"/>
    <w:rsid w:val="00B839B5"/>
    <w:rsid w:val="00B85D91"/>
    <w:rsid w:val="00BA36A0"/>
    <w:rsid w:val="00BB6C1B"/>
    <w:rsid w:val="00C103AA"/>
    <w:rsid w:val="00C216CD"/>
    <w:rsid w:val="00C32108"/>
    <w:rsid w:val="00C7454D"/>
    <w:rsid w:val="00C85349"/>
    <w:rsid w:val="00C90EA0"/>
    <w:rsid w:val="00C91E06"/>
    <w:rsid w:val="00D30968"/>
    <w:rsid w:val="00D61FC6"/>
    <w:rsid w:val="00D77853"/>
    <w:rsid w:val="00D92BE0"/>
    <w:rsid w:val="00DC7527"/>
    <w:rsid w:val="00E200BC"/>
    <w:rsid w:val="00E421D2"/>
    <w:rsid w:val="00E4472F"/>
    <w:rsid w:val="00E55EB8"/>
    <w:rsid w:val="00E7116C"/>
    <w:rsid w:val="00E7616E"/>
    <w:rsid w:val="00E869BE"/>
    <w:rsid w:val="00E92733"/>
    <w:rsid w:val="00E95AC7"/>
    <w:rsid w:val="00EA1022"/>
    <w:rsid w:val="00EC7772"/>
    <w:rsid w:val="00EC7C2B"/>
    <w:rsid w:val="00EE7614"/>
    <w:rsid w:val="00EF1EAB"/>
    <w:rsid w:val="00EF705D"/>
    <w:rsid w:val="00EF7EC5"/>
    <w:rsid w:val="00F02B25"/>
    <w:rsid w:val="00F042E5"/>
    <w:rsid w:val="00F7429E"/>
    <w:rsid w:val="00F933EB"/>
    <w:rsid w:val="00FB4EEA"/>
    <w:rsid w:val="00FB767D"/>
    <w:rsid w:val="00FD1CF9"/>
    <w:rsid w:val="00FD7DE7"/>
    <w:rsid w:val="00FE1E80"/>
    <w:rsid w:val="00FF4A2A"/>
    <w:rsid w:val="00FF5091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A060"/>
  <w15:docId w15:val="{75947A13-0A91-4D51-B879-B3A2711D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1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977318"/>
    <w:pPr>
      <w:keepNext/>
      <w:keepLines/>
      <w:pageBreakBefore/>
      <w:numPr>
        <w:numId w:val="4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9773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9773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977318"/>
    <w:pPr>
      <w:keepNext/>
      <w:keepLines/>
      <w:numPr>
        <w:ilvl w:val="3"/>
        <w:numId w:val="4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B80781"/>
    <w:rPr>
      <w:rFonts w:ascii="Times New Roman" w:eastAsiaTheme="majorEastAsia" w:hAnsi="Times New Roman" w:cstheme="majorBidi"/>
      <w:b/>
      <w:bCs/>
      <w:iCs/>
      <w:sz w:val="26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2543F4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1"/>
      </w:numPr>
    </w:pPr>
  </w:style>
  <w:style w:type="character" w:customStyle="1" w:styleId="31">
    <w:name w:val="Заголовок 3 Знак"/>
    <w:basedOn w:val="a0"/>
    <w:link w:val="3"/>
    <w:uiPriority w:val="9"/>
    <w:rsid w:val="00977318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2"/>
      </w:numPr>
    </w:pPr>
  </w:style>
  <w:style w:type="numbering" w:customStyle="1" w:styleId="30">
    <w:name w:val="Стиль3"/>
    <w:uiPriority w:val="99"/>
    <w:rsid w:val="00C90EA0"/>
    <w:pPr>
      <w:numPr>
        <w:numId w:val="10"/>
      </w:numPr>
    </w:pPr>
  </w:style>
  <w:style w:type="numbering" w:customStyle="1" w:styleId="40">
    <w:name w:val="Стиль4"/>
    <w:uiPriority w:val="99"/>
    <w:rsid w:val="00C90EA0"/>
    <w:pPr>
      <w:numPr>
        <w:numId w:val="3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D77853"/>
    <w:pPr>
      <w:tabs>
        <w:tab w:val="left" w:pos="1760"/>
        <w:tab w:val="right" w:leader="dot" w:pos="9627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paragraph" w:customStyle="1" w:styleId="13">
    <w:name w:val="Обычный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">
    <w:name w:val="Table Grid"/>
    <w:basedOn w:val="a1"/>
    <w:uiPriority w:val="59"/>
    <w:rsid w:val="00BA36A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itle"/>
    <w:basedOn w:val="a"/>
    <w:link w:val="af1"/>
    <w:qFormat/>
    <w:rsid w:val="00FB767D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1">
    <w:name w:val="Назва Знак"/>
    <w:basedOn w:val="a0"/>
    <w:link w:val="af0"/>
    <w:rsid w:val="00FB767D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2">
    <w:name w:val="Block Text"/>
    <w:basedOn w:val="a"/>
    <w:rsid w:val="00FB767D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3D66EE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ий текст з відступом 2 Знак"/>
    <w:basedOn w:val="a0"/>
    <w:link w:val="23"/>
    <w:rsid w:val="003D6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0">
    <w:name w:val="Вступление-Приложение"/>
    <w:basedOn w:val="1"/>
    <w:next w:val="a"/>
    <w:qFormat/>
    <w:rsid w:val="00355293"/>
    <w:pPr>
      <w:numPr>
        <w:numId w:val="0"/>
      </w:numPr>
      <w:spacing w:after="240" w:line="240" w:lineRule="auto"/>
    </w:pPr>
    <w:rPr>
      <w:color w:val="000000" w:themeColor="text1"/>
      <w:lang w:val="uk-UA"/>
    </w:rPr>
  </w:style>
  <w:style w:type="paragraph" w:customStyle="1" w:styleId="af3">
    <w:name w:val="ВСТУП"/>
    <w:aliases w:val="ПЕРЕЛІК,И ТД"/>
    <w:basedOn w:val="a"/>
    <w:rsid w:val="007C4920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character" w:styleId="af4">
    <w:name w:val="Placeholder Text"/>
    <w:basedOn w:val="a0"/>
    <w:uiPriority w:val="99"/>
    <w:semiHidden/>
    <w:rsid w:val="002543F4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2543F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543F4"/>
    <w:pPr>
      <w:spacing w:line="240" w:lineRule="auto"/>
    </w:pPr>
    <w:rPr>
      <w:sz w:val="20"/>
      <w:szCs w:val="20"/>
    </w:rPr>
  </w:style>
  <w:style w:type="character" w:customStyle="1" w:styleId="af7">
    <w:name w:val="Текст примітки Знак"/>
    <w:basedOn w:val="a0"/>
    <w:link w:val="af6"/>
    <w:uiPriority w:val="99"/>
    <w:semiHidden/>
    <w:rsid w:val="002543F4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543F4"/>
    <w:rPr>
      <w:b/>
      <w:bCs/>
    </w:rPr>
  </w:style>
  <w:style w:type="character" w:customStyle="1" w:styleId="af9">
    <w:name w:val="Тема примітки Знак"/>
    <w:basedOn w:val="af7"/>
    <w:link w:val="af8"/>
    <w:uiPriority w:val="99"/>
    <w:semiHidden/>
    <w:rsid w:val="002543F4"/>
    <w:rPr>
      <w:rFonts w:ascii="Times New Roman" w:hAnsi="Times New Roman"/>
      <w:b/>
      <w:bCs/>
      <w:sz w:val="20"/>
      <w:szCs w:val="20"/>
    </w:rPr>
  </w:style>
  <w:style w:type="paragraph" w:customStyle="1" w:styleId="afa">
    <w:name w:val="текст таблицы"/>
    <w:basedOn w:val="a"/>
    <w:rsid w:val="002543F4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2543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b">
    <w:name w:val="No Spacing"/>
    <w:uiPriority w:val="1"/>
    <w:qFormat/>
    <w:rsid w:val="002543F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CurrentList1">
    <w:name w:val="Current List1"/>
    <w:uiPriority w:val="99"/>
    <w:rsid w:val="002543F4"/>
    <w:pPr>
      <w:numPr>
        <w:numId w:val="13"/>
      </w:numPr>
    </w:pPr>
  </w:style>
  <w:style w:type="numbering" w:customStyle="1" w:styleId="CurrentList2">
    <w:name w:val="Current List2"/>
    <w:uiPriority w:val="99"/>
    <w:rsid w:val="002543F4"/>
    <w:pPr>
      <w:numPr>
        <w:numId w:val="14"/>
      </w:numPr>
    </w:pPr>
  </w:style>
  <w:style w:type="numbering" w:customStyle="1" w:styleId="CurrentList3">
    <w:name w:val="Current List3"/>
    <w:uiPriority w:val="99"/>
    <w:rsid w:val="002543F4"/>
    <w:pPr>
      <w:numPr>
        <w:numId w:val="15"/>
      </w:numPr>
    </w:pPr>
  </w:style>
  <w:style w:type="paragraph" w:customStyle="1" w:styleId="afc">
    <w:name w:val="Название таблиц"/>
    <w:basedOn w:val="a"/>
    <w:next w:val="a"/>
    <w:qFormat/>
    <w:rsid w:val="00977318"/>
    <w:pPr>
      <w:ind w:firstLine="0"/>
    </w:pPr>
    <w:rPr>
      <w:lang w:val="uk-UA"/>
    </w:rPr>
  </w:style>
  <w:style w:type="paragraph" w:customStyle="1" w:styleId="-1">
    <w:name w:val="Номер ф-л"/>
    <w:basedOn w:val="a"/>
    <w:next w:val="a"/>
    <w:qFormat/>
    <w:rsid w:val="00977318"/>
    <w:pPr>
      <w:ind w:firstLine="0"/>
      <w:jc w:val="center"/>
    </w:pPr>
    <w:rPr>
      <w:lang w:val="uk-UA"/>
    </w:rPr>
  </w:style>
  <w:style w:type="paragraph" w:styleId="afd">
    <w:name w:val="caption"/>
    <w:basedOn w:val="a"/>
    <w:next w:val="a"/>
    <w:uiPriority w:val="35"/>
    <w:semiHidden/>
    <w:unhideWhenUsed/>
    <w:qFormat/>
    <w:rsid w:val="00977318"/>
    <w:pPr>
      <w:spacing w:after="200" w:line="240" w:lineRule="auto"/>
    </w:pPr>
    <w:rPr>
      <w:iCs/>
      <w:szCs w:val="18"/>
    </w:rPr>
  </w:style>
  <w:style w:type="numbering" w:customStyle="1" w:styleId="CurrentList4">
    <w:name w:val="Current List4"/>
    <w:uiPriority w:val="99"/>
    <w:rsid w:val="00977318"/>
    <w:pPr>
      <w:numPr>
        <w:numId w:val="16"/>
      </w:numPr>
    </w:pPr>
  </w:style>
  <w:style w:type="character" w:styleId="afe">
    <w:name w:val="page number"/>
    <w:basedOn w:val="a0"/>
    <w:uiPriority w:val="99"/>
    <w:semiHidden/>
    <w:unhideWhenUsed/>
    <w:rsid w:val="009B4A81"/>
  </w:style>
  <w:style w:type="paragraph" w:styleId="aff">
    <w:name w:val="Normal (Web)"/>
    <w:basedOn w:val="a"/>
    <w:uiPriority w:val="99"/>
    <w:unhideWhenUsed/>
    <w:rsid w:val="00E447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44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E447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4472F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E4472F"/>
    <w:rPr>
      <w:b/>
      <w:bCs/>
    </w:rPr>
  </w:style>
  <w:style w:type="character" w:customStyle="1" w:styleId="mord">
    <w:name w:val="mord"/>
    <w:basedOn w:val="a0"/>
    <w:rsid w:val="008E58BD"/>
  </w:style>
  <w:style w:type="character" w:customStyle="1" w:styleId="mrel">
    <w:name w:val="mrel"/>
    <w:basedOn w:val="a0"/>
    <w:rsid w:val="008E58BD"/>
  </w:style>
  <w:style w:type="character" w:customStyle="1" w:styleId="vlist-s">
    <w:name w:val="vlist-s"/>
    <w:basedOn w:val="a0"/>
    <w:rsid w:val="008E58BD"/>
  </w:style>
  <w:style w:type="character" w:customStyle="1" w:styleId="mopen">
    <w:name w:val="mopen"/>
    <w:basedOn w:val="a0"/>
    <w:rsid w:val="00FE1E80"/>
  </w:style>
  <w:style w:type="character" w:customStyle="1" w:styleId="mpunct">
    <w:name w:val="mpunct"/>
    <w:basedOn w:val="a0"/>
    <w:rsid w:val="00FE1E80"/>
  </w:style>
  <w:style w:type="character" w:customStyle="1" w:styleId="mclose">
    <w:name w:val="mclose"/>
    <w:basedOn w:val="a0"/>
    <w:rsid w:val="00FE1E80"/>
  </w:style>
  <w:style w:type="character" w:customStyle="1" w:styleId="mop">
    <w:name w:val="mop"/>
    <w:basedOn w:val="a0"/>
    <w:rsid w:val="00FE1E80"/>
  </w:style>
  <w:style w:type="character" w:customStyle="1" w:styleId="mbin">
    <w:name w:val="mbin"/>
    <w:basedOn w:val="a0"/>
    <w:rsid w:val="00FE1E80"/>
  </w:style>
  <w:style w:type="character" w:styleId="aff1">
    <w:name w:val="Unresolved Mention"/>
    <w:basedOn w:val="a0"/>
    <w:uiPriority w:val="99"/>
    <w:semiHidden/>
    <w:unhideWhenUsed/>
    <w:rsid w:val="00FF54AC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353881"/>
    <w:rPr>
      <w:color w:val="800080" w:themeColor="followedHyperlink"/>
      <w:u w:val="single"/>
    </w:rPr>
  </w:style>
  <w:style w:type="character" w:customStyle="1" w:styleId="fadeinm1hgl8">
    <w:name w:val="_fadein_m1hgl_8"/>
    <w:basedOn w:val="a0"/>
    <w:rsid w:val="0087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drive.google.com/file/d/1WjNfC4V1espuEFVAXva0iBPbqutjH1F6/view?usp=shar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important_document\OP\&#1074;&#1089;&#1077;%20&#1080;%20&#1089;&#1088;&#1072;&#1079;&#1091;%20__&#1050;&#1056;%20&#1087;&#1086;%20&#1054;&#1055;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3E3D4-6700-4ECC-A0C4-54EDDE11C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2888</TotalTime>
  <Pages>122</Pages>
  <Words>16723</Words>
  <Characters>95322</Characters>
  <Application>Microsoft Office Word</Application>
  <DocSecurity>0</DocSecurity>
  <Lines>794</Lines>
  <Paragraphs>223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111822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Olena Serhiienko</cp:lastModifiedBy>
  <cp:revision>61</cp:revision>
  <cp:lastPrinted>2025-05-12T14:03:00Z</cp:lastPrinted>
  <dcterms:created xsi:type="dcterms:W3CDTF">2020-05-30T18:48:00Z</dcterms:created>
  <dcterms:modified xsi:type="dcterms:W3CDTF">2025-05-23T21:02:00Z</dcterms:modified>
  <cp:category/>
</cp:coreProperties>
</file>